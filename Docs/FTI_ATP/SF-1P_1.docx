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Pr="00E30BB1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 w:rsidRPr="00E30BB1">
        <w:rPr>
          <w:rFonts w:cs="ZapfHumnst BT"/>
          <w:sz w:val="76"/>
          <w:szCs w:val="76"/>
        </w:rPr>
        <w:t>SF</w:t>
      </w:r>
      <w:r w:rsidR="002236CD" w:rsidRPr="00E30BB1">
        <w:rPr>
          <w:rFonts w:cs="ZapfHumnst BT"/>
          <w:sz w:val="76"/>
          <w:szCs w:val="76"/>
        </w:rPr>
        <w:t>-1P</w:t>
      </w:r>
    </w:p>
    <w:p w14:paraId="497FCCDC" w14:textId="0E62F99D" w:rsidR="00D26AC3" w:rsidRPr="00E30BB1" w:rsidRDefault="00D26AC3" w:rsidP="0092021E">
      <w:pPr>
        <w:ind w:left="0" w:right="48"/>
        <w:jc w:val="center"/>
        <w:rPr>
          <w:rFonts w:ascii="Helvetica" w:hAnsi="Helvetica" w:cs="Helvetica"/>
        </w:rPr>
      </w:pPr>
      <w:r w:rsidRPr="00E30BB1">
        <w:rPr>
          <w:rFonts w:cs="ZapfHumnst BT"/>
          <w:sz w:val="36"/>
          <w:szCs w:val="36"/>
        </w:rPr>
        <w:t>Final Test Instructions</w:t>
      </w:r>
      <w:r w:rsidR="0092021E" w:rsidRPr="00E30BB1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Pr="00E30BB1" w:rsidRDefault="000F1CF5" w:rsidP="004D4D39">
      <w:pPr>
        <w:rPr>
          <w:rFonts w:ascii="Helvetica" w:hAnsi="Helvetica" w:cs="Helvetica"/>
        </w:rPr>
      </w:pPr>
      <w:r w:rsidRPr="00E30BB1">
        <w:rPr>
          <w:rFonts w:ascii="Helvetica" w:hAnsi="Helvetica" w:cs="Helvetica"/>
        </w:rPr>
        <w:t xml:space="preserve">           </w:t>
      </w:r>
    </w:p>
    <w:p w14:paraId="4B7F52AE" w14:textId="77777777" w:rsidR="000F1CF5" w:rsidRPr="00E30BB1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Pr="00E30BB1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Pr="00E30BB1" w:rsidRDefault="00D26AC3">
      <w:pPr>
        <w:pStyle w:val="etad"/>
      </w:pPr>
    </w:p>
    <w:p w14:paraId="5EAFE90D" w14:textId="77777777" w:rsidR="000F1CF5" w:rsidRPr="00E30BB1" w:rsidRDefault="000F1CF5">
      <w:pPr>
        <w:pStyle w:val="etad"/>
      </w:pPr>
    </w:p>
    <w:p w14:paraId="7FA94F07" w14:textId="7E5730F8" w:rsidR="00D26AC3" w:rsidRPr="00E30BB1" w:rsidRDefault="00D26AC3" w:rsidP="0067707F">
      <w:pPr>
        <w:pStyle w:val="etad"/>
      </w:pPr>
      <w:r w:rsidRPr="00E30BB1">
        <w:t xml:space="preserve">Last Updated: </w:t>
      </w:r>
      <w:r w:rsidR="00725FE8">
        <w:t>14</w:t>
      </w:r>
      <w:r w:rsidR="00496FCE" w:rsidRPr="00E30BB1">
        <w:t>/</w:t>
      </w:r>
      <w:r w:rsidR="00725FE8">
        <w:t>01</w:t>
      </w:r>
      <w:r w:rsidR="00496FCE" w:rsidRPr="00E30BB1">
        <w:t>/</w:t>
      </w:r>
      <w:r w:rsidR="00C30817" w:rsidRPr="00E30BB1">
        <w:t>202</w:t>
      </w:r>
      <w:r w:rsidR="00725FE8">
        <w:t>4</w:t>
      </w:r>
    </w:p>
    <w:p w14:paraId="1D49C7D7" w14:textId="77777777" w:rsidR="00D26AC3" w:rsidRPr="00E30BB1" w:rsidRDefault="00D26AC3">
      <w:pPr>
        <w:rPr>
          <w:rFonts w:ascii="Helvetica" w:hAnsi="Helvetica" w:cs="Helvetica"/>
        </w:rPr>
      </w:pPr>
    </w:p>
    <w:p w14:paraId="3284462B" w14:textId="77777777" w:rsidR="00D26AC3" w:rsidRPr="00E30BB1" w:rsidRDefault="00D26AC3">
      <w:pPr>
        <w:rPr>
          <w:rFonts w:ascii="Helvetica" w:hAnsi="Helvetica" w:cs="Helvetica"/>
        </w:rPr>
      </w:pPr>
    </w:p>
    <w:p w14:paraId="1784A8E7" w14:textId="77777777" w:rsidR="00D26AC3" w:rsidRPr="00E30BB1" w:rsidRDefault="00D26AC3">
      <w:pPr>
        <w:rPr>
          <w:rFonts w:ascii="Helvetica" w:hAnsi="Helvetica" w:cs="Helvetica"/>
        </w:rPr>
      </w:pPr>
    </w:p>
    <w:p w14:paraId="5750721E" w14:textId="77777777" w:rsidR="00D26AC3" w:rsidRPr="00E30BB1" w:rsidRDefault="00D26AC3">
      <w:pPr>
        <w:rPr>
          <w:rFonts w:ascii="Helvetica" w:hAnsi="Helvetica" w:cs="Helvetica"/>
        </w:rPr>
      </w:pPr>
    </w:p>
    <w:p w14:paraId="4436DEB0" w14:textId="77777777" w:rsidR="00D26AC3" w:rsidRPr="00E30BB1" w:rsidRDefault="00D26AC3">
      <w:pPr>
        <w:rPr>
          <w:rFonts w:ascii="Helvetica" w:hAnsi="Helvetica" w:cs="Helvetica"/>
        </w:rPr>
      </w:pPr>
    </w:p>
    <w:p w14:paraId="0809CE19" w14:textId="77777777" w:rsidR="00D26AC3" w:rsidRPr="00E30BB1" w:rsidRDefault="00D26AC3" w:rsidP="00142BDF">
      <w:pPr>
        <w:pStyle w:val="TOCHeading"/>
        <w:jc w:val="center"/>
      </w:pPr>
      <w:r w:rsidRPr="00E30BB1">
        <w:br w:type="page"/>
      </w:r>
      <w:r w:rsidRPr="00E30BB1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Pr="00E30BB1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E30BB1">
          <w:rPr>
            <w:rStyle w:val="Hyperlink"/>
            <w:rFonts w:cs="Humnst777 BT"/>
            <w:noProof/>
          </w:rPr>
          <w:t>1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rFonts w:cs="Humnst777 BT"/>
            <w:noProof/>
          </w:rPr>
          <w:t>Required Test Equipment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658734C1" w14:textId="2C70C6B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E30BB1">
          <w:rPr>
            <w:rStyle w:val="Hyperlink"/>
            <w:noProof/>
          </w:rPr>
          <w:t>2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Preparations for Testing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0EFFCFA5" w14:textId="5BC84407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E30BB1">
          <w:rPr>
            <w:rStyle w:val="Hyperlink"/>
            <w:noProof/>
          </w:rPr>
          <w:t>2.1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U-boot download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06CDA644" w14:textId="25FCB06E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E30BB1">
          <w:rPr>
            <w:rStyle w:val="Hyperlink"/>
            <w:noProof/>
          </w:rPr>
          <w:t>3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Visual Inspection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7</w:t>
        </w:r>
        <w:r w:rsidR="00F00666" w:rsidRPr="00E30BB1">
          <w:rPr>
            <w:noProof/>
            <w:webHidden/>
          </w:rPr>
          <w:fldChar w:fldCharType="end"/>
        </w:r>
      </w:hyperlink>
    </w:p>
    <w:p w14:paraId="1A703075" w14:textId="7E9FB3F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E30BB1">
          <w:rPr>
            <w:rStyle w:val="Hyperlink"/>
            <w:rFonts w:cs="Humnst777 BT"/>
            <w:noProof/>
          </w:rPr>
          <w:t>4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rFonts w:cs="Humnst777 BT"/>
            <w:noProof/>
          </w:rPr>
          <w:t>Basic Operational Tests (BOT)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5CFFC35B" w14:textId="519E99BF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E30BB1">
          <w:rPr>
            <w:rStyle w:val="Hyperlink"/>
            <w:noProof/>
          </w:rPr>
          <w:t>4.1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Automated BOT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5AF66581" w14:textId="771E5BA4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E30BB1">
          <w:rPr>
            <w:rStyle w:val="Hyperlink"/>
            <w:noProof/>
          </w:rPr>
          <w:t>4.2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Manual BOT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39A0F1D6" w14:textId="5F9C5081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E30BB1">
          <w:rPr>
            <w:rStyle w:val="Hyperlink"/>
            <w:noProof/>
          </w:rPr>
          <w:t>5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Environmental Stress Screening (ESS)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_Toc94452512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6E6A6EC3" w14:textId="676E5A6E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E30BB1">
          <w:rPr>
            <w:rStyle w:val="Hyperlink"/>
            <w:noProof/>
          </w:rPr>
          <w:t>6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Automated Final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_Toc94452513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04282EBF" w14:textId="249EE89A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E30BB1">
          <w:rPr>
            <w:rStyle w:val="Hyperlink"/>
            <w:noProof/>
          </w:rPr>
          <w:t>6.1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Setup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_Toc94452514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14960B43" w14:textId="73F6EE45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E30BB1">
          <w:rPr>
            <w:rStyle w:val="Hyperlink"/>
            <w:noProof/>
          </w:rPr>
          <w:t>6.2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Runni</w:t>
        </w:r>
        <w:r w:rsidR="00F00666" w:rsidRPr="00E30BB1">
          <w:rPr>
            <w:rStyle w:val="Hyperlink"/>
            <w:noProof/>
          </w:rPr>
          <w:t>n</w:t>
        </w:r>
        <w:r w:rsidR="00F00666" w:rsidRPr="00E30BB1">
          <w:rPr>
            <w:rStyle w:val="Hyperlink"/>
            <w:noProof/>
          </w:rPr>
          <w:t>g the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5B3AD3D1" w14:textId="5485F3A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E30BB1">
          <w:rPr>
            <w:rStyle w:val="Hyperlink"/>
            <w:noProof/>
          </w:rPr>
          <w:t>7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Manual Final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7ADCE7E4" w14:textId="312C53DC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E30BB1">
          <w:rPr>
            <w:rStyle w:val="Hyperlink"/>
            <w:noProof/>
          </w:rPr>
          <w:t>7.1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General Function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07B91669" w14:textId="05F2702B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E30BB1">
          <w:rPr>
            <w:rStyle w:val="Hyperlink"/>
            <w:noProof/>
          </w:rPr>
          <w:t>7.2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Identification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629D61EE" w14:textId="0005D7D6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E30BB1">
          <w:rPr>
            <w:rStyle w:val="Hyperlink"/>
            <w:noProof/>
          </w:rPr>
          <w:t>7.3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FD Button check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19</w:t>
        </w:r>
        <w:r w:rsidR="00F00666" w:rsidRPr="00E30BB1">
          <w:rPr>
            <w:noProof/>
            <w:webHidden/>
          </w:rPr>
          <w:fldChar w:fldCharType="end"/>
        </w:r>
      </w:hyperlink>
    </w:p>
    <w:p w14:paraId="4AC2D29C" w14:textId="5D1E338F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E30BB1">
          <w:rPr>
            <w:rStyle w:val="Hyperlink"/>
            <w:noProof/>
          </w:rPr>
          <w:t>7.4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Dry Contact/Alarm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21</w:t>
        </w:r>
        <w:r w:rsidR="00F00666" w:rsidRPr="00E30BB1">
          <w:rPr>
            <w:noProof/>
            <w:webHidden/>
          </w:rPr>
          <w:fldChar w:fldCharType="end"/>
        </w:r>
      </w:hyperlink>
    </w:p>
    <w:p w14:paraId="2F167AC6" w14:textId="044C18A0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E30BB1">
          <w:rPr>
            <w:rStyle w:val="Hyperlink"/>
            <w:noProof/>
          </w:rPr>
          <w:t>7.5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Cellular Modem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23</w:t>
        </w:r>
        <w:r w:rsidR="00F00666" w:rsidRPr="00E30BB1">
          <w:rPr>
            <w:noProof/>
            <w:webHidden/>
          </w:rPr>
          <w:fldChar w:fldCharType="end"/>
        </w:r>
      </w:hyperlink>
    </w:p>
    <w:p w14:paraId="0C70B814" w14:textId="51294BE4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E30BB1">
          <w:rPr>
            <w:rStyle w:val="Hyperlink"/>
            <w:noProof/>
          </w:rPr>
          <w:t>7.6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TEST RS232 for only port s1 Option</w:t>
        </w:r>
        <w:r w:rsidR="00F00666" w:rsidRPr="00E30BB1">
          <w:rPr>
            <w:rStyle w:val="Hyperlink"/>
            <w:noProof/>
            <w:rtl/>
          </w:rPr>
          <w:t xml:space="preserve"> </w:t>
        </w:r>
        <w:r w:rsidR="00F00666" w:rsidRPr="00E30BB1">
          <w:rPr>
            <w:rStyle w:val="Hyperlink"/>
            <w:noProof/>
          </w:rPr>
          <w:t>2RS</w:t>
        </w:r>
        <w:r w:rsidR="008B22CC">
          <w:rPr>
            <w:rStyle w:val="Hyperlink"/>
            <w:noProof/>
          </w:rPr>
          <w:t>/</w:t>
        </w:r>
        <w:r w:rsidR="008B22CC">
          <w:rPr>
            <w:rStyle w:val="Hyperlink"/>
            <w:noProof/>
            <w:sz w:val="24"/>
            <w:szCs w:val="24"/>
          </w:rPr>
          <w:t>rsi</w:t>
        </w:r>
        <w:r w:rsidR="00F00666" w:rsidRPr="00E30BB1">
          <w:rPr>
            <w:rStyle w:val="Hyperlink"/>
            <w:noProof/>
          </w:rPr>
          <w:t xml:space="preserve">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_Toc94452522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28</w:t>
        </w:r>
        <w:r w:rsidR="00F00666" w:rsidRPr="00E30BB1">
          <w:rPr>
            <w:noProof/>
            <w:webHidden/>
          </w:rPr>
          <w:fldChar w:fldCharType="end"/>
        </w:r>
      </w:hyperlink>
    </w:p>
    <w:p w14:paraId="5B5288F1" w14:textId="0DA2C8FA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E30BB1">
          <w:rPr>
            <w:rStyle w:val="Hyperlink"/>
            <w:noProof/>
          </w:rPr>
          <w:t>7.7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GPS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_Toc94452523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30</w:t>
        </w:r>
        <w:r w:rsidR="00F00666" w:rsidRPr="00E30BB1">
          <w:rPr>
            <w:noProof/>
            <w:webHidden/>
          </w:rPr>
          <w:fldChar w:fldCharType="end"/>
        </w:r>
      </w:hyperlink>
    </w:p>
    <w:p w14:paraId="085C6FCE" w14:textId="0732D43C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E30BB1">
          <w:rPr>
            <w:rStyle w:val="Hyperlink"/>
            <w:noProof/>
          </w:rPr>
          <w:t>7.8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Wi-Fi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_Toc94452524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30</w:t>
        </w:r>
        <w:r w:rsidR="00F00666" w:rsidRPr="00E30BB1">
          <w:rPr>
            <w:noProof/>
            <w:webHidden/>
          </w:rPr>
          <w:fldChar w:fldCharType="end"/>
        </w:r>
      </w:hyperlink>
    </w:p>
    <w:p w14:paraId="5D39D4AD" w14:textId="05E9F63D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E30BB1">
          <w:rPr>
            <w:rStyle w:val="Hyperlink"/>
            <w:noProof/>
          </w:rPr>
          <w:t>7.9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Data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36</w:t>
        </w:r>
        <w:r w:rsidR="00F00666" w:rsidRPr="00E30BB1">
          <w:rPr>
            <w:noProof/>
            <w:webHidden/>
          </w:rPr>
          <w:fldChar w:fldCharType="end"/>
        </w:r>
      </w:hyperlink>
    </w:p>
    <w:p w14:paraId="0EA0DC73" w14:textId="1C341E86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E30BB1">
          <w:rPr>
            <w:rStyle w:val="Hyperlink"/>
            <w:noProof/>
          </w:rPr>
          <w:t>7.10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Test SSH connection ETH port 4 or 6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39</w:t>
        </w:r>
        <w:r w:rsidR="00F00666" w:rsidRPr="00E30BB1">
          <w:rPr>
            <w:noProof/>
            <w:webHidden/>
          </w:rPr>
          <w:fldChar w:fldCharType="end"/>
        </w:r>
      </w:hyperlink>
    </w:p>
    <w:p w14:paraId="4C35D4F5" w14:textId="564F741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E30BB1">
          <w:rPr>
            <w:rStyle w:val="Hyperlink"/>
            <w:noProof/>
          </w:rPr>
          <w:t>8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Preparations for Shipment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41</w:t>
        </w:r>
        <w:r w:rsidR="00F00666" w:rsidRPr="00E30BB1">
          <w:rPr>
            <w:noProof/>
            <w:webHidden/>
          </w:rPr>
          <w:fldChar w:fldCharType="end"/>
        </w:r>
      </w:hyperlink>
    </w:p>
    <w:p w14:paraId="4837A926" w14:textId="5F82BEC4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E30BB1">
          <w:rPr>
            <w:rStyle w:val="Hyperlink"/>
            <w:noProof/>
          </w:rPr>
          <w:t>9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Factory Setting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42</w:t>
        </w:r>
        <w:r w:rsidR="00F00666" w:rsidRPr="00E30BB1">
          <w:rPr>
            <w:noProof/>
            <w:webHidden/>
          </w:rPr>
          <w:fldChar w:fldCharType="end"/>
        </w:r>
      </w:hyperlink>
    </w:p>
    <w:p w14:paraId="1A60F119" w14:textId="084626F1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E30BB1">
          <w:rPr>
            <w:rStyle w:val="Hyperlink"/>
            <w:noProof/>
          </w:rPr>
          <w:t>10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Safety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42</w:t>
        </w:r>
        <w:r w:rsidR="00F00666" w:rsidRPr="00E30BB1">
          <w:rPr>
            <w:noProof/>
            <w:webHidden/>
          </w:rPr>
          <w:fldChar w:fldCharType="end"/>
        </w:r>
      </w:hyperlink>
    </w:p>
    <w:p w14:paraId="140DFAD7" w14:textId="5E0E5FEC" w:rsidR="00F00666" w:rsidRPr="00E30BB1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E30BB1">
          <w:rPr>
            <w:rStyle w:val="Hyperlink"/>
            <w:noProof/>
          </w:rPr>
          <w:t>Appendix A.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EEPROM Parameters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_Toc94452530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43</w:t>
        </w:r>
        <w:r w:rsidR="00F00666" w:rsidRPr="00E30BB1">
          <w:rPr>
            <w:noProof/>
            <w:webHidden/>
          </w:rPr>
          <w:fldChar w:fldCharType="end"/>
        </w:r>
      </w:hyperlink>
    </w:p>
    <w:p w14:paraId="775CCAC4" w14:textId="79BDF0C3" w:rsidR="00F00666" w:rsidRPr="00E30BB1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E30BB1">
          <w:rPr>
            <w:rStyle w:val="Hyperlink"/>
            <w:noProof/>
          </w:rPr>
          <w:t>Appendix B.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ETX-204 generator configuration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_Toc94452531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45</w:t>
        </w:r>
        <w:r w:rsidR="00F00666" w:rsidRPr="00E30BB1">
          <w:rPr>
            <w:noProof/>
            <w:webHidden/>
          </w:rPr>
          <w:fldChar w:fldCharType="end"/>
        </w:r>
      </w:hyperlink>
    </w:p>
    <w:p w14:paraId="47B197A0" w14:textId="3DDBB80A" w:rsidR="007D57E8" w:rsidRPr="00E30BB1" w:rsidRDefault="00016CEA" w:rsidP="004C1665">
      <w:pPr>
        <w:pStyle w:val="Para"/>
        <w:rPr>
          <w:rStyle w:val="Hyperlink"/>
          <w:noProof/>
        </w:rPr>
      </w:pPr>
      <w:r w:rsidRPr="00E30BB1"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 w:rsidRPr="00E30BB1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 w:rsidRPr="00E30BB1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Pr="00E30BB1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 w:rsidRPr="00E30BB1">
        <w:rPr>
          <w:rFonts w:cs="Humnst777 BT"/>
        </w:rPr>
        <w:lastRenderedPageBreak/>
        <w:t xml:space="preserve">Required </w:t>
      </w:r>
      <w:r w:rsidR="00D26AC3" w:rsidRPr="00E30BB1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:rsidRPr="00E30BB1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E30BB1" w:rsidRDefault="00272E24" w:rsidP="00C44B78">
            <w:pPr>
              <w:pStyle w:val="TableHead"/>
            </w:pPr>
            <w:bookmarkStart w:id="12" w:name="_Toc12206260"/>
            <w:r w:rsidRPr="00E30BB1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E30BB1" w:rsidRDefault="00272E24" w:rsidP="00C44B78">
            <w:pPr>
              <w:pStyle w:val="TableHead"/>
            </w:pPr>
            <w:r w:rsidRPr="00E30BB1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E30BB1" w:rsidRDefault="00272E24" w:rsidP="00C44B78">
            <w:pPr>
              <w:pStyle w:val="TableHead"/>
            </w:pPr>
            <w:r w:rsidRPr="00E30BB1">
              <w:t>Manufacturer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E30BB1" w:rsidRDefault="00B43E2F" w:rsidP="00B43E2F">
            <w:pPr>
              <w:pStyle w:val="TableHead"/>
            </w:pPr>
            <w:r w:rsidRPr="00E30BB1">
              <w:t>Model</w:t>
            </w:r>
          </w:p>
        </w:tc>
      </w:tr>
      <w:tr w:rsidR="00272E24" w:rsidRPr="00E30BB1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E30BB1" w:rsidRDefault="004406F8" w:rsidP="005D18DC">
            <w:pPr>
              <w:pStyle w:val="tabletext"/>
            </w:pPr>
            <w:r w:rsidRPr="00E30BB1">
              <w:t>SF</w:t>
            </w:r>
            <w:r w:rsidR="00895264" w:rsidRPr="00E30BB1">
              <w:t>-1P</w:t>
            </w:r>
            <w:r w:rsidR="00272E24" w:rsidRPr="00E30BB1">
              <w:t xml:space="preserve"> - </w:t>
            </w:r>
            <w:r w:rsidR="005D18DC" w:rsidRPr="00E30BB1">
              <w:t>U</w:t>
            </w:r>
            <w:r w:rsidR="00272E24" w:rsidRPr="00E30BB1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E30BB1" w:rsidRDefault="00272E24" w:rsidP="00C44B78">
            <w:pPr>
              <w:pStyle w:val="tabletext"/>
            </w:pPr>
          </w:p>
        </w:tc>
      </w:tr>
      <w:tr w:rsidR="00272E24" w:rsidRPr="00E30BB1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E30BB1" w:rsidRDefault="00272E24" w:rsidP="00C44B78">
            <w:pPr>
              <w:pStyle w:val="tabletext"/>
            </w:pPr>
            <w:r w:rsidRPr="00E30BB1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E30BB1" w:rsidRDefault="00272E24" w:rsidP="00C44B78">
            <w:pPr>
              <w:pStyle w:val="tabletext"/>
            </w:pPr>
            <w:r w:rsidRPr="00E30BB1">
              <w:t>SFP-9G</w:t>
            </w:r>
          </w:p>
        </w:tc>
      </w:tr>
      <w:tr w:rsidR="00272E24" w:rsidRPr="00E30BB1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E30BB1" w:rsidRDefault="00272E24" w:rsidP="00C44B78">
            <w:pPr>
              <w:pStyle w:val="tabletext"/>
            </w:pPr>
            <w:r w:rsidRPr="00E30BB1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E30BB1" w:rsidRDefault="00272E24" w:rsidP="00C44B78">
            <w:pPr>
              <w:pStyle w:val="tabletext"/>
            </w:pPr>
            <w:r w:rsidRPr="00E30BB1">
              <w:t>CBL-RJ45/D9/F/6FT x 2</w:t>
            </w:r>
          </w:p>
        </w:tc>
      </w:tr>
      <w:tr w:rsidR="00272E24" w:rsidRPr="00E30BB1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E30BB1" w:rsidRDefault="00272E24" w:rsidP="00C44B78">
            <w:pPr>
              <w:pStyle w:val="tabletext"/>
            </w:pPr>
            <w:r w:rsidRPr="00E30BB1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</w:tr>
      <w:tr w:rsidR="00272E24" w:rsidRPr="00E30BB1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E30BB1" w:rsidRDefault="00272E24" w:rsidP="00C44B78">
            <w:pPr>
              <w:pStyle w:val="tabletext"/>
            </w:pPr>
            <w:r w:rsidRPr="00E30BB1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E30BB1" w:rsidRDefault="005D18DC" w:rsidP="005D18DC">
            <w:pPr>
              <w:pStyle w:val="tabletext"/>
            </w:pPr>
            <w:proofErr w:type="spellStart"/>
            <w:r w:rsidRPr="00E30BB1">
              <w:t>Procomm</w:t>
            </w:r>
            <w:proofErr w:type="spellEnd"/>
            <w:r w:rsidRPr="00E30BB1">
              <w:t xml:space="preserve"> </w:t>
            </w:r>
          </w:p>
        </w:tc>
      </w:tr>
      <w:tr w:rsidR="00272E24" w:rsidRPr="00E30BB1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E30BB1" w:rsidRDefault="005D18DC" w:rsidP="00C44B78">
            <w:pPr>
              <w:pStyle w:val="tabletext"/>
            </w:pPr>
            <w:r w:rsidRPr="00E30BB1">
              <w:t>T</w:t>
            </w:r>
            <w:r w:rsidR="00272E24" w:rsidRPr="00E30BB1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</w:tr>
      <w:tr w:rsidR="00272E24" w:rsidRPr="00E30BB1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E30BB1" w:rsidRDefault="00272E24" w:rsidP="00C44B78">
            <w:pPr>
              <w:pStyle w:val="tabletext"/>
            </w:pPr>
            <w:r w:rsidRPr="00E30BB1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E30BB1" w:rsidRDefault="00272E24" w:rsidP="00C44B78">
            <w:pPr>
              <w:pStyle w:val="tabletext"/>
            </w:pPr>
            <w:r w:rsidRPr="00E30BB1">
              <w:t>ETX-20</w:t>
            </w:r>
            <w:r w:rsidR="00E50817" w:rsidRPr="00E30BB1">
              <w:t>4</w:t>
            </w:r>
            <w:r w:rsidRPr="00E30BB1">
              <w:t xml:space="preserve">AX x2 </w:t>
            </w:r>
          </w:p>
        </w:tc>
      </w:tr>
      <w:tr w:rsidR="00272E24" w:rsidRPr="00E30BB1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E30BB1" w:rsidRDefault="00272E24" w:rsidP="00C44B78">
            <w:pPr>
              <w:pStyle w:val="tabletext"/>
            </w:pPr>
            <w:r w:rsidRPr="00E30BB1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E30BB1" w:rsidRDefault="00272E24" w:rsidP="00C44B78">
            <w:pPr>
              <w:pStyle w:val="tabletext"/>
            </w:pPr>
            <w:r w:rsidRPr="00E30BB1">
              <w:t>CBL-RS232-RJ45-RJ45</w:t>
            </w:r>
          </w:p>
        </w:tc>
      </w:tr>
      <w:tr w:rsidR="000E3DE5" w:rsidRPr="00E30BB1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E30BB1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E30BB1" w:rsidRDefault="000E3DE5" w:rsidP="000E3DE5">
            <w:pPr>
              <w:pStyle w:val="tabletext"/>
            </w:pPr>
            <w:r w:rsidRPr="00E30BB1"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E30BB1" w:rsidRDefault="000E3DE5" w:rsidP="000E3DE5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E30BB1" w:rsidRDefault="000E3DE5" w:rsidP="000E3DE5">
            <w:pPr>
              <w:pStyle w:val="tabletext"/>
            </w:pPr>
            <w:r w:rsidRPr="00E30BB1">
              <w:t>T-RPA-PB0-393353-1M-X-005</w:t>
            </w:r>
          </w:p>
        </w:tc>
      </w:tr>
      <w:tr w:rsidR="003D19E0" w:rsidRPr="00E30BB1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E30BB1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E30BB1" w:rsidRDefault="003D19E0" w:rsidP="000E3DE5">
            <w:pPr>
              <w:pStyle w:val="tabletext"/>
            </w:pPr>
            <w:r w:rsidRPr="00E30BB1">
              <w:t xml:space="preserve">32GB </w:t>
            </w:r>
            <w:proofErr w:type="spellStart"/>
            <w:r w:rsidRPr="00E30BB1">
              <w:t>sd</w:t>
            </w:r>
            <w:proofErr w:type="spellEnd"/>
            <w:r w:rsidRPr="00E30BB1">
              <w:t xml:space="preserve">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E30BB1" w:rsidRDefault="003D19E0" w:rsidP="000E3DE5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E30BB1" w:rsidRDefault="003D19E0" w:rsidP="000E3DE5">
            <w:pPr>
              <w:pStyle w:val="tabletext"/>
            </w:pPr>
            <w:r w:rsidRPr="00E30BB1">
              <w:t>32 GB capacity only!</w:t>
            </w:r>
          </w:p>
        </w:tc>
      </w:tr>
    </w:tbl>
    <w:p w14:paraId="25E8A53F" w14:textId="4D826A56" w:rsidR="00357D95" w:rsidRPr="00E30BB1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 w:rsidRPr="00E30BB1">
        <w:t>Preparations for Testing</w:t>
      </w:r>
      <w:bookmarkEnd w:id="13"/>
      <w:bookmarkEnd w:id="14"/>
      <w:bookmarkEnd w:id="15"/>
    </w:p>
    <w:p w14:paraId="691825EB" w14:textId="462F8B50" w:rsidR="00357D95" w:rsidRPr="00E30BB1" w:rsidRDefault="007153DF" w:rsidP="00EB6B8A">
      <w:pPr>
        <w:pStyle w:val="Heading2"/>
        <w:ind w:hanging="396"/>
      </w:pPr>
      <w:r w:rsidRPr="00E30BB1">
        <w:t xml:space="preserve"> </w:t>
      </w:r>
      <w:bookmarkStart w:id="16" w:name="_Toc94452507"/>
      <w:r w:rsidR="00357D95" w:rsidRPr="00E30BB1">
        <w:t>U-boot download</w:t>
      </w:r>
      <w:bookmarkEnd w:id="16"/>
    </w:p>
    <w:p w14:paraId="15AF65BC" w14:textId="07818A3B" w:rsidR="00357D95" w:rsidRPr="00E30BB1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Pr="00E30BB1" w:rsidRDefault="00357D95" w:rsidP="00424416">
      <w:pPr>
        <w:pStyle w:val="Para"/>
        <w:numPr>
          <w:ilvl w:val="0"/>
          <w:numId w:val="19"/>
        </w:numPr>
      </w:pPr>
      <w:r w:rsidRPr="00E30BB1">
        <w:t xml:space="preserve">The process of loading </w:t>
      </w:r>
      <w:r w:rsidR="00517A9E" w:rsidRPr="00E30BB1">
        <w:t xml:space="preserve">u-boot </w:t>
      </w:r>
      <w:r w:rsidRPr="00E30BB1">
        <w:t xml:space="preserve">software and </w:t>
      </w:r>
      <w:r w:rsidR="00517A9E" w:rsidRPr="00E30BB1">
        <w:t xml:space="preserve">UUT option (according to latest version in ECO) </w:t>
      </w:r>
      <w:r w:rsidRPr="00E30BB1">
        <w:t>is performed by PC Linux only.</w:t>
      </w:r>
    </w:p>
    <w:p w14:paraId="48C87342" w14:textId="5CE4257C" w:rsidR="006435D0" w:rsidRPr="00E30BB1" w:rsidRDefault="006435D0" w:rsidP="00424416">
      <w:pPr>
        <w:pStyle w:val="Para"/>
        <w:numPr>
          <w:ilvl w:val="0"/>
          <w:numId w:val="19"/>
        </w:numPr>
      </w:pPr>
      <w:r w:rsidRPr="00E30BB1">
        <w:t xml:space="preserve">Block diagram below (Figure 1) depicts connection of </w:t>
      </w:r>
      <w:r w:rsidR="004406F8" w:rsidRPr="00E30BB1">
        <w:t>SF</w:t>
      </w:r>
      <w:r w:rsidRPr="00E30BB1">
        <w:t xml:space="preserve">-1P to </w:t>
      </w:r>
      <w:proofErr w:type="gramStart"/>
      <w:r w:rsidRPr="00E30BB1">
        <w:t>terminal</w:t>
      </w:r>
      <w:proofErr w:type="gramEnd"/>
    </w:p>
    <w:p w14:paraId="18DB9D84" w14:textId="5C8324D3" w:rsidR="006435D0" w:rsidRPr="00E30BB1" w:rsidRDefault="006435D0" w:rsidP="006435D0">
      <w:pPr>
        <w:pStyle w:val="Para"/>
        <w:ind w:left="1170" w:firstLine="0"/>
      </w:pPr>
      <w:r w:rsidRPr="00E30BB1">
        <w:t xml:space="preserve"> through serial port and connection of TFTP server to device Ethernet</w:t>
      </w:r>
      <w:r w:rsidR="00F94762" w:rsidRPr="00E30BB1">
        <w:t>2</w:t>
      </w:r>
    </w:p>
    <w:p w14:paraId="07426BBE" w14:textId="4254C664" w:rsidR="00A82E98" w:rsidRPr="00E30BB1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Pr="00E30BB1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 w:rsidRPr="00E30BB1"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E30BB1" w:rsidRDefault="00ED1AEE" w:rsidP="00ED1AEE">
      <w:pPr>
        <w:pStyle w:val="Caption"/>
        <w:ind w:left="0"/>
        <w:jc w:val="center"/>
        <w:rPr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FC2055" w:rsidRPr="00E30BB1">
        <w:rPr>
          <w:color w:val="auto"/>
        </w:rPr>
        <w:t>1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</w:t>
      </w:r>
      <w:r w:rsidR="00300011" w:rsidRPr="00E30BB1">
        <w:rPr>
          <w:color w:val="auto"/>
        </w:rPr>
        <w:t>SF</w:t>
      </w:r>
      <w:r w:rsidRPr="00E30BB1">
        <w:rPr>
          <w:color w:val="auto"/>
        </w:rPr>
        <w:t>-1P Terminal and Ethernet port connection</w:t>
      </w:r>
    </w:p>
    <w:p w14:paraId="0723DD18" w14:textId="77777777" w:rsidR="00E46488" w:rsidRPr="00E30BB1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05E5859D" w14:textId="77777777" w:rsidR="00E46488" w:rsidRPr="00E30BB1" w:rsidRDefault="00E46488" w:rsidP="00E46488">
      <w:pPr>
        <w:pStyle w:val="ListParagraph"/>
        <w:ind w:left="1170"/>
      </w:pPr>
      <w:r w:rsidRPr="00E30BB1"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E30BB1" w:rsidRDefault="00E46488" w:rsidP="00E46488">
      <w:pPr>
        <w:pStyle w:val="ListParagraph"/>
        <w:ind w:left="1170"/>
      </w:pPr>
    </w:p>
    <w:p w14:paraId="51DC2FD5" w14:textId="23930DDE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E30BB1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>-1P</w:t>
      </w:r>
      <w:r w:rsidRPr="00E30BB1"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Pr="00E30BB1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Pr="00E30BB1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E30BB1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Set</w:t>
      </w:r>
      <w:r w:rsidR="00163669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/ check</w:t>
      </w:r>
      <w:r w:rsidR="00785A25" w:rsidRPr="00E30BB1">
        <w:rPr>
          <w:rStyle w:val="Strong"/>
          <w:rFonts w:ascii="Tahoma" w:hAnsi="Tahoma" w:cs="Tahoma"/>
          <w:color w:val="333333"/>
          <w:shd w:val="clear" w:color="auto" w:fill="FFFFFF"/>
        </w:rPr>
        <w:t xml:space="preserve"> </w:t>
      </w:r>
      <w:r w:rsidR="007D4D7F" w:rsidRPr="00E30BB1">
        <w:rPr>
          <w:rStyle w:val="Strong"/>
          <w:rFonts w:ascii="Tahoma" w:hAnsi="Tahoma" w:cs="Tahoma"/>
          <w:color w:val="333333"/>
          <w:shd w:val="clear" w:color="auto" w:fill="FFFFFF"/>
        </w:rPr>
        <w:t xml:space="preserve">all </w:t>
      </w:r>
      <w:r w:rsidR="00785A25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pa</w:t>
      </w:r>
      <w:r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rameters in the inventory</w:t>
      </w:r>
      <w:r w:rsidR="007D4D7F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(according to the circuit)</w:t>
      </w:r>
    </w:p>
    <w:p w14:paraId="69D95249" w14:textId="399521F3" w:rsidR="00785A25" w:rsidRPr="00E30BB1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94444F0" w14:textId="2C52307E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noProof/>
          <w:color w:val="333333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E30BB1"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  <w:t xml:space="preserve">Pay attention that the “start from” area set to the first </w:t>
      </w:r>
      <w:proofErr w:type="gramStart"/>
      <w:r w:rsidRPr="00E30BB1"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  <w:t>test</w:t>
      </w:r>
      <w:proofErr w:type="gramEnd"/>
    </w:p>
    <w:p w14:paraId="59CCC26A" w14:textId="77777777" w:rsidR="009D32C7" w:rsidRPr="00E30BB1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Pr="00E30BB1" w:rsidRDefault="009D32C7" w:rsidP="009D32C7">
      <w:pPr>
        <w:pStyle w:val="Para"/>
        <w:tabs>
          <w:tab w:val="clear" w:pos="1276"/>
          <w:tab w:val="left" w:pos="720"/>
        </w:tabs>
      </w:pPr>
      <w:r w:rsidRPr="00E30BB1">
        <w:t xml:space="preserve"> </w:t>
      </w:r>
      <w:r w:rsidR="00785A25" w:rsidRPr="00E30BB1">
        <w:t>6</w:t>
      </w:r>
      <w:r w:rsidR="00A33B35" w:rsidRPr="00E30BB1">
        <w:t>.</w:t>
      </w:r>
      <w:r w:rsidR="00270BBF" w:rsidRPr="00E30BB1">
        <w:rPr>
          <w:rFonts w:hint="cs"/>
          <w:rtl/>
        </w:rPr>
        <w:t xml:space="preserve">    </w:t>
      </w:r>
      <w:r w:rsidR="00B16407" w:rsidRPr="00E30BB1">
        <w:t>Use following command</w:t>
      </w:r>
      <w:r w:rsidR="003C15D3" w:rsidRPr="00E30BB1">
        <w:t>:</w:t>
      </w:r>
    </w:p>
    <w:p w14:paraId="4F4213D3" w14:textId="77777777" w:rsidR="003C15D3" w:rsidRPr="00E30BB1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Pr="00E30BB1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      </w:t>
      </w:r>
    </w:p>
    <w:p w14:paraId="42334B23" w14:textId="77777777" w:rsidR="003C15D3" w:rsidRPr="00E30BB1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E30BB1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E30BB1">
        <w:rPr>
          <w:rFonts w:cs="Humnst777 BT"/>
          <w:b/>
          <w:bCs/>
        </w:rPr>
        <w:t>sudo</w:t>
      </w:r>
      <w:proofErr w:type="spellEnd"/>
      <w:r w:rsidRPr="00E30BB1">
        <w:rPr>
          <w:rFonts w:cs="Humnst777 BT"/>
          <w:b/>
          <w:bCs/>
        </w:rPr>
        <w:t xml:space="preserve"> ./deploy.sh</w:t>
      </w:r>
      <w:r w:rsidRPr="00E30BB1">
        <w:rPr>
          <w:rFonts w:cs="Humnst777 BT"/>
          <w:b/>
          <w:bCs/>
          <w:i/>
          <w:iCs/>
        </w:rPr>
        <w:t xml:space="preserve"> 2</w:t>
      </w:r>
      <w:r w:rsidRPr="00E30BB1">
        <w:rPr>
          <w:rFonts w:cs="Humnst777 BT"/>
        </w:rPr>
        <w:t xml:space="preserve">    </w:t>
      </w:r>
      <w:r w:rsidR="00E77292" w:rsidRPr="00E30BB1">
        <w:rPr>
          <w:rFonts w:ascii="Tahoma" w:hAnsi="Tahoma" w:cs="Tahoma"/>
          <w:color w:val="333333"/>
          <w:shd w:val="clear" w:color="auto" w:fill="FFFFFF"/>
        </w:rPr>
        <w:t xml:space="preserve">Press "Enter" </w:t>
      </w:r>
      <w:proofErr w:type="gramStart"/>
      <w:r w:rsidR="00E77292" w:rsidRPr="00E30BB1">
        <w:rPr>
          <w:rFonts w:cs="Humnst777 BT"/>
        </w:rPr>
        <w:t>( 2</w:t>
      </w:r>
      <w:proofErr w:type="gramEnd"/>
      <w:r w:rsidR="00E77292" w:rsidRPr="00E30BB1">
        <w:rPr>
          <w:rFonts w:cs="Humnst777 BT"/>
        </w:rPr>
        <w:t xml:space="preserve"> is the serial number (USB port)</w:t>
      </w:r>
    </w:p>
    <w:p w14:paraId="5C0B1F95" w14:textId="6F98F8F9" w:rsidR="00A32FB3" w:rsidRPr="00E30BB1" w:rsidRDefault="003122AC" w:rsidP="009071A1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 xml:space="preserve">    </w:t>
      </w:r>
    </w:p>
    <w:p w14:paraId="1BB41BD3" w14:textId="6278E65B" w:rsidR="00270BBF" w:rsidRPr="00E30BB1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</w:t>
      </w:r>
      <w:r w:rsidR="00270BBF" w:rsidRPr="00E30BB1">
        <w:rPr>
          <w:rFonts w:cs="Humnst777 BT"/>
        </w:rPr>
        <w:t>:</w:t>
      </w:r>
    </w:p>
    <w:p w14:paraId="6D47EE4B" w14:textId="77777777" w:rsidR="00270BBF" w:rsidRPr="00E30BB1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Pr="00E30BB1" w:rsidRDefault="00270BBF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r w:rsidR="003122AC" w:rsidRPr="00E30BB1">
        <w:rPr>
          <w:rFonts w:cs="Humnst777 BT"/>
        </w:rPr>
        <w:t xml:space="preserve">                 </w:t>
      </w:r>
    </w:p>
    <w:p w14:paraId="039C9046" w14:textId="285782DB" w:rsidR="003122AC" w:rsidRPr="00E30BB1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Pr="00E30BB1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serverip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</w:t>
      </w:r>
      <w:proofErr w:type="gramStart"/>
      <w:r w:rsidRPr="00E30BB1">
        <w:rPr>
          <w:rFonts w:cs="Humnst777 BT"/>
        </w:rPr>
        <w:t xml:space="preserve">  </w:t>
      </w:r>
      <w:r w:rsidR="00632AFE" w:rsidRPr="00E30BB1">
        <w:rPr>
          <w:rFonts w:cs="Humnst777 BT"/>
        </w:rPr>
        <w:t xml:space="preserve"> </w:t>
      </w:r>
      <w:r w:rsidR="00632AFE" w:rsidRPr="00E30BB1">
        <w:t>(</w:t>
      </w:r>
      <w:proofErr w:type="gramEnd"/>
      <w:r w:rsidR="00632AFE" w:rsidRPr="00E30BB1">
        <w:t>PC</w:t>
      </w:r>
      <w:r w:rsidR="008B213F" w:rsidRPr="00E30BB1">
        <w:t xml:space="preserve"> Linux</w:t>
      </w:r>
      <w:r w:rsidR="00632AFE" w:rsidRPr="00E30BB1">
        <w:t xml:space="preserve"> NIC)</w:t>
      </w:r>
      <w:r w:rsidRPr="00E30BB1">
        <w:rPr>
          <w:rFonts w:cs="Humnst777 BT"/>
        </w:rPr>
        <w:t xml:space="preserve">    </w:t>
      </w:r>
    </w:p>
    <w:p w14:paraId="6AF23041" w14:textId="6C61E371" w:rsidR="003122AC" w:rsidRPr="00E30BB1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ipaddr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10.10.10.10</w:t>
      </w:r>
      <w:r w:rsidRPr="00E30BB1">
        <w:rPr>
          <w:rFonts w:cs="Humnst777 BT"/>
          <w:b/>
          <w:bCs/>
        </w:rPr>
        <w:t xml:space="preserve"> </w:t>
      </w:r>
      <w:proofErr w:type="gramStart"/>
      <w:r w:rsidRPr="00E30BB1">
        <w:rPr>
          <w:rFonts w:cs="Humnst777 BT"/>
          <w:b/>
          <w:bCs/>
        </w:rPr>
        <w:t xml:space="preserve">  </w:t>
      </w:r>
      <w:r w:rsidR="00632AFE" w:rsidRPr="00E30BB1">
        <w:rPr>
          <w:rFonts w:cs="Humnst777 BT"/>
          <w:b/>
          <w:bCs/>
        </w:rPr>
        <w:t xml:space="preserve"> </w:t>
      </w:r>
      <w:r w:rsidR="00632AFE" w:rsidRPr="00E30BB1">
        <w:rPr>
          <w:rFonts w:cs="Humnst777 BT"/>
        </w:rPr>
        <w:t>(</w:t>
      </w:r>
      <w:proofErr w:type="gramEnd"/>
      <w:r w:rsidR="00632AFE" w:rsidRPr="00E30BB1">
        <w:rPr>
          <w:rFonts w:cs="Humnst777 BT"/>
        </w:rPr>
        <w:t>UUT)</w:t>
      </w:r>
      <w:r w:rsidRPr="00E30BB1">
        <w:rPr>
          <w:rFonts w:cs="Humnst777 BT"/>
          <w:b/>
          <w:bCs/>
        </w:rPr>
        <w:t xml:space="preserve">   </w:t>
      </w:r>
      <w:r w:rsidR="00632AFE" w:rsidRPr="00E30BB1">
        <w:rPr>
          <w:rFonts w:cs="Humnst777 BT"/>
          <w:b/>
          <w:bCs/>
        </w:rPr>
        <w:t xml:space="preserve">    </w:t>
      </w:r>
      <w:r w:rsidRPr="00E30BB1">
        <w:rPr>
          <w:rFonts w:cs="Humnst777 BT"/>
          <w:b/>
          <w:bCs/>
        </w:rPr>
        <w:t xml:space="preserve"> </w:t>
      </w:r>
    </w:p>
    <w:p w14:paraId="36E52D06" w14:textId="025F4AE9" w:rsidR="003122AC" w:rsidRPr="00E30BB1" w:rsidRDefault="003122AC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gatewayip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</w:t>
      </w:r>
      <w:r w:rsidRPr="00E30BB1">
        <w:rPr>
          <w:rFonts w:cs="Humnst777 BT"/>
        </w:rPr>
        <w:t xml:space="preserve">    </w:t>
      </w:r>
      <w:r w:rsidR="00632AFE" w:rsidRPr="00E30BB1">
        <w:rPr>
          <w:rFonts w:cs="Humnst777 BT"/>
        </w:rPr>
        <w:t xml:space="preserve">            </w:t>
      </w:r>
    </w:p>
    <w:p w14:paraId="16461D7E" w14:textId="1CC96CA4" w:rsidR="005E2396" w:rsidRPr="00E30BB1" w:rsidRDefault="005E2396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ethact</w:t>
      </w:r>
      <w:proofErr w:type="spellEnd"/>
      <w:r w:rsidRPr="00E30BB1">
        <w:rPr>
          <w:rFonts w:cs="Humnst777 BT"/>
          <w:b/>
          <w:bCs/>
          <w:i/>
          <w:iCs/>
        </w:rPr>
        <w:t xml:space="preserve"> neta@40000</w:t>
      </w:r>
      <w:r w:rsidRPr="00E30BB1">
        <w:rPr>
          <w:rFonts w:cs="Humnst777 BT"/>
          <w:b/>
          <w:bCs/>
        </w:rPr>
        <w:t xml:space="preserve">        </w:t>
      </w:r>
      <w:r w:rsidR="00632AFE" w:rsidRPr="00E30BB1">
        <w:rPr>
          <w:rFonts w:cs="Humnst777 BT"/>
          <w:b/>
          <w:bCs/>
        </w:rPr>
        <w:t xml:space="preserve">           </w:t>
      </w:r>
    </w:p>
    <w:p w14:paraId="32D1FA46" w14:textId="7659988F" w:rsidR="00675E8B" w:rsidRPr="00E30BB1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E30BB1">
        <w:rPr>
          <w:rFonts w:cs="Humnst777 BT"/>
        </w:rPr>
        <w:t>PCPE&gt;&gt;</w:t>
      </w:r>
      <w:r w:rsidRPr="00E30BB1">
        <w:rPr>
          <w:rFonts w:cs="Humnst777 BT"/>
          <w:b/>
          <w:bCs/>
          <w:i/>
          <w:iCs/>
        </w:rPr>
        <w:t>ping 10.10.10.1</w:t>
      </w:r>
      <w:r w:rsidR="00B16407" w:rsidRPr="00E30BB1">
        <w:rPr>
          <w:rFonts w:cs="Humnst777 BT"/>
          <w:b/>
          <w:bCs/>
        </w:rPr>
        <w:t xml:space="preserve"> </w:t>
      </w:r>
      <w:proofErr w:type="gramStart"/>
      <w:r w:rsidR="00B16407" w:rsidRPr="00E30BB1">
        <w:rPr>
          <w:rFonts w:cs="Humnst777 BT"/>
          <w:b/>
          <w:bCs/>
        </w:rPr>
        <w:t xml:space="preserve">  </w:t>
      </w:r>
      <w:r w:rsidRPr="00E30BB1">
        <w:rPr>
          <w:rFonts w:cs="Humnst777 BT"/>
          <w:b/>
          <w:bCs/>
        </w:rPr>
        <w:t xml:space="preserve"> </w:t>
      </w:r>
      <w:r w:rsidR="00B16407" w:rsidRPr="00E30BB1">
        <w:rPr>
          <w:rFonts w:cs="Humnst777 BT"/>
        </w:rPr>
        <w:t>(</w:t>
      </w:r>
      <w:proofErr w:type="gramEnd"/>
      <w:r w:rsidR="00B16407" w:rsidRPr="00E30BB1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Pr="00E30BB1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E30BB1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 w:rsidRPr="00E30BB1">
        <w:rPr>
          <w:rFonts w:cstheme="minorBidi" w:hint="cs"/>
          <w:sz w:val="16"/>
          <w:szCs w:val="16"/>
          <w:rtl/>
        </w:rPr>
        <w:t xml:space="preserve">    </w:t>
      </w:r>
      <w:r w:rsidRPr="00E30BB1"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Pr="00E30BB1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Pr="00E30BB1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bubt</w:t>
      </w:r>
      <w:proofErr w:type="spellEnd"/>
      <w:r w:rsidRPr="00E30BB1">
        <w:rPr>
          <w:rFonts w:cs="Humnst777 BT"/>
          <w:b/>
          <w:bCs/>
          <w:i/>
          <w:iCs/>
        </w:rPr>
        <w:t xml:space="preserve"> flash-</w:t>
      </w:r>
      <w:proofErr w:type="spellStart"/>
      <w:r w:rsidRPr="00E30BB1">
        <w:rPr>
          <w:rFonts w:cs="Humnst777 BT"/>
          <w:b/>
          <w:bCs/>
          <w:i/>
          <w:iCs/>
        </w:rPr>
        <w:t>image.bin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spi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tftp</w:t>
      </w:r>
      <w:proofErr w:type="spellEnd"/>
      <w:r w:rsidRPr="00E30BB1">
        <w:rPr>
          <w:rFonts w:cs="Humnst777 BT"/>
          <w:b/>
          <w:bCs/>
        </w:rPr>
        <w:t xml:space="preserve">      </w:t>
      </w:r>
    </w:p>
    <w:p w14:paraId="39C4CB54" w14:textId="77777777" w:rsidR="004C56A2" w:rsidRPr="00E30BB1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Pr="00E30BB1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command:</w:t>
      </w:r>
    </w:p>
    <w:p w14:paraId="5B1B0CA6" w14:textId="103E2462" w:rsidR="00357D95" w:rsidRPr="00E30BB1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Pr="00E30BB1" w:rsidRDefault="00270BBF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Done!</w:t>
      </w:r>
    </w:p>
    <w:p w14:paraId="19C15E73" w14:textId="77777777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tftpboot</w:t>
      </w:r>
      <w:proofErr w:type="spellEnd"/>
      <w:r w:rsidRPr="00E30BB1">
        <w:rPr>
          <w:rFonts w:cs="Humnst777 BT"/>
          <w:b/>
          <w:bCs/>
          <w:i/>
          <w:iCs/>
          <w:sz w:val="20"/>
          <w:szCs w:val="20"/>
        </w:rPr>
        <w:t xml:space="preserve"> $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  <w:r w:rsidRPr="00E30BB1">
        <w:rPr>
          <w:rFonts w:cs="Humnst777 BT"/>
          <w:b/>
          <w:bCs/>
          <w:i/>
          <w:iCs/>
          <w:sz w:val="20"/>
          <w:szCs w:val="20"/>
        </w:rPr>
        <w:t xml:space="preserve"> boot- scripts/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set_boot_param_etx_general.img</w:t>
      </w:r>
      <w:proofErr w:type="spellEnd"/>
      <w:r w:rsidRPr="00E30BB1"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Pr="00E30BB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Pr="00E30BB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Press "Enter" </w:t>
      </w:r>
    </w:p>
    <w:p w14:paraId="60AC4A41" w14:textId="4CA9976C" w:rsidR="003D3701" w:rsidRPr="00E30BB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Pr="00E30BB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command:</w:t>
      </w:r>
    </w:p>
    <w:p w14:paraId="2122F516" w14:textId="6C13200B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E30BB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done</w:t>
      </w:r>
    </w:p>
    <w:p w14:paraId="3A26EE92" w14:textId="6CD742FA" w:rsidR="003D3701" w:rsidRPr="00E30BB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Bytes transferred = 3601 (e11 hex)</w:t>
      </w:r>
    </w:p>
    <w:p w14:paraId="34C1423A" w14:textId="56FD509B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>PCPE&gt;&gt;</w:t>
      </w:r>
    </w:p>
    <w:p w14:paraId="4F0A2259" w14:textId="52D49A94" w:rsidR="00EB6BAF" w:rsidRPr="00E30BB1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Pr="00E30BB1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30BB1">
        <w:rPr>
          <w:rFonts w:cs="Humnst777 BT"/>
          <w:sz w:val="20"/>
          <w:szCs w:val="20"/>
        </w:rPr>
        <w:t>PCPE&gt;&gt;</w:t>
      </w:r>
      <w:r w:rsidRPr="00E30BB1">
        <w:rPr>
          <w:rFonts w:cs="Humnst777 BT"/>
          <w:b/>
          <w:bCs/>
          <w:i/>
          <w:iCs/>
          <w:sz w:val="20"/>
          <w:szCs w:val="20"/>
        </w:rPr>
        <w:t>source $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</w:p>
    <w:p w14:paraId="647B5E43" w14:textId="77777777" w:rsidR="00A32FB3" w:rsidRPr="00E30BB1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Pr="00E30BB1" w:rsidRDefault="00A32FB3" w:rsidP="00A32FB3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Waiting for the process to complete until the command:</w:t>
      </w:r>
    </w:p>
    <w:p w14:paraId="13C4E9E9" w14:textId="77777777" w:rsidR="00A32FB3" w:rsidRPr="00E30BB1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Pr="00E30BB1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Erasing SPI flash...Writing to SPI flash...done</w:t>
      </w:r>
    </w:p>
    <w:p w14:paraId="4D825F1E" w14:textId="77777777" w:rsidR="00A32FB3" w:rsidRPr="00E30BB1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Pr="00E30BB1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PCPE&gt;&gt;</w:t>
      </w:r>
    </w:p>
    <w:p w14:paraId="0304ACCE" w14:textId="09B2F7C9" w:rsidR="00C2186D" w:rsidRPr="00E30BB1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  <w:sz w:val="20"/>
          <w:szCs w:val="20"/>
        </w:rPr>
        <w:t>PCPE&gt;&gt;</w:t>
      </w:r>
      <w:r w:rsidRPr="00E30BB1">
        <w:rPr>
          <w:rFonts w:cs="Humnst777 BT"/>
          <w:b/>
          <w:bCs/>
          <w:i/>
          <w:iCs/>
          <w:sz w:val="20"/>
          <w:szCs w:val="20"/>
        </w:rPr>
        <w:t xml:space="preserve">reset       </w:t>
      </w:r>
    </w:p>
    <w:p w14:paraId="1D5779F2" w14:textId="71A48952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resetting ...</w:t>
      </w:r>
    </w:p>
    <w:p w14:paraId="3FEE014C" w14:textId="34EE68A6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&gt;</w:t>
      </w:r>
    </w:p>
    <w:p w14:paraId="28B485EB" w14:textId="2EA9278F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E</w:t>
      </w:r>
    </w:p>
    <w:p w14:paraId="2A5F5964" w14:textId="297937D5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Pr="00E30BB1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&gt;x    </w:t>
      </w:r>
      <w:r w:rsidR="001E628E" w:rsidRPr="00E30BB1">
        <w:rPr>
          <w:rFonts w:cs="Humnst777 BT"/>
          <w:sz w:val="20"/>
          <w:szCs w:val="20"/>
        </w:rPr>
        <w:t xml:space="preserve">Write the letter X  </w:t>
      </w:r>
      <w:r w:rsidR="001E628E" w:rsidRPr="00E30BB1">
        <w:rPr>
          <w:rFonts w:cs="Humnst777 BT" w:hint="cs"/>
          <w:sz w:val="20"/>
          <w:szCs w:val="20"/>
          <w:rtl/>
        </w:rPr>
        <w:t xml:space="preserve"> </w:t>
      </w:r>
      <w:r w:rsidR="001E628E" w:rsidRPr="00E30BB1">
        <w:rPr>
          <w:rFonts w:cs="Humnst777 BT"/>
          <w:sz w:val="20"/>
          <w:szCs w:val="20"/>
        </w:rPr>
        <w:t xml:space="preserve"> </w:t>
      </w:r>
      <w:r w:rsidR="001E628E"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="001E628E"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="001E628E"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FC610F5" w14:textId="2C856AF6" w:rsidR="001E628E" w:rsidRPr="00E30BB1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E30BB1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E30BB1">
        <w:rPr>
          <w:rFonts w:cstheme="minorBidi"/>
          <w:color w:val="FF0000"/>
          <w:sz w:val="20"/>
          <w:szCs w:val="20"/>
        </w:rPr>
        <w:t xml:space="preserve">Sometimes you </w:t>
      </w:r>
      <w:r w:rsidR="0079615D" w:rsidRPr="00E30BB1">
        <w:rPr>
          <w:rFonts w:cstheme="minorBidi"/>
          <w:color w:val="FF0000"/>
          <w:sz w:val="20"/>
          <w:szCs w:val="20"/>
        </w:rPr>
        <w:t>need</w:t>
      </w:r>
      <w:r w:rsidRPr="00E30BB1">
        <w:rPr>
          <w:rFonts w:cstheme="minorBidi"/>
          <w:color w:val="FF0000"/>
          <w:sz w:val="20"/>
          <w:szCs w:val="20"/>
        </w:rPr>
        <w:t xml:space="preserve"> to write the letter X </w:t>
      </w:r>
      <w:proofErr w:type="gramStart"/>
      <w:r w:rsidRPr="00E30BB1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4307F7BE" w14:textId="77777777" w:rsidR="001E628E" w:rsidRPr="00E30BB1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Pr="00E30BB1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</w:t>
      </w:r>
      <w:r w:rsidRPr="00E30BB1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E30BB1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Pr="00E30BB1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Pr="00E30BB1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   </w:t>
      </w:r>
      <w:r w:rsidRPr="00E30BB1">
        <w:rPr>
          <w:rFonts w:cs="Humnst777 BT"/>
          <w:sz w:val="20"/>
          <w:szCs w:val="20"/>
        </w:rPr>
        <w:t xml:space="preserve">&gt;x    Write the letter </w:t>
      </w:r>
      <w:proofErr w:type="gramStart"/>
      <w:r w:rsidRPr="00E30BB1">
        <w:rPr>
          <w:rFonts w:cs="Humnst777 BT"/>
          <w:sz w:val="20"/>
          <w:szCs w:val="20"/>
        </w:rPr>
        <w:t>X</w:t>
      </w:r>
      <w:proofErr w:type="gramEnd"/>
      <w:r w:rsidRPr="00E30BB1">
        <w:rPr>
          <w:rFonts w:cs="Humnst777 BT"/>
          <w:sz w:val="20"/>
          <w:szCs w:val="20"/>
        </w:rPr>
        <w:t xml:space="preserve">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Pr="00E30BB1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 w:rsidRPr="00E30BB1">
        <w:rPr>
          <w:rFonts w:cs="Humnst777 BT" w:hint="cs"/>
          <w:rtl/>
        </w:rPr>
        <w:t xml:space="preserve">      </w:t>
      </w:r>
      <w:r w:rsidRPr="00E30BB1">
        <w:rPr>
          <w:rFonts w:cs="Humnst777 BT"/>
        </w:rPr>
        <w:t xml:space="preserve">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PCPE&gt;&gt;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E30BB1" w14:paraId="7758A209" w14:textId="77777777" w:rsidTr="00C35C2F">
        <w:tc>
          <w:tcPr>
            <w:tcW w:w="879" w:type="dxa"/>
          </w:tcPr>
          <w:p w14:paraId="3089FBF0" w14:textId="77777777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Pr="00E30BB1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/boot/armada-3720-SF1p.dtb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 w:rsidRPr="00E30BB1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37DE41B" w14:textId="4538A221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/boot/armada-3720-SF1p_superSet.dtb 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 w:rsidRPr="00E30BB1">
              <w:rPr>
                <w:b/>
                <w:bCs/>
                <w:i/>
                <w:iCs/>
                <w:sz w:val="20"/>
                <w:szCs w:val="20"/>
              </w:rPr>
              <w:t>option 4 LAN )</w:t>
            </w:r>
          </w:p>
          <w:p w14:paraId="3892EB46" w14:textId="66D6FFF1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E30BB1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  <w:r w:rsidR="001E628E" w:rsidRPr="00E30BB1">
        <w:rPr>
          <w:rFonts w:cstheme="minorBidi"/>
          <w:sz w:val="20"/>
          <w:szCs w:val="20"/>
        </w:rPr>
        <w:t>PCPE&gt;&gt;</w:t>
      </w:r>
      <w:r w:rsidR="00C35C2F" w:rsidRPr="00E30BB1">
        <w:t xml:space="preserve"> </w:t>
      </w:r>
      <w:proofErr w:type="spellStart"/>
      <w:r w:rsidR="00C35C2F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C35C2F" w:rsidRPr="00E30BB1">
        <w:rPr>
          <w:rFonts w:cstheme="minorBidi"/>
          <w:b/>
          <w:bCs/>
          <w:i/>
          <w:iCs/>
          <w:sz w:val="20"/>
          <w:szCs w:val="20"/>
        </w:rPr>
        <w:t xml:space="preserve"> fdt_name /boot/armada-3720-SF1p.dtb   </w:t>
      </w:r>
    </w:p>
    <w:p w14:paraId="3F7155BE" w14:textId="1BE21212" w:rsidR="00C52AB2" w:rsidRPr="00E30BB1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proofErr w:type="spellStart"/>
      <w:r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Pr="00E30BB1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/boot/armada-3720-SF1p_superSet.dtb</w:t>
      </w:r>
      <w:r w:rsidR="00C52AB2" w:rsidRPr="00E30B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30BB1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E30BB1" w14:paraId="7901DD3E" w14:textId="77777777" w:rsidTr="009071A1">
        <w:tc>
          <w:tcPr>
            <w:tcW w:w="879" w:type="dxa"/>
          </w:tcPr>
          <w:p w14:paraId="7E955D03" w14:textId="4A17714F" w:rsidR="00C52AB2" w:rsidRPr="00E30BB1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E30BB1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 w:rsidRPr="00E30BB1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E30BB1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 w:rsidRPr="00E30BB1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Pr="00E30BB1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eth1addr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00:51:82:11:22:60</w:t>
      </w:r>
      <w:proofErr w:type="gram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Pr="00E30BB1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eth2addr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1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eth3addr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2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lastRenderedPageBreak/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eth4addr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3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Pr="00E30B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saveenv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E30B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Pr="00E30BB1" w:rsidRDefault="006A34B1" w:rsidP="006A34B1">
      <w:pPr>
        <w:pStyle w:val="Para"/>
        <w:ind w:left="0" w:right="43" w:firstLine="0"/>
        <w:rPr>
          <w:rFonts w:cs="Humnst777 BT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30BB1">
        <w:rPr>
          <w:rFonts w:cs="Humnst777 BT"/>
        </w:rPr>
        <w:t>Waiting for the process to complete until the command:</w:t>
      </w:r>
    </w:p>
    <w:p w14:paraId="2C426C0D" w14:textId="12D61562" w:rsidR="006A34B1" w:rsidRPr="00E30B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Pr="00E30BB1" w:rsidRDefault="006A34B1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E30B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    </w:t>
      </w:r>
      <w:r w:rsidR="006A34B1" w:rsidRPr="00E30BB1">
        <w:rPr>
          <w:rFonts w:cstheme="minorBidi"/>
          <w:sz w:val="20"/>
          <w:szCs w:val="20"/>
        </w:rPr>
        <w:t xml:space="preserve"> PCPE&gt;&gt;</w:t>
      </w:r>
    </w:p>
    <w:p w14:paraId="1B4D4C96" w14:textId="3DFB9C59" w:rsidR="00296609" w:rsidRPr="00E30BB1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For </w:t>
      </w:r>
      <w:r w:rsidRPr="00E30BB1">
        <w:rPr>
          <w:i/>
          <w:iCs/>
          <w:sz w:val="20"/>
          <w:szCs w:val="20"/>
        </w:rPr>
        <w:t>option 4 LAN</w:t>
      </w:r>
    </w:p>
    <w:p w14:paraId="78A9D4AD" w14:textId="2650E297" w:rsidR="00785A25" w:rsidRPr="00E30BB1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Pr="00E30BB1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E30BB1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E30BB1" w:rsidRDefault="00296609" w:rsidP="00296609">
      <w:pPr>
        <w:ind w:left="0"/>
      </w:pPr>
      <w:r w:rsidRPr="00E30BB1">
        <w:t>Enter command:</w:t>
      </w:r>
    </w:p>
    <w:p w14:paraId="6C2735DB" w14:textId="01C012BB" w:rsidR="00C44EA0" w:rsidRPr="00E30BB1" w:rsidRDefault="00C44EA0" w:rsidP="00296609">
      <w:pPr>
        <w:ind w:left="0"/>
        <w:rPr>
          <w:b/>
          <w:bCs/>
        </w:rPr>
      </w:pPr>
      <w:r w:rsidRPr="00E30BB1">
        <w:rPr>
          <w:rFonts w:cstheme="minorBidi"/>
          <w:sz w:val="20"/>
          <w:szCs w:val="20"/>
        </w:rPr>
        <w:t xml:space="preserve">                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E30BB1">
        <w:rPr>
          <w:b/>
          <w:bCs/>
        </w:rPr>
        <w:t>iic</w:t>
      </w:r>
      <w:proofErr w:type="spellEnd"/>
      <w:r w:rsidRPr="00E30BB1">
        <w:rPr>
          <w:b/>
          <w:bCs/>
        </w:rPr>
        <w:t xml:space="preserve"> e 52</w:t>
      </w:r>
    </w:p>
    <w:p w14:paraId="01A01B78" w14:textId="6F2A6A51" w:rsidR="00296609" w:rsidRPr="00E30BB1" w:rsidRDefault="00296609" w:rsidP="00296609">
      <w:pPr>
        <w:ind w:left="0"/>
        <w:rPr>
          <w:b/>
          <w:bCs/>
        </w:rPr>
      </w:pPr>
      <w:r w:rsidRPr="00E30BB1">
        <w:rPr>
          <w:b/>
          <w:bCs/>
          <w:i/>
          <w:iCs/>
        </w:rPr>
        <w:t xml:space="preserve">               </w:t>
      </w:r>
      <w:r w:rsidRPr="00E30BB1">
        <w:rPr>
          <w:rFonts w:cstheme="minorBidi"/>
          <w:sz w:val="20"/>
          <w:szCs w:val="20"/>
        </w:rPr>
        <w:t>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</w:t>
      </w:r>
      <w:proofErr w:type="gramStart"/>
      <w:r w:rsidRPr="00E30BB1">
        <w:rPr>
          <w:b/>
          <w:bCs/>
          <w:i/>
          <w:iCs/>
        </w:rPr>
        <w:t xml:space="preserve">c  </w:t>
      </w:r>
      <w:r w:rsidR="00BA2FCA" w:rsidRPr="00E30BB1">
        <w:rPr>
          <w:b/>
          <w:bCs/>
          <w:i/>
          <w:iCs/>
        </w:rPr>
        <w:t>&lt;</w:t>
      </w:r>
      <w:proofErr w:type="gramEnd"/>
      <w:r w:rsidR="00BA2FCA" w:rsidRPr="00E30BB1">
        <w:rPr>
          <w:b/>
          <w:bCs/>
        </w:rPr>
        <w:t>by barcode name&gt; .txt</w:t>
      </w:r>
    </w:p>
    <w:p w14:paraId="493D9E49" w14:textId="77777777" w:rsidR="00BA2FCA" w:rsidRPr="00E30BB1" w:rsidRDefault="00BA2FCA" w:rsidP="00296609">
      <w:pPr>
        <w:ind w:left="0"/>
        <w:rPr>
          <w:b/>
          <w:bCs/>
        </w:rPr>
      </w:pPr>
    </w:p>
    <w:p w14:paraId="764A6F3B" w14:textId="7777777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 Example:</w:t>
      </w:r>
    </w:p>
    <w:p w14:paraId="209A23D2" w14:textId="5CBC34B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c SF-1PE1DC4U2S2RS.txt</w:t>
      </w:r>
    </w:p>
    <w:p w14:paraId="5D13997E" w14:textId="77777777" w:rsidR="00296609" w:rsidRPr="00E30BB1" w:rsidRDefault="00296609" w:rsidP="00785A25">
      <w:pPr>
        <w:ind w:left="0"/>
        <w:rPr>
          <w:b/>
          <w:bCs/>
          <w:i/>
          <w:iCs/>
        </w:rPr>
      </w:pPr>
    </w:p>
    <w:p w14:paraId="236D8290" w14:textId="1A3EDA07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MODEM_1_MANUFACTURER=,MODEM_2_MANUFACTURER=,MODEM_1_TYPE=,MODEM_2_TYPE=,MAC_ADDRESS=18:18:18:18:18:AC,MAIN_CARD_HW_VERSION=0.4,SUB_CARD_1_HW_VERSION=,CSL=B,PART_NUMBER=SF-1P/E1/DC/4U2S/2RS</w:t>
      </w:r>
      <w:r w:rsidR="008B22CC">
        <w:rPr>
          <w:rFonts w:cstheme="minorBidi"/>
          <w:sz w:val="20"/>
          <w:szCs w:val="20"/>
        </w:rPr>
        <w:t>/RSI</w:t>
      </w:r>
      <w:r w:rsidRPr="00E30BB1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</w:p>
    <w:p w14:paraId="05E3490D" w14:textId="6DA9B782" w:rsidR="00296609" w:rsidRPr="00E30BB1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For </w:t>
      </w:r>
      <w:r w:rsidRPr="00E30BB1">
        <w:rPr>
          <w:i/>
          <w:iCs/>
          <w:sz w:val="20"/>
          <w:szCs w:val="20"/>
        </w:rPr>
        <w:t>option 2 LAN</w:t>
      </w:r>
    </w:p>
    <w:p w14:paraId="22F1E580" w14:textId="34FE147A" w:rsidR="00296609" w:rsidRPr="00E30BB1" w:rsidRDefault="00296609" w:rsidP="00296609">
      <w:pPr>
        <w:pStyle w:val="Para"/>
        <w:rPr>
          <w:b/>
          <w:bCs/>
          <w:i/>
          <w:iCs/>
          <w:sz w:val="20"/>
          <w:szCs w:val="20"/>
        </w:rPr>
      </w:pPr>
    </w:p>
    <w:p w14:paraId="4D5CA6E2" w14:textId="77777777" w:rsidR="00296609" w:rsidRPr="00E30BB1" w:rsidRDefault="00296609" w:rsidP="00296609">
      <w:pPr>
        <w:ind w:left="0"/>
      </w:pPr>
      <w:r w:rsidRPr="00E30BB1">
        <w:t>Enter command:</w:t>
      </w:r>
    </w:p>
    <w:p w14:paraId="767B015E" w14:textId="65EDCEFB" w:rsidR="00296609" w:rsidRPr="00E30BB1" w:rsidRDefault="00296609" w:rsidP="00296609">
      <w:pPr>
        <w:ind w:left="0"/>
        <w:rPr>
          <w:b/>
          <w:bCs/>
        </w:rPr>
      </w:pPr>
      <w:r w:rsidRPr="00E30BB1">
        <w:rPr>
          <w:b/>
          <w:bCs/>
          <w:i/>
          <w:iCs/>
        </w:rPr>
        <w:t xml:space="preserve">               </w:t>
      </w:r>
      <w:r w:rsidRPr="00E30BB1">
        <w:rPr>
          <w:rFonts w:cstheme="minorBidi"/>
          <w:sz w:val="20"/>
          <w:szCs w:val="20"/>
        </w:rPr>
        <w:t>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r w:rsidR="00BA2FCA" w:rsidRPr="00E30BB1">
        <w:rPr>
          <w:b/>
          <w:bCs/>
          <w:i/>
          <w:iCs/>
        </w:rPr>
        <w:t xml:space="preserve"> </w:t>
      </w:r>
      <w:proofErr w:type="spellStart"/>
      <w:r w:rsidR="00BA2FCA" w:rsidRPr="00E30BB1">
        <w:rPr>
          <w:b/>
          <w:bCs/>
          <w:i/>
          <w:iCs/>
        </w:rPr>
        <w:t>iic</w:t>
      </w:r>
      <w:proofErr w:type="spellEnd"/>
      <w:r w:rsidR="00BA2FCA" w:rsidRPr="00E30BB1">
        <w:rPr>
          <w:b/>
          <w:bCs/>
          <w:i/>
          <w:iCs/>
        </w:rPr>
        <w:t xml:space="preserve"> </w:t>
      </w:r>
      <w:proofErr w:type="gramStart"/>
      <w:r w:rsidR="00BA2FCA" w:rsidRPr="00E30BB1">
        <w:rPr>
          <w:b/>
          <w:bCs/>
          <w:i/>
          <w:iCs/>
        </w:rPr>
        <w:t>c  &lt;</w:t>
      </w:r>
      <w:proofErr w:type="gramEnd"/>
      <w:r w:rsidR="00BA2FCA" w:rsidRPr="00E30BB1">
        <w:rPr>
          <w:b/>
          <w:bCs/>
        </w:rPr>
        <w:t>by barcode name&gt; .txt</w:t>
      </w:r>
    </w:p>
    <w:p w14:paraId="67F0681C" w14:textId="7777777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 Example:</w:t>
      </w:r>
    </w:p>
    <w:p w14:paraId="0CD6E8D8" w14:textId="3F7969FE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c SF-1PE1ACEX2U2RS.txt</w:t>
      </w:r>
    </w:p>
    <w:p w14:paraId="6359D007" w14:textId="77777777" w:rsidR="00296609" w:rsidRPr="00E30BB1" w:rsidRDefault="00296609" w:rsidP="00BA2FCA">
      <w:pPr>
        <w:ind w:left="0"/>
        <w:rPr>
          <w:b/>
          <w:bCs/>
          <w:i/>
          <w:iCs/>
        </w:rPr>
      </w:pPr>
    </w:p>
    <w:p w14:paraId="1DCDA837" w14:textId="57C83FAF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MODEM_1_MANUFACTURER=,MODEM_2_MANUFACTURER=,MODEM_1_TYPE=,MODEM_2_TYPE=,MAC_ADDRESS=18:18:18:18:18:18,MAIN_CARD_HW_VERSION=0.4,SUB_CARD_1_HW_VERSION=,CSL=B,PART_NUMBER=SF-1P/E1/ACEX/2U/2RS</w:t>
      </w:r>
      <w:r w:rsidR="008B22CC">
        <w:rPr>
          <w:rFonts w:cstheme="minorBidi"/>
          <w:sz w:val="20"/>
          <w:szCs w:val="20"/>
        </w:rPr>
        <w:t>/RSI</w:t>
      </w:r>
      <w:r w:rsidRPr="00E30BB1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Pr="00E30BB1" w:rsidRDefault="00296609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Pr="00E30BB1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Pr="00E30BB1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Pr="00E30BB1" w:rsidRDefault="00296609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lastRenderedPageBreak/>
        <w:t xml:space="preserve">       PCPE&gt;&gt;</w:t>
      </w:r>
    </w:p>
    <w:p w14:paraId="0A073036" w14:textId="77777777" w:rsidR="006A34B1" w:rsidRPr="00E30B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Pr="00E30B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 </w:t>
      </w:r>
      <w:r w:rsidR="001E628E" w:rsidRPr="00E30BB1">
        <w:rPr>
          <w:rFonts w:cstheme="minorBidi"/>
          <w:sz w:val="20"/>
          <w:szCs w:val="20"/>
        </w:rPr>
        <w:t>PCPE&gt;&gt;</w:t>
      </w:r>
      <w:r w:rsidR="00E73590" w:rsidRPr="00E30BB1">
        <w:rPr>
          <w:rFonts w:cstheme="minorBidi"/>
          <w:b/>
          <w:bCs/>
          <w:i/>
          <w:iCs/>
          <w:sz w:val="20"/>
          <w:szCs w:val="20"/>
        </w:rPr>
        <w:t xml:space="preserve">run </w:t>
      </w:r>
      <w:proofErr w:type="spellStart"/>
      <w:r w:rsidR="00E73590" w:rsidRPr="00E30BB1">
        <w:rPr>
          <w:rFonts w:cstheme="minorBidi"/>
          <w:b/>
          <w:bCs/>
          <w:i/>
          <w:iCs/>
          <w:sz w:val="20"/>
          <w:szCs w:val="20"/>
        </w:rPr>
        <w:t>bootnet</w:t>
      </w:r>
      <w:proofErr w:type="spellEnd"/>
      <w:r w:rsidR="006A34B1" w:rsidRPr="00E30B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Pr="00E30BB1" w:rsidRDefault="003F1FF8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Pr="00E30BB1" w:rsidRDefault="003F1FF8" w:rsidP="006A34B1">
      <w:pPr>
        <w:pStyle w:val="Para"/>
        <w:rPr>
          <w:rFonts w:cs="Humnst777 BT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30BB1">
        <w:rPr>
          <w:rFonts w:cs="Humnst777 BT"/>
        </w:rPr>
        <w:t>Waiting for the process to complete until the command:</w:t>
      </w:r>
    </w:p>
    <w:p w14:paraId="4D6F72FD" w14:textId="479B2429" w:rsidR="003F1FF8" w:rsidRPr="00E30BB1" w:rsidRDefault="003F1FF8" w:rsidP="006A34B1">
      <w:pPr>
        <w:pStyle w:val="Para"/>
        <w:rPr>
          <w:rFonts w:cs="Humnst777 BT"/>
        </w:rPr>
      </w:pPr>
    </w:p>
    <w:p w14:paraId="1DE0EB49" w14:textId="3BEFC2E9" w:rsidR="003F1FF8" w:rsidRPr="00E30BB1" w:rsidRDefault="003F1FF8" w:rsidP="003F1FF8">
      <w:pPr>
        <w:pStyle w:val="Para"/>
        <w:rPr>
          <w:rFonts w:cs="Humnst777 BT"/>
        </w:rPr>
      </w:pPr>
      <w:r w:rsidRPr="00E30BB1">
        <w:rPr>
          <w:rFonts w:cs="Humnst777 BT"/>
        </w:rPr>
        <w:t xml:space="preserve">       </w:t>
      </w:r>
      <w:proofErr w:type="gramStart"/>
      <w:r w:rsidRPr="00E30BB1">
        <w:rPr>
          <w:rFonts w:cs="Humnst777 BT"/>
        </w:rPr>
        <w:t>[  373.381241</w:t>
      </w:r>
      <w:proofErr w:type="gramEnd"/>
      <w:r w:rsidRPr="00E30BB1">
        <w:rPr>
          <w:rFonts w:cs="Humnst777 BT"/>
        </w:rPr>
        <w:t xml:space="preserve">] </w:t>
      </w:r>
      <w:proofErr w:type="spellStart"/>
      <w:r w:rsidRPr="00E30BB1">
        <w:rPr>
          <w:rFonts w:cs="Humnst777 BT"/>
        </w:rPr>
        <w:t>kvm</w:t>
      </w:r>
      <w:proofErr w:type="spellEnd"/>
      <w:r w:rsidRPr="00E30BB1">
        <w:rPr>
          <w:rFonts w:cs="Humnst777 BT"/>
        </w:rPr>
        <w:t>: exiting hardware virtualization</w:t>
      </w:r>
    </w:p>
    <w:p w14:paraId="781529CD" w14:textId="77777777" w:rsidR="003F1FF8" w:rsidRPr="00E30BB1" w:rsidRDefault="003F1FF8" w:rsidP="003F1FF8">
      <w:pPr>
        <w:pStyle w:val="Para"/>
        <w:rPr>
          <w:rFonts w:cs="Humnst777 BT"/>
        </w:rPr>
      </w:pPr>
    </w:p>
    <w:p w14:paraId="58AF0C6F" w14:textId="6ED18A09" w:rsidR="003F1FF8" w:rsidRPr="00E30BB1" w:rsidRDefault="003F1FF8" w:rsidP="003F1FF8">
      <w:pPr>
        <w:pStyle w:val="Para"/>
        <w:rPr>
          <w:rFonts w:cs="Humnst777 BT"/>
        </w:rPr>
      </w:pPr>
      <w:r w:rsidRPr="00E30BB1">
        <w:rPr>
          <w:rFonts w:cs="Humnst777 BT"/>
        </w:rPr>
        <w:t xml:space="preserve">       </w:t>
      </w:r>
      <w:proofErr w:type="gramStart"/>
      <w:r w:rsidRPr="00E30BB1">
        <w:rPr>
          <w:rFonts w:cs="Humnst777 BT"/>
        </w:rPr>
        <w:t>[  373.404</w:t>
      </w:r>
      <w:proofErr w:type="gramEnd"/>
      <w:r w:rsidRPr="00E30BB1">
        <w:rPr>
          <w:rFonts w:cs="Humnst777 BT"/>
        </w:rPr>
        <w:t xml:space="preserve">&gt; </w:t>
      </w:r>
    </w:p>
    <w:p w14:paraId="77A97B65" w14:textId="77777777" w:rsidR="003F1FF8" w:rsidRPr="00E30BB1" w:rsidRDefault="003F1FF8" w:rsidP="003F1FF8">
      <w:pPr>
        <w:pStyle w:val="Para"/>
        <w:rPr>
          <w:rFonts w:cs="Humnst777 BT"/>
        </w:rPr>
      </w:pPr>
    </w:p>
    <w:p w14:paraId="1639820F" w14:textId="32DD4CA1" w:rsidR="003F1FF8" w:rsidRPr="00E30BB1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    Press "Enter"</w:t>
      </w:r>
    </w:p>
    <w:p w14:paraId="44BCAFC6" w14:textId="77777777" w:rsidR="003F1FF8" w:rsidRPr="00E30BB1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&gt;</w:t>
      </w:r>
    </w:p>
    <w:p w14:paraId="64C4CBC3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E</w:t>
      </w:r>
    </w:p>
    <w:p w14:paraId="6CC9E48F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Pr="00E30BB1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&gt;x    Write the letter X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2439E117" w14:textId="77777777" w:rsidR="003F1FF8" w:rsidRPr="00E30BB1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E30BB1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E30BB1">
        <w:rPr>
          <w:rFonts w:cstheme="minorBidi"/>
          <w:color w:val="FF0000"/>
          <w:sz w:val="20"/>
          <w:szCs w:val="20"/>
        </w:rPr>
        <w:t xml:space="preserve">Sometimes you </w:t>
      </w:r>
      <w:r w:rsidR="00E27744" w:rsidRPr="00E30BB1">
        <w:rPr>
          <w:rFonts w:cstheme="minorBidi"/>
          <w:color w:val="FF0000"/>
          <w:sz w:val="20"/>
          <w:szCs w:val="20"/>
        </w:rPr>
        <w:t>need</w:t>
      </w:r>
      <w:r w:rsidRPr="00E30BB1">
        <w:rPr>
          <w:rFonts w:cstheme="minorBidi"/>
          <w:color w:val="FF0000"/>
          <w:sz w:val="20"/>
          <w:szCs w:val="20"/>
        </w:rPr>
        <w:t xml:space="preserve"> to write the letter X </w:t>
      </w:r>
      <w:proofErr w:type="gramStart"/>
      <w:r w:rsidRPr="00E30BB1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64165485" w14:textId="77777777" w:rsidR="003F1FF8" w:rsidRPr="00E30BB1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Pr="00E30BB1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</w:t>
      </w:r>
      <w:r w:rsidRPr="00E30BB1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E30BB1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Pr="00E30BB1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Pr="00E30BB1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   </w:t>
      </w:r>
      <w:r w:rsidRPr="00E30BB1">
        <w:rPr>
          <w:rFonts w:cs="Humnst777 BT"/>
          <w:sz w:val="20"/>
          <w:szCs w:val="20"/>
        </w:rPr>
        <w:t xml:space="preserve">&gt;x    Write the letter X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990EDAD" w14:textId="77777777" w:rsidR="00133F50" w:rsidRPr="00E30BB1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Pr="00E30BB1" w:rsidRDefault="006A34B1" w:rsidP="00E8506E">
      <w:pPr>
        <w:pStyle w:val="Para"/>
        <w:ind w:right="43"/>
        <w:rPr>
          <w:rFonts w:cs="Humnst777 BT"/>
          <w:rtl/>
        </w:rPr>
      </w:pPr>
      <w:r w:rsidRPr="00E30BB1">
        <w:rPr>
          <w:rFonts w:cs="Humnst777 BT"/>
        </w:rPr>
        <w:t xml:space="preserve">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 xml:space="preserve"> Waiting for the process to complete until the command:</w:t>
      </w:r>
    </w:p>
    <w:p w14:paraId="4679EDDE" w14:textId="5C9CAEC3" w:rsidR="003F1FF8" w:rsidRPr="00E30BB1" w:rsidRDefault="003F1FF8" w:rsidP="00CB61AF">
      <w:pPr>
        <w:pStyle w:val="Para"/>
        <w:ind w:right="43"/>
        <w:rPr>
          <w:rFonts w:cs="Humnst777 BT"/>
        </w:rPr>
      </w:pPr>
      <w:r w:rsidRPr="00E30BB1">
        <w:rPr>
          <w:rFonts w:cs="Humnst777 BT"/>
        </w:rPr>
        <w:t xml:space="preserve"> 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>user&gt;</w:t>
      </w:r>
      <w:proofErr w:type="spellStart"/>
      <w:r w:rsidRPr="00E30BB1">
        <w:rPr>
          <w:rFonts w:cs="Humnst777 BT"/>
          <w:b/>
          <w:bCs/>
          <w:i/>
          <w:iCs/>
        </w:rPr>
        <w:t>su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r w:rsidRPr="00E30BB1">
        <w:rPr>
          <w:rFonts w:cs="Humnst777 BT"/>
        </w:rPr>
        <w:t xml:space="preserve">   </w:t>
      </w:r>
    </w:p>
    <w:p w14:paraId="34D70791" w14:textId="63121323" w:rsidR="003F1FF8" w:rsidRPr="00E30BB1" w:rsidRDefault="003F1FF8" w:rsidP="00E8506E">
      <w:pPr>
        <w:pStyle w:val="Para"/>
        <w:ind w:right="43"/>
        <w:rPr>
          <w:rFonts w:cs="Humnst777 BT"/>
          <w:i/>
          <w:iCs/>
        </w:rPr>
      </w:pPr>
      <w:r w:rsidRPr="00E30BB1">
        <w:rPr>
          <w:rFonts w:cs="Humnst777 BT"/>
        </w:rPr>
        <w:t xml:space="preserve">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 xml:space="preserve"> password&gt;</w:t>
      </w:r>
      <w:r w:rsidRPr="00E30BB1">
        <w:rPr>
          <w:rFonts w:cs="Humnst777 BT"/>
          <w:b/>
          <w:bCs/>
          <w:i/>
          <w:iCs/>
        </w:rPr>
        <w:t>1234</w:t>
      </w:r>
      <w:r w:rsidR="0056395A" w:rsidRPr="00E30BB1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Pr="00E30BB1" w:rsidRDefault="003F1FF8" w:rsidP="00E8506E">
      <w:pPr>
        <w:pStyle w:val="Para"/>
        <w:ind w:right="43"/>
        <w:rPr>
          <w:rFonts w:cs="Humnst777 BT"/>
        </w:rPr>
      </w:pPr>
      <w:r w:rsidRPr="00E30BB1">
        <w:rPr>
          <w:rFonts w:cs="Humnst777 BT"/>
        </w:rPr>
        <w:t xml:space="preserve">   </w:t>
      </w:r>
      <w:r w:rsidR="00133F50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 </w:t>
      </w:r>
      <w:r w:rsidR="00C35C2F" w:rsidRPr="00E30BB1">
        <w:rPr>
          <w:rFonts w:cs="Humnst777 BT"/>
        </w:rPr>
        <w:t>SF</w:t>
      </w:r>
      <w:r w:rsidRPr="00E30BB1">
        <w:rPr>
          <w:rFonts w:cs="Humnst777 BT"/>
        </w:rPr>
        <w:t>-1p#</w:t>
      </w:r>
    </w:p>
    <w:p w14:paraId="6AC3B417" w14:textId="471A34BB" w:rsidR="00133F50" w:rsidRPr="00E30BB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30BB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>J</w:t>
      </w:r>
      <w:r w:rsidRPr="00E30BB1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30BB1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Pr="00E30BB1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 w:rsidRPr="00E30BB1"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E30BB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72D93AD" w14:textId="7D4F3F9D" w:rsidR="00B24B51" w:rsidRPr="00E30BB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Pr="00E30BB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 </w:t>
      </w:r>
      <w:r w:rsidR="00C3594B" w:rsidRPr="00E30BB1">
        <w:rPr>
          <w:rFonts w:cs="Humnst777 BT"/>
        </w:rPr>
        <w:t xml:space="preserve">         </w:t>
      </w:r>
      <w:r w:rsidRPr="00E30BB1">
        <w:rPr>
          <w:rFonts w:cs="Humnst777 BT"/>
        </w:rPr>
        <w:t xml:space="preserve">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C649A8" w:rsidRPr="00E30BB1">
        <w:rPr>
          <w:rFonts w:cs="Humnst777 BT"/>
        </w:rPr>
        <w:t>and</w:t>
      </w:r>
      <w:r w:rsidRPr="00E30BB1">
        <w:rPr>
          <w:rFonts w:cs="Humnst777 BT"/>
        </w:rPr>
        <w:t xml:space="preserve"> press 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Pr="00E30BB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E30BB1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C3594B" w:rsidRPr="00E30BB1">
        <w:rPr>
          <w:rFonts w:cstheme="minorBidi"/>
          <w:sz w:val="20"/>
          <w:szCs w:val="20"/>
        </w:rPr>
        <w:t xml:space="preserve">   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529EF2EC" w14:textId="4ACEFD68" w:rsidR="00D26AC3" w:rsidRPr="00E30BB1" w:rsidRDefault="00D26AC3" w:rsidP="00595ED6">
      <w:pPr>
        <w:pStyle w:val="Heading1"/>
        <w:ind w:left="450" w:hanging="360"/>
      </w:pPr>
      <w:bookmarkStart w:id="22" w:name="_Toc94452508"/>
      <w:r w:rsidRPr="00E30BB1">
        <w:t>Visual Inspection</w:t>
      </w:r>
      <w:bookmarkEnd w:id="18"/>
      <w:bookmarkEnd w:id="19"/>
      <w:bookmarkEnd w:id="22"/>
      <w:r w:rsidRPr="00E30BB1">
        <w:t xml:space="preserve"> </w:t>
      </w:r>
    </w:p>
    <w:p w14:paraId="73340377" w14:textId="344EF45A" w:rsidR="00272E24" w:rsidRPr="00E30BB1" w:rsidRDefault="00272E24" w:rsidP="00272E24">
      <w:pPr>
        <w:pStyle w:val="Para"/>
        <w:numPr>
          <w:ilvl w:val="0"/>
          <w:numId w:val="6"/>
        </w:numPr>
      </w:pPr>
      <w:r w:rsidRPr="00E30BB1">
        <w:t>As specified in the GFTI.</w:t>
      </w:r>
    </w:p>
    <w:p w14:paraId="36DA3488" w14:textId="540101B8" w:rsidR="00A92D17" w:rsidRPr="00E30BB1" w:rsidRDefault="00A92D17" w:rsidP="00346DD9">
      <w:pPr>
        <w:pStyle w:val="Para"/>
        <w:numPr>
          <w:ilvl w:val="0"/>
          <w:numId w:val="6"/>
        </w:numPr>
      </w:pPr>
      <w:r w:rsidRPr="00E30BB1">
        <w:t xml:space="preserve">Confirm there is a </w:t>
      </w:r>
      <w:proofErr w:type="spellStart"/>
      <w:r w:rsidR="00346DD9" w:rsidRPr="00E30BB1">
        <w:t>Quectel</w:t>
      </w:r>
      <w:proofErr w:type="spellEnd"/>
      <w:r w:rsidR="00346DD9" w:rsidRPr="00E30BB1">
        <w:t xml:space="preserve"> </w:t>
      </w:r>
      <w:r w:rsidRPr="00E30BB1">
        <w:t>cellular modem a</w:t>
      </w:r>
      <w:r w:rsidR="00AF6345" w:rsidRPr="00E30BB1">
        <w:t>ccording to the ordering option L1,</w:t>
      </w:r>
      <w:r w:rsidR="008E02D5" w:rsidRPr="00E30BB1">
        <w:t xml:space="preserve"> </w:t>
      </w:r>
      <w:r w:rsidR="00AF6345" w:rsidRPr="00E30BB1">
        <w:t>L2,</w:t>
      </w:r>
      <w:r w:rsidR="008E02D5" w:rsidRPr="00E30BB1">
        <w:t xml:space="preserve"> </w:t>
      </w:r>
      <w:r w:rsidR="00AF6345" w:rsidRPr="00E30BB1">
        <w:t>L3</w:t>
      </w:r>
      <w:r w:rsidR="00346DD9" w:rsidRPr="00E30BB1">
        <w:t>,</w:t>
      </w:r>
      <w:r w:rsidR="00595ED6" w:rsidRPr="00E30BB1">
        <w:t xml:space="preserve"> </w:t>
      </w:r>
      <w:r w:rsidR="00346DD9" w:rsidRPr="00E30BB1">
        <w:t xml:space="preserve">L4 </w:t>
      </w:r>
      <w:r w:rsidR="00AF6345" w:rsidRPr="00E30BB1">
        <w:t>or HSP</w:t>
      </w:r>
      <w:r w:rsidR="005A1526" w:rsidRPr="00E30BB1">
        <w:t>.</w:t>
      </w:r>
    </w:p>
    <w:p w14:paraId="6C1E155A" w14:textId="0A2518E0" w:rsidR="00A92D17" w:rsidRPr="00E30BB1" w:rsidRDefault="00A92D17" w:rsidP="00D40AA1">
      <w:pPr>
        <w:pStyle w:val="Para"/>
        <w:numPr>
          <w:ilvl w:val="0"/>
          <w:numId w:val="6"/>
        </w:numPr>
      </w:pPr>
      <w:r w:rsidRPr="00E30BB1">
        <w:lastRenderedPageBreak/>
        <w:t xml:space="preserve">Make sure the </w:t>
      </w:r>
      <w:r w:rsidR="00566976" w:rsidRPr="00E30BB1">
        <w:t xml:space="preserve">mini - coax cables </w:t>
      </w:r>
      <w:proofErr w:type="gramStart"/>
      <w:r w:rsidR="00566976" w:rsidRPr="00E30BB1">
        <w:t>U.FL</w:t>
      </w:r>
      <w:proofErr w:type="gramEnd"/>
      <w:r w:rsidR="00566976" w:rsidRPr="00E30BB1">
        <w:t>-to-SMA are attached to corresponding RF connectors on cellular modem:</w:t>
      </w:r>
      <w:r w:rsidRPr="00E30BB1">
        <w:t xml:space="preserve"> </w:t>
      </w:r>
    </w:p>
    <w:p w14:paraId="7700D31F" w14:textId="7AFE46A2" w:rsidR="003477F4" w:rsidRPr="00E30BB1" w:rsidRDefault="00CB475C" w:rsidP="00424416">
      <w:pPr>
        <w:pStyle w:val="Para"/>
        <w:numPr>
          <w:ilvl w:val="0"/>
          <w:numId w:val="7"/>
        </w:numPr>
      </w:pPr>
      <w:r w:rsidRPr="00E30BB1">
        <w:t xml:space="preserve">For LTE modems L1, L2, L3 and L4, </w:t>
      </w:r>
      <w:bookmarkStart w:id="23" w:name="_Hlk66025313"/>
      <w:r w:rsidRPr="00E30BB1">
        <w:t xml:space="preserve">LTE </w:t>
      </w:r>
      <w:r w:rsidR="00A92D17" w:rsidRPr="00E30BB1">
        <w:t xml:space="preserve">MAIN </w:t>
      </w:r>
      <w:bookmarkEnd w:id="23"/>
      <w:r w:rsidRPr="00E30BB1">
        <w:t>and LTE AUX are</w:t>
      </w:r>
      <w:r w:rsidR="00286490" w:rsidRPr="00E30BB1">
        <w:t xml:space="preserve"> </w:t>
      </w:r>
      <w:r w:rsidR="00566976" w:rsidRPr="00E30BB1">
        <w:t>connect</w:t>
      </w:r>
      <w:r w:rsidRPr="00E30BB1">
        <w:t>ed</w:t>
      </w:r>
      <w:r w:rsidR="00566976" w:rsidRPr="00E30BB1">
        <w:t xml:space="preserve"> on </w:t>
      </w:r>
      <w:r w:rsidR="00346DD9" w:rsidRPr="00E30BB1">
        <w:t xml:space="preserve">the </w:t>
      </w:r>
      <w:r w:rsidRPr="00E30BB1">
        <w:t>back</w:t>
      </w:r>
      <w:r w:rsidR="00566976" w:rsidRPr="00E30BB1">
        <w:t xml:space="preserve"> panel.</w:t>
      </w:r>
    </w:p>
    <w:p w14:paraId="6E7C5A5C" w14:textId="6A6C2322" w:rsidR="00CB475C" w:rsidRPr="00E30BB1" w:rsidRDefault="00566976" w:rsidP="00424416">
      <w:pPr>
        <w:pStyle w:val="Para"/>
        <w:numPr>
          <w:ilvl w:val="0"/>
          <w:numId w:val="7"/>
        </w:numPr>
      </w:pPr>
      <w:r w:rsidRPr="00E30BB1">
        <w:t>For HSP modem</w:t>
      </w:r>
      <w:r w:rsidR="00CB475C" w:rsidRPr="00E30BB1">
        <w:t>,</w:t>
      </w:r>
      <w:r w:rsidRPr="00E30BB1">
        <w:t xml:space="preserve"> </w:t>
      </w:r>
      <w:r w:rsidR="00CB475C" w:rsidRPr="00E30BB1">
        <w:t>LTE MAIN is connected on the back panel.</w:t>
      </w:r>
    </w:p>
    <w:p w14:paraId="625802F3" w14:textId="1F36514B" w:rsidR="00346DD9" w:rsidRPr="00E30BB1" w:rsidRDefault="00346DD9" w:rsidP="00424416">
      <w:pPr>
        <w:pStyle w:val="Para"/>
        <w:numPr>
          <w:ilvl w:val="0"/>
          <w:numId w:val="7"/>
        </w:numPr>
      </w:pPr>
      <w:r w:rsidRPr="00E30BB1">
        <w:t xml:space="preserve">For GPS </w:t>
      </w:r>
      <w:r w:rsidR="00CB475C" w:rsidRPr="00E30BB1">
        <w:t>option, GPS</w:t>
      </w:r>
      <w:r w:rsidRPr="00E30BB1">
        <w:t xml:space="preserve"> is connected </w:t>
      </w:r>
      <w:r w:rsidR="00CB475C" w:rsidRPr="00E30BB1">
        <w:t>on the back</w:t>
      </w:r>
      <w:r w:rsidRPr="00E30BB1">
        <w:t xml:space="preserve"> panel.</w:t>
      </w:r>
    </w:p>
    <w:p w14:paraId="01D95AE1" w14:textId="2931B9A2" w:rsidR="00391C94" w:rsidRPr="00E30BB1" w:rsidRDefault="00391C94" w:rsidP="00391C94">
      <w:pPr>
        <w:pStyle w:val="Para"/>
        <w:numPr>
          <w:ilvl w:val="0"/>
          <w:numId w:val="6"/>
        </w:numPr>
      </w:pPr>
      <w:r w:rsidRPr="00E30BB1">
        <w:t xml:space="preserve">Verify J18, J19, J20 </w:t>
      </w:r>
      <w:proofErr w:type="gramStart"/>
      <w:r w:rsidRPr="00E30BB1">
        <w:t>assembled</w:t>
      </w:r>
      <w:proofErr w:type="gramEnd"/>
    </w:p>
    <w:p w14:paraId="024F5CA3" w14:textId="77777777" w:rsidR="00391C94" w:rsidRPr="00E30BB1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E30BB1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Pr="00E30BB1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 w:rsidRPr="00E30BB1">
        <w:t>Automated BOT</w:t>
      </w:r>
      <w:bookmarkEnd w:id="28"/>
    </w:p>
    <w:p w14:paraId="5F267A7C" w14:textId="6235CF6C" w:rsidR="004751E7" w:rsidRPr="00E30BB1" w:rsidRDefault="004751E7" w:rsidP="004751E7">
      <w:pPr>
        <w:pStyle w:val="Para"/>
      </w:pPr>
      <w:r w:rsidRPr="00E30BB1">
        <w:t>N/A</w:t>
      </w:r>
    </w:p>
    <w:p w14:paraId="1D11CE3F" w14:textId="48FD9329" w:rsidR="000B25EB" w:rsidRPr="00E30BB1" w:rsidRDefault="004751E7" w:rsidP="00557DF8">
      <w:pPr>
        <w:pStyle w:val="Heading2"/>
      </w:pPr>
      <w:bookmarkStart w:id="31" w:name="_Toc364928558"/>
      <w:bookmarkStart w:id="32" w:name="_Toc94452511"/>
      <w:r w:rsidRPr="00E30BB1">
        <w:t>Manual BOT</w:t>
      </w:r>
      <w:bookmarkStart w:id="33" w:name="_Toc36362378"/>
      <w:bookmarkEnd w:id="31"/>
      <w:bookmarkEnd w:id="32"/>
    </w:p>
    <w:p w14:paraId="43037A6A" w14:textId="615730DA" w:rsidR="005462A4" w:rsidRPr="00E30BB1" w:rsidRDefault="005462A4" w:rsidP="005462A4">
      <w:pPr>
        <w:pStyle w:val="Para"/>
      </w:pPr>
      <w:r w:rsidRPr="00E30BB1">
        <w:t xml:space="preserve">All marked by yellow should be </w:t>
      </w:r>
      <w:proofErr w:type="gramStart"/>
      <w:r w:rsidRPr="00E30BB1">
        <w:t>checked</w:t>
      </w:r>
      <w:proofErr w:type="gramEnd"/>
    </w:p>
    <w:bookmarkEnd w:id="33"/>
    <w:p w14:paraId="3EB048F9" w14:textId="03C9D604" w:rsidR="00557DF8" w:rsidRPr="00E30BB1" w:rsidRDefault="00557DF8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82DD56B" w14:textId="11615D57" w:rsidR="00C2333D" w:rsidRPr="00E30BB1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E30BB1" w:rsidRDefault="000405F5" w:rsidP="003461E0">
      <w:pPr>
        <w:pStyle w:val="Heading3"/>
      </w:pPr>
      <w:r w:rsidRPr="00E30BB1">
        <w:t xml:space="preserve">SD-Card </w:t>
      </w:r>
      <w:r w:rsidR="00EF3E22" w:rsidRPr="00E30BB1">
        <w:t xml:space="preserve">connectivity </w:t>
      </w:r>
      <w:r w:rsidRPr="00E30BB1">
        <w:t>test</w:t>
      </w:r>
    </w:p>
    <w:p w14:paraId="380AB75D" w14:textId="29999C0A" w:rsidR="00EF3E22" w:rsidRPr="00E30BB1" w:rsidRDefault="00EF3E22" w:rsidP="00EF3E22">
      <w:pPr>
        <w:pStyle w:val="Para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mmc info</w:t>
      </w:r>
    </w:p>
    <w:p w14:paraId="0503E734" w14:textId="77777777" w:rsidR="003D19E0" w:rsidRPr="00E30BB1" w:rsidRDefault="003D19E0" w:rsidP="00EF3E22">
      <w:pPr>
        <w:pStyle w:val="Para"/>
        <w:rPr>
          <w:b/>
          <w:bCs/>
        </w:rPr>
      </w:pPr>
    </w:p>
    <w:p w14:paraId="1073D876" w14:textId="7FB04D7C" w:rsidR="003D19E0" w:rsidRPr="00E30BB1" w:rsidRDefault="003D19E0" w:rsidP="00EF3E22">
      <w:pPr>
        <w:pStyle w:val="Para"/>
      </w:pPr>
      <w:r w:rsidRPr="00E30BB1">
        <w:t xml:space="preserve">Ignore the first </w:t>
      </w:r>
      <w:proofErr w:type="gramStart"/>
      <w:r w:rsidRPr="00E30BB1">
        <w:t>print</w:t>
      </w:r>
      <w:proofErr w:type="gramEnd"/>
    </w:p>
    <w:p w14:paraId="064763DD" w14:textId="7D3E1E01" w:rsidR="003D19E0" w:rsidRPr="00E30BB1" w:rsidRDefault="003D19E0" w:rsidP="00EF3E22">
      <w:pPr>
        <w:pStyle w:val="Para"/>
      </w:pPr>
    </w:p>
    <w:p w14:paraId="53121615" w14:textId="4C6ABF94" w:rsidR="003D19E0" w:rsidRPr="00E30BB1" w:rsidRDefault="003D19E0" w:rsidP="003D19E0">
      <w:pPr>
        <w:pStyle w:val="Para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mmc info</w:t>
      </w:r>
    </w:p>
    <w:p w14:paraId="235490CC" w14:textId="77777777" w:rsidR="003D19E0" w:rsidRPr="00E30BB1" w:rsidRDefault="003D19E0" w:rsidP="003D19E0">
      <w:pPr>
        <w:pStyle w:val="Para"/>
      </w:pPr>
      <w:r w:rsidRPr="00E30BB1">
        <w:t>Device: sdhci@d0000</w:t>
      </w:r>
    </w:p>
    <w:p w14:paraId="7E43B01B" w14:textId="77777777" w:rsidR="003D19E0" w:rsidRPr="00E30BB1" w:rsidRDefault="003D19E0" w:rsidP="003D19E0">
      <w:pPr>
        <w:pStyle w:val="Para"/>
      </w:pPr>
      <w:r w:rsidRPr="00E30BB1">
        <w:t>Manufacturer ID: 3</w:t>
      </w:r>
    </w:p>
    <w:p w14:paraId="05C7FF63" w14:textId="77777777" w:rsidR="003D19E0" w:rsidRPr="00E30BB1" w:rsidRDefault="003D19E0" w:rsidP="003D19E0">
      <w:pPr>
        <w:pStyle w:val="Para"/>
      </w:pPr>
      <w:r w:rsidRPr="00E30BB1">
        <w:t>OEM: 5344</w:t>
      </w:r>
    </w:p>
    <w:p w14:paraId="649D2AF1" w14:textId="77777777" w:rsidR="003D19E0" w:rsidRPr="00E30BB1" w:rsidRDefault="003D19E0" w:rsidP="003D19E0">
      <w:pPr>
        <w:pStyle w:val="Para"/>
      </w:pPr>
      <w:r w:rsidRPr="00E30BB1">
        <w:t>Name: SC32G</w:t>
      </w:r>
    </w:p>
    <w:p w14:paraId="7C853F4E" w14:textId="77777777" w:rsidR="003D19E0" w:rsidRPr="00E30BB1" w:rsidRDefault="003D19E0" w:rsidP="003D19E0">
      <w:pPr>
        <w:pStyle w:val="Para"/>
      </w:pPr>
      <w:r w:rsidRPr="00E30BB1">
        <w:t>Tran Speed: 50000000</w:t>
      </w:r>
    </w:p>
    <w:p w14:paraId="1EDA98C9" w14:textId="77777777" w:rsidR="003D19E0" w:rsidRPr="00E30BB1" w:rsidRDefault="003D19E0" w:rsidP="003D19E0">
      <w:pPr>
        <w:pStyle w:val="Para"/>
      </w:pPr>
      <w:r w:rsidRPr="00E30BB1">
        <w:t>Rd Block Len: 512</w:t>
      </w:r>
    </w:p>
    <w:p w14:paraId="43241DD4" w14:textId="77777777" w:rsidR="003D19E0" w:rsidRPr="00E30BB1" w:rsidRDefault="003D19E0" w:rsidP="003D19E0">
      <w:pPr>
        <w:pStyle w:val="Para"/>
      </w:pPr>
      <w:r w:rsidRPr="00E30BB1">
        <w:t>SD version 3.0</w:t>
      </w:r>
    </w:p>
    <w:p w14:paraId="5B991A71" w14:textId="77777777" w:rsidR="003D19E0" w:rsidRPr="00E30BB1" w:rsidRDefault="003D19E0" w:rsidP="003D19E0">
      <w:pPr>
        <w:pStyle w:val="Para"/>
      </w:pPr>
      <w:r w:rsidRPr="00E30BB1">
        <w:t>High Capacity: Yes</w:t>
      </w:r>
    </w:p>
    <w:p w14:paraId="1B984562" w14:textId="77777777" w:rsidR="003D19E0" w:rsidRPr="00E30BB1" w:rsidRDefault="003D19E0" w:rsidP="003D19E0">
      <w:pPr>
        <w:pStyle w:val="Para"/>
      </w:pPr>
      <w:r w:rsidRPr="00E30BB1">
        <w:t>Capacity: 29.7 GiB</w:t>
      </w:r>
    </w:p>
    <w:p w14:paraId="3BAA7C65" w14:textId="77777777" w:rsidR="003D19E0" w:rsidRPr="00E30BB1" w:rsidRDefault="003D19E0" w:rsidP="003D19E0">
      <w:pPr>
        <w:pStyle w:val="Para"/>
      </w:pPr>
      <w:r w:rsidRPr="00E30BB1">
        <w:t>Bus Width: 4-bit</w:t>
      </w:r>
    </w:p>
    <w:p w14:paraId="7D499384" w14:textId="55D05E71" w:rsidR="00763540" w:rsidRPr="00E30BB1" w:rsidRDefault="003D19E0" w:rsidP="003D19E0">
      <w:pPr>
        <w:pStyle w:val="Para"/>
      </w:pPr>
      <w:r w:rsidRPr="00E30BB1">
        <w:t>Erase Group Size: 512 Bytes</w:t>
      </w:r>
    </w:p>
    <w:p w14:paraId="35C3E680" w14:textId="77777777" w:rsidR="003D19E0" w:rsidRPr="00E30BB1" w:rsidRDefault="003D19E0" w:rsidP="003D19E0">
      <w:pPr>
        <w:pStyle w:val="Para"/>
      </w:pPr>
    </w:p>
    <w:p w14:paraId="565F2491" w14:textId="48104ED1" w:rsidR="003461E0" w:rsidRPr="00E30BB1" w:rsidRDefault="003461E0" w:rsidP="003461E0">
      <w:pPr>
        <w:pStyle w:val="Heading3"/>
      </w:pPr>
      <w:r w:rsidRPr="00E30BB1">
        <w:t>S</w:t>
      </w:r>
      <w:r w:rsidR="00D83E15" w:rsidRPr="00E30BB1">
        <w:t>OC</w:t>
      </w:r>
      <w:r w:rsidRPr="00E30BB1">
        <w:t xml:space="preserve"> Flash memory device</w:t>
      </w:r>
      <w:r w:rsidR="000405F5" w:rsidRPr="00E30BB1">
        <w:t xml:space="preserve"> test</w:t>
      </w:r>
    </w:p>
    <w:p w14:paraId="49FE1D53" w14:textId="79409814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4B7DD43" w14:textId="77777777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</w:t>
      </w:r>
      <w:r w:rsidR="00875427" w:rsidRPr="00E30BB1">
        <w:rPr>
          <w:rFonts w:cs="Humnst777 BT"/>
        </w:rPr>
        <w:t xml:space="preserve">     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  <w:r w:rsidR="00875427" w:rsidRPr="00E30BB1">
        <w:rPr>
          <w:rFonts w:cstheme="minorBidi"/>
          <w:sz w:val="20"/>
          <w:szCs w:val="20"/>
        </w:rPr>
        <w:t xml:space="preserve">       </w:t>
      </w:r>
      <w:r w:rsidRPr="00E30BB1">
        <w:rPr>
          <w:rFonts w:cstheme="minorBidi"/>
          <w:sz w:val="20"/>
          <w:szCs w:val="20"/>
        </w:rPr>
        <w:t xml:space="preserve">PCPE&gt;&gt; </w:t>
      </w:r>
    </w:p>
    <w:p w14:paraId="4FA331DE" w14:textId="77777777" w:rsidR="003461E0" w:rsidRPr="00E30BB1" w:rsidRDefault="003461E0" w:rsidP="003461E0">
      <w:pPr>
        <w:pStyle w:val="Para"/>
      </w:pPr>
    </w:p>
    <w:p w14:paraId="63E8147C" w14:textId="77777777" w:rsidR="003461E0" w:rsidRPr="00E30BB1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E30BB1">
        <w:t>Use following command:</w:t>
      </w:r>
    </w:p>
    <w:p w14:paraId="6347CD69" w14:textId="77777777" w:rsidR="003461E0" w:rsidRPr="00E30BB1" w:rsidRDefault="003461E0" w:rsidP="00FF3EBA">
      <w:pPr>
        <w:pStyle w:val="Para"/>
        <w:ind w:left="0" w:firstLine="0"/>
      </w:pPr>
    </w:p>
    <w:p w14:paraId="54A029A8" w14:textId="77777777" w:rsidR="003461E0" w:rsidRPr="00E30BB1" w:rsidRDefault="003461E0" w:rsidP="003461E0">
      <w:pPr>
        <w:pStyle w:val="Para"/>
      </w:pPr>
      <w:r w:rsidRPr="00E30BB1">
        <w:t xml:space="preserve">PCPE&gt;&gt; </w:t>
      </w:r>
      <w:r w:rsidRPr="00E30BB1">
        <w:rPr>
          <w:b/>
          <w:bCs/>
        </w:rPr>
        <w:t>mmc dev 1:0</w:t>
      </w:r>
    </w:p>
    <w:p w14:paraId="12025349" w14:textId="77777777" w:rsidR="00F747C5" w:rsidRPr="00E30BB1" w:rsidRDefault="00F747C5" w:rsidP="00F747C5">
      <w:pPr>
        <w:pStyle w:val="Para"/>
      </w:pPr>
      <w:r w:rsidRPr="00E30BB1">
        <w:t>switch to partitions #0, OK</w:t>
      </w:r>
    </w:p>
    <w:p w14:paraId="48D5EEB5" w14:textId="7E41C838" w:rsidR="003461E0" w:rsidRPr="00E30BB1" w:rsidRDefault="00F747C5" w:rsidP="00F747C5">
      <w:pPr>
        <w:pStyle w:val="Para"/>
      </w:pPr>
      <w:r w:rsidRPr="00E30BB1">
        <w:t xml:space="preserve">mmc1(part 0) is current </w:t>
      </w:r>
      <w:proofErr w:type="gramStart"/>
      <w:r w:rsidRPr="00E30BB1">
        <w:t>device</w:t>
      </w:r>
      <w:proofErr w:type="gramEnd"/>
    </w:p>
    <w:p w14:paraId="1C082EFB" w14:textId="727555B6" w:rsidR="00381CE4" w:rsidRPr="00E30BB1" w:rsidRDefault="00381CE4" w:rsidP="00381CE4">
      <w:pPr>
        <w:pStyle w:val="Para"/>
      </w:pPr>
    </w:p>
    <w:p w14:paraId="79CB58ED" w14:textId="77777777" w:rsidR="00F747C5" w:rsidRPr="00E30BB1" w:rsidRDefault="00F747C5" w:rsidP="00F747C5">
      <w:pPr>
        <w:pStyle w:val="Para"/>
      </w:pPr>
      <w:r w:rsidRPr="00E30BB1">
        <w:t>Device: sdhci@d8000</w:t>
      </w:r>
    </w:p>
    <w:p w14:paraId="091F8299" w14:textId="77777777" w:rsidR="00F747C5" w:rsidRPr="00E30BB1" w:rsidRDefault="00F747C5" w:rsidP="00F747C5">
      <w:pPr>
        <w:pStyle w:val="Para"/>
      </w:pPr>
      <w:r w:rsidRPr="00E30BB1">
        <w:t>Manufacturer ID: 90</w:t>
      </w:r>
    </w:p>
    <w:p w14:paraId="18E1DCDC" w14:textId="77777777" w:rsidR="00F747C5" w:rsidRPr="00E30BB1" w:rsidRDefault="00F747C5" w:rsidP="00F747C5">
      <w:pPr>
        <w:pStyle w:val="Para"/>
      </w:pPr>
      <w:r w:rsidRPr="00E30BB1">
        <w:t>OEM: 14a</w:t>
      </w:r>
    </w:p>
    <w:p w14:paraId="2BE29D05" w14:textId="77777777" w:rsidR="00F747C5" w:rsidRPr="00E30BB1" w:rsidRDefault="00F747C5" w:rsidP="00F747C5">
      <w:pPr>
        <w:pStyle w:val="Para"/>
      </w:pPr>
      <w:r w:rsidRPr="00E30BB1">
        <w:t>Name: H8G4a</w:t>
      </w:r>
    </w:p>
    <w:p w14:paraId="2FAE8C07" w14:textId="77777777" w:rsidR="00F747C5" w:rsidRPr="00E30BB1" w:rsidRDefault="00F747C5" w:rsidP="00F747C5">
      <w:pPr>
        <w:pStyle w:val="Para"/>
      </w:pPr>
      <w:r w:rsidRPr="00E30BB1">
        <w:lastRenderedPageBreak/>
        <w:t>Tran Speed: 52000000</w:t>
      </w:r>
    </w:p>
    <w:p w14:paraId="563EBFC2" w14:textId="77777777" w:rsidR="00F747C5" w:rsidRPr="00E30BB1" w:rsidRDefault="00F747C5" w:rsidP="00F747C5">
      <w:pPr>
        <w:pStyle w:val="Para"/>
      </w:pPr>
      <w:r w:rsidRPr="00E30BB1">
        <w:t>Rd Block Len: 512</w:t>
      </w:r>
    </w:p>
    <w:p w14:paraId="404F5FCD" w14:textId="77777777" w:rsidR="00F747C5" w:rsidRPr="00E30BB1" w:rsidRDefault="00F747C5" w:rsidP="00F747C5">
      <w:pPr>
        <w:pStyle w:val="Para"/>
      </w:pPr>
      <w:r w:rsidRPr="00E30BB1">
        <w:t>MMC version 5.1</w:t>
      </w:r>
    </w:p>
    <w:p w14:paraId="401B0BA5" w14:textId="77777777" w:rsidR="00F747C5" w:rsidRPr="00E30BB1" w:rsidRDefault="00F747C5" w:rsidP="00F747C5">
      <w:pPr>
        <w:pStyle w:val="Para"/>
      </w:pPr>
      <w:r w:rsidRPr="00E30BB1">
        <w:t>High Capacity: Yes</w:t>
      </w:r>
    </w:p>
    <w:p w14:paraId="689AA06A" w14:textId="77777777" w:rsidR="00F747C5" w:rsidRPr="00E30BB1" w:rsidRDefault="00F747C5" w:rsidP="00F747C5">
      <w:pPr>
        <w:pStyle w:val="Para"/>
      </w:pPr>
      <w:r w:rsidRPr="00E30BB1">
        <w:t>Capacity: 7.3 GiB</w:t>
      </w:r>
    </w:p>
    <w:p w14:paraId="0F08FCCB" w14:textId="77777777" w:rsidR="00F747C5" w:rsidRPr="00E30BB1" w:rsidRDefault="00F747C5" w:rsidP="00F747C5">
      <w:pPr>
        <w:pStyle w:val="Para"/>
      </w:pPr>
      <w:r w:rsidRPr="00E30BB1">
        <w:t>Bus Width: 8-bit</w:t>
      </w:r>
    </w:p>
    <w:p w14:paraId="66D6BC01" w14:textId="77777777" w:rsidR="00F747C5" w:rsidRPr="00E30BB1" w:rsidRDefault="00F747C5" w:rsidP="00F747C5">
      <w:pPr>
        <w:pStyle w:val="Para"/>
      </w:pPr>
      <w:r w:rsidRPr="00E30BB1">
        <w:t>Erase Group Size: 512 KiB</w:t>
      </w:r>
    </w:p>
    <w:p w14:paraId="56F75E69" w14:textId="77777777" w:rsidR="00F747C5" w:rsidRPr="00E30BB1" w:rsidRDefault="00F747C5" w:rsidP="00F747C5">
      <w:pPr>
        <w:pStyle w:val="Para"/>
      </w:pPr>
      <w:r w:rsidRPr="00E30BB1">
        <w:t>HC WP Group Size: 8 MiB</w:t>
      </w:r>
    </w:p>
    <w:p w14:paraId="6AEDB922" w14:textId="77777777" w:rsidR="00F747C5" w:rsidRPr="00E30BB1" w:rsidRDefault="00F747C5" w:rsidP="00F747C5">
      <w:pPr>
        <w:pStyle w:val="Para"/>
      </w:pPr>
      <w:r w:rsidRPr="00E30BB1">
        <w:t>User Capacity: 7.3 GiB WRREL</w:t>
      </w:r>
    </w:p>
    <w:p w14:paraId="3CE44922" w14:textId="77777777" w:rsidR="00F747C5" w:rsidRPr="00E30BB1" w:rsidRDefault="00F747C5" w:rsidP="00F747C5">
      <w:pPr>
        <w:pStyle w:val="Para"/>
      </w:pPr>
      <w:r w:rsidRPr="00E30BB1">
        <w:t>Boot Capacity: 8 MiB ENH</w:t>
      </w:r>
    </w:p>
    <w:p w14:paraId="1A6609E0" w14:textId="1CD679E4" w:rsidR="00F747C5" w:rsidRPr="00E30BB1" w:rsidRDefault="00F747C5" w:rsidP="00F747C5">
      <w:pPr>
        <w:pStyle w:val="Para"/>
      </w:pPr>
      <w:r w:rsidRPr="00E30BB1">
        <w:t>RPMB Capacity: 4 MiB ENH</w:t>
      </w:r>
    </w:p>
    <w:p w14:paraId="212C26F8" w14:textId="77777777" w:rsidR="00F747C5" w:rsidRPr="00E30BB1" w:rsidRDefault="00F747C5" w:rsidP="00381CE4">
      <w:pPr>
        <w:pStyle w:val="Para"/>
      </w:pPr>
    </w:p>
    <w:p w14:paraId="4EDB845B" w14:textId="77777777" w:rsidR="0037486E" w:rsidRPr="00E30BB1" w:rsidRDefault="0037486E" w:rsidP="0037486E">
      <w:pPr>
        <w:pStyle w:val="Para"/>
      </w:pPr>
      <w:r w:rsidRPr="00E30BB1">
        <w:t>PCPE&gt;&gt; mmc list</w:t>
      </w:r>
    </w:p>
    <w:p w14:paraId="567164C2" w14:textId="77777777" w:rsidR="0037486E" w:rsidRPr="00E30BB1" w:rsidRDefault="0037486E" w:rsidP="0037486E">
      <w:pPr>
        <w:pStyle w:val="Para"/>
      </w:pPr>
      <w:r w:rsidRPr="00E30BB1">
        <w:t>sdhci@d0000: 0 (SD)</w:t>
      </w:r>
    </w:p>
    <w:p w14:paraId="4B94FD0D" w14:textId="3CAB0F18" w:rsidR="003461E0" w:rsidRPr="00E30BB1" w:rsidRDefault="0037486E" w:rsidP="0037486E">
      <w:pPr>
        <w:pStyle w:val="Para"/>
      </w:pPr>
      <w:r w:rsidRPr="00E30BB1">
        <w:t>sdhci@d8000: 1 (eMMC)</w:t>
      </w:r>
    </w:p>
    <w:p w14:paraId="096EE436" w14:textId="77777777" w:rsidR="00F747C5" w:rsidRPr="00E30BB1" w:rsidRDefault="00F747C5" w:rsidP="0037486E">
      <w:pPr>
        <w:pStyle w:val="Para"/>
        <w:rPr>
          <w:rtl/>
        </w:rPr>
      </w:pPr>
    </w:p>
    <w:p w14:paraId="71EE8014" w14:textId="77777777" w:rsidR="00185E21" w:rsidRPr="00E30BB1" w:rsidRDefault="00185E21" w:rsidP="0037486E">
      <w:pPr>
        <w:pStyle w:val="Para"/>
      </w:pPr>
    </w:p>
    <w:p w14:paraId="3DAA8EAC" w14:textId="72668686" w:rsidR="003461E0" w:rsidRPr="00E30BB1" w:rsidRDefault="003461E0" w:rsidP="003867BD">
      <w:pPr>
        <w:pStyle w:val="Heading3"/>
      </w:pPr>
      <w:r w:rsidRPr="00E30BB1">
        <w:t>S</w:t>
      </w:r>
      <w:r w:rsidR="00D83E15" w:rsidRPr="00E30BB1">
        <w:t>OC</w:t>
      </w:r>
      <w:r w:rsidRPr="00E30BB1">
        <w:t xml:space="preserve"> I2C</w:t>
      </w:r>
      <w:r w:rsidR="001D4A5D" w:rsidRPr="00E30BB1">
        <w:t xml:space="preserve"> test</w:t>
      </w:r>
    </w:p>
    <w:p w14:paraId="7A702D88" w14:textId="1A33A534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C8FA2A2" w14:textId="77777777" w:rsidR="003461E0" w:rsidRPr="00E30BB1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</w:t>
      </w:r>
      <w:r w:rsidR="00A57FA9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</w:t>
      </w:r>
      <w:r w:rsidR="00A57FA9" w:rsidRPr="00E30BB1">
        <w:rPr>
          <w:rFonts w:cstheme="minorBidi"/>
          <w:sz w:val="20"/>
          <w:szCs w:val="20"/>
        </w:rPr>
        <w:t xml:space="preserve">     </w:t>
      </w:r>
      <w:r w:rsidRPr="00E30BB1">
        <w:rPr>
          <w:rFonts w:cstheme="minorBidi"/>
          <w:sz w:val="20"/>
          <w:szCs w:val="20"/>
        </w:rPr>
        <w:t xml:space="preserve">  PCPE&gt;&gt; </w:t>
      </w:r>
    </w:p>
    <w:p w14:paraId="2E5B37E8" w14:textId="77777777" w:rsidR="003461E0" w:rsidRPr="00E30BB1" w:rsidRDefault="003461E0" w:rsidP="003461E0">
      <w:pPr>
        <w:pStyle w:val="Para"/>
      </w:pPr>
    </w:p>
    <w:p w14:paraId="7C7C8B55" w14:textId="77777777" w:rsidR="003461E0" w:rsidRPr="00E30BB1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E30BB1">
        <w:t>Use following command:</w:t>
      </w:r>
    </w:p>
    <w:p w14:paraId="50FA23BB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E30BB1" w:rsidRDefault="003461E0" w:rsidP="003461E0">
      <w:pPr>
        <w:pStyle w:val="Para"/>
        <w:tabs>
          <w:tab w:val="left" w:pos="720"/>
        </w:tabs>
      </w:pPr>
      <w:r w:rsidRPr="00E30BB1">
        <w:t xml:space="preserve">PCPE&gt;&gt; </w:t>
      </w:r>
      <w:r w:rsidRPr="00E30BB1">
        <w:rPr>
          <w:b/>
          <w:bCs/>
        </w:rPr>
        <w:t>i2c bus</w:t>
      </w:r>
    </w:p>
    <w:p w14:paraId="65F58BA3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  <w:r w:rsidRPr="00E30BB1">
        <w:t>Bus 0:  i2c@11000</w:t>
      </w:r>
    </w:p>
    <w:p w14:paraId="17FAD1E5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E30BB1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dev 0</w:t>
      </w:r>
    </w:p>
    <w:p w14:paraId="67D9BE97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  <w:r w:rsidRPr="00E30BB1">
        <w:t>Setting bus to 0</w:t>
      </w:r>
    </w:p>
    <w:p w14:paraId="4D4D7867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E30BB1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probe</w:t>
      </w:r>
    </w:p>
    <w:p w14:paraId="15EB8CA1" w14:textId="77777777" w:rsidR="003461E0" w:rsidRPr="00E30BB1" w:rsidRDefault="003461E0" w:rsidP="003461E0">
      <w:pPr>
        <w:pStyle w:val="Para"/>
        <w:tabs>
          <w:tab w:val="left" w:pos="720"/>
        </w:tabs>
      </w:pPr>
      <w:r w:rsidRPr="00E30BB1">
        <w:t>Valid chip addresses: 20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7F</w:t>
      </w:r>
    </w:p>
    <w:p w14:paraId="44B5CD9A" w14:textId="6A2B850B" w:rsidR="003461E0" w:rsidRPr="00E30BB1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Pr="00E30BB1" w:rsidRDefault="005612F3" w:rsidP="005612F3">
      <w:pPr>
        <w:shd w:val="clear" w:color="auto" w:fill="FFFFFF"/>
        <w:ind w:firstLine="493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mw 0x52 0.2 0xaa 0x1</w:t>
      </w:r>
    </w:p>
    <w:p w14:paraId="4FAFE784" w14:textId="70064068" w:rsidR="005612F3" w:rsidRPr="00E30BB1" w:rsidRDefault="005612F3" w:rsidP="005612F3">
      <w:pPr>
        <w:shd w:val="clear" w:color="auto" w:fill="FFFFFF"/>
        <w:ind w:firstLine="493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md 0x52 0.2 0x20</w:t>
      </w:r>
    </w:p>
    <w:p w14:paraId="3AE1D8FB" w14:textId="7D776AED" w:rsidR="005612F3" w:rsidRPr="00E30BB1" w:rsidRDefault="005612F3" w:rsidP="005612F3">
      <w:pPr>
        <w:shd w:val="clear" w:color="auto" w:fill="FFFFFF"/>
        <w:ind w:firstLine="493"/>
      </w:pPr>
      <w:r w:rsidRPr="00E30BB1">
        <w:rPr>
          <w:rFonts w:ascii="Tahoma" w:hAnsi="Tahoma" w:cs="Tahoma"/>
          <w:color w:val="333333"/>
          <w:sz w:val="21"/>
          <w:szCs w:val="21"/>
          <w:shd w:val="clear" w:color="auto" w:fill="FFFFFF"/>
        </w:rPr>
        <w:t>0000: aa</w:t>
      </w:r>
    </w:p>
    <w:p w14:paraId="417C4486" w14:textId="77777777" w:rsidR="003461E0" w:rsidRPr="00E30BB1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PCPE&gt;&gt; </w:t>
      </w:r>
      <w:r w:rsidRPr="00E30BB1">
        <w:rPr>
          <w:b/>
          <w:bCs/>
        </w:rPr>
        <w:t>i2c mw 0x52 0.2 0xbb 0x1</w:t>
      </w:r>
    </w:p>
    <w:p w14:paraId="3E1F5AC4" w14:textId="77777777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PCPE&gt;&gt; </w:t>
      </w:r>
      <w:r w:rsidRPr="00E30BB1">
        <w:rPr>
          <w:b/>
          <w:bCs/>
        </w:rPr>
        <w:t>i2c md 0x52 0.2 0x20</w:t>
      </w:r>
    </w:p>
    <w:p w14:paraId="4DCE6EFB" w14:textId="65421DD9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0000: bb </w:t>
      </w:r>
    </w:p>
    <w:p w14:paraId="4980BB82" w14:textId="4B3978D5" w:rsidR="003461E0" w:rsidRPr="00E30BB1" w:rsidRDefault="0032261E" w:rsidP="00F377C5">
      <w:pPr>
        <w:pStyle w:val="Heading3"/>
      </w:pPr>
      <w:r w:rsidRPr="00E30BB1">
        <w:t xml:space="preserve">Front panel </w:t>
      </w:r>
      <w:r w:rsidR="003461E0" w:rsidRPr="00E30BB1">
        <w:t>LEDs</w:t>
      </w:r>
      <w:r w:rsidR="00D83E15" w:rsidRPr="00E30BB1">
        <w:t xml:space="preserve"> test</w:t>
      </w:r>
    </w:p>
    <w:p w14:paraId="309B34F7" w14:textId="08011CBD" w:rsidR="003461E0" w:rsidRPr="00E30BB1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E30BB1">
        <w:rPr>
          <w:rFonts w:hint="cs"/>
          <w:b/>
          <w:bCs/>
        </w:rPr>
        <w:t>SF</w:t>
      </w:r>
      <w:r w:rsidR="003461E0" w:rsidRPr="00E30BB1">
        <w:rPr>
          <w:b/>
          <w:bCs/>
        </w:rPr>
        <w:t>-1P Front Panel LEDs</w:t>
      </w:r>
    </w:p>
    <w:p w14:paraId="36DCE0C5" w14:textId="57CBF24D" w:rsidR="003461E0" w:rsidRPr="00E30BB1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E30BB1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Pr="00E30BB1" w:rsidRDefault="003461E0" w:rsidP="003461E0">
      <w:pPr>
        <w:pStyle w:val="Caption"/>
        <w:jc w:val="center"/>
      </w:pPr>
      <w:r w:rsidRPr="00E30BB1">
        <w:t xml:space="preserve">Figure </w:t>
      </w:r>
      <w:r w:rsidRPr="00E30BB1">
        <w:rPr>
          <w:noProof/>
        </w:rPr>
        <w:t>2</w:t>
      </w:r>
      <w:r w:rsidRPr="00E30BB1">
        <w:t xml:space="preserve">: </w:t>
      </w:r>
      <w:r w:rsidR="00CE4113" w:rsidRPr="00E30BB1">
        <w:rPr>
          <w:rFonts w:hint="cs"/>
        </w:rPr>
        <w:t>SF</w:t>
      </w:r>
      <w:r w:rsidRPr="00E30BB1">
        <w:t>-1P Front Panel LEDs</w:t>
      </w:r>
    </w:p>
    <w:p w14:paraId="0DD5A932" w14:textId="6BAEE063" w:rsidR="00C2333D" w:rsidRPr="00E30BB1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Connect a power supply to a test product </w:t>
      </w:r>
      <w:r w:rsidR="00CE4113" w:rsidRPr="00E30BB1">
        <w:rPr>
          <w:rFonts w:cstheme="minorBidi" w:hint="cs"/>
          <w:sz w:val="20"/>
          <w:szCs w:val="20"/>
        </w:rPr>
        <w:t>SF</w:t>
      </w:r>
      <w:r w:rsidRPr="00E30BB1">
        <w:rPr>
          <w:rFonts w:cstheme="minorBidi"/>
          <w:sz w:val="20"/>
          <w:szCs w:val="20"/>
        </w:rPr>
        <w:t xml:space="preserve">-1P and confirm a green LED </w:t>
      </w:r>
      <w:r w:rsidRPr="00E30BB1">
        <w:rPr>
          <w:rFonts w:cstheme="minorBidi" w:hint="cs"/>
          <w:sz w:val="20"/>
          <w:szCs w:val="20"/>
        </w:rPr>
        <w:t xml:space="preserve">PWR </w:t>
      </w:r>
      <w:r w:rsidRPr="00E30BB1">
        <w:rPr>
          <w:rFonts w:cstheme="minorBidi"/>
          <w:sz w:val="20"/>
          <w:szCs w:val="20"/>
        </w:rPr>
        <w:t>is on</w:t>
      </w:r>
    </w:p>
    <w:p w14:paraId="3E9D4712" w14:textId="5FF1F04F" w:rsidR="00AE30D2" w:rsidRPr="00E30BB1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>Disconnect the power supply to the test product</w:t>
      </w:r>
      <w:r w:rsidRPr="00E30BB1">
        <w:rPr>
          <w:rFonts w:cstheme="minorBidi" w:hint="cs"/>
          <w:sz w:val="20"/>
          <w:szCs w:val="20"/>
        </w:rPr>
        <w:t xml:space="preserve"> </w:t>
      </w:r>
      <w:r w:rsidR="00CE4113" w:rsidRPr="00E30BB1">
        <w:rPr>
          <w:rFonts w:cstheme="minorBidi" w:hint="cs"/>
          <w:sz w:val="20"/>
          <w:szCs w:val="20"/>
        </w:rPr>
        <w:t>SF</w:t>
      </w:r>
      <w:r w:rsidRPr="00E30BB1">
        <w:rPr>
          <w:rFonts w:cstheme="minorBidi" w:hint="cs"/>
          <w:sz w:val="20"/>
          <w:szCs w:val="20"/>
          <w:rtl/>
        </w:rPr>
        <w:t>-</w:t>
      </w:r>
      <w:r w:rsidR="00CE4113" w:rsidRPr="00E30BB1">
        <w:rPr>
          <w:rFonts w:cstheme="minorBidi"/>
          <w:sz w:val="20"/>
          <w:szCs w:val="20"/>
        </w:rPr>
        <w:t>1</w:t>
      </w:r>
      <w:r w:rsidRPr="00E30BB1">
        <w:rPr>
          <w:rFonts w:cstheme="minorBidi" w:hint="cs"/>
          <w:sz w:val="20"/>
          <w:szCs w:val="20"/>
        </w:rPr>
        <w:t>P</w:t>
      </w:r>
      <w:r w:rsidRPr="00E30BB1">
        <w:rPr>
          <w:rFonts w:cstheme="minorBidi"/>
          <w:sz w:val="20"/>
          <w:szCs w:val="20"/>
        </w:rPr>
        <w:t xml:space="preserve"> and confirm the LED</w:t>
      </w:r>
      <w:r w:rsidRPr="00E30BB1">
        <w:rPr>
          <w:rFonts w:cstheme="minorBidi" w:hint="cs"/>
          <w:sz w:val="20"/>
          <w:szCs w:val="20"/>
          <w:rtl/>
        </w:rPr>
        <w:t xml:space="preserve"> </w:t>
      </w:r>
      <w:r w:rsidRPr="00E30BB1">
        <w:rPr>
          <w:rFonts w:cstheme="minorBidi" w:hint="cs"/>
          <w:sz w:val="20"/>
          <w:szCs w:val="20"/>
        </w:rPr>
        <w:t>PWR</w:t>
      </w:r>
      <w:r w:rsidRPr="00E30BB1">
        <w:rPr>
          <w:rFonts w:cstheme="minorBidi"/>
          <w:sz w:val="20"/>
          <w:szCs w:val="20"/>
        </w:rPr>
        <w:t xml:space="preserve"> is </w:t>
      </w:r>
      <w:proofErr w:type="gramStart"/>
      <w:r w:rsidRPr="00E30BB1">
        <w:rPr>
          <w:rFonts w:cstheme="minorBidi"/>
          <w:sz w:val="20"/>
          <w:szCs w:val="20"/>
        </w:rPr>
        <w:t>off</w:t>
      </w:r>
      <w:proofErr w:type="gramEnd"/>
    </w:p>
    <w:p w14:paraId="2C13E708" w14:textId="1292DDC0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Pr="00E30BB1" w:rsidRDefault="001E3F0A" w:rsidP="001E3F0A">
      <w:pPr>
        <w:pStyle w:val="Para"/>
      </w:pPr>
      <w:r w:rsidRPr="00E30BB1">
        <w:t>LEDs may be tested with PCPE commands:</w:t>
      </w:r>
    </w:p>
    <w:p w14:paraId="7377AE9A" w14:textId="1B14C75B" w:rsidR="001E3F0A" w:rsidRPr="00E30BB1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 w:rsidRPr="00E30BB1">
        <w:rPr>
          <w:rFonts w:ascii="Tahoma" w:hAnsi="Tahoma" w:cs="Tahoma"/>
          <w:color w:val="333333"/>
          <w:shd w:val="clear" w:color="auto" w:fill="FFFFFF"/>
        </w:rPr>
        <w:t>SF-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762B343" w14:textId="77777777" w:rsidR="001E3F0A" w:rsidRPr="00E30BB1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</w:t>
      </w:r>
      <w:r w:rsidR="0012784E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12784E" w:rsidRPr="00E30BB1">
        <w:rPr>
          <w:rFonts w:cstheme="minorBidi"/>
          <w:sz w:val="20"/>
          <w:szCs w:val="20"/>
        </w:rPr>
        <w:t xml:space="preserve">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33A1B226" w14:textId="5D3C33FE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:rsidRPr="00E30BB1" w14:paraId="5B033DCE" w14:textId="77777777" w:rsidTr="001E3F0A">
        <w:tc>
          <w:tcPr>
            <w:tcW w:w="3131" w:type="dxa"/>
          </w:tcPr>
          <w:p w14:paraId="6114A88B" w14:textId="62D241DD" w:rsidR="001E3F0A" w:rsidRPr="00E30BB1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Pr="00E30BB1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Pr="00E30BB1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:rsidRPr="00E30BB1" w14:paraId="2F188583" w14:textId="77777777" w:rsidTr="001E3F0A">
        <w:tc>
          <w:tcPr>
            <w:tcW w:w="3131" w:type="dxa"/>
          </w:tcPr>
          <w:p w14:paraId="2666E533" w14:textId="586157E3" w:rsidR="00320D0B" w:rsidRPr="00E30BB1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>RUN” on/off</w:t>
            </w:r>
          </w:p>
        </w:tc>
        <w:tc>
          <w:tcPr>
            <w:tcW w:w="3131" w:type="dxa"/>
          </w:tcPr>
          <w:p w14:paraId="03E52ABD" w14:textId="77777777" w:rsidR="00320D0B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16B22330" w14:textId="77777777" w:rsidTr="001E3F0A">
        <w:tc>
          <w:tcPr>
            <w:tcW w:w="3131" w:type="dxa"/>
          </w:tcPr>
          <w:p w14:paraId="5AC6B25A" w14:textId="38485CC5" w:rsidR="00320D0B" w:rsidRPr="00E30BB1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>ALM on/off</w:t>
            </w:r>
          </w:p>
        </w:tc>
        <w:tc>
          <w:tcPr>
            <w:tcW w:w="3131" w:type="dxa"/>
          </w:tcPr>
          <w:p w14:paraId="4CDB48CB" w14:textId="77777777" w:rsidR="00320D0B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RED</w:t>
            </w:r>
          </w:p>
          <w:p w14:paraId="2532534B" w14:textId="595394B1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7105D330" w14:textId="77777777" w:rsidTr="001E3F0A">
        <w:tc>
          <w:tcPr>
            <w:tcW w:w="3131" w:type="dxa"/>
          </w:tcPr>
          <w:p w14:paraId="4AFCB217" w14:textId="55C2ABBD" w:rsidR="00320D0B" w:rsidRPr="00E30BB1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00B050"/>
              </w:rPr>
              <w:t xml:space="preserve">Green </w:t>
            </w:r>
            <w:r w:rsidRPr="00E30BB1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Pr="00E30BB1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GREEN </w:t>
            </w:r>
          </w:p>
        </w:tc>
      </w:tr>
      <w:tr w:rsidR="00320D0B" w:rsidRPr="00E30BB1" w14:paraId="1C2C88BC" w14:textId="77777777" w:rsidTr="001E3F0A">
        <w:tc>
          <w:tcPr>
            <w:tcW w:w="3131" w:type="dxa"/>
          </w:tcPr>
          <w:p w14:paraId="0783C3F7" w14:textId="1602BC3A" w:rsidR="00320D0B" w:rsidRPr="00E30BB1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00B050"/>
              </w:rPr>
              <w:t xml:space="preserve">Green </w:t>
            </w:r>
            <w:r w:rsidRPr="00E30BB1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E30BB1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E30BB1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Pr="00E30BB1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OFF </w:t>
            </w:r>
          </w:p>
        </w:tc>
      </w:tr>
      <w:tr w:rsidR="00320D0B" w:rsidRPr="00E30BB1" w14:paraId="4BCCC01C" w14:textId="77777777" w:rsidTr="001E3F0A">
        <w:tc>
          <w:tcPr>
            <w:tcW w:w="3131" w:type="dxa"/>
          </w:tcPr>
          <w:p w14:paraId="738646F2" w14:textId="1414715F" w:rsidR="00320D0B" w:rsidRPr="00E30BB1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FF0000"/>
              </w:rPr>
              <w:t xml:space="preserve">Red </w:t>
            </w:r>
            <w:r w:rsidRPr="00E30BB1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E30BB1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E30BB1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Pr="00E30BB1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RED</w:t>
            </w:r>
          </w:p>
        </w:tc>
      </w:tr>
      <w:tr w:rsidR="00320D0B" w:rsidRPr="00E30BB1" w14:paraId="646FEE6C" w14:textId="77777777" w:rsidTr="001E3F0A">
        <w:tc>
          <w:tcPr>
            <w:tcW w:w="3131" w:type="dxa"/>
          </w:tcPr>
          <w:p w14:paraId="08F2C5A5" w14:textId="5EFFDF44" w:rsidR="00320D0B" w:rsidRPr="00E30BB1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FF0000"/>
              </w:rPr>
              <w:t xml:space="preserve">Red </w:t>
            </w:r>
            <w:r w:rsidRPr="00E30BB1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E30BB1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E30BB1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Pr="00E30BB1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131B6C31" w14:textId="77777777" w:rsidTr="001E3F0A">
        <w:tc>
          <w:tcPr>
            <w:tcW w:w="3131" w:type="dxa"/>
          </w:tcPr>
          <w:p w14:paraId="351A8FC9" w14:textId="61000A24" w:rsidR="00320D0B" w:rsidRPr="00E30BB1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E30BB1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E30BB1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4F69769" w14:textId="2B353145" w:rsidR="007035B6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:rsidRPr="00E30BB1" w14:paraId="68AEEE3F" w14:textId="77777777" w:rsidTr="001E3F0A">
        <w:tc>
          <w:tcPr>
            <w:tcW w:w="3131" w:type="dxa"/>
          </w:tcPr>
          <w:p w14:paraId="181BC22F" w14:textId="7CBA02ED" w:rsidR="007035B6" w:rsidRPr="00E30BB1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E30BB1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E30BB1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F3625" w:rsidRPr="00E30BB1" w14:paraId="57F3A4F2" w14:textId="77777777" w:rsidTr="001E3F0A">
        <w:tc>
          <w:tcPr>
            <w:tcW w:w="3131" w:type="dxa"/>
          </w:tcPr>
          <w:p w14:paraId="68623FCC" w14:textId="20B83DDD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SIM1</w:t>
            </w:r>
            <w:r w:rsidR="00213192" w:rsidRPr="00E30BB1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E30BB1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E30BB1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6E5F4554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E30BB1" w14:paraId="329439A8" w14:textId="77777777" w:rsidTr="001E3F0A">
        <w:tc>
          <w:tcPr>
            <w:tcW w:w="3131" w:type="dxa"/>
          </w:tcPr>
          <w:p w14:paraId="1B14C3AC" w14:textId="3D7F91C7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SIM1</w:t>
            </w:r>
            <w:r w:rsidR="00213192" w:rsidRPr="00E30BB1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lastRenderedPageBreak/>
              <w:t>OFF</w:t>
            </w:r>
          </w:p>
        </w:tc>
      </w:tr>
      <w:tr w:rsidR="00DF3625" w:rsidRPr="00E30BB1" w14:paraId="486CC7D0" w14:textId="77777777" w:rsidTr="001E3F0A">
        <w:tc>
          <w:tcPr>
            <w:tcW w:w="3131" w:type="dxa"/>
          </w:tcPr>
          <w:p w14:paraId="60FCCA16" w14:textId="7AC1273D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6DF1D1D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E30BB1" w14:paraId="14D84D98" w14:textId="77777777" w:rsidTr="001E3F0A">
        <w:tc>
          <w:tcPr>
            <w:tcW w:w="3131" w:type="dxa"/>
          </w:tcPr>
          <w:p w14:paraId="68C88F53" w14:textId="6DF91D36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F3625" w:rsidRPr="00E30BB1" w14:paraId="063A4A1B" w14:textId="77777777" w:rsidTr="001E3F0A">
        <w:tc>
          <w:tcPr>
            <w:tcW w:w="3131" w:type="dxa"/>
          </w:tcPr>
          <w:p w14:paraId="04711A44" w14:textId="36232AAD" w:rsidR="00DF3625" w:rsidRPr="00E30BB1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 xml:space="preserve">Sfp port 1 </w:t>
            </w:r>
            <w:r w:rsidR="00EA733E" w:rsidRPr="00E30BB1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E30BB1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E30BB1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Pr="00E30BB1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3A811CCA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:rsidRPr="00E30BB1" w14:paraId="00259915" w14:textId="77777777" w:rsidTr="001E3F0A">
        <w:tc>
          <w:tcPr>
            <w:tcW w:w="3131" w:type="dxa"/>
          </w:tcPr>
          <w:p w14:paraId="5787EACC" w14:textId="197ED529" w:rsidR="00BE48C3" w:rsidRPr="00E30BB1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E30BB1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E30BB1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Pr="00E30BB1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53E2A" w:rsidRPr="00E30BB1" w14:paraId="118F9C00" w14:textId="77777777" w:rsidTr="001E3F0A">
        <w:tc>
          <w:tcPr>
            <w:tcW w:w="3131" w:type="dxa"/>
          </w:tcPr>
          <w:p w14:paraId="3150B668" w14:textId="3A601DC2" w:rsidR="00C53E2A" w:rsidRPr="00E30BB1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4123B2D0" w14:textId="77777777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:rsidRPr="00E30BB1" w14:paraId="72E53E67" w14:textId="77777777" w:rsidTr="001E3F0A">
        <w:tc>
          <w:tcPr>
            <w:tcW w:w="3131" w:type="dxa"/>
          </w:tcPr>
          <w:p w14:paraId="5276FD3E" w14:textId="35335890" w:rsidR="00C53E2A" w:rsidRPr="00E30BB1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FE2FF6" w:rsidRPr="00E30BB1" w14:paraId="2540243F" w14:textId="77777777" w:rsidTr="001E3F0A">
        <w:tc>
          <w:tcPr>
            <w:tcW w:w="3131" w:type="dxa"/>
          </w:tcPr>
          <w:p w14:paraId="1FB7F8E6" w14:textId="0E1ECB38" w:rsidR="00FE2FF6" w:rsidRPr="00E30BB1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3E24CFAE" w14:textId="77777777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:rsidRPr="00E30BB1" w14:paraId="3904A52B" w14:textId="77777777" w:rsidTr="001E3F0A">
        <w:tc>
          <w:tcPr>
            <w:tcW w:w="3131" w:type="dxa"/>
          </w:tcPr>
          <w:p w14:paraId="09E2D0FA" w14:textId="0C70B407" w:rsidR="00FE2FF6" w:rsidRPr="00E30BB1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7014EF" w:rsidRPr="00E30BB1" w14:paraId="32192C37" w14:textId="77777777" w:rsidTr="001E3F0A">
        <w:tc>
          <w:tcPr>
            <w:tcW w:w="3131" w:type="dxa"/>
          </w:tcPr>
          <w:p w14:paraId="3FB8792A" w14:textId="5F1D3604" w:rsidR="007014EF" w:rsidRPr="00E30BB1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on</w:t>
            </w:r>
          </w:p>
        </w:tc>
        <w:tc>
          <w:tcPr>
            <w:tcW w:w="3131" w:type="dxa"/>
          </w:tcPr>
          <w:p w14:paraId="4299083F" w14:textId="77777777" w:rsidR="007014EF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4661D445" w14:textId="77777777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:rsidRPr="00E30BB1" w14:paraId="44840B1E" w14:textId="77777777" w:rsidTr="001E3F0A">
        <w:tc>
          <w:tcPr>
            <w:tcW w:w="3131" w:type="dxa"/>
          </w:tcPr>
          <w:p w14:paraId="7B50414C" w14:textId="7713B954" w:rsidR="007014EF" w:rsidRPr="00E30BB1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off</w:t>
            </w:r>
          </w:p>
        </w:tc>
        <w:tc>
          <w:tcPr>
            <w:tcW w:w="3131" w:type="dxa"/>
          </w:tcPr>
          <w:p w14:paraId="428EB731" w14:textId="77777777" w:rsidR="007014EF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84337" w:rsidRPr="00E30BB1" w14:paraId="1E9BBF3C" w14:textId="77777777" w:rsidTr="001E3F0A">
        <w:tc>
          <w:tcPr>
            <w:tcW w:w="3131" w:type="dxa"/>
          </w:tcPr>
          <w:p w14:paraId="71235B24" w14:textId="7D3CFFF1" w:rsidR="00C84337" w:rsidRPr="00E30BB1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on</w:t>
            </w:r>
          </w:p>
        </w:tc>
        <w:tc>
          <w:tcPr>
            <w:tcW w:w="3131" w:type="dxa"/>
          </w:tcPr>
          <w:p w14:paraId="59082AE8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7C09CA1D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E30BB1" w14:paraId="2198199A" w14:textId="77777777" w:rsidTr="001E3F0A">
        <w:tc>
          <w:tcPr>
            <w:tcW w:w="3131" w:type="dxa"/>
          </w:tcPr>
          <w:p w14:paraId="44B89857" w14:textId="2833B25E" w:rsidR="00C84337" w:rsidRPr="00E30BB1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off</w:t>
            </w:r>
          </w:p>
        </w:tc>
        <w:tc>
          <w:tcPr>
            <w:tcW w:w="3131" w:type="dxa"/>
          </w:tcPr>
          <w:p w14:paraId="238E1498" w14:textId="1C0F7F78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84337" w:rsidRPr="00E30BB1" w14:paraId="15E69A11" w14:textId="77777777" w:rsidTr="001E3F0A">
        <w:tc>
          <w:tcPr>
            <w:tcW w:w="3131" w:type="dxa"/>
          </w:tcPr>
          <w:p w14:paraId="63281BAD" w14:textId="2D5B2522" w:rsidR="00C84337" w:rsidRPr="00E30BB1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on</w:t>
            </w:r>
          </w:p>
        </w:tc>
        <w:tc>
          <w:tcPr>
            <w:tcW w:w="3131" w:type="dxa"/>
          </w:tcPr>
          <w:p w14:paraId="2A51F525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9FB39D6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E30BB1" w14:paraId="76959051" w14:textId="77777777" w:rsidTr="001E3F0A">
        <w:tc>
          <w:tcPr>
            <w:tcW w:w="3131" w:type="dxa"/>
          </w:tcPr>
          <w:p w14:paraId="60B02A3D" w14:textId="1A273A57" w:rsidR="00C84337" w:rsidRPr="00E30BB1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off</w:t>
            </w:r>
          </w:p>
        </w:tc>
        <w:tc>
          <w:tcPr>
            <w:tcW w:w="3131" w:type="dxa"/>
          </w:tcPr>
          <w:p w14:paraId="307DA6AB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B83246" w:rsidRPr="00E30BB1" w14:paraId="0634BE0F" w14:textId="77777777" w:rsidTr="001E3F0A">
        <w:tc>
          <w:tcPr>
            <w:tcW w:w="3131" w:type="dxa"/>
          </w:tcPr>
          <w:p w14:paraId="53FF6548" w14:textId="11D966A9" w:rsidR="00B83246" w:rsidRPr="00E30BB1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TX   on</w:t>
            </w:r>
          </w:p>
        </w:tc>
        <w:tc>
          <w:tcPr>
            <w:tcW w:w="3131" w:type="dxa"/>
          </w:tcPr>
          <w:p w14:paraId="23E23B29" w14:textId="77777777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45CC66A" w14:textId="77777777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:rsidRPr="00E30BB1" w14:paraId="276E4FFC" w14:textId="77777777" w:rsidTr="001E3F0A">
        <w:tc>
          <w:tcPr>
            <w:tcW w:w="3131" w:type="dxa"/>
          </w:tcPr>
          <w:p w14:paraId="00BA7268" w14:textId="5B9584E7" w:rsidR="00B83246" w:rsidRPr="00E30BB1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</w:t>
            </w:r>
            <w:proofErr w:type="gramStart"/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TX  off</w:t>
            </w:r>
            <w:proofErr w:type="gramEnd"/>
          </w:p>
        </w:tc>
        <w:tc>
          <w:tcPr>
            <w:tcW w:w="3131" w:type="dxa"/>
          </w:tcPr>
          <w:p w14:paraId="5E8634D8" w14:textId="77777777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71031" w:rsidRPr="00E30BB1" w14:paraId="1D885010" w14:textId="77777777" w:rsidTr="001E3F0A">
        <w:tc>
          <w:tcPr>
            <w:tcW w:w="3131" w:type="dxa"/>
          </w:tcPr>
          <w:p w14:paraId="10FC631B" w14:textId="56C3A068" w:rsidR="00D71031" w:rsidRPr="00E30BB1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RX on</w:t>
            </w:r>
          </w:p>
        </w:tc>
        <w:tc>
          <w:tcPr>
            <w:tcW w:w="3131" w:type="dxa"/>
          </w:tcPr>
          <w:p w14:paraId="32AEB94C" w14:textId="77777777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7340F1C7" w14:textId="7777777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:rsidRPr="00E30BB1" w14:paraId="068FCDD3" w14:textId="77777777" w:rsidTr="001E3F0A">
        <w:tc>
          <w:tcPr>
            <w:tcW w:w="3131" w:type="dxa"/>
          </w:tcPr>
          <w:p w14:paraId="60556092" w14:textId="55223509" w:rsidR="00D71031" w:rsidRPr="00E30BB1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RX off</w:t>
            </w:r>
          </w:p>
        </w:tc>
        <w:tc>
          <w:tcPr>
            <w:tcW w:w="3131" w:type="dxa"/>
          </w:tcPr>
          <w:p w14:paraId="5B5A077C" w14:textId="77777777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bookmarkEnd w:id="34"/>
      <w:tr w:rsidR="007509DF" w:rsidRPr="00E30BB1" w14:paraId="752B6EB8" w14:textId="77777777" w:rsidTr="001E3F0A">
        <w:tc>
          <w:tcPr>
            <w:tcW w:w="3131" w:type="dxa"/>
          </w:tcPr>
          <w:p w14:paraId="2BE3CD1B" w14:textId="44BF296D" w:rsidR="007509DF" w:rsidRPr="00E30BB1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Ser2 TX on</w:t>
            </w:r>
          </w:p>
        </w:tc>
        <w:tc>
          <w:tcPr>
            <w:tcW w:w="3131" w:type="dxa"/>
          </w:tcPr>
          <w:p w14:paraId="408E48A8" w14:textId="77777777" w:rsidR="00AB4552" w:rsidRPr="00E30BB1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30BB1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Pr="00E30BB1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</w:tc>
      </w:tr>
      <w:tr w:rsidR="007509DF" w:rsidRPr="00E30BB1" w14:paraId="0B14E148" w14:textId="77777777" w:rsidTr="001E3F0A">
        <w:tc>
          <w:tcPr>
            <w:tcW w:w="3131" w:type="dxa"/>
          </w:tcPr>
          <w:p w14:paraId="227A42E9" w14:textId="0A8D8751" w:rsidR="007509DF" w:rsidRPr="00E30BB1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Ser2 TX off</w:t>
            </w:r>
          </w:p>
        </w:tc>
        <w:tc>
          <w:tcPr>
            <w:tcW w:w="3131" w:type="dxa"/>
          </w:tcPr>
          <w:p w14:paraId="68D18256" w14:textId="77777777" w:rsidR="00AB4552" w:rsidRPr="00E30BB1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30BB1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Pr="00E30BB1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E62050" w:rsidRPr="00E30BB1" w14:paraId="76824B34" w14:textId="77777777" w:rsidTr="001E3F0A">
        <w:tc>
          <w:tcPr>
            <w:tcW w:w="3131" w:type="dxa"/>
          </w:tcPr>
          <w:p w14:paraId="06C392C2" w14:textId="13AF7869" w:rsidR="00E62050" w:rsidRPr="00E30BB1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Se2 RX on</w:t>
            </w:r>
          </w:p>
        </w:tc>
        <w:tc>
          <w:tcPr>
            <w:tcW w:w="3131" w:type="dxa"/>
          </w:tcPr>
          <w:p w14:paraId="58A5E8CE" w14:textId="77777777" w:rsidR="00E62050" w:rsidRPr="00E30BB1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30BB1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Pr="00E30BB1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</w:tc>
      </w:tr>
      <w:tr w:rsidR="00E62050" w:rsidRPr="00E30BB1" w14:paraId="5C200B6E" w14:textId="77777777" w:rsidTr="001E3F0A">
        <w:tc>
          <w:tcPr>
            <w:tcW w:w="3131" w:type="dxa"/>
          </w:tcPr>
          <w:p w14:paraId="4CB1883E" w14:textId="5B79243B" w:rsidR="00E62050" w:rsidRPr="00E30BB1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Se2 RX off</w:t>
            </w:r>
          </w:p>
        </w:tc>
        <w:tc>
          <w:tcPr>
            <w:tcW w:w="3131" w:type="dxa"/>
          </w:tcPr>
          <w:p w14:paraId="51C499B3" w14:textId="7C5865FD" w:rsidR="00E62050" w:rsidRPr="00E30BB1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Pr="00E30BB1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Pr="00E30BB1" w:rsidRDefault="00EF15CD" w:rsidP="00EF15CD">
      <w:pPr>
        <w:pStyle w:val="Caption"/>
        <w:jc w:val="center"/>
        <w:rPr>
          <w:noProof/>
        </w:rPr>
      </w:pPr>
      <w:r w:rsidRPr="00E30BB1">
        <w:t xml:space="preserve">Table </w:t>
      </w:r>
      <w:r w:rsidRPr="00E30BB1">
        <w:rPr>
          <w:rFonts w:hint="cs"/>
          <w:noProof/>
          <w:rtl/>
        </w:rPr>
        <w:t>1</w:t>
      </w:r>
      <w:r w:rsidRPr="00E30BB1">
        <w:rPr>
          <w:noProof/>
        </w:rPr>
        <w:t xml:space="preserve">: LED </w:t>
      </w:r>
      <w:r w:rsidR="007014EF" w:rsidRPr="00E30BB1">
        <w:rPr>
          <w:noProof/>
        </w:rPr>
        <w:t xml:space="preserve">TESET IS ALL </w:t>
      </w:r>
      <w:r w:rsidRPr="00E30BB1">
        <w:rPr>
          <w:noProof/>
        </w:rPr>
        <w:t>commands</w:t>
      </w:r>
    </w:p>
    <w:p w14:paraId="621DDFF4" w14:textId="77777777" w:rsidR="00EB1445" w:rsidRDefault="00EB1445">
      <w:pPr>
        <w:rPr>
          <w:rFonts w:ascii="Humnst777 BT" w:hAnsi="Humnst777 BT"/>
          <w:b/>
          <w:bCs/>
        </w:rPr>
      </w:pPr>
      <w:r>
        <w:br w:type="page"/>
      </w:r>
    </w:p>
    <w:p w14:paraId="4D1ED43D" w14:textId="11CF3244" w:rsidR="00EB1445" w:rsidRPr="00A03B4B" w:rsidRDefault="00EB1445" w:rsidP="00EB1445">
      <w:pPr>
        <w:pStyle w:val="Heading3"/>
        <w:jc w:val="both"/>
        <w:rPr>
          <w:highlight w:val="green"/>
        </w:rPr>
      </w:pPr>
      <w:commentRangeStart w:id="35"/>
      <w:r w:rsidRPr="00A03B4B">
        <w:rPr>
          <w:highlight w:val="green"/>
        </w:rPr>
        <w:lastRenderedPageBreak/>
        <w:t>Security test (for HL only)</w:t>
      </w:r>
      <w:commentRangeEnd w:id="35"/>
      <w:r w:rsidR="00A6530E">
        <w:rPr>
          <w:rStyle w:val="CommentReference"/>
          <w:rFonts w:ascii="ZapfHumnst BT" w:hAnsi="ZapfHumnst BT"/>
          <w:b w:val="0"/>
          <w:bCs w:val="0"/>
          <w:rtl/>
        </w:rPr>
        <w:commentReference w:id="35"/>
      </w:r>
    </w:p>
    <w:p w14:paraId="111E2713" w14:textId="77777777" w:rsidR="00A03B4B" w:rsidRPr="00A03B4B" w:rsidRDefault="00A03B4B" w:rsidP="00A03B4B">
      <w:pPr>
        <w:pStyle w:val="ListParagraph"/>
        <w:rPr>
          <w:highlight w:val="green"/>
        </w:rPr>
      </w:pPr>
      <w:r w:rsidRPr="00A03B4B">
        <w:rPr>
          <w:highlight w:val="green"/>
        </w:rPr>
        <w:t xml:space="preserve">SF-1p# logon debug    </w:t>
      </w:r>
    </w:p>
    <w:p w14:paraId="4CCDB26F" w14:textId="77777777" w:rsidR="00A03B4B" w:rsidRPr="00A03B4B" w:rsidRDefault="00A03B4B" w:rsidP="00A03B4B">
      <w:pPr>
        <w:pStyle w:val="ListParagraph"/>
        <w:rPr>
          <w:highlight w:val="green"/>
        </w:rPr>
      </w:pPr>
      <w:r w:rsidRPr="00A03B4B">
        <w:rPr>
          <w:highlight w:val="green"/>
        </w:rPr>
        <w:t>Key code:                    8388569129</w:t>
      </w:r>
      <w:proofErr w:type="gramStart"/>
      <w:r w:rsidRPr="00A03B4B">
        <w:rPr>
          <w:highlight w:val="green"/>
        </w:rPr>
        <w:t xml:space="preserve">   (</w:t>
      </w:r>
      <w:proofErr w:type="gramEnd"/>
      <w:r w:rsidRPr="00A03B4B">
        <w:rPr>
          <w:highlight w:val="green"/>
        </w:rPr>
        <w:t xml:space="preserve"> Example)</w:t>
      </w:r>
    </w:p>
    <w:p w14:paraId="0A431E73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  <w:r w:rsidRPr="00A03B4B">
        <w:rPr>
          <w:highlight w:val="green"/>
        </w:rPr>
        <w:t xml:space="preserve">          Challenge code: (10 figure numbers) </w:t>
      </w:r>
    </w:p>
    <w:p w14:paraId="4BF3D840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</w:p>
    <w:p w14:paraId="64BBEB1C" w14:textId="77777777" w:rsidR="00A03B4B" w:rsidRPr="00A03B4B" w:rsidRDefault="00A03B4B" w:rsidP="00A03B4B">
      <w:pPr>
        <w:pStyle w:val="Para"/>
        <w:ind w:left="360" w:firstLine="0"/>
        <w:rPr>
          <w:highlight w:val="green"/>
        </w:rPr>
      </w:pPr>
      <w:r w:rsidRPr="00A03B4B">
        <w:rPr>
          <w:highlight w:val="green"/>
        </w:rPr>
        <w:t xml:space="preserve">      Open </w:t>
      </w:r>
      <w:proofErr w:type="spellStart"/>
      <w:r w:rsidRPr="00A03B4B">
        <w:rPr>
          <w:highlight w:val="green"/>
        </w:rPr>
        <w:t>Deccryptor</w:t>
      </w:r>
      <w:proofErr w:type="spellEnd"/>
      <w:r w:rsidRPr="00A03B4B">
        <w:rPr>
          <w:highlight w:val="green"/>
        </w:rPr>
        <w:t xml:space="preserve"> </w:t>
      </w:r>
    </w:p>
    <w:p w14:paraId="1837858A" w14:textId="77777777" w:rsidR="00A03B4B" w:rsidRPr="00A03B4B" w:rsidRDefault="00A03B4B" w:rsidP="00A03B4B">
      <w:pPr>
        <w:pStyle w:val="Para"/>
        <w:ind w:left="360" w:firstLine="0"/>
        <w:rPr>
          <w:highlight w:val="green"/>
        </w:rPr>
      </w:pPr>
    </w:p>
    <w:p w14:paraId="250AB5FB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  <w:r w:rsidRPr="00A03B4B">
        <w:rPr>
          <w:noProof/>
          <w:highlight w:val="green"/>
        </w:rPr>
        <w:t xml:space="preserve">                            </w:t>
      </w:r>
      <w:r w:rsidRPr="00A03B4B">
        <w:rPr>
          <w:noProof/>
          <w:highlight w:val="green"/>
        </w:rPr>
        <w:drawing>
          <wp:inline distT="0" distB="0" distL="0" distR="0" wp14:anchorId="4AF22A75" wp14:editId="4753A8FD">
            <wp:extent cx="1702789" cy="2388235"/>
            <wp:effectExtent l="0" t="0" r="0" b="0"/>
            <wp:docPr id="677357159" name="Picture 677357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7159" name="Picture 67735715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687" w14:textId="77777777" w:rsidR="00A03B4B" w:rsidRPr="00A03B4B" w:rsidRDefault="00A03B4B" w:rsidP="00A03B4B">
      <w:pPr>
        <w:pStyle w:val="Para"/>
        <w:ind w:left="0" w:firstLine="0"/>
        <w:rPr>
          <w:highlight w:val="green"/>
          <w:rtl/>
        </w:rPr>
      </w:pPr>
    </w:p>
    <w:p w14:paraId="01DC9271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</w:rPr>
      </w:pPr>
      <w:r w:rsidRPr="00A03B4B">
        <w:rPr>
          <w:highlight w:val="green"/>
        </w:rPr>
        <w:t>Enter the code</w:t>
      </w:r>
      <w:proofErr w:type="gramStart"/>
      <w:r w:rsidRPr="00A03B4B">
        <w:rPr>
          <w:rFonts w:hint="cs"/>
          <w:highlight w:val="green"/>
          <w:rtl/>
        </w:rPr>
        <w:t xml:space="preserve">  </w:t>
      </w:r>
      <w:r w:rsidRPr="00A03B4B">
        <w:rPr>
          <w:highlight w:val="green"/>
        </w:rPr>
        <w:t xml:space="preserve"> (</w:t>
      </w:r>
      <w:proofErr w:type="gramEnd"/>
      <w:r w:rsidRPr="00A03B4B">
        <w:rPr>
          <w:highlight w:val="green"/>
        </w:rPr>
        <w:t xml:space="preserve">Challenge code: </w:t>
      </w:r>
      <w:r w:rsidRPr="00A03B4B">
        <w:rPr>
          <w:rFonts w:hint="cs"/>
          <w:highlight w:val="green"/>
          <w:rtl/>
        </w:rPr>
        <w:t xml:space="preserve"> </w:t>
      </w:r>
      <w:r w:rsidRPr="00A03B4B">
        <w:rPr>
          <w:highlight w:val="green"/>
        </w:rPr>
        <w:t>in the field key)</w:t>
      </w:r>
    </w:p>
    <w:p w14:paraId="05EAB1C6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</w:rPr>
      </w:pPr>
      <w:r w:rsidRPr="00A03B4B">
        <w:rPr>
          <w:highlight w:val="green"/>
        </w:rPr>
        <w:t>Push on (change pass), you will get a number</w:t>
      </w:r>
      <w:r w:rsidRPr="00A03B4B">
        <w:rPr>
          <w:rFonts w:hint="cs"/>
          <w:highlight w:val="green"/>
          <w:rtl/>
        </w:rPr>
        <w:t xml:space="preserve"> </w:t>
      </w:r>
      <w:r w:rsidRPr="00A03B4B">
        <w:rPr>
          <w:highlight w:val="green"/>
        </w:rPr>
        <w:t>(Result)</w:t>
      </w:r>
    </w:p>
    <w:p w14:paraId="17B2BFAB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  <w:rtl/>
        </w:rPr>
      </w:pPr>
      <w:r w:rsidRPr="00A03B4B">
        <w:rPr>
          <w:highlight w:val="green"/>
        </w:rPr>
        <w:t xml:space="preserve">Insert the number to </w:t>
      </w:r>
      <w:proofErr w:type="gramStart"/>
      <w:r w:rsidRPr="00A03B4B">
        <w:rPr>
          <w:highlight w:val="green"/>
        </w:rPr>
        <w:t>UUT</w:t>
      </w:r>
      <w:proofErr w:type="gramEnd"/>
    </w:p>
    <w:p w14:paraId="3F6FB936" w14:textId="77777777" w:rsidR="00A03B4B" w:rsidRPr="00A03B4B" w:rsidRDefault="00A03B4B" w:rsidP="00A03B4B">
      <w:pPr>
        <w:pStyle w:val="Para"/>
        <w:ind w:left="720" w:firstLine="0"/>
        <w:rPr>
          <w:highlight w:val="green"/>
        </w:rPr>
      </w:pPr>
    </w:p>
    <w:p w14:paraId="3C211CC1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sz w:val="20"/>
          <w:szCs w:val="20"/>
          <w:highlight w:val="green"/>
        </w:rPr>
        <w:t xml:space="preserve">  password&gt;**********    </w:t>
      </w:r>
    </w:p>
    <w:p w14:paraId="5D58E8E2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36EB1EF6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sf-1p#</w:t>
      </w:r>
      <w:r w:rsidRPr="00A03B4B">
        <w:rPr>
          <w:highlight w:val="green"/>
        </w:rPr>
        <w:t xml:space="preserve"> </w:t>
      </w: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debug shell    </w:t>
      </w:r>
    </w:p>
    <w:p w14:paraId="750F9CAE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72FAACD4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 [</w:t>
      </w:r>
      <w:proofErr w:type="spellStart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>root@localhost</w:t>
      </w:r>
      <w:proofErr w:type="spellEnd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gramStart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>/]#</w:t>
      </w:r>
      <w:proofErr w:type="gramEnd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</w:p>
    <w:p w14:paraId="15C53755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587D5D02" w14:textId="77777777" w:rsidR="00A03B4B" w:rsidRPr="00A03B4B" w:rsidRDefault="00A03B4B">
      <w:pPr>
        <w:rPr>
          <w:rFonts w:ascii="Arial" w:hAnsi="Arial" w:cs="Arial"/>
          <w:color w:val="000000"/>
          <w:highlight w:val="green"/>
          <w:bdr w:val="none" w:sz="0" w:space="0" w:color="auto" w:frame="1"/>
          <w:lang/>
        </w:rPr>
      </w:pPr>
      <w:r w:rsidRPr="00A03B4B">
        <w:rPr>
          <w:rFonts w:ascii="Arial" w:hAnsi="Arial" w:cs="Arial"/>
          <w:color w:val="000000"/>
          <w:highlight w:val="green"/>
          <w:bdr w:val="none" w:sz="0" w:space="0" w:color="auto" w:frame="1"/>
        </w:rPr>
        <w:br w:type="page"/>
      </w:r>
    </w:p>
    <w:p w14:paraId="54C4309E" w14:textId="6C962E5B" w:rsidR="00A03B4B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lastRenderedPageBreak/>
        <w:t>go to:</w:t>
      </w:r>
    </w:p>
    <w:p w14:paraId="058A0CBF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1C17ABB8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cd /USERFS/docker/internal</w:t>
      </w:r>
    </w:p>
    <w:p w14:paraId="53236B63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10DBA1FD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commend</w:t>
      </w:r>
    </w:p>
    <w:p w14:paraId="54E22566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02C1A6A1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docker load -i gateway-mfr-rs.tar</w:t>
      </w:r>
    </w:p>
    <w:p w14:paraId="5A222988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 w:hint="cs"/>
          <w:color w:val="000000"/>
          <w:sz w:val="22"/>
          <w:szCs w:val="22"/>
          <w:highlight w:val="green"/>
          <w:bdr w:val="none" w:sz="0" w:space="0" w:color="auto" w:frame="1"/>
          <w:rtl/>
        </w:rPr>
        <w:t> </w:t>
      </w:r>
    </w:p>
    <w:p w14:paraId="6BA02557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79C570C4" w14:textId="6DDAFCF3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there are 3 commands:</w:t>
      </w:r>
    </w:p>
    <w:p w14:paraId="30253F00" w14:textId="3211BB0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 </w:t>
      </w:r>
    </w:p>
    <w:p w14:paraId="71835535" w14:textId="5668D9A6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first test:</w:t>
      </w:r>
    </w:p>
    <w:p w14:paraId="1FEEA83C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docker run --rm -it --privileged 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gateway-mfr-</w:t>
      </w:r>
      <w:proofErr w:type="gram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rs:latest</w:t>
      </w:r>
      <w:proofErr w:type="spellEnd"/>
      <w:proofErr w:type="gram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/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gateway_mfr</w:t>
      </w:r>
      <w:proofErr w:type="spell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--device ecc://i2c-5:0xc0?slot=0 provision</w:t>
      </w:r>
    </w:p>
    <w:p w14:paraId="7E1AEF83" w14:textId="77777777" w:rsidR="00EB1445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</w:rPr>
      </w:pPr>
    </w:p>
    <w:p w14:paraId="0537D14D" w14:textId="08D4A02C" w:rsidR="00BD6116" w:rsidRPr="00BD6116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 xml:space="preserve">the result is not important but it’s a </w:t>
      </w:r>
      <w:proofErr w:type="gramStart"/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must</w:t>
      </w:r>
      <w:proofErr w:type="gramEnd"/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 xml:space="preserve"> </w:t>
      </w:r>
    </w:p>
    <w:p w14:paraId="383DC462" w14:textId="77777777" w:rsidR="00BD6116" w:rsidRPr="00A03B4B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</w:p>
    <w:p w14:paraId="3A37C11D" w14:textId="5162A3B4" w:rsidR="00EB1445" w:rsidRPr="00A03B4B" w:rsidRDefault="00EB1445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check there is a name and a key (if there is error the test fail)</w:t>
      </w:r>
    </w:p>
    <w:p w14:paraId="4B76CCC0" w14:textId="69C39D39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Second test:</w:t>
      </w:r>
    </w:p>
    <w:p w14:paraId="2799BC0A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docker run --rm -it --privileged 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gateway-mfr-</w:t>
      </w:r>
      <w:proofErr w:type="gram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rs:latest</w:t>
      </w:r>
      <w:proofErr w:type="spellEnd"/>
      <w:proofErr w:type="gram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/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gateway_mfr</w:t>
      </w:r>
      <w:proofErr w:type="spell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--device ecc://i2c-5:0xc0?slot=0 info</w:t>
      </w:r>
    </w:p>
    <w:p w14:paraId="23868C6F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</w:p>
    <w:p w14:paraId="14694D71" w14:textId="28962D82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check there is a serial and an info (if there is error the test fail)</w:t>
      </w:r>
    </w:p>
    <w:p w14:paraId="4FCFA0C0" w14:textId="4DBF70F6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</w:p>
    <w:p w14:paraId="6B56CCC6" w14:textId="06A2911F" w:rsidR="00BD6116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</w:rPr>
      </w:pPr>
    </w:p>
    <w:p w14:paraId="5DEE50E4" w14:textId="0A01886C" w:rsidR="00EB1445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</w:p>
    <w:p w14:paraId="1B8F7878" w14:textId="77777777" w:rsidR="00EB1445" w:rsidRPr="00EB1445" w:rsidRDefault="00EB1445" w:rsidP="00EB1445">
      <w:pPr>
        <w:pStyle w:val="Para"/>
      </w:pPr>
    </w:p>
    <w:p w14:paraId="65E055B8" w14:textId="2F2582FC" w:rsidR="006D7BF1" w:rsidRPr="00E30BB1" w:rsidRDefault="0032261E" w:rsidP="00D83E15">
      <w:pPr>
        <w:pStyle w:val="Heading3"/>
      </w:pPr>
      <w:r w:rsidRPr="00E30BB1">
        <w:t xml:space="preserve">Front panel </w:t>
      </w:r>
      <w:r w:rsidR="006D7BF1" w:rsidRPr="00E30BB1">
        <w:t>LED LTE</w:t>
      </w:r>
      <w:r w:rsidR="00D83E15" w:rsidRPr="00E30BB1">
        <w:t xml:space="preserve"> test</w:t>
      </w:r>
    </w:p>
    <w:p w14:paraId="12E96816" w14:textId="748D7403" w:rsidR="006D7BF1" w:rsidRPr="00E30BB1" w:rsidRDefault="006D7BF1" w:rsidP="006D7BF1">
      <w:pPr>
        <w:pStyle w:val="ListParagraph"/>
        <w:ind w:left="1429"/>
      </w:pPr>
    </w:p>
    <w:p w14:paraId="71A89857" w14:textId="1E9AF3B9" w:rsidR="006D7BF1" w:rsidRPr="00E30BB1" w:rsidRDefault="003C127B" w:rsidP="00EC2420">
      <w:pPr>
        <w:pStyle w:val="ListParagraph"/>
        <w:ind w:left="360" w:firstLine="1069"/>
      </w:pPr>
      <w:r w:rsidRPr="00E30BB1"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Pr="00E30BB1" w:rsidRDefault="005542D6" w:rsidP="005542D6">
      <w:pPr>
        <w:pStyle w:val="Caption"/>
        <w:jc w:val="center"/>
      </w:pPr>
      <w:r w:rsidRPr="00E30BB1">
        <w:tab/>
        <w:t xml:space="preserve">Figure </w:t>
      </w:r>
      <w:r w:rsidR="004F2AF2" w:rsidRPr="00E30BB1">
        <w:rPr>
          <w:noProof/>
        </w:rPr>
        <w:t>3</w:t>
      </w:r>
      <w:r w:rsidRPr="00E30BB1">
        <w:t xml:space="preserve">: </w:t>
      </w:r>
      <w:r w:rsidR="003C127B" w:rsidRPr="00E30BB1">
        <w:t>SF</w:t>
      </w:r>
      <w:r w:rsidRPr="00E30BB1">
        <w:t>-</w:t>
      </w:r>
      <w:proofErr w:type="spellStart"/>
      <w:r w:rsidR="00654A65" w:rsidRPr="00E30BB1">
        <w:t>Pront</w:t>
      </w:r>
      <w:proofErr w:type="spellEnd"/>
      <w:r w:rsidRPr="00E30BB1">
        <w:t xml:space="preserve"> Panel LED LTE</w:t>
      </w:r>
    </w:p>
    <w:p w14:paraId="3232CCCC" w14:textId="77777777" w:rsidR="00387D25" w:rsidRPr="00E30BB1" w:rsidRDefault="00387D25" w:rsidP="00424416">
      <w:pPr>
        <w:pStyle w:val="Para"/>
        <w:numPr>
          <w:ilvl w:val="0"/>
          <w:numId w:val="24"/>
        </w:numPr>
      </w:pPr>
      <w:r w:rsidRPr="00E30BB1">
        <w:t>The LEDs may be tested with LINUX commands:</w:t>
      </w:r>
    </w:p>
    <w:p w14:paraId="09155570" w14:textId="0D381363" w:rsidR="00387D25" w:rsidRPr="00E30BB1" w:rsidRDefault="00387D25" w:rsidP="00424416">
      <w:pPr>
        <w:pStyle w:val="ListParagraph"/>
        <w:numPr>
          <w:ilvl w:val="0"/>
          <w:numId w:val="24"/>
        </w:numPr>
      </w:pPr>
      <w:r w:rsidRPr="00E30BB1">
        <w:t xml:space="preserve">Go into </w:t>
      </w:r>
      <w:r w:rsidR="004B4DA8" w:rsidRPr="00E30BB1">
        <w:t>SF</w:t>
      </w:r>
      <w:r w:rsidRPr="00E30BB1">
        <w:t>-1</w:t>
      </w:r>
      <w:proofErr w:type="gramStart"/>
      <w:r w:rsidRPr="00E30BB1">
        <w:t>P  Linux</w:t>
      </w:r>
      <w:proofErr w:type="gramEnd"/>
      <w:r w:rsidRPr="00E30BB1">
        <w:t xml:space="preserve"> shell the following:</w:t>
      </w:r>
    </w:p>
    <w:p w14:paraId="21CEA4A3" w14:textId="77777777" w:rsidR="00387D25" w:rsidRPr="00E30BB1" w:rsidRDefault="00387D25" w:rsidP="00387D25">
      <w:pPr>
        <w:pStyle w:val="ListParagraph"/>
      </w:pPr>
      <w:r w:rsidRPr="00E30BB1">
        <w:t>user&gt;</w:t>
      </w:r>
      <w:proofErr w:type="spellStart"/>
      <w:r w:rsidRPr="00E30BB1">
        <w:t>su</w:t>
      </w:r>
      <w:proofErr w:type="spellEnd"/>
    </w:p>
    <w:p w14:paraId="0F8ED7C3" w14:textId="77777777" w:rsidR="00387D25" w:rsidRPr="00E30BB1" w:rsidRDefault="00387D25" w:rsidP="00387D25">
      <w:pPr>
        <w:pStyle w:val="ListParagraph"/>
      </w:pPr>
      <w:r w:rsidRPr="00E30BB1">
        <w:t>password&gt;1234</w:t>
      </w:r>
    </w:p>
    <w:p w14:paraId="75F7FF72" w14:textId="6E176710" w:rsidR="00387D25" w:rsidRPr="00E30BB1" w:rsidRDefault="00FE002A" w:rsidP="00387D25">
      <w:pPr>
        <w:pStyle w:val="ListParagraph"/>
      </w:pPr>
      <w:r w:rsidRPr="00E30BB1">
        <w:t>SF</w:t>
      </w:r>
      <w:r w:rsidR="00387D25" w:rsidRPr="00E30BB1">
        <w:t xml:space="preserve">-1p# logon debug    </w:t>
      </w:r>
    </w:p>
    <w:p w14:paraId="460FADAD" w14:textId="77777777" w:rsidR="00387D25" w:rsidRPr="00E30BB1" w:rsidRDefault="00387D25" w:rsidP="00387D25">
      <w:pPr>
        <w:pStyle w:val="ListParagraph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6286AA06" w14:textId="77777777" w:rsidR="00387D25" w:rsidRPr="00E30BB1" w:rsidRDefault="00387D25" w:rsidP="00387D25">
      <w:pPr>
        <w:pStyle w:val="Para"/>
        <w:ind w:left="0" w:firstLine="0"/>
      </w:pPr>
      <w:r w:rsidRPr="00E30BB1">
        <w:t xml:space="preserve">          Challenge code: (10 figure numbers) </w:t>
      </w:r>
    </w:p>
    <w:p w14:paraId="1BB1F2FA" w14:textId="55B29DCA" w:rsidR="00387D25" w:rsidRPr="00E30BB1" w:rsidRDefault="00E41492" w:rsidP="00387D25">
      <w:pPr>
        <w:pStyle w:val="Para"/>
        <w:ind w:left="360" w:firstLine="0"/>
        <w:rPr>
          <w:rtl/>
        </w:rPr>
      </w:pPr>
      <w:r w:rsidRPr="00E30BB1">
        <w:t xml:space="preserve">     </w:t>
      </w:r>
      <w:r w:rsidR="00387D25" w:rsidRPr="00E30BB1">
        <w:t xml:space="preserve">Open </w:t>
      </w:r>
      <w:proofErr w:type="spellStart"/>
      <w:r w:rsidR="00387D25" w:rsidRPr="00E30BB1">
        <w:t>Deccryptor</w:t>
      </w:r>
      <w:proofErr w:type="spellEnd"/>
      <w:r w:rsidR="00387D25" w:rsidRPr="00E30BB1">
        <w:t xml:space="preserve"> </w:t>
      </w:r>
    </w:p>
    <w:p w14:paraId="14C31606" w14:textId="77777777" w:rsidR="00387D25" w:rsidRPr="00E30BB1" w:rsidRDefault="00387D25" w:rsidP="00387D25">
      <w:pPr>
        <w:pStyle w:val="Para"/>
        <w:ind w:left="0" w:firstLine="0"/>
      </w:pPr>
    </w:p>
    <w:p w14:paraId="1B30964F" w14:textId="77777777" w:rsidR="00387D25" w:rsidRPr="00E30BB1" w:rsidRDefault="00387D25" w:rsidP="00387D25">
      <w:pPr>
        <w:pStyle w:val="Para"/>
        <w:ind w:left="0" w:firstLine="0"/>
      </w:pPr>
      <w:r w:rsidRPr="00E30BB1">
        <w:rPr>
          <w:noProof/>
        </w:rPr>
        <w:lastRenderedPageBreak/>
        <w:t xml:space="preserve">                            </w:t>
      </w:r>
      <w:r w:rsidRPr="00E30BB1"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Pr="00E30BB1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Pr="00E30BB1" w:rsidRDefault="00387D25" w:rsidP="00424416">
      <w:pPr>
        <w:pStyle w:val="Para"/>
        <w:numPr>
          <w:ilvl w:val="0"/>
          <w:numId w:val="18"/>
        </w:numPr>
      </w:pPr>
      <w:r w:rsidRPr="00E30BB1">
        <w:t>Enter the code</w:t>
      </w:r>
      <w:proofErr w:type="gramStart"/>
      <w:r w:rsidRPr="00E30BB1">
        <w:rPr>
          <w:rFonts w:hint="cs"/>
          <w:rtl/>
        </w:rPr>
        <w:t xml:space="preserve">  </w:t>
      </w:r>
      <w:r w:rsidRPr="00E30BB1">
        <w:t xml:space="preserve"> (</w:t>
      </w:r>
      <w:proofErr w:type="gramEnd"/>
      <w:r w:rsidRPr="00E30BB1">
        <w:t xml:space="preserve">Challenge code: </w:t>
      </w:r>
      <w:r w:rsidRPr="00E30BB1">
        <w:rPr>
          <w:rFonts w:hint="cs"/>
          <w:rtl/>
        </w:rPr>
        <w:t xml:space="preserve"> </w:t>
      </w:r>
      <w:r w:rsidRPr="00E30BB1">
        <w:t>in the field key)</w:t>
      </w:r>
    </w:p>
    <w:p w14:paraId="78B5CE3A" w14:textId="77777777" w:rsidR="00387D25" w:rsidRPr="00E30BB1" w:rsidRDefault="00387D25" w:rsidP="00424416">
      <w:pPr>
        <w:pStyle w:val="Para"/>
        <w:numPr>
          <w:ilvl w:val="0"/>
          <w:numId w:val="18"/>
        </w:numPr>
      </w:pPr>
      <w:r w:rsidRPr="00E30BB1">
        <w:t>Push on (change pass), you will get a number</w:t>
      </w:r>
      <w:r w:rsidRPr="00E30BB1">
        <w:rPr>
          <w:rFonts w:hint="cs"/>
          <w:rtl/>
        </w:rPr>
        <w:t xml:space="preserve"> </w:t>
      </w:r>
      <w:r w:rsidRPr="00E30BB1">
        <w:t>(Result)</w:t>
      </w:r>
    </w:p>
    <w:p w14:paraId="71B59236" w14:textId="77777777" w:rsidR="00387D25" w:rsidRPr="00E30BB1" w:rsidRDefault="00387D25" w:rsidP="00424416">
      <w:pPr>
        <w:pStyle w:val="Para"/>
        <w:numPr>
          <w:ilvl w:val="0"/>
          <w:numId w:val="18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519FB4D1" w14:textId="77777777" w:rsidR="00387D25" w:rsidRPr="00E30BB1" w:rsidRDefault="00387D25" w:rsidP="00387D25">
      <w:pPr>
        <w:pStyle w:val="Para"/>
        <w:ind w:left="720" w:firstLine="0"/>
      </w:pPr>
    </w:p>
    <w:p w14:paraId="76E89754" w14:textId="12D9B094" w:rsidR="00387D25" w:rsidRPr="00E30BB1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t xml:space="preserve">  password&gt;**********    </w:t>
      </w:r>
    </w:p>
    <w:p w14:paraId="540276D0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Pr="00E30BB1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>-1p#</w:t>
      </w:r>
      <w:r w:rsidRPr="00E30BB1"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54B3AEC7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Pr="00E30BB1" w:rsidRDefault="00387D25" w:rsidP="00387D25">
      <w:pPr>
        <w:ind w:left="0"/>
        <w:rPr>
          <w:rFonts w:cs="Humnst777 BT"/>
        </w:rPr>
      </w:pPr>
      <w:r w:rsidRPr="00E30BB1">
        <w:rPr>
          <w:rFonts w:cs="Humnst777 BT"/>
        </w:rPr>
        <w:t>see the command:</w:t>
      </w:r>
    </w:p>
    <w:p w14:paraId="138085CC" w14:textId="4499AD83" w:rsidR="00387D25" w:rsidRPr="00E30BB1" w:rsidRDefault="00387D25" w:rsidP="00387D25">
      <w:pPr>
        <w:ind w:left="0"/>
        <w:rPr>
          <w:rFonts w:cs="Humnst777 BT"/>
        </w:rPr>
      </w:pPr>
    </w:p>
    <w:p w14:paraId="56A26297" w14:textId="7681DA86" w:rsidR="00387D25" w:rsidRPr="00E30BB1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[</w:t>
      </w:r>
      <w:proofErr w:type="spellStart"/>
      <w:r w:rsidRPr="00E30BB1">
        <w:rPr>
          <w:rFonts w:cs="Humnst777 BT"/>
        </w:rPr>
        <w:t>root@localhost</w:t>
      </w:r>
      <w:proofErr w:type="spellEnd"/>
      <w:r w:rsidRPr="00E30BB1">
        <w:rPr>
          <w:rFonts w:cs="Humnst777 BT"/>
        </w:rPr>
        <w:t xml:space="preserve"> </w:t>
      </w:r>
      <w:proofErr w:type="gramStart"/>
      <w:r w:rsidRPr="00E30BB1">
        <w:rPr>
          <w:rFonts w:cs="Humnst777 BT"/>
        </w:rPr>
        <w:t>/]#</w:t>
      </w:r>
      <w:proofErr w:type="gramEnd"/>
      <w:r w:rsidRPr="00E30BB1">
        <w:rPr>
          <w:rFonts w:cs="Humnst777 BT"/>
          <w:b/>
          <w:bCs/>
        </w:rPr>
        <w:t xml:space="preserve"> </w:t>
      </w:r>
      <w:proofErr w:type="spellStart"/>
      <w:r w:rsidRPr="00E30BB1">
        <w:rPr>
          <w:rFonts w:cs="Humnst777 BT"/>
          <w:b/>
          <w:bCs/>
        </w:rPr>
        <w:t>stty</w:t>
      </w:r>
      <w:proofErr w:type="spellEnd"/>
      <w:r w:rsidRPr="00E30BB1">
        <w:rPr>
          <w:rFonts w:cs="Humnst777 BT"/>
          <w:b/>
          <w:bCs/>
        </w:rPr>
        <w:t xml:space="preserve"> </w:t>
      </w:r>
      <w:proofErr w:type="spellStart"/>
      <w:r w:rsidRPr="00E30BB1">
        <w:rPr>
          <w:rFonts w:cs="Humnst777 BT"/>
          <w:b/>
          <w:bCs/>
        </w:rPr>
        <w:t>icrnl</w:t>
      </w:r>
      <w:proofErr w:type="spellEnd"/>
      <w:r w:rsidR="00B354F0" w:rsidRPr="00E30BB1">
        <w:rPr>
          <w:rFonts w:cs="Humnst777 BT"/>
        </w:rPr>
        <w:t xml:space="preserve">    </w:t>
      </w:r>
    </w:p>
    <w:p w14:paraId="56ECDE98" w14:textId="58244D0D" w:rsidR="00B354F0" w:rsidRPr="00E30BB1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Pr="00E30BB1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cs="Humnst777 BT"/>
        </w:rPr>
        <w:t>[</w:t>
      </w:r>
      <w:proofErr w:type="spellStart"/>
      <w:r w:rsidRPr="00E30BB1">
        <w:rPr>
          <w:rFonts w:cs="Humnst777 BT"/>
        </w:rPr>
        <w:t>root@localhost</w:t>
      </w:r>
      <w:proofErr w:type="spellEnd"/>
      <w:r w:rsidRPr="00E30BB1">
        <w:rPr>
          <w:rFonts w:cs="Humnst777 BT"/>
        </w:rPr>
        <w:t xml:space="preserve"> </w:t>
      </w:r>
      <w:proofErr w:type="gramStart"/>
      <w:r w:rsidRPr="00E30BB1">
        <w:rPr>
          <w:rFonts w:cs="Humnst777 BT"/>
        </w:rPr>
        <w:t>/]#</w:t>
      </w:r>
      <w:proofErr w:type="gramEnd"/>
      <w:r w:rsidRPr="00E30BB1">
        <w:rPr>
          <w:rFonts w:cs="Humnst777 BT"/>
          <w:b/>
          <w:bCs/>
        </w:rPr>
        <w:t xml:space="preserve"> </w:t>
      </w:r>
      <w:r w:rsidR="00B354F0" w:rsidRPr="00E30BB1">
        <w:rPr>
          <w:rFonts w:cs="Humnst777 BT"/>
          <w:b/>
          <w:bCs/>
        </w:rPr>
        <w:t>cat &gt; lte_ledtest.sh</w:t>
      </w:r>
      <w:r w:rsidR="00B354F0" w:rsidRPr="00E30BB1">
        <w:rPr>
          <w:rFonts w:cs="Humnst777 BT"/>
        </w:rPr>
        <w:t xml:space="preserve">   </w:t>
      </w:r>
    </w:p>
    <w:p w14:paraId="4A7EEC04" w14:textId="0231378A" w:rsidR="00414584" w:rsidRPr="00E30BB1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Pr="00E30BB1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Pr="00E30BB1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Pr="00E30BB1" w:rsidRDefault="00E27744" w:rsidP="00387D25">
      <w:pPr>
        <w:ind w:left="0"/>
      </w:pPr>
      <w:r w:rsidRPr="00E30BB1"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52.5pt" o:ole="">
            <v:imagedata r:id="rId24" o:title=""/>
          </v:shape>
          <o:OLEObject Type="Embed" ProgID="Package" ShapeID="_x0000_i1025" DrawAspect="Icon" ObjectID="_1766729709" r:id="rId25"/>
        </w:object>
      </w:r>
    </w:p>
    <w:p w14:paraId="10052B03" w14:textId="1A86C96F" w:rsidR="00825E59" w:rsidRPr="00E30BB1" w:rsidRDefault="00825E59" w:rsidP="00387D25">
      <w:pPr>
        <w:ind w:left="0"/>
        <w:rPr>
          <w:rFonts w:cs="Humnst777 BT"/>
          <w:b/>
          <w:bCs/>
          <w:rtl/>
        </w:rPr>
      </w:pPr>
      <w:proofErr w:type="spellStart"/>
      <w:r w:rsidRPr="00E30BB1">
        <w:rPr>
          <w:rFonts w:cs="Humnst777 BT"/>
          <w:b/>
          <w:bCs/>
        </w:rPr>
        <w:t>ctrl+D</w:t>
      </w:r>
      <w:proofErr w:type="spellEnd"/>
      <w:r w:rsidRPr="00E30BB1">
        <w:rPr>
          <w:rFonts w:cs="Humnst777 BT"/>
          <w:b/>
          <w:bCs/>
        </w:rPr>
        <w:t xml:space="preserve"> </w:t>
      </w:r>
    </w:p>
    <w:p w14:paraId="3FEA7793" w14:textId="20FA0A7C" w:rsidR="00825E59" w:rsidRPr="00E30BB1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Pr="00E30BB1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cat &gt; lte_ledbar_test.sh</w:t>
      </w:r>
      <w:r w:rsidR="001D33A9" w:rsidRPr="00E30BB1">
        <w:rPr>
          <w:rFonts w:cstheme="minorBidi"/>
          <w:b/>
          <w:bCs/>
        </w:rPr>
        <w:t xml:space="preserve">    </w:t>
      </w:r>
    </w:p>
    <w:p w14:paraId="1CF81DC5" w14:textId="467B08C7" w:rsidR="001D33A9" w:rsidRPr="00E30BB1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 w:rsidRPr="00E30BB1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Pr="00E30BB1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Pr="00E30BB1" w:rsidRDefault="00040679" w:rsidP="00387D25">
      <w:pPr>
        <w:ind w:left="0"/>
        <w:rPr>
          <w:rtl/>
        </w:rPr>
      </w:pPr>
      <w:r w:rsidRPr="00E30BB1">
        <w:object w:dxaOrig="1542" w:dyaOrig="999" w14:anchorId="5BC65880">
          <v:shape id="_x0000_i1026" type="#_x0000_t75" style="width:78pt;height:50.25pt" o:ole="">
            <v:imagedata r:id="rId26" o:title=""/>
          </v:shape>
          <o:OLEObject Type="Embed" ProgID="Package" ShapeID="_x0000_i1026" DrawAspect="Icon" ObjectID="_1766729710" r:id="rId27"/>
        </w:object>
      </w:r>
    </w:p>
    <w:p w14:paraId="50631376" w14:textId="0AF8DF88" w:rsidR="001D33A9" w:rsidRPr="00E30BB1" w:rsidRDefault="001D33A9" w:rsidP="00387D25">
      <w:pPr>
        <w:ind w:left="0"/>
        <w:rPr>
          <w:rFonts w:cstheme="minorBidi"/>
          <w:b/>
          <w:bCs/>
        </w:rPr>
      </w:pPr>
      <w:proofErr w:type="spellStart"/>
      <w:r w:rsidRPr="00E30BB1">
        <w:rPr>
          <w:rFonts w:cstheme="minorBidi"/>
          <w:b/>
          <w:bCs/>
        </w:rPr>
        <w:t>ctrl+D</w:t>
      </w:r>
      <w:proofErr w:type="spellEnd"/>
    </w:p>
    <w:p w14:paraId="2F5288BD" w14:textId="5FC838D0" w:rsidR="001D33A9" w:rsidRPr="00E30BB1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</w:t>
      </w:r>
      <w:proofErr w:type="spellStart"/>
      <w:r w:rsidR="001D33A9" w:rsidRPr="00E30BB1">
        <w:rPr>
          <w:rFonts w:cstheme="minorBidi"/>
          <w:b/>
          <w:bCs/>
        </w:rPr>
        <w:t>chmod</w:t>
      </w:r>
      <w:proofErr w:type="spellEnd"/>
      <w:r w:rsidR="001D33A9" w:rsidRPr="00E30BB1">
        <w:rPr>
          <w:rFonts w:cstheme="minorBidi"/>
          <w:b/>
          <w:bCs/>
        </w:rPr>
        <w:t xml:space="preserve"> 777 lte_ledtest.sh    </w:t>
      </w:r>
    </w:p>
    <w:p w14:paraId="496C9AD2" w14:textId="77777777" w:rsidR="001D33A9" w:rsidRPr="00E30BB1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Pr="00E30BB1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</w:t>
      </w:r>
      <w:proofErr w:type="spellStart"/>
      <w:r w:rsidR="001D33A9" w:rsidRPr="00E30BB1">
        <w:rPr>
          <w:rFonts w:cstheme="minorBidi"/>
          <w:b/>
          <w:bCs/>
        </w:rPr>
        <w:t>chmod</w:t>
      </w:r>
      <w:proofErr w:type="spellEnd"/>
      <w:r w:rsidR="001D33A9" w:rsidRPr="00E30BB1">
        <w:rPr>
          <w:rFonts w:cstheme="minorBidi"/>
          <w:b/>
          <w:bCs/>
        </w:rPr>
        <w:t xml:space="preserve"> 777 lte_ledbar_test.sh    </w:t>
      </w:r>
    </w:p>
    <w:p w14:paraId="2BED4AA0" w14:textId="77777777" w:rsidR="001D33A9" w:rsidRPr="00E30BB1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Pr="00E30BB1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="00040679" w:rsidRPr="00E30BB1">
        <w:rPr>
          <w:rFonts w:cstheme="minorBidi"/>
        </w:rPr>
        <w:t xml:space="preserve"> </w:t>
      </w:r>
      <w:r w:rsidR="001D33A9" w:rsidRPr="00E30BB1">
        <w:rPr>
          <w:rFonts w:cstheme="minorBidi"/>
          <w:b/>
          <w:bCs/>
        </w:rPr>
        <w:t xml:space="preserve">./lte_ledbar_test.sh   </w:t>
      </w:r>
    </w:p>
    <w:p w14:paraId="553D1D7F" w14:textId="24A16E20" w:rsidR="001D33A9" w:rsidRPr="00E30BB1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Pr="00E30BB1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E30BB1">
        <w:rPr>
          <w:b/>
          <w:bCs/>
        </w:rPr>
        <w:t>Verify</w:t>
      </w:r>
      <w:r w:rsidR="001D33A9" w:rsidRPr="00E30BB1">
        <w:rPr>
          <w:b/>
          <w:bCs/>
        </w:rPr>
        <w:t xml:space="preserve"> that you see that all 4 LEDs are lit in </w:t>
      </w:r>
      <w:proofErr w:type="gramStart"/>
      <w:r w:rsidR="001D33A9" w:rsidRPr="00E30BB1">
        <w:rPr>
          <w:b/>
          <w:bCs/>
        </w:rPr>
        <w:t>green</w:t>
      </w:r>
      <w:proofErr w:type="gramEnd"/>
    </w:p>
    <w:p w14:paraId="27BF360B" w14:textId="77777777" w:rsidR="001D33A9" w:rsidRPr="00E30BB1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E30BB1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E30BB1">
        <w:rPr>
          <w:b/>
          <w:bCs/>
        </w:rPr>
        <w:t>Verify</w:t>
      </w:r>
      <w:r w:rsidR="001D33A9" w:rsidRPr="00E30BB1">
        <w:rPr>
          <w:b/>
          <w:bCs/>
        </w:rPr>
        <w:t xml:space="preserve"> that all 4 LEDs are </w:t>
      </w:r>
      <w:proofErr w:type="gramStart"/>
      <w:r w:rsidR="001D33A9" w:rsidRPr="00E30BB1">
        <w:rPr>
          <w:b/>
          <w:bCs/>
        </w:rPr>
        <w:t>off</w:t>
      </w:r>
      <w:proofErr w:type="gramEnd"/>
    </w:p>
    <w:p w14:paraId="21374F48" w14:textId="77777777" w:rsidR="004751E7" w:rsidRPr="00E30BB1" w:rsidRDefault="004751E7" w:rsidP="004751E7">
      <w:pPr>
        <w:pStyle w:val="Heading1"/>
      </w:pPr>
      <w:bookmarkStart w:id="36" w:name="_SW_Download"/>
      <w:bookmarkStart w:id="37" w:name="_Toc364928559"/>
      <w:bookmarkStart w:id="38" w:name="_Toc94452512"/>
      <w:bookmarkEnd w:id="29"/>
      <w:bookmarkEnd w:id="30"/>
      <w:bookmarkEnd w:id="36"/>
      <w:r w:rsidRPr="00E30BB1">
        <w:t>Environmental Stress Screening (ESS)</w:t>
      </w:r>
      <w:bookmarkEnd w:id="37"/>
      <w:bookmarkEnd w:id="38"/>
    </w:p>
    <w:p w14:paraId="61E94682" w14:textId="77777777" w:rsidR="004751E7" w:rsidRPr="00E30BB1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 w:rsidRPr="00E30BB1">
        <w:rPr>
          <w:rFonts w:cs="ZapfHumnst BT"/>
        </w:rPr>
        <w:t>1.</w:t>
      </w:r>
      <w:r w:rsidRPr="00E30BB1">
        <w:rPr>
          <w:rFonts w:cs="ZapfHumnst BT"/>
        </w:rPr>
        <w:tab/>
        <w:t>As specified in the GFTI.</w:t>
      </w:r>
    </w:p>
    <w:p w14:paraId="6D773BA5" w14:textId="77777777" w:rsidR="004E5CA2" w:rsidRPr="00E30BB1" w:rsidRDefault="004E5CA2" w:rsidP="00A26646">
      <w:pPr>
        <w:pStyle w:val="Heading1"/>
      </w:pPr>
      <w:bookmarkStart w:id="39" w:name="_Toc364928560"/>
      <w:bookmarkStart w:id="40" w:name="_Toc94452513"/>
      <w:bookmarkStart w:id="41" w:name="_Toc11147848"/>
      <w:r w:rsidRPr="00E30BB1">
        <w:t>Automated Final Tests</w:t>
      </w:r>
      <w:bookmarkEnd w:id="39"/>
      <w:bookmarkEnd w:id="40"/>
      <w:r w:rsidRPr="00E30BB1">
        <w:t xml:space="preserve"> </w:t>
      </w:r>
    </w:p>
    <w:p w14:paraId="53A2DA0A" w14:textId="77777777" w:rsidR="009B663C" w:rsidRPr="00E30BB1" w:rsidRDefault="009B663C" w:rsidP="009B663C">
      <w:pPr>
        <w:ind w:left="360"/>
      </w:pPr>
      <w:bookmarkStart w:id="42" w:name="_Toc364928564"/>
      <w:r w:rsidRPr="00E30BB1"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:rsidRPr="00E30BB1" w14:paraId="15DFD5EA" w14:textId="77777777" w:rsidTr="006D5495">
        <w:tc>
          <w:tcPr>
            <w:tcW w:w="2605" w:type="dxa"/>
          </w:tcPr>
          <w:p w14:paraId="29938CD2" w14:textId="77777777" w:rsidR="009B663C" w:rsidRPr="00E30BB1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E30BB1" w:rsidRDefault="009B663C" w:rsidP="006D5495">
            <w:pPr>
              <w:ind w:left="0"/>
              <w:rPr>
                <w:b/>
                <w:bCs/>
              </w:rPr>
            </w:pPr>
            <w:r w:rsidRPr="00E30BB1">
              <w:rPr>
                <w:b/>
                <w:bCs/>
              </w:rPr>
              <w:t>Last Updated</w:t>
            </w:r>
          </w:p>
        </w:tc>
      </w:tr>
      <w:tr w:rsidR="009B663C" w:rsidRPr="00E30BB1" w14:paraId="51CFA457" w14:textId="77777777" w:rsidTr="006D5495">
        <w:tc>
          <w:tcPr>
            <w:tcW w:w="2605" w:type="dxa"/>
          </w:tcPr>
          <w:p w14:paraId="471E209D" w14:textId="77777777" w:rsidR="009B663C" w:rsidRPr="00E30BB1" w:rsidRDefault="009B663C" w:rsidP="006D5495">
            <w:pPr>
              <w:ind w:left="0"/>
            </w:pPr>
            <w:r w:rsidRPr="00E30BB1">
              <w:t>Final Test Instructions</w:t>
            </w:r>
          </w:p>
        </w:tc>
        <w:tc>
          <w:tcPr>
            <w:tcW w:w="2520" w:type="dxa"/>
          </w:tcPr>
          <w:p w14:paraId="69D6001F" w14:textId="77EB5FFE" w:rsidR="009B663C" w:rsidRPr="00E30BB1" w:rsidRDefault="00725FE8" w:rsidP="006D5495">
            <w:pPr>
              <w:ind w:left="0"/>
            </w:pPr>
            <w:r>
              <w:t>14</w:t>
            </w:r>
            <w:r w:rsidR="009B663C" w:rsidRPr="00E30BB1">
              <w:t>.</w:t>
            </w:r>
            <w:r w:rsidR="00DF6263" w:rsidRPr="00E30BB1">
              <w:t>0</w:t>
            </w:r>
            <w:r>
              <w:t>1</w:t>
            </w:r>
            <w:r w:rsidR="009B663C" w:rsidRPr="00E30BB1">
              <w:t>.20</w:t>
            </w:r>
            <w:r w:rsidR="00E302BC" w:rsidRPr="00E30BB1">
              <w:t>2</w:t>
            </w:r>
            <w:r>
              <w:t>4</w:t>
            </w:r>
          </w:p>
        </w:tc>
      </w:tr>
      <w:tr w:rsidR="009B663C" w:rsidRPr="00E30BB1" w14:paraId="6C1CBBE1" w14:textId="77777777" w:rsidTr="006D5495">
        <w:tc>
          <w:tcPr>
            <w:tcW w:w="2605" w:type="dxa"/>
          </w:tcPr>
          <w:p w14:paraId="25E079D8" w14:textId="77777777" w:rsidR="009B663C" w:rsidRPr="00E30BB1" w:rsidRDefault="009B663C" w:rsidP="006D5495">
            <w:pPr>
              <w:ind w:left="0"/>
            </w:pPr>
            <w:r w:rsidRPr="00E30BB1">
              <w:t>Automatic Tester</w:t>
            </w:r>
          </w:p>
        </w:tc>
        <w:tc>
          <w:tcPr>
            <w:tcW w:w="2520" w:type="dxa"/>
          </w:tcPr>
          <w:p w14:paraId="2FAF1DF3" w14:textId="017E64EA" w:rsidR="009B663C" w:rsidRPr="00E30BB1" w:rsidRDefault="00725FE8" w:rsidP="006D5495">
            <w:pPr>
              <w:ind w:left="0"/>
            </w:pPr>
            <w:r>
              <w:t>14</w:t>
            </w:r>
            <w:r w:rsidR="00E302BC" w:rsidRPr="00E30BB1">
              <w:t>.</w:t>
            </w:r>
            <w:r w:rsidR="00DF6263" w:rsidRPr="00E30BB1">
              <w:t>0</w:t>
            </w:r>
            <w:r>
              <w:t>1</w:t>
            </w:r>
            <w:r w:rsidR="00E302BC" w:rsidRPr="00E30BB1">
              <w:t>.202</w:t>
            </w:r>
            <w:r>
              <w:t>4</w:t>
            </w:r>
          </w:p>
        </w:tc>
      </w:tr>
    </w:tbl>
    <w:p w14:paraId="2560A751" w14:textId="77777777" w:rsidR="009B663C" w:rsidRPr="00E30BB1" w:rsidRDefault="009B663C" w:rsidP="009B663C">
      <w:pPr>
        <w:pStyle w:val="Heading2"/>
      </w:pPr>
      <w:bookmarkStart w:id="43" w:name="_Toc78962666"/>
      <w:bookmarkStart w:id="44" w:name="_Toc94452514"/>
      <w:r w:rsidRPr="00E30BB1">
        <w:t>Setup</w:t>
      </w:r>
      <w:bookmarkEnd w:id="43"/>
      <w:bookmarkEnd w:id="44"/>
    </w:p>
    <w:p w14:paraId="07FF9C94" w14:textId="5E9CC2D5" w:rsidR="009B663C" w:rsidRPr="00E30BB1" w:rsidRDefault="009B663C" w:rsidP="009B663C">
      <w:pPr>
        <w:ind w:left="720" w:hanging="540"/>
        <w:rPr>
          <w:rFonts w:eastAsia="ZapfHumnst BT" w:cs="ZapfHumnst BT"/>
        </w:rPr>
      </w:pPr>
      <w:r w:rsidRPr="00E30BB1">
        <w:t>1.</w:t>
      </w:r>
      <w:r w:rsidRPr="00E30BB1">
        <w:tab/>
        <w:t xml:space="preserve">Connect the Tester’s cables to the following UUT’s ports: PWR, </w:t>
      </w:r>
      <w:r w:rsidR="00C977B4" w:rsidRPr="00E30BB1">
        <w:t>2x</w:t>
      </w:r>
      <w:r w:rsidRPr="00E30BB1">
        <w:t xml:space="preserve">SFP, </w:t>
      </w:r>
      <w:r w:rsidR="00C977B4" w:rsidRPr="00E30BB1">
        <w:t>4</w:t>
      </w:r>
      <w:r w:rsidRPr="00E30BB1">
        <w:t>xUTP</w:t>
      </w:r>
      <w:r w:rsidR="00C977B4" w:rsidRPr="00E30BB1">
        <w:t>, S1</w:t>
      </w:r>
      <w:r w:rsidRPr="00E30BB1">
        <w:t xml:space="preserve"> and S</w:t>
      </w:r>
      <w:r w:rsidR="00C977B4" w:rsidRPr="00E30BB1">
        <w:t>2 according to order option</w:t>
      </w:r>
      <w:r w:rsidRPr="00E30BB1">
        <w:t>.</w:t>
      </w:r>
      <w:r w:rsidR="00C977B4" w:rsidRPr="00E30BB1">
        <w:t xml:space="preserve"> </w:t>
      </w:r>
    </w:p>
    <w:p w14:paraId="74269E8C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2.</w:t>
      </w:r>
      <w:r w:rsidRPr="00E30BB1">
        <w:tab/>
        <w:t>According to order option insert two SIM cards.</w:t>
      </w:r>
    </w:p>
    <w:p w14:paraId="089D5753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3.</w:t>
      </w:r>
      <w:r w:rsidRPr="00E30BB1">
        <w:tab/>
        <w:t>According to order option connect Cellular, GPS and Wi-Fi antennas.</w:t>
      </w:r>
    </w:p>
    <w:p w14:paraId="172BC560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4.</w:t>
      </w:r>
      <w:r w:rsidRPr="00E30BB1">
        <w:tab/>
        <w:t>Scan the DUT’s ID barcode to configure the Tester accordingly.</w:t>
      </w:r>
    </w:p>
    <w:p w14:paraId="053FAC86" w14:textId="77777777" w:rsidR="009B663C" w:rsidRPr="00E30BB1" w:rsidRDefault="009B663C" w:rsidP="009B663C">
      <w:pPr>
        <w:pStyle w:val="Heading2"/>
      </w:pPr>
      <w:bookmarkStart w:id="45" w:name="_Toc78962667"/>
      <w:bookmarkStart w:id="46" w:name="_Toc94452515"/>
      <w:r w:rsidRPr="00E30BB1">
        <w:t>Running the Test</w:t>
      </w:r>
      <w:bookmarkEnd w:id="45"/>
      <w:bookmarkEnd w:id="46"/>
    </w:p>
    <w:p w14:paraId="76CA5071" w14:textId="77777777" w:rsidR="009B663C" w:rsidRPr="00E30BB1" w:rsidRDefault="009B663C" w:rsidP="009B663C">
      <w:pPr>
        <w:ind w:left="612" w:hanging="396"/>
        <w:rPr>
          <w:rFonts w:eastAsia="Humnst777 BT" w:cs="Humnst777 BT"/>
        </w:rPr>
      </w:pPr>
      <w:r w:rsidRPr="00E30BB1">
        <w:t>1.</w:t>
      </w:r>
      <w:r w:rsidRPr="00E30BB1"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Pr="00E30BB1" w:rsidRDefault="009B663C" w:rsidP="009B663C">
      <w:pPr>
        <w:ind w:left="612" w:hanging="432"/>
        <w:rPr>
          <w:rFonts w:eastAsia="ZapfHumnst BT" w:cs="ZapfHumnst BT"/>
        </w:rPr>
      </w:pPr>
      <w:r w:rsidRPr="00E30BB1">
        <w:t>2.</w:t>
      </w:r>
      <w:r w:rsidRPr="00E30BB1">
        <w:tab/>
      </w:r>
      <w:r w:rsidRPr="00E30BB1">
        <w:rPr>
          <w:rFonts w:eastAsia="ZapfHumnst BT" w:cs="ZapfHumnst BT"/>
        </w:rPr>
        <w:t>Verify that the test passed.</w:t>
      </w:r>
    </w:p>
    <w:p w14:paraId="62F2353F" w14:textId="00F19399" w:rsidR="004E5CA2" w:rsidRPr="00E30BB1" w:rsidRDefault="004E5CA2" w:rsidP="00A26646">
      <w:pPr>
        <w:pStyle w:val="Heading1"/>
      </w:pPr>
      <w:bookmarkStart w:id="47" w:name="_Toc94452516"/>
      <w:r w:rsidRPr="00E30BB1">
        <w:t>Manual Final Tests</w:t>
      </w:r>
      <w:bookmarkEnd w:id="42"/>
      <w:bookmarkEnd w:id="47"/>
    </w:p>
    <w:p w14:paraId="34D0BDE8" w14:textId="0849B632" w:rsidR="00B35278" w:rsidRPr="00E30BB1" w:rsidRDefault="00B35278" w:rsidP="00B35278">
      <w:pPr>
        <w:pStyle w:val="Heading2"/>
      </w:pPr>
      <w:bookmarkStart w:id="48" w:name="_Ref197848115"/>
      <w:bookmarkStart w:id="49" w:name="_Toc364928565"/>
      <w:bookmarkStart w:id="50" w:name="_Toc94452517"/>
      <w:r w:rsidRPr="00E30BB1">
        <w:t>General Function Tests</w:t>
      </w:r>
      <w:bookmarkEnd w:id="48"/>
      <w:bookmarkEnd w:id="49"/>
      <w:bookmarkEnd w:id="50"/>
    </w:p>
    <w:p w14:paraId="0EDF5C15" w14:textId="67AE9C5A" w:rsidR="0085349F" w:rsidRPr="00E30BB1" w:rsidRDefault="00977A40" w:rsidP="00977A40">
      <w:pPr>
        <w:pStyle w:val="Para"/>
        <w:ind w:left="846" w:firstLine="0"/>
      </w:pPr>
      <w:r w:rsidRPr="00E30BB1">
        <w:t xml:space="preserve">Note for all PCB 0.4 need to power on/off for 5 time and check unit is </w:t>
      </w:r>
      <w:proofErr w:type="gramStart"/>
      <w:r w:rsidRPr="00E30BB1">
        <w:t>response</w:t>
      </w:r>
      <w:proofErr w:type="gramEnd"/>
      <w:r w:rsidRPr="00E30BB1">
        <w:t xml:space="preserve"> </w:t>
      </w:r>
    </w:p>
    <w:p w14:paraId="30B1265A" w14:textId="49FAB7B8" w:rsidR="00E20B08" w:rsidRPr="00E30BB1" w:rsidRDefault="00E20B08" w:rsidP="00977A40">
      <w:pPr>
        <w:pStyle w:val="Para"/>
        <w:ind w:left="846" w:firstLine="0"/>
      </w:pPr>
      <w:r w:rsidRPr="00E30BB1">
        <w:t xml:space="preserve">Need to verify voltage is up then 3.25 on </w:t>
      </w:r>
      <w:proofErr w:type="gramStart"/>
      <w:r w:rsidRPr="00E30BB1">
        <w:t>TP2</w:t>
      </w:r>
      <w:proofErr w:type="gramEnd"/>
      <w:r w:rsidRPr="00E30BB1">
        <w:t xml:space="preserve"> </w:t>
      </w:r>
    </w:p>
    <w:p w14:paraId="708DE910" w14:textId="74CD2289" w:rsidR="00E24C9C" w:rsidRPr="00E30BB1" w:rsidRDefault="00E24C9C" w:rsidP="00E24C9C">
      <w:pPr>
        <w:pStyle w:val="Heading2"/>
      </w:pPr>
      <w:bookmarkStart w:id="51" w:name="_Toc36362377"/>
      <w:bookmarkStart w:id="52" w:name="_Toc94452518"/>
      <w:bookmarkStart w:id="53" w:name="_Toc36362369"/>
      <w:r w:rsidRPr="00E30BB1">
        <w:t xml:space="preserve">Identification </w:t>
      </w:r>
      <w:r w:rsidR="000405F5" w:rsidRPr="00E30BB1">
        <w:t>t</w:t>
      </w:r>
      <w:r w:rsidRPr="00E30BB1">
        <w:t>est</w:t>
      </w:r>
      <w:bookmarkEnd w:id="51"/>
      <w:bookmarkEnd w:id="52"/>
    </w:p>
    <w:p w14:paraId="624A5A4F" w14:textId="78EC9EE5" w:rsidR="00E24C9C" w:rsidRPr="00E30BB1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742C447B" w14:textId="77777777" w:rsidR="00590042" w:rsidRPr="00E30BB1" w:rsidRDefault="00595ED6" w:rsidP="00590042">
      <w:pPr>
        <w:pStyle w:val="Para"/>
      </w:pPr>
      <w:r w:rsidRPr="00E30BB1">
        <w:tab/>
      </w:r>
      <w:r w:rsidR="00590042" w:rsidRPr="00E30BB1">
        <w:t>user&gt;</w:t>
      </w:r>
      <w:proofErr w:type="spellStart"/>
      <w:r w:rsidR="00590042" w:rsidRPr="00E30BB1">
        <w:t>su</w:t>
      </w:r>
      <w:proofErr w:type="spellEnd"/>
    </w:p>
    <w:p w14:paraId="59479D8A" w14:textId="40DD7078" w:rsidR="00E24C9C" w:rsidRPr="00E30BB1" w:rsidRDefault="00595ED6" w:rsidP="00590042">
      <w:pPr>
        <w:pStyle w:val="Para"/>
        <w:rPr>
          <w:rFonts w:cs="ZapfHumnst BT"/>
        </w:rPr>
      </w:pPr>
      <w:r w:rsidRPr="00E30BB1">
        <w:tab/>
      </w:r>
      <w:r w:rsidR="00E24C9C" w:rsidRPr="00E30BB1">
        <w:t>Password:1234</w:t>
      </w:r>
    </w:p>
    <w:p w14:paraId="005F1A4D" w14:textId="58AA7F00" w:rsidR="005B0160" w:rsidRPr="00E30BB1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E30BB1">
        <w:rPr>
          <w:rFonts w:cs="ZapfHumnst BT"/>
        </w:rPr>
        <w:t>Verify the ID of Chassis and UUT’s are according to ECO and EEPROM</w:t>
      </w:r>
      <w:r w:rsidR="00595ED6" w:rsidRPr="00E30BB1">
        <w:rPr>
          <w:rFonts w:cs="ZapfHumnst BT"/>
        </w:rPr>
        <w:t xml:space="preserve"> </w:t>
      </w:r>
      <w:r w:rsidR="007A2CF4" w:rsidRPr="00E30BB1">
        <w:t>following commands:</w:t>
      </w:r>
    </w:p>
    <w:p w14:paraId="569DE093" w14:textId="4CFF03B4" w:rsidR="00590042" w:rsidRPr="00E30BB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proofErr w:type="gramStart"/>
      <w:r w:rsidRPr="00E30BB1">
        <w:rPr>
          <w:rFonts w:cs="ZapfHumnst BT"/>
          <w:b/>
          <w:bCs/>
        </w:rPr>
        <w:t>config</w:t>
      </w:r>
      <w:r w:rsidR="005D66B1" w:rsidRPr="00E30BB1">
        <w:rPr>
          <w:rFonts w:cs="ZapfHumnst BT"/>
          <w:b/>
          <w:bCs/>
        </w:rPr>
        <w:t xml:space="preserve"> </w:t>
      </w:r>
      <w:r w:rsidRPr="00E30BB1">
        <w:rPr>
          <w:rFonts w:cs="ZapfHumnst BT"/>
          <w:b/>
          <w:bCs/>
        </w:rPr>
        <w:t xml:space="preserve"> system</w:t>
      </w:r>
      <w:proofErr w:type="gramEnd"/>
    </w:p>
    <w:p w14:paraId="299546B7" w14:textId="74C9BACE" w:rsidR="00590042" w:rsidRPr="00E30BB1" w:rsidRDefault="00590042" w:rsidP="00590042">
      <w:pPr>
        <w:pStyle w:val="Para"/>
        <w:ind w:left="1069" w:firstLine="0"/>
        <w:rPr>
          <w:rFonts w:cs="ZapfHumnst BT"/>
        </w:rPr>
      </w:pPr>
      <w:r w:rsidRPr="00E30BB1">
        <w:rPr>
          <w:rFonts w:cs="ZapfHumnst BT"/>
        </w:rPr>
        <w:t xml:space="preserve">config&gt;system# </w:t>
      </w:r>
      <w:r w:rsidRPr="00E30BB1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E30BB1" w14:paraId="15DB42EC" w14:textId="77777777" w:rsidTr="00717FE2">
        <w:tc>
          <w:tcPr>
            <w:tcW w:w="2796" w:type="dxa"/>
          </w:tcPr>
          <w:p w14:paraId="5F2A3524" w14:textId="0E95C068" w:rsidR="00E24C9C" w:rsidRPr="00E30BB1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E30BB1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E30BB1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E30BB1" w14:paraId="4734D1E5" w14:textId="77777777" w:rsidTr="00717FE2">
        <w:tc>
          <w:tcPr>
            <w:tcW w:w="2796" w:type="dxa"/>
          </w:tcPr>
          <w:p w14:paraId="131A91D4" w14:textId="77777777" w:rsidR="00E24C9C" w:rsidRPr="00E30BB1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Description</w:t>
            </w:r>
          </w:p>
          <w:p w14:paraId="17A3049F" w14:textId="63176214" w:rsidR="003210A4" w:rsidRPr="00E30BB1" w:rsidRDefault="003210A4" w:rsidP="003210A4"/>
        </w:tc>
        <w:tc>
          <w:tcPr>
            <w:tcW w:w="5529" w:type="dxa"/>
          </w:tcPr>
          <w:p w14:paraId="77ECA1BC" w14:textId="5A9A497D" w:rsidR="00E24C9C" w:rsidRPr="00E30BB1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S</w:t>
            </w:r>
            <w:r w:rsidR="0079615D" w:rsidRPr="00E30BB1">
              <w:rPr>
                <w:rFonts w:cs="ZapfHumnst BT"/>
              </w:rPr>
              <w:t>W</w:t>
            </w:r>
            <w:r w:rsidRPr="00E30BB1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E30BB1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H</w:t>
            </w:r>
            <w:r w:rsidR="0079615D" w:rsidRPr="00E30BB1">
              <w:rPr>
                <w:rFonts w:cs="ZapfHumnst BT"/>
              </w:rPr>
              <w:t>W</w:t>
            </w:r>
            <w:r w:rsidRPr="00E30BB1">
              <w:rPr>
                <w:rFonts w:cs="ZapfHumnst BT"/>
              </w:rPr>
              <w:t xml:space="preserve">: verify </w:t>
            </w:r>
            <w:r w:rsidR="00476353" w:rsidRPr="00E30BB1">
              <w:rPr>
                <w:rFonts w:cs="ZapfHumnst BT"/>
              </w:rPr>
              <w:t xml:space="preserve">(According to the latest ECO) and </w:t>
            </w:r>
            <w:r w:rsidRPr="00E30BB1">
              <w:rPr>
                <w:rFonts w:cs="ZapfHumnst BT"/>
              </w:rPr>
              <w:t>PCB</w:t>
            </w:r>
            <w:r w:rsidR="00476353" w:rsidRPr="00E30BB1">
              <w:rPr>
                <w:rFonts w:cs="ZapfHumnst BT"/>
              </w:rPr>
              <w:t xml:space="preserve"> according to Option</w:t>
            </w:r>
          </w:p>
        </w:tc>
      </w:tr>
      <w:tr w:rsidR="00B4456B" w:rsidRPr="00E30BB1" w14:paraId="497039F4" w14:textId="77777777" w:rsidTr="00717FE2">
        <w:tc>
          <w:tcPr>
            <w:tcW w:w="2796" w:type="dxa"/>
          </w:tcPr>
          <w:p w14:paraId="0D1C4FD7" w14:textId="07BCD360" w:rsidR="00B4456B" w:rsidRPr="00E30BB1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lastRenderedPageBreak/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E30BB1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Verify</w:t>
            </w:r>
            <w:r w:rsidR="00717FE2" w:rsidRPr="00E30BB1">
              <w:rPr>
                <w:rFonts w:cs="ZapfHumnst BT"/>
              </w:rPr>
              <w:t xml:space="preserve"> range</w:t>
            </w:r>
            <w:r w:rsidRPr="00E30BB1">
              <w:rPr>
                <w:rFonts w:cs="ZapfHumnst BT"/>
              </w:rPr>
              <w:t>:</w:t>
            </w:r>
          </w:p>
          <w:p w14:paraId="634EE0E7" w14:textId="77777777" w:rsidR="001D4A5D" w:rsidRPr="00E30BB1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proofErr w:type="gramStart"/>
            <w:r w:rsidRPr="00E30BB1">
              <w:rPr>
                <w:rFonts w:cs="ZapfHumnst BT"/>
                <w:b/>
                <w:bCs/>
              </w:rPr>
              <w:t>18:06:F</w:t>
            </w:r>
            <w:proofErr w:type="gramEnd"/>
            <w:r w:rsidRPr="00E30BB1">
              <w:rPr>
                <w:rFonts w:cs="ZapfHumnst BT"/>
                <w:b/>
                <w:bCs/>
              </w:rPr>
              <w:t>5:</w:t>
            </w:r>
            <w:r w:rsidRPr="00E30BB1">
              <w:rPr>
                <w:rFonts w:cs="ZapfHumnst BT"/>
              </w:rPr>
              <w:t>00:00:00</w:t>
            </w:r>
            <w:r w:rsidRPr="00E30BB1">
              <w:rPr>
                <w:rFonts w:cs="ZapfHumnst BT"/>
                <w:b/>
                <w:bCs/>
              </w:rPr>
              <w:t xml:space="preserve"> - 18:06:F5:</w:t>
            </w:r>
            <w:r w:rsidRPr="00E30BB1">
              <w:rPr>
                <w:rFonts w:cs="ZapfHumnst BT"/>
              </w:rPr>
              <w:t>FF:FF:FF</w:t>
            </w:r>
          </w:p>
          <w:p w14:paraId="0187C73D" w14:textId="6416ECF6" w:rsidR="00B4456B" w:rsidRPr="00E30BB1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or</w:t>
            </w:r>
          </w:p>
          <w:p w14:paraId="122FA8ED" w14:textId="6106BADD" w:rsidR="00A10517" w:rsidRPr="00E30BB1" w:rsidRDefault="00A10517" w:rsidP="00E33984">
            <w:pPr>
              <w:pStyle w:val="tabletext"/>
              <w:rPr>
                <w:rtl/>
              </w:rPr>
            </w:pPr>
            <w:proofErr w:type="gramStart"/>
            <w:r w:rsidRPr="00E30BB1">
              <w:rPr>
                <w:rFonts w:cs="ZapfHumnst BT"/>
                <w:b/>
                <w:bCs/>
              </w:rPr>
              <w:t>00:20:D</w:t>
            </w:r>
            <w:proofErr w:type="gramEnd"/>
            <w:r w:rsidRPr="00E30BB1">
              <w:rPr>
                <w:rFonts w:cs="ZapfHumnst BT"/>
                <w:b/>
                <w:bCs/>
              </w:rPr>
              <w:t>2:</w:t>
            </w:r>
            <w:r w:rsidRPr="00E30BB1">
              <w:rPr>
                <w:rFonts w:cs="ZapfHumnst BT"/>
              </w:rPr>
              <w:t xml:space="preserve"> </w:t>
            </w:r>
            <w:r w:rsidR="00945C5A" w:rsidRPr="00E30BB1">
              <w:rPr>
                <w:rFonts w:cs="ZapfHumnst BT"/>
              </w:rPr>
              <w:t>0</w:t>
            </w:r>
            <w:r w:rsidRPr="00E30BB1">
              <w:rPr>
                <w:rFonts w:cs="ZapfHumnst BT"/>
              </w:rPr>
              <w:t xml:space="preserve">0: 00: 00 - </w:t>
            </w:r>
            <w:r w:rsidRPr="00E30BB1">
              <w:rPr>
                <w:rFonts w:cs="ZapfHumnst BT"/>
                <w:b/>
                <w:bCs/>
              </w:rPr>
              <w:t>00:20:D2:</w:t>
            </w:r>
            <w:r w:rsidRPr="00E30BB1">
              <w:rPr>
                <w:rFonts w:cs="ZapfHumnst BT"/>
              </w:rPr>
              <w:t xml:space="preserve"> FF: FF: FF</w:t>
            </w:r>
          </w:p>
        </w:tc>
      </w:tr>
      <w:tr w:rsidR="005B0160" w:rsidRPr="00E30BB1" w14:paraId="6D15FE3A" w14:textId="77777777" w:rsidTr="00717FE2">
        <w:tc>
          <w:tcPr>
            <w:tcW w:w="2796" w:type="dxa"/>
          </w:tcPr>
          <w:p w14:paraId="506511D0" w14:textId="6F0D592A" w:rsidR="005B0160" w:rsidRPr="00E30BB1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E30BB1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Pr="00E30BB1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E30BB1">
              <w:rPr>
                <w:b/>
                <w:bCs/>
                <w:i/>
                <w:iCs/>
                <w:sz w:val="20"/>
                <w:szCs w:val="20"/>
              </w:rPr>
              <w:t>SF-1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P </w:t>
            </w:r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gramEnd"/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599409C" w14:textId="3FE3777F" w:rsidR="0086047C" w:rsidRPr="00E30BB1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E30BB1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E30BB1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E30BB1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(option 4 </w:t>
            </w:r>
            <w:proofErr w:type="gramStart"/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LAN </w:t>
            </w:r>
            <w:r w:rsidR="0086047C" w:rsidRPr="00E30BB1">
              <w:rPr>
                <w:b/>
                <w:bCs/>
                <w:i/>
                <w:iCs/>
                <w:sz w:val="20"/>
                <w:szCs w:val="20"/>
              </w:rPr>
              <w:t>)</w:t>
            </w:r>
            <w:proofErr w:type="gramEnd"/>
          </w:p>
        </w:tc>
      </w:tr>
      <w:tr w:rsidR="00CA11A3" w:rsidRPr="00E30BB1" w14:paraId="0F0D593A" w14:textId="77777777" w:rsidTr="00717FE2">
        <w:tc>
          <w:tcPr>
            <w:tcW w:w="2796" w:type="dxa"/>
          </w:tcPr>
          <w:p w14:paraId="0AE062AF" w14:textId="58DB2DCA" w:rsidR="00CA11A3" w:rsidRPr="00E30BB1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E30BB1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SF</w:t>
            </w:r>
            <w:r w:rsidR="00476353" w:rsidRPr="00E30BB1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Pr="00E30BB1" w:rsidRDefault="007A2CF4" w:rsidP="00E24C9C">
      <w:pPr>
        <w:pStyle w:val="Para"/>
      </w:pPr>
    </w:p>
    <w:p w14:paraId="7B06ACF7" w14:textId="127E8345" w:rsidR="007A2CF4" w:rsidRPr="00E30BB1" w:rsidRDefault="007A2CF4" w:rsidP="00E24C9C">
      <w:pPr>
        <w:pStyle w:val="Para"/>
      </w:pPr>
      <w:r w:rsidRPr="00E30BB1">
        <w:rPr>
          <w:i/>
          <w:iCs/>
        </w:rPr>
        <w:t>Example:</w:t>
      </w:r>
      <w:r w:rsidR="003D38A1" w:rsidRPr="00E30BB1">
        <w:rPr>
          <w:i/>
          <w:iCs/>
        </w:rPr>
        <w:t xml:space="preserve"> Bold in yellow</w:t>
      </w:r>
    </w:p>
    <w:p w14:paraId="3F9141D2" w14:textId="77777777" w:rsidR="007A2CF4" w:rsidRPr="00E30BB1" w:rsidRDefault="007A2CF4" w:rsidP="00E24C9C">
      <w:pPr>
        <w:pStyle w:val="Para"/>
      </w:pPr>
    </w:p>
    <w:p w14:paraId="334358DF" w14:textId="5D6865B9" w:rsidR="00E24C9C" w:rsidRPr="00E30BB1" w:rsidRDefault="00B20F51" w:rsidP="00E24C9C">
      <w:pPr>
        <w:pStyle w:val="Para"/>
      </w:pPr>
      <w:r w:rsidRPr="00E30BB1"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Pr="00E30BB1" w:rsidRDefault="00804A35" w:rsidP="00E24C9C">
      <w:pPr>
        <w:pStyle w:val="Para"/>
      </w:pPr>
    </w:p>
    <w:p w14:paraId="0877894D" w14:textId="0302129B" w:rsidR="00804A35" w:rsidRPr="00E30BB1" w:rsidRDefault="00804A35" w:rsidP="00804A35">
      <w:pPr>
        <w:pStyle w:val="Para"/>
        <w:rPr>
          <w:b/>
          <w:bCs/>
        </w:rPr>
      </w:pPr>
      <w:r w:rsidRPr="00E30BB1">
        <w:t xml:space="preserve">SF-1p&gt;config&gt;system# </w:t>
      </w:r>
      <w:r w:rsidRPr="00E30BB1">
        <w:rPr>
          <w:b/>
          <w:bCs/>
        </w:rPr>
        <w:t>show summary-inventory</w:t>
      </w:r>
    </w:p>
    <w:p w14:paraId="6CDAF170" w14:textId="77777777" w:rsidR="00804A35" w:rsidRPr="00E30BB1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:rsidRPr="00E30BB1" w14:paraId="7AA504B6" w14:textId="77777777" w:rsidTr="00064C76">
        <w:tc>
          <w:tcPr>
            <w:tcW w:w="4697" w:type="dxa"/>
          </w:tcPr>
          <w:p w14:paraId="266D44CF" w14:textId="77777777" w:rsidR="00804A35" w:rsidRPr="00E30BB1" w:rsidRDefault="00804A35" w:rsidP="00064C76">
            <w:pPr>
              <w:pStyle w:val="Para"/>
              <w:ind w:left="0" w:firstLine="0"/>
            </w:pPr>
            <w:r w:rsidRPr="00E30BB1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E30BB1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according to Option (ORDER)</w:t>
            </w:r>
            <w:r w:rsidRPr="00E30BB1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E30BB1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Pr="00E30BB1" w:rsidRDefault="00804A35" w:rsidP="00804A35">
      <w:pPr>
        <w:pStyle w:val="Para"/>
      </w:pPr>
    </w:p>
    <w:p w14:paraId="06626C5B" w14:textId="418F9220" w:rsidR="00804A35" w:rsidRPr="00E30BB1" w:rsidRDefault="00804A35" w:rsidP="00E24C9C">
      <w:pPr>
        <w:pStyle w:val="Para"/>
      </w:pPr>
      <w:r w:rsidRPr="00E30BB1"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Pr="00E30BB1" w:rsidRDefault="001761DD" w:rsidP="00E24C9C">
      <w:pPr>
        <w:pStyle w:val="Para"/>
      </w:pPr>
    </w:p>
    <w:p w14:paraId="76FB4D5A" w14:textId="1E7877A5" w:rsidR="00AC505A" w:rsidRPr="00E30BB1" w:rsidRDefault="00B76CCA" w:rsidP="00424416">
      <w:pPr>
        <w:pStyle w:val="Para"/>
        <w:numPr>
          <w:ilvl w:val="0"/>
          <w:numId w:val="17"/>
        </w:numPr>
        <w:ind w:right="43"/>
      </w:pPr>
      <w:r w:rsidRPr="00E30BB1">
        <w:rPr>
          <w:rFonts w:ascii="Humnst777 BT" w:hAnsi="Humnst777 BT" w:cs="Times New Roman"/>
        </w:rPr>
        <w:t>Connect Ethernet Generator to all WAN and LAN port and v</w:t>
      </w:r>
      <w:r w:rsidR="00AC505A" w:rsidRPr="00E30BB1">
        <w:rPr>
          <w:rFonts w:ascii="Humnst777 BT" w:hAnsi="Humnst777 BT" w:cs="Times New Roman"/>
        </w:rPr>
        <w:t>erify the ports SFP</w:t>
      </w:r>
      <w:r w:rsidR="00AC505A" w:rsidRPr="00E30BB1">
        <w:rPr>
          <w:rFonts w:ascii="Humnst777 BT" w:hAnsi="Humnst777 BT" w:cs="Times New Roman" w:hint="cs"/>
          <w:rtl/>
        </w:rPr>
        <w:t>,</w:t>
      </w:r>
      <w:r w:rsidR="00AC505A" w:rsidRPr="00E30BB1">
        <w:rPr>
          <w:rFonts w:ascii="Humnst777 BT" w:hAnsi="Humnst777 BT" w:cs="Times New Roman"/>
        </w:rPr>
        <w:t xml:space="preserve"> RJ45 </w:t>
      </w:r>
      <w:r w:rsidR="00AC505A" w:rsidRPr="00E30BB1">
        <w:t>(According to by order option)</w:t>
      </w:r>
    </w:p>
    <w:p w14:paraId="21D361F8" w14:textId="77777777" w:rsidR="00AC505A" w:rsidRPr="00E30BB1" w:rsidRDefault="00AC505A" w:rsidP="00AC505A">
      <w:pPr>
        <w:pStyle w:val="Para"/>
        <w:ind w:left="2146" w:right="43" w:firstLine="0"/>
      </w:pPr>
      <w:r w:rsidRPr="00E30BB1">
        <w:t>following commands:</w:t>
      </w:r>
    </w:p>
    <w:p w14:paraId="45622CB4" w14:textId="77777777" w:rsidR="00AC505A" w:rsidRPr="00E30BB1" w:rsidRDefault="00AC505A" w:rsidP="00AC505A">
      <w:pPr>
        <w:pStyle w:val="Para"/>
        <w:ind w:left="2146" w:right="43" w:firstLine="0"/>
      </w:pPr>
    </w:p>
    <w:p w14:paraId="4D685531" w14:textId="02634AA4" w:rsidR="00AC505A" w:rsidRPr="00E30BB1" w:rsidRDefault="00AC505A" w:rsidP="0097777B">
      <w:pPr>
        <w:pStyle w:val="Para"/>
        <w:ind w:left="2146" w:right="43" w:firstLine="0"/>
        <w:rPr>
          <w:b/>
          <w:bCs/>
        </w:rPr>
      </w:pPr>
      <w:r w:rsidRPr="00E30BB1">
        <w:rPr>
          <w:b/>
          <w:bCs/>
        </w:rPr>
        <w:t xml:space="preserve">exit </w:t>
      </w:r>
      <w:proofErr w:type="gramStart"/>
      <w:r w:rsidRPr="00E30BB1">
        <w:rPr>
          <w:b/>
          <w:bCs/>
        </w:rPr>
        <w:t>all</w:t>
      </w:r>
      <w:proofErr w:type="gramEnd"/>
      <w:r w:rsidRPr="00E30BB1">
        <w:rPr>
          <w:b/>
          <w:bCs/>
        </w:rPr>
        <w:t xml:space="preserve"> </w:t>
      </w:r>
    </w:p>
    <w:p w14:paraId="49BBE552" w14:textId="0D07E184" w:rsidR="00AC505A" w:rsidRPr="00E30BB1" w:rsidRDefault="00AC505A" w:rsidP="0097777B">
      <w:pPr>
        <w:pStyle w:val="Para"/>
        <w:ind w:left="2146" w:right="43" w:firstLine="0"/>
      </w:pPr>
      <w:r w:rsidRPr="00E30BB1">
        <w:rPr>
          <w:b/>
          <w:bCs/>
        </w:rPr>
        <w:t xml:space="preserve">configure port ethernet </w:t>
      </w:r>
      <w:proofErr w:type="gramStart"/>
      <w:r w:rsidRPr="00E30BB1">
        <w:rPr>
          <w:b/>
          <w:bCs/>
        </w:rPr>
        <w:t>1</w:t>
      </w:r>
      <w:proofErr w:type="gramEnd"/>
      <w:r w:rsidRPr="00E30BB1">
        <w:rPr>
          <w:b/>
          <w:bCs/>
        </w:rPr>
        <w:t xml:space="preserve"> </w:t>
      </w:r>
      <w:r w:rsidRPr="00E30BB1">
        <w:t xml:space="preserve">               </w:t>
      </w:r>
    </w:p>
    <w:p w14:paraId="5AD46B84" w14:textId="36332635" w:rsidR="00AC505A" w:rsidRPr="00E30BB1" w:rsidRDefault="00205089" w:rsidP="0097777B">
      <w:pPr>
        <w:pStyle w:val="Para"/>
        <w:ind w:left="2146" w:right="43" w:firstLine="0"/>
      </w:pPr>
      <w:r w:rsidRPr="00E30BB1">
        <w:t>config&gt;port&gt;</w:t>
      </w:r>
      <w:proofErr w:type="gramStart"/>
      <w:r w:rsidRPr="00E30BB1">
        <w:t>eth(</w:t>
      </w:r>
      <w:proofErr w:type="gramEnd"/>
      <w:r w:rsidRPr="00E30BB1">
        <w:t>1)#</w:t>
      </w:r>
      <w:r w:rsidR="00AC505A" w:rsidRPr="00E30BB1">
        <w:rPr>
          <w:b/>
          <w:bCs/>
        </w:rPr>
        <w:t>no shutdown</w:t>
      </w:r>
    </w:p>
    <w:p w14:paraId="222D9E51" w14:textId="7EDF41BB" w:rsidR="00AC505A" w:rsidRPr="00E30BB1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t>config&gt;port&gt;</w:t>
      </w:r>
      <w:proofErr w:type="gramStart"/>
      <w:r w:rsidRPr="00E30BB1">
        <w:t>eth(</w:t>
      </w:r>
      <w:proofErr w:type="gramEnd"/>
      <w:r w:rsidRPr="00E30BB1">
        <w:t>1)#</w:t>
      </w:r>
      <w:r w:rsidR="00AC505A"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Pr="00E30BB1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Note: Please execute the same commands to the following ports</w:t>
      </w:r>
      <w:r w:rsidRPr="00E30BB1"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 w:rsidRPr="00E30BB1">
        <w:rPr>
          <w:rFonts w:ascii="Tahoma" w:hAnsi="Tahoma" w:cs="Tahoma"/>
          <w:color w:val="333333"/>
          <w:shd w:val="clear" w:color="auto" w:fill="FFFFFF"/>
        </w:rPr>
        <w:t>ethernet 2-6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E30BB1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E30BB1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E30BB1" w:rsidRDefault="00BA6735" w:rsidP="00A43905">
            <w:pPr>
              <w:pStyle w:val="Para"/>
              <w:spacing w:before="60"/>
              <w:ind w:left="0" w:right="1069" w:firstLine="0"/>
            </w:pPr>
            <w:r w:rsidRPr="00E30BB1">
              <w:t>SFP In</w:t>
            </w:r>
          </w:p>
        </w:tc>
      </w:tr>
      <w:tr w:rsidR="00364DFC" w:rsidRPr="00E30BB1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E30BB1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E30BB1" w14:paraId="5C6C73F9" w14:textId="77777777" w:rsidTr="00A43905">
        <w:tc>
          <w:tcPr>
            <w:tcW w:w="2725" w:type="dxa"/>
          </w:tcPr>
          <w:p w14:paraId="6E5A171C" w14:textId="477CAEAD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E30BB1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</w:t>
            </w:r>
            <w:proofErr w:type="gramEnd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port ethernet 1 - 2</w:t>
            </w:r>
          </w:p>
        </w:tc>
        <w:tc>
          <w:tcPr>
            <w:tcW w:w="2881" w:type="dxa"/>
          </w:tcPr>
          <w:p w14:paraId="11358CB4" w14:textId="32F620CA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E30BB1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E30BB1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E30BB1" w:rsidRDefault="00364DFC" w:rsidP="00A43905">
            <w:pPr>
              <w:pStyle w:val="Para"/>
              <w:spacing w:before="60"/>
              <w:ind w:left="0" w:right="1069" w:firstLine="0"/>
            </w:pPr>
            <w:r w:rsidRPr="00E30BB1">
              <w:t xml:space="preserve">RJ45 </w:t>
            </w:r>
          </w:p>
        </w:tc>
      </w:tr>
      <w:tr w:rsidR="00364DFC" w:rsidRPr="00E30BB1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E30BB1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Pr="00E30BB1" w:rsidRDefault="001761DD" w:rsidP="005B175D">
      <w:pPr>
        <w:pStyle w:val="Para"/>
        <w:ind w:left="0" w:right="43" w:firstLine="0"/>
      </w:pPr>
    </w:p>
    <w:p w14:paraId="208ECF6B" w14:textId="622B85D1" w:rsidR="001761DD" w:rsidRPr="00E30BB1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 w:rsidRPr="00E30BB1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1B80886" w14:textId="77777777" w:rsidR="001761DD" w:rsidRPr="00E30BB1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E30BB1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</w:t>
      </w:r>
      <w:r w:rsidR="00315BDA" w:rsidRPr="00E30BB1">
        <w:rPr>
          <w:rFonts w:cs="Humnst777 BT"/>
        </w:rPr>
        <w:t xml:space="preserve">          </w:t>
      </w:r>
      <w:r w:rsidRPr="00E30BB1">
        <w:rPr>
          <w:rFonts w:cs="Humnst777 BT"/>
        </w:rPr>
        <w:t xml:space="preserve"> </w:t>
      </w:r>
      <w:r w:rsidR="00315BDA" w:rsidRPr="00E30BB1">
        <w:rPr>
          <w:rFonts w:cs="Humnst777 BT"/>
        </w:rPr>
        <w:t xml:space="preserve">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315BDA" w:rsidRPr="00E30BB1">
        <w:rPr>
          <w:rFonts w:cstheme="minorBidi"/>
          <w:sz w:val="20"/>
          <w:szCs w:val="20"/>
        </w:rPr>
        <w:t xml:space="preserve">       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577BB294" w14:textId="77777777" w:rsidR="00BB33C5" w:rsidRPr="00E30BB1" w:rsidRDefault="00BB33C5" w:rsidP="00424416">
      <w:pPr>
        <w:pStyle w:val="Para"/>
        <w:numPr>
          <w:ilvl w:val="0"/>
          <w:numId w:val="9"/>
        </w:numPr>
        <w:ind w:right="43"/>
      </w:pPr>
      <w:r w:rsidRPr="00E30BB1">
        <w:rPr>
          <w:rFonts w:ascii="Humnst777 BT" w:hAnsi="Humnst777 BT" w:cs="Times New Roman"/>
        </w:rPr>
        <w:t xml:space="preserve">Verify the UBOOT </w:t>
      </w:r>
      <w:r w:rsidRPr="00E30BB1">
        <w:t>(According to the latest ECO by order option)</w:t>
      </w:r>
    </w:p>
    <w:p w14:paraId="7361B687" w14:textId="3A381AB1" w:rsidR="00C225DA" w:rsidRPr="00E30BB1" w:rsidRDefault="00C225DA" w:rsidP="00035D22">
      <w:pPr>
        <w:pStyle w:val="Para"/>
        <w:ind w:left="1426" w:right="43" w:firstLine="0"/>
      </w:pPr>
      <w:r w:rsidRPr="00E30BB1">
        <w:t>U-Boot 2017.</w:t>
      </w:r>
      <w:proofErr w:type="gramStart"/>
      <w:r w:rsidRPr="00E30BB1">
        <w:t>03.VER</w:t>
      </w:r>
      <w:proofErr w:type="gramEnd"/>
      <w:r w:rsidRPr="00E30BB1">
        <w:t>1.0.2-armada-17.10.2 (Nov 22 2021)</w:t>
      </w:r>
    </w:p>
    <w:p w14:paraId="1564CE9F" w14:textId="77777777" w:rsidR="00035D22" w:rsidRPr="00E30BB1" w:rsidRDefault="00035D22" w:rsidP="00035D22">
      <w:pPr>
        <w:pStyle w:val="Para"/>
        <w:ind w:left="1426" w:right="43" w:firstLine="0"/>
      </w:pPr>
    </w:p>
    <w:p w14:paraId="7E670B53" w14:textId="77777777" w:rsidR="00BB33C5" w:rsidRPr="00E30BB1" w:rsidRDefault="00BB33C5" w:rsidP="00424416">
      <w:pPr>
        <w:pStyle w:val="Para"/>
        <w:numPr>
          <w:ilvl w:val="0"/>
          <w:numId w:val="9"/>
        </w:numPr>
        <w:ind w:right="43"/>
      </w:pPr>
      <w:r w:rsidRPr="00E30BB1">
        <w:t xml:space="preserve">Verify the DRAM:  1 </w:t>
      </w:r>
      <w:proofErr w:type="gramStart"/>
      <w:r w:rsidRPr="00E30BB1">
        <w:t>GiB  (</w:t>
      </w:r>
      <w:proofErr w:type="gramEnd"/>
      <w:r w:rsidRPr="00E30BB1">
        <w:t>According to order option)</w:t>
      </w:r>
    </w:p>
    <w:p w14:paraId="022E6673" w14:textId="491CF35D" w:rsidR="009D2F34" w:rsidRPr="00E30BB1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Pr="00E30BB1" w:rsidRDefault="00315BDA" w:rsidP="001761DD">
      <w:pPr>
        <w:pStyle w:val="Para"/>
      </w:pPr>
      <w:r w:rsidRPr="00E30BB1">
        <w:rPr>
          <w:i/>
          <w:iCs/>
        </w:rPr>
        <w:t xml:space="preserve">      </w:t>
      </w:r>
      <w:proofErr w:type="spellStart"/>
      <w:proofErr w:type="gramStart"/>
      <w:r w:rsidR="001761DD" w:rsidRPr="00E30BB1">
        <w:rPr>
          <w:i/>
          <w:iCs/>
        </w:rPr>
        <w:t>Example:</w:t>
      </w:r>
      <w:r w:rsidR="009D2F34" w:rsidRPr="00E30BB1">
        <w:rPr>
          <w:i/>
          <w:iCs/>
        </w:rPr>
        <w:t>U</w:t>
      </w:r>
      <w:proofErr w:type="gramEnd"/>
      <w:r w:rsidR="009D2F34" w:rsidRPr="00E30BB1">
        <w:rPr>
          <w:i/>
          <w:iCs/>
        </w:rPr>
        <w:t>-BOOT,DRAM</w:t>
      </w:r>
      <w:proofErr w:type="spellEnd"/>
    </w:p>
    <w:p w14:paraId="53E59FB5" w14:textId="2B2CCBCE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Pr="00E30BB1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Pr="00E30BB1" w:rsidRDefault="001761DD" w:rsidP="001761DD">
      <w:pPr>
        <w:ind w:left="0"/>
        <w:rPr>
          <w:rtl/>
        </w:rPr>
      </w:pPr>
    </w:p>
    <w:p w14:paraId="52A59E67" w14:textId="77777777" w:rsidR="005A0FA9" w:rsidRPr="00E30BB1" w:rsidRDefault="005A0FA9" w:rsidP="005B175D">
      <w:pPr>
        <w:pStyle w:val="Para"/>
        <w:rPr>
          <w:i/>
          <w:iCs/>
        </w:rPr>
      </w:pPr>
    </w:p>
    <w:p w14:paraId="224331FE" w14:textId="3AAED7B8" w:rsidR="005A0FA9" w:rsidRPr="00E30BB1" w:rsidRDefault="005A0FA9" w:rsidP="005A0FA9">
      <w:pPr>
        <w:shd w:val="clear" w:color="auto" w:fill="FFFFFF"/>
        <w:ind w:firstLine="493"/>
      </w:pPr>
      <w:r w:rsidRPr="00E30BB1">
        <w:t xml:space="preserve">PCPE&gt;&gt; </w:t>
      </w:r>
      <w:proofErr w:type="spellStart"/>
      <w:r w:rsidRPr="00E30BB1">
        <w:rPr>
          <w:b/>
          <w:bCs/>
        </w:rPr>
        <w:t>printenv</w:t>
      </w:r>
      <w:proofErr w:type="spellEnd"/>
      <w:r w:rsidRPr="00E30BB1">
        <w:rPr>
          <w:b/>
          <w:bCs/>
        </w:rPr>
        <w:t xml:space="preserve"> NFS_VARIANT</w:t>
      </w:r>
    </w:p>
    <w:p w14:paraId="32A5EB5E" w14:textId="43BFC053" w:rsidR="005A0FA9" w:rsidRPr="00E30BB1" w:rsidRDefault="00AA7BB5" w:rsidP="00424416">
      <w:pPr>
        <w:pStyle w:val="Para"/>
        <w:numPr>
          <w:ilvl w:val="0"/>
          <w:numId w:val="9"/>
        </w:numPr>
      </w:pPr>
      <w:r w:rsidRPr="00E30BB1">
        <w:rPr>
          <w:rFonts w:ascii="Humnst777 BT" w:hAnsi="Humnst777 BT" w:cs="Times New Roman"/>
        </w:rPr>
        <w:t xml:space="preserve">Verify </w:t>
      </w:r>
      <w:r w:rsidR="00334EFE" w:rsidRPr="00E30BB1">
        <w:rPr>
          <w:rFonts w:ascii="Humnst777 BT" w:hAnsi="Humnst777 BT" w:cs="Times New Roman"/>
        </w:rPr>
        <w:t>NFS_VARIANT=general</w:t>
      </w:r>
      <w:r w:rsidRPr="00E30BB1">
        <w:rPr>
          <w:rFonts w:ascii="Humnst777 BT" w:hAnsi="Humnst777 BT" w:cs="Times New Roman"/>
        </w:rPr>
        <w:t xml:space="preserve"> </w:t>
      </w:r>
      <w:r w:rsidRPr="00E30BB1">
        <w:t>(According to the latest ECO by order option)</w:t>
      </w:r>
    </w:p>
    <w:p w14:paraId="3C6E80FE" w14:textId="77777777" w:rsidR="00725846" w:rsidRPr="00E30BB1" w:rsidRDefault="00725846" w:rsidP="00725846">
      <w:pPr>
        <w:pStyle w:val="Para"/>
      </w:pPr>
    </w:p>
    <w:p w14:paraId="448BD36B" w14:textId="635FEC8E" w:rsidR="000C5DCC" w:rsidRPr="00E30BB1" w:rsidRDefault="003842B5" w:rsidP="001951E9">
      <w:pPr>
        <w:pStyle w:val="Heading2"/>
      </w:pPr>
      <w:bookmarkStart w:id="54" w:name="_Toc94452519"/>
      <w:r w:rsidRPr="00E30BB1">
        <w:t>FD Button check</w:t>
      </w:r>
      <w:r w:rsidR="000405F5" w:rsidRPr="00E30BB1">
        <w:t xml:space="preserve"> </w:t>
      </w:r>
      <w:proofErr w:type="gramStart"/>
      <w:r w:rsidR="000405F5" w:rsidRPr="00E30BB1">
        <w:t>test</w:t>
      </w:r>
      <w:bookmarkEnd w:id="54"/>
      <w:proofErr w:type="gramEnd"/>
    </w:p>
    <w:p w14:paraId="7202FB3E" w14:textId="776D7CCB" w:rsidR="00CD5A8F" w:rsidRPr="00E30BB1" w:rsidRDefault="00CD5A8F" w:rsidP="00CD5A8F">
      <w:pPr>
        <w:pStyle w:val="Para"/>
      </w:pPr>
    </w:p>
    <w:p w14:paraId="6F4CA6D4" w14:textId="77777777" w:rsidR="00224363" w:rsidRPr="00E30BB1" w:rsidRDefault="00224363" w:rsidP="00CD5A8F">
      <w:pPr>
        <w:pStyle w:val="Para"/>
        <w:rPr>
          <w:noProof/>
        </w:rPr>
      </w:pPr>
    </w:p>
    <w:p w14:paraId="6FF7A3AE" w14:textId="77777777" w:rsidR="00224363" w:rsidRPr="00E30BB1" w:rsidRDefault="00224363" w:rsidP="00CD5A8F">
      <w:pPr>
        <w:pStyle w:val="Para"/>
        <w:rPr>
          <w:noProof/>
        </w:rPr>
      </w:pPr>
    </w:p>
    <w:p w14:paraId="3E5980F1" w14:textId="6AA8FCD0" w:rsidR="00CD5A8F" w:rsidRPr="00E30BB1" w:rsidRDefault="00CD5A8F" w:rsidP="00CD5A8F">
      <w:pPr>
        <w:pStyle w:val="Para"/>
      </w:pPr>
      <w:r w:rsidRPr="00E30BB1">
        <w:rPr>
          <w:noProof/>
        </w:rPr>
        <w:lastRenderedPageBreak/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Pr="00E30BB1" w:rsidRDefault="00224363" w:rsidP="00224363">
      <w:pPr>
        <w:pStyle w:val="Caption"/>
        <w:ind w:left="0"/>
        <w:jc w:val="center"/>
      </w:pPr>
      <w:r w:rsidRPr="00E30BB1">
        <w:rPr>
          <w:color w:val="auto"/>
        </w:rPr>
        <w:t xml:space="preserve">Figure </w:t>
      </w:r>
      <w:proofErr w:type="gramStart"/>
      <w:r w:rsidRPr="00E30BB1">
        <w:rPr>
          <w:color w:val="auto"/>
        </w:rPr>
        <w:t>4 :</w:t>
      </w:r>
      <w:proofErr w:type="gramEnd"/>
      <w:r w:rsidRPr="00E30BB1">
        <w:rPr>
          <w:color w:val="auto"/>
        </w:rPr>
        <w:t xml:space="preserve"> SF-1P FD BUTTON (factory-default</w:t>
      </w:r>
      <w:r w:rsidRPr="00E30BB1">
        <w:t>)</w:t>
      </w:r>
    </w:p>
    <w:p w14:paraId="0FF9FF6D" w14:textId="04C8C21B" w:rsidR="007B6C44" w:rsidRPr="00E30BB1" w:rsidRDefault="007B6C44" w:rsidP="007B6C44"/>
    <w:p w14:paraId="24CB408E" w14:textId="24784AA6" w:rsidR="007B6C44" w:rsidRPr="00E30BB1" w:rsidRDefault="007B6C44" w:rsidP="007B6C44"/>
    <w:p w14:paraId="35FBC5B2" w14:textId="77777777" w:rsidR="007B6C44" w:rsidRPr="00E30BB1" w:rsidRDefault="007B6C44" w:rsidP="007B6C44">
      <w:pPr>
        <w:pStyle w:val="Para"/>
        <w:numPr>
          <w:ilvl w:val="0"/>
          <w:numId w:val="40"/>
        </w:numPr>
      </w:pPr>
      <w:r w:rsidRPr="00E30BB1">
        <w:t xml:space="preserve">The test for factory-default-config </w:t>
      </w:r>
    </w:p>
    <w:p w14:paraId="16DC0D17" w14:textId="77777777" w:rsidR="007B6C44" w:rsidRPr="00E30BB1" w:rsidRDefault="007B6C44" w:rsidP="007B6C44">
      <w:pPr>
        <w:pStyle w:val="Para"/>
      </w:pPr>
    </w:p>
    <w:p w14:paraId="12EEF384" w14:textId="77777777" w:rsidR="007B6C44" w:rsidRPr="00E30BB1" w:rsidRDefault="007B6C44" w:rsidP="007B6C44">
      <w:pPr>
        <w:pStyle w:val="Para"/>
      </w:pPr>
    </w:p>
    <w:p w14:paraId="7400BF5B" w14:textId="77777777" w:rsidR="007B6C44" w:rsidRPr="00E30BB1" w:rsidRDefault="007B6C44" w:rsidP="007B6C44">
      <w:pPr>
        <w:pStyle w:val="Para"/>
      </w:pPr>
      <w:r w:rsidRPr="00E30BB1">
        <w:t>Use following command:</w:t>
      </w:r>
    </w:p>
    <w:p w14:paraId="5BB9ECEF" w14:textId="77777777" w:rsidR="007B6C44" w:rsidRPr="00E30BB1" w:rsidRDefault="007B6C44" w:rsidP="007B6C44">
      <w:pPr>
        <w:pStyle w:val="Para"/>
      </w:pPr>
    </w:p>
    <w:p w14:paraId="06C375CD" w14:textId="77777777" w:rsidR="007B6C44" w:rsidRPr="00E30BB1" w:rsidRDefault="007B6C44" w:rsidP="007B6C44">
      <w:pPr>
        <w:pStyle w:val="Para"/>
      </w:pPr>
      <w:r w:rsidRPr="00E30BB1">
        <w:t>user&gt;</w:t>
      </w:r>
      <w:proofErr w:type="spellStart"/>
      <w:r w:rsidRPr="00E30BB1">
        <w:t>su</w:t>
      </w:r>
      <w:proofErr w:type="spellEnd"/>
    </w:p>
    <w:p w14:paraId="138AFF4F" w14:textId="77777777" w:rsidR="007B6C44" w:rsidRPr="00E30BB1" w:rsidRDefault="007B6C44" w:rsidP="007B6C44">
      <w:pPr>
        <w:pStyle w:val="Para"/>
      </w:pPr>
      <w:r w:rsidRPr="00E30BB1">
        <w:t>password&gt;1234</w:t>
      </w:r>
    </w:p>
    <w:p w14:paraId="56713843" w14:textId="77777777" w:rsidR="007B6C44" w:rsidRPr="00E30BB1" w:rsidRDefault="007B6C44" w:rsidP="007B6C44">
      <w:pPr>
        <w:pStyle w:val="Para"/>
      </w:pPr>
    </w:p>
    <w:p w14:paraId="508855E1" w14:textId="116EBE07" w:rsidR="007B6C44" w:rsidRPr="00E30BB1" w:rsidRDefault="007B6C44" w:rsidP="007B6C44">
      <w:pPr>
        <w:pStyle w:val="Para"/>
      </w:pPr>
      <w:r w:rsidRPr="00E30BB1">
        <w:t>SF-1p#</w:t>
      </w:r>
    </w:p>
    <w:p w14:paraId="19537607" w14:textId="77777777" w:rsidR="007B6C44" w:rsidRPr="00E30BB1" w:rsidRDefault="007B6C44" w:rsidP="007B6C44">
      <w:pPr>
        <w:pStyle w:val="Para"/>
        <w:ind w:left="0" w:firstLine="0"/>
      </w:pPr>
    </w:p>
    <w:p w14:paraId="31E3A37D" w14:textId="166E1642" w:rsidR="007B6C44" w:rsidRPr="00E30BB1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E30BB1">
        <w:t xml:space="preserve">Press the button for </w:t>
      </w:r>
      <w:r w:rsidR="001C4B10" w:rsidRPr="00E30BB1">
        <w:t>15</w:t>
      </w:r>
      <w:r w:rsidRPr="00E30BB1">
        <w:t xml:space="preserve"> seconds as shown in Figure 4</w:t>
      </w:r>
    </w:p>
    <w:p w14:paraId="0503CE0D" w14:textId="77777777" w:rsidR="007B6C44" w:rsidRPr="00E30BB1" w:rsidRDefault="007B6C44" w:rsidP="007B6C44">
      <w:pPr>
        <w:pStyle w:val="Para"/>
        <w:numPr>
          <w:ilvl w:val="0"/>
          <w:numId w:val="37"/>
        </w:numPr>
        <w:ind w:hanging="1066"/>
      </w:pPr>
      <w:r w:rsidRPr="00E30BB1">
        <w:t>Verify that the device is booting. Verify the message</w:t>
      </w:r>
      <w:r w:rsidRPr="00E30BB1">
        <w:rPr>
          <w:rFonts w:hint="cs"/>
        </w:rPr>
        <w:t xml:space="preserve"> </w:t>
      </w:r>
      <w:r w:rsidRPr="00E30BB1">
        <w:t>factory-default-</w:t>
      </w:r>
      <w:proofErr w:type="gramStart"/>
      <w:r w:rsidRPr="00E30BB1">
        <w:t>config</w:t>
      </w:r>
      <w:proofErr w:type="gramEnd"/>
    </w:p>
    <w:p w14:paraId="35D48B96" w14:textId="77777777" w:rsidR="007B6C44" w:rsidRPr="00E30BB1" w:rsidRDefault="007B6C44" w:rsidP="007B6C44"/>
    <w:p w14:paraId="4AA4E11D" w14:textId="77777777" w:rsidR="00524A18" w:rsidRPr="00E30BB1" w:rsidRDefault="00524A18" w:rsidP="00270DF6">
      <w:pPr>
        <w:pStyle w:val="Para"/>
        <w:ind w:left="0" w:firstLine="0"/>
        <w:rPr>
          <w:rtl/>
        </w:rPr>
      </w:pPr>
    </w:p>
    <w:p w14:paraId="2E9357AC" w14:textId="4DD2E988" w:rsidR="006E4060" w:rsidRPr="00E30BB1" w:rsidRDefault="006363B5" w:rsidP="006E4060">
      <w:pPr>
        <w:pStyle w:val="Para"/>
      </w:pPr>
      <w:r w:rsidRPr="00E30BB1">
        <w:rPr>
          <w:noProof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E30BB1" w:rsidRDefault="006363B5" w:rsidP="006E4060">
      <w:pPr>
        <w:pStyle w:val="Para"/>
      </w:pPr>
    </w:p>
    <w:p w14:paraId="3C698A60" w14:textId="77777777" w:rsidR="00922909" w:rsidRPr="00E30BB1" w:rsidRDefault="00922909" w:rsidP="00922909">
      <w:pPr>
        <w:pStyle w:val="Para"/>
      </w:pPr>
    </w:p>
    <w:p w14:paraId="2624DB5F" w14:textId="77777777" w:rsidR="00922909" w:rsidRPr="00E30BB1" w:rsidRDefault="00922909" w:rsidP="00922909">
      <w:pPr>
        <w:pStyle w:val="Para"/>
        <w:rPr>
          <w:b/>
          <w:bCs/>
        </w:rPr>
      </w:pPr>
    </w:p>
    <w:p w14:paraId="1FA5B868" w14:textId="77777777" w:rsidR="00922909" w:rsidRPr="00E30BB1" w:rsidRDefault="00922909" w:rsidP="00922909">
      <w:pPr>
        <w:pStyle w:val="Para"/>
        <w:rPr>
          <w:b/>
          <w:bCs/>
        </w:rPr>
      </w:pPr>
    </w:p>
    <w:p w14:paraId="61E643CF" w14:textId="1B76095D" w:rsidR="00922909" w:rsidRPr="00E30BB1" w:rsidRDefault="00922909" w:rsidP="006E4060">
      <w:pPr>
        <w:pStyle w:val="Para"/>
      </w:pPr>
    </w:p>
    <w:p w14:paraId="1A51E8DD" w14:textId="535F22FA" w:rsidR="001027C0" w:rsidRPr="00E30BB1" w:rsidRDefault="001027C0" w:rsidP="006E4060">
      <w:pPr>
        <w:pStyle w:val="Para"/>
      </w:pPr>
    </w:p>
    <w:p w14:paraId="03CDAF9C" w14:textId="04D69E89" w:rsidR="001027C0" w:rsidRPr="00E30BB1" w:rsidRDefault="001027C0" w:rsidP="006E4060">
      <w:pPr>
        <w:pStyle w:val="Para"/>
      </w:pPr>
    </w:p>
    <w:p w14:paraId="388C9D5A" w14:textId="057D464A" w:rsidR="001027C0" w:rsidRPr="00E30BB1" w:rsidRDefault="001027C0" w:rsidP="006E4060">
      <w:pPr>
        <w:pStyle w:val="Para"/>
      </w:pPr>
    </w:p>
    <w:p w14:paraId="31FE2806" w14:textId="7E524F49" w:rsidR="001027C0" w:rsidRPr="00E30BB1" w:rsidRDefault="001027C0" w:rsidP="006E4060">
      <w:pPr>
        <w:pStyle w:val="Para"/>
      </w:pPr>
    </w:p>
    <w:p w14:paraId="36B88CF2" w14:textId="6103E944" w:rsidR="001027C0" w:rsidRPr="00E30BB1" w:rsidRDefault="001027C0" w:rsidP="006E4060">
      <w:pPr>
        <w:pStyle w:val="Para"/>
      </w:pPr>
    </w:p>
    <w:p w14:paraId="6E18CF3C" w14:textId="48D32276" w:rsidR="001027C0" w:rsidRPr="00E30BB1" w:rsidRDefault="001027C0" w:rsidP="006E4060">
      <w:pPr>
        <w:pStyle w:val="Para"/>
      </w:pPr>
    </w:p>
    <w:p w14:paraId="66DDF7D5" w14:textId="6C79A6F4" w:rsidR="001027C0" w:rsidRPr="00E30BB1" w:rsidRDefault="001027C0" w:rsidP="006E4060">
      <w:pPr>
        <w:pStyle w:val="Para"/>
      </w:pPr>
    </w:p>
    <w:p w14:paraId="1206D328" w14:textId="2ADF6A64" w:rsidR="001027C0" w:rsidRPr="00E30BB1" w:rsidRDefault="001027C0" w:rsidP="006E4060">
      <w:pPr>
        <w:pStyle w:val="Para"/>
      </w:pPr>
    </w:p>
    <w:p w14:paraId="58015565" w14:textId="77777777" w:rsidR="001027C0" w:rsidRPr="00E30BB1" w:rsidRDefault="001027C0" w:rsidP="006E4060">
      <w:pPr>
        <w:pStyle w:val="Para"/>
      </w:pPr>
    </w:p>
    <w:p w14:paraId="11C4FBD3" w14:textId="4CFD8A92" w:rsidR="00922909" w:rsidRPr="00E30BB1" w:rsidRDefault="00922909" w:rsidP="006E4060">
      <w:pPr>
        <w:pStyle w:val="Para"/>
      </w:pPr>
    </w:p>
    <w:p w14:paraId="35B9D05E" w14:textId="77777777" w:rsidR="00922909" w:rsidRPr="00E30BB1" w:rsidRDefault="00922909" w:rsidP="006E4060">
      <w:pPr>
        <w:pStyle w:val="Para"/>
      </w:pPr>
    </w:p>
    <w:p w14:paraId="3E1595D5" w14:textId="77777777" w:rsidR="006E4060" w:rsidRPr="00E30BB1" w:rsidRDefault="006E4060" w:rsidP="003842B5">
      <w:pPr>
        <w:pStyle w:val="Para"/>
        <w:rPr>
          <w:rtl/>
        </w:rPr>
      </w:pPr>
    </w:p>
    <w:p w14:paraId="6EA168B4" w14:textId="7857507A" w:rsidR="003A3148" w:rsidRPr="00E30BB1" w:rsidRDefault="003A3148" w:rsidP="001951E9">
      <w:pPr>
        <w:pStyle w:val="Heading2"/>
      </w:pPr>
      <w:bookmarkStart w:id="55" w:name="_Toc94452520"/>
      <w:r w:rsidRPr="00E30BB1">
        <w:t>Dry Contact/Alarm</w:t>
      </w:r>
      <w:r w:rsidR="000405F5" w:rsidRPr="00E30BB1">
        <w:t xml:space="preserve"> test</w:t>
      </w:r>
      <w:bookmarkEnd w:id="55"/>
    </w:p>
    <w:p w14:paraId="71BB8E84" w14:textId="43574DD2" w:rsidR="003612F5" w:rsidRPr="00E30BB1" w:rsidRDefault="003612F5" w:rsidP="003612F5">
      <w:pPr>
        <w:pStyle w:val="Para"/>
      </w:pPr>
    </w:p>
    <w:p w14:paraId="02B37013" w14:textId="0E36789E" w:rsidR="003612F5" w:rsidRPr="00E30BB1" w:rsidRDefault="003612F5" w:rsidP="00424416">
      <w:pPr>
        <w:pStyle w:val="Para"/>
        <w:numPr>
          <w:ilvl w:val="0"/>
          <w:numId w:val="9"/>
        </w:numPr>
      </w:pPr>
      <w:r w:rsidRPr="00E30BB1">
        <w:t xml:space="preserve">Prepare the product according to the </w:t>
      </w:r>
      <w:proofErr w:type="gramStart"/>
      <w:r w:rsidRPr="00E30BB1">
        <w:t>drawing</w:t>
      </w:r>
      <w:proofErr w:type="gramEnd"/>
    </w:p>
    <w:p w14:paraId="5ABDFA12" w14:textId="61F2A367" w:rsidR="003612F5" w:rsidRPr="00E30BB1" w:rsidRDefault="003612F5" w:rsidP="003612F5">
      <w:pPr>
        <w:pStyle w:val="Para"/>
        <w:ind w:left="1426" w:firstLine="0"/>
      </w:pPr>
      <w:r w:rsidRPr="00E30BB1"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Pr="00E30BB1" w:rsidRDefault="003612F5" w:rsidP="003612F5">
      <w:pPr>
        <w:pStyle w:val="Para"/>
        <w:ind w:left="1426" w:firstLine="0"/>
      </w:pPr>
    </w:p>
    <w:p w14:paraId="45BACFA2" w14:textId="24A14EA8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  <w:r w:rsidRPr="00E30BB1">
        <w:t xml:space="preserve">Connect the connector to Dry Contact as </w:t>
      </w:r>
      <w:proofErr w:type="gramStart"/>
      <w:r w:rsidRPr="00E30BB1">
        <w:t>shown</w:t>
      </w:r>
      <w:proofErr w:type="gramEnd"/>
    </w:p>
    <w:p w14:paraId="68A7B105" w14:textId="043EFABD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  <w:r w:rsidRPr="00E30BB1"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Pr="00E30BB1" w:rsidRDefault="006C4D95" w:rsidP="003612F5">
      <w:pPr>
        <w:pStyle w:val="Para"/>
        <w:ind w:left="1426" w:firstLine="0"/>
      </w:pPr>
    </w:p>
    <w:p w14:paraId="5D6E451D" w14:textId="71DC7DD5" w:rsidR="00285EE1" w:rsidRPr="00E30BB1" w:rsidRDefault="00285EE1" w:rsidP="00424416">
      <w:pPr>
        <w:pStyle w:val="Para"/>
        <w:numPr>
          <w:ilvl w:val="0"/>
          <w:numId w:val="24"/>
        </w:numPr>
      </w:pPr>
      <w:r w:rsidRPr="00E30BB1">
        <w:t>The Dry Contact may be tested with LINUX commands:</w:t>
      </w:r>
    </w:p>
    <w:p w14:paraId="6A5E5D4C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Pr="00E30BB1" w:rsidRDefault="00285EE1" w:rsidP="00285EE1">
      <w:pPr>
        <w:pStyle w:val="ListParagraph"/>
      </w:pPr>
      <w:r w:rsidRPr="00E30BB1">
        <w:t xml:space="preserve">SF-1p# logon debug    </w:t>
      </w:r>
    </w:p>
    <w:p w14:paraId="2160716C" w14:textId="77777777" w:rsidR="00285EE1" w:rsidRPr="00E30BB1" w:rsidRDefault="00285EE1" w:rsidP="00285EE1">
      <w:pPr>
        <w:pStyle w:val="ListParagraph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0BEBF2A3" w14:textId="77777777" w:rsidR="00285EE1" w:rsidRPr="00E30BB1" w:rsidRDefault="00285EE1" w:rsidP="00285EE1">
      <w:pPr>
        <w:pStyle w:val="Para"/>
        <w:ind w:left="0" w:firstLine="0"/>
      </w:pPr>
      <w:r w:rsidRPr="00E30BB1">
        <w:t xml:space="preserve">          Challenge code: (10 figure numbers) </w:t>
      </w:r>
    </w:p>
    <w:p w14:paraId="75C805BE" w14:textId="77777777" w:rsidR="00285EE1" w:rsidRPr="00E30BB1" w:rsidRDefault="00285EE1" w:rsidP="00285EE1">
      <w:pPr>
        <w:pStyle w:val="Para"/>
        <w:ind w:left="0" w:firstLine="0"/>
      </w:pPr>
    </w:p>
    <w:p w14:paraId="15914283" w14:textId="77777777" w:rsidR="00285EE1" w:rsidRPr="00E30BB1" w:rsidRDefault="00285EE1" w:rsidP="00285EE1">
      <w:pPr>
        <w:pStyle w:val="Para"/>
        <w:ind w:left="360" w:firstLine="0"/>
      </w:pPr>
      <w:r w:rsidRPr="00E30BB1">
        <w:t xml:space="preserve">      Open </w:t>
      </w:r>
      <w:proofErr w:type="spellStart"/>
      <w:r w:rsidRPr="00E30BB1">
        <w:t>Deccryptor</w:t>
      </w:r>
      <w:proofErr w:type="spellEnd"/>
      <w:r w:rsidRPr="00E30BB1">
        <w:t xml:space="preserve"> </w:t>
      </w:r>
    </w:p>
    <w:p w14:paraId="00B15211" w14:textId="77777777" w:rsidR="00285EE1" w:rsidRPr="00E30BB1" w:rsidRDefault="00285EE1" w:rsidP="00285EE1">
      <w:pPr>
        <w:pStyle w:val="Para"/>
        <w:ind w:left="360" w:firstLine="0"/>
      </w:pPr>
    </w:p>
    <w:p w14:paraId="2DA60BAD" w14:textId="77777777" w:rsidR="00285EE1" w:rsidRPr="00E30BB1" w:rsidRDefault="00285EE1" w:rsidP="00285EE1">
      <w:pPr>
        <w:pStyle w:val="Para"/>
        <w:ind w:left="0" w:firstLine="0"/>
      </w:pPr>
      <w:r w:rsidRPr="00E30BB1">
        <w:rPr>
          <w:noProof/>
        </w:rPr>
        <w:t xml:space="preserve">                            </w:t>
      </w:r>
      <w:r w:rsidRPr="00E30BB1"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Pr="00E30BB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Pr="00E30BB1" w:rsidRDefault="00285EE1" w:rsidP="00424416">
      <w:pPr>
        <w:pStyle w:val="Para"/>
        <w:numPr>
          <w:ilvl w:val="0"/>
          <w:numId w:val="18"/>
        </w:numPr>
      </w:pPr>
      <w:r w:rsidRPr="00E30BB1">
        <w:t>Enter the code</w:t>
      </w:r>
      <w:proofErr w:type="gramStart"/>
      <w:r w:rsidRPr="00E30BB1">
        <w:rPr>
          <w:rFonts w:hint="cs"/>
          <w:rtl/>
        </w:rPr>
        <w:t xml:space="preserve">  </w:t>
      </w:r>
      <w:r w:rsidRPr="00E30BB1">
        <w:t xml:space="preserve"> (</w:t>
      </w:r>
      <w:proofErr w:type="gramEnd"/>
      <w:r w:rsidRPr="00E30BB1">
        <w:t xml:space="preserve">Challenge code: </w:t>
      </w:r>
      <w:r w:rsidRPr="00E30BB1">
        <w:rPr>
          <w:rFonts w:hint="cs"/>
          <w:rtl/>
        </w:rPr>
        <w:t xml:space="preserve"> </w:t>
      </w:r>
      <w:r w:rsidRPr="00E30BB1">
        <w:t>in the field key)</w:t>
      </w:r>
    </w:p>
    <w:p w14:paraId="15609573" w14:textId="77777777" w:rsidR="00285EE1" w:rsidRPr="00E30BB1" w:rsidRDefault="00285EE1" w:rsidP="00424416">
      <w:pPr>
        <w:pStyle w:val="Para"/>
        <w:numPr>
          <w:ilvl w:val="0"/>
          <w:numId w:val="18"/>
        </w:numPr>
      </w:pPr>
      <w:r w:rsidRPr="00E30BB1">
        <w:t>Push on (change pass), you will get a number</w:t>
      </w:r>
      <w:r w:rsidRPr="00E30BB1">
        <w:rPr>
          <w:rFonts w:hint="cs"/>
          <w:rtl/>
        </w:rPr>
        <w:t xml:space="preserve"> </w:t>
      </w:r>
      <w:r w:rsidRPr="00E30BB1">
        <w:t>(Result)</w:t>
      </w:r>
    </w:p>
    <w:p w14:paraId="35522648" w14:textId="77777777" w:rsidR="00285EE1" w:rsidRPr="00E30BB1" w:rsidRDefault="00285EE1" w:rsidP="00424416">
      <w:pPr>
        <w:pStyle w:val="Para"/>
        <w:numPr>
          <w:ilvl w:val="0"/>
          <w:numId w:val="18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2B937944" w14:textId="77777777" w:rsidR="00285EE1" w:rsidRPr="00E30BB1" w:rsidRDefault="00285EE1" w:rsidP="00285EE1">
      <w:pPr>
        <w:pStyle w:val="Para"/>
        <w:ind w:left="720" w:firstLine="0"/>
      </w:pPr>
    </w:p>
    <w:p w14:paraId="539FE8C3" w14:textId="324D7E06" w:rsidR="00285EE1" w:rsidRPr="00E30BB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lastRenderedPageBreak/>
        <w:t xml:space="preserve">  password&gt;**********    </w:t>
      </w:r>
    </w:p>
    <w:p w14:paraId="38B1707C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Pr="00E30BB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sf-1p#</w:t>
      </w:r>
      <w:r w:rsidRPr="00E30BB1"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30E393AD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Pr="00E30BB1" w:rsidRDefault="00285EE1" w:rsidP="00285EE1">
      <w:pPr>
        <w:ind w:left="0"/>
        <w:rPr>
          <w:rFonts w:cs="Humnst777 BT"/>
        </w:rPr>
      </w:pPr>
      <w:r w:rsidRPr="00E30BB1">
        <w:rPr>
          <w:rFonts w:cs="Humnst777 BT"/>
        </w:rPr>
        <w:t>see the command:</w:t>
      </w:r>
    </w:p>
    <w:p w14:paraId="32A754F4" w14:textId="5872DDEB" w:rsidR="008F7E1B" w:rsidRPr="00E30BB1" w:rsidRDefault="008F7E1B" w:rsidP="00285EE1">
      <w:pPr>
        <w:ind w:left="0"/>
        <w:rPr>
          <w:rFonts w:cs="Humnst777 BT"/>
        </w:rPr>
      </w:pPr>
    </w:p>
    <w:p w14:paraId="70229191" w14:textId="0194735A" w:rsidR="008F7E1B" w:rsidRPr="00E30BB1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with notepad</w:t>
      </w:r>
      <w:r w:rsidR="00526CF1" w:rsidRPr="00E30BB1">
        <w:rPr>
          <w:rFonts w:ascii="Tahoma" w:hAnsi="Tahoma" w:cs="Tahoma"/>
          <w:color w:val="333333"/>
          <w:shd w:val="clear" w:color="auto" w:fill="FFFFFF"/>
        </w:rPr>
        <w:t xml:space="preserve"> according UUT’s SW</w:t>
      </w:r>
      <w:r w:rsidR="002E5040" w:rsidRPr="00E30BB1">
        <w:rPr>
          <w:rFonts w:ascii="Tahoma" w:hAnsi="Tahoma" w:cs="Tahoma"/>
          <w:color w:val="333333"/>
          <w:shd w:val="clear" w:color="auto" w:fill="FFFFFF"/>
        </w:rPr>
        <w:t xml:space="preserve"> and download the script to the </w:t>
      </w:r>
      <w:proofErr w:type="gramStart"/>
      <w:r w:rsidR="002E5040" w:rsidRPr="00E30BB1">
        <w:rPr>
          <w:rFonts w:ascii="Tahoma" w:hAnsi="Tahoma" w:cs="Tahoma"/>
          <w:color w:val="333333"/>
          <w:shd w:val="clear" w:color="auto" w:fill="FFFFFF"/>
        </w:rPr>
        <w:t>UUT</w:t>
      </w:r>
      <w:proofErr w:type="gramEnd"/>
    </w:p>
    <w:p w14:paraId="6797A1CA" w14:textId="3F26B39A" w:rsidR="00526CF1" w:rsidRPr="00E30BB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526CF1" w:rsidRPr="00E30BB1" w14:paraId="6573D7A4" w14:textId="77777777" w:rsidTr="00526CF1">
        <w:tc>
          <w:tcPr>
            <w:tcW w:w="4697" w:type="dxa"/>
          </w:tcPr>
          <w:p w14:paraId="58C7C927" w14:textId="0DD0AABD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For  SW</w:t>
            </w:r>
            <w:proofErr w:type="gramEnd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5.2.XX and below</w:t>
            </w:r>
          </w:p>
        </w:tc>
        <w:tc>
          <w:tcPr>
            <w:tcW w:w="4697" w:type="dxa"/>
          </w:tcPr>
          <w:p w14:paraId="037CCA91" w14:textId="6846F844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For SW 5.4.XX and above</w:t>
            </w:r>
          </w:p>
        </w:tc>
      </w:tr>
      <w:tr w:rsidR="00526CF1" w:rsidRPr="00E30BB1" w14:paraId="7A0318A3" w14:textId="77777777" w:rsidTr="00526CF1">
        <w:tc>
          <w:tcPr>
            <w:tcW w:w="4697" w:type="dxa"/>
          </w:tcPr>
          <w:p w14:paraId="2824ACE9" w14:textId="146B244D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ZapfHumnst BT" w:eastAsia="Times New Roman" w:hAnsi="ZapfHumnst BT" w:cs="Miriam"/>
              </w:rPr>
              <w:object w:dxaOrig="1614" w:dyaOrig="1044" w14:anchorId="3485A73F">
                <v:shape id="_x0000_i1027" type="#_x0000_t75" style="width:81pt;height:52.5pt" o:ole="">
                  <v:imagedata r:id="rId35" o:title=""/>
                </v:shape>
                <o:OLEObject Type="Embed" ProgID="Package" ShapeID="_x0000_i1027" DrawAspect="Icon" ObjectID="_1766729711" r:id="rId36"/>
              </w:object>
            </w:r>
          </w:p>
        </w:tc>
        <w:tc>
          <w:tcPr>
            <w:tcW w:w="4697" w:type="dxa"/>
          </w:tcPr>
          <w:p w14:paraId="220A2390" w14:textId="4FBFC123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ZapfHumnst BT" w:eastAsia="Times New Roman" w:hAnsi="ZapfHumnst BT" w:cs="Humnst777 BT"/>
              </w:rPr>
              <w:object w:dxaOrig="1579" w:dyaOrig="1022" w14:anchorId="1B5A1980">
                <v:shape id="_x0000_i1028" type="#_x0000_t75" style="width:80.25pt;height:51pt" o:ole="">
                  <v:imagedata r:id="rId37" o:title=""/>
                </v:shape>
                <o:OLEObject Type="Embed" ProgID="Package" ShapeID="_x0000_i1028" DrawAspect="Icon" ObjectID="_1766729712" r:id="rId38"/>
              </w:object>
            </w:r>
          </w:p>
        </w:tc>
      </w:tr>
    </w:tbl>
    <w:p w14:paraId="4AC4E007" w14:textId="77777777" w:rsidR="00526CF1" w:rsidRPr="00E30BB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49B872F0" w14:textId="79374E8D" w:rsidR="008F7E1B" w:rsidRPr="00E30BB1" w:rsidRDefault="008F7E1B" w:rsidP="00285EE1">
      <w:pPr>
        <w:ind w:left="0"/>
        <w:rPr>
          <w:rFonts w:cs="Humnst777 BT"/>
        </w:rPr>
      </w:pPr>
    </w:p>
    <w:p w14:paraId="59CD6032" w14:textId="25471F39" w:rsidR="008F7E1B" w:rsidRPr="00E30BB1" w:rsidRDefault="008F7E1B" w:rsidP="00285EE1">
      <w:pPr>
        <w:ind w:left="0"/>
      </w:pPr>
    </w:p>
    <w:p w14:paraId="69E124D1" w14:textId="22E33279" w:rsidR="00704848" w:rsidRPr="00E30BB1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t>Change the 2 switches upwards according to the picture and check 2</w:t>
      </w:r>
      <w:r w:rsidR="00CF3F2F" w:rsidRPr="00E30BB1">
        <w:rPr>
          <w:rFonts w:hint="cs"/>
          <w:noProof/>
          <w:rtl/>
        </w:rPr>
        <w:t xml:space="preserve"> </w:t>
      </w:r>
      <w:r w:rsidR="00CF3F2F" w:rsidRPr="00E30BB1">
        <w:rPr>
          <w:noProof/>
        </w:rPr>
        <w:t>LEDs</w:t>
      </w:r>
      <w:r w:rsidRPr="00E30BB1">
        <w:rPr>
          <w:noProof/>
        </w:rPr>
        <w:t xml:space="preserve"> on </w:t>
      </w:r>
    </w:p>
    <w:p w14:paraId="5B27DD6E" w14:textId="77777777" w:rsidR="00704848" w:rsidRPr="00E30BB1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Pr="00E30BB1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Pr="00E30BB1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t>Change the 2 switches downwards according to the picture and check 2 LEDs</w:t>
      </w:r>
      <w:r w:rsidRPr="00E30BB1">
        <w:rPr>
          <w:rFonts w:hint="cs"/>
          <w:noProof/>
          <w:rtl/>
        </w:rPr>
        <w:t xml:space="preserve"> </w:t>
      </w:r>
      <w:r w:rsidR="00704848" w:rsidRPr="00E30BB1">
        <w:rPr>
          <w:noProof/>
        </w:rPr>
        <w:t>off</w:t>
      </w:r>
    </w:p>
    <w:p w14:paraId="799437E1" w14:textId="77777777" w:rsidR="003612F5" w:rsidRPr="00E30BB1" w:rsidRDefault="003612F5" w:rsidP="003612F5">
      <w:pPr>
        <w:pStyle w:val="Para"/>
        <w:ind w:left="1426" w:firstLine="0"/>
      </w:pPr>
    </w:p>
    <w:p w14:paraId="4940F300" w14:textId="6C820110" w:rsidR="003612F5" w:rsidRPr="00E30BB1" w:rsidRDefault="00704848" w:rsidP="003612F5">
      <w:pPr>
        <w:pStyle w:val="Para"/>
        <w:ind w:left="1426" w:firstLine="0"/>
      </w:pPr>
      <w:r w:rsidRPr="00E30BB1"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Pr="00E30BB1" w:rsidRDefault="00B35B7D" w:rsidP="003612F5">
      <w:pPr>
        <w:pStyle w:val="Para"/>
        <w:ind w:left="1426" w:firstLine="0"/>
      </w:pPr>
    </w:p>
    <w:p w14:paraId="40FAAB36" w14:textId="77777777" w:rsidR="00B35B7D" w:rsidRPr="00E30BB1" w:rsidRDefault="00B35B7D" w:rsidP="003612F5">
      <w:pPr>
        <w:pStyle w:val="Para"/>
        <w:ind w:left="1426" w:firstLine="0"/>
      </w:pPr>
    </w:p>
    <w:p w14:paraId="60425897" w14:textId="77777777" w:rsidR="003612F5" w:rsidRPr="00E30BB1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E30BB1" w:rsidRDefault="003A3148" w:rsidP="003A3148">
      <w:pPr>
        <w:pStyle w:val="Para"/>
      </w:pPr>
    </w:p>
    <w:p w14:paraId="75B50932" w14:textId="23DF8752" w:rsidR="0075638C" w:rsidRPr="00E30BB1" w:rsidRDefault="0075638C" w:rsidP="001951E9">
      <w:pPr>
        <w:pStyle w:val="Heading2"/>
      </w:pPr>
      <w:bookmarkStart w:id="56" w:name="_Toc94452521"/>
      <w:r w:rsidRPr="00E30BB1">
        <w:t>Cellu</w:t>
      </w:r>
      <w:r w:rsidR="001951E9" w:rsidRPr="00E30BB1">
        <w:t>l</w:t>
      </w:r>
      <w:r w:rsidRPr="00E30BB1">
        <w:t xml:space="preserve">ar Modem </w:t>
      </w:r>
      <w:r w:rsidR="000405F5" w:rsidRPr="00E30BB1">
        <w:t>t</w:t>
      </w:r>
      <w:r w:rsidRPr="00E30BB1">
        <w:t>est (according to option)</w:t>
      </w:r>
      <w:bookmarkEnd w:id="53"/>
      <w:bookmarkEnd w:id="56"/>
    </w:p>
    <w:p w14:paraId="4D29B98E" w14:textId="6323D0F6" w:rsidR="00B35B7D" w:rsidRPr="00E30BB1" w:rsidRDefault="00B35B7D" w:rsidP="00B35B7D">
      <w:pPr>
        <w:pStyle w:val="Para"/>
      </w:pPr>
      <w:r w:rsidRPr="00E30BB1">
        <w:rPr>
          <w:b/>
          <w:bCs/>
        </w:rPr>
        <w:t>7.5.1</w:t>
      </w:r>
      <w:r w:rsidRPr="00E30BB1">
        <w:t xml:space="preserve"> Test for one Cellular Modem</w:t>
      </w:r>
    </w:p>
    <w:p w14:paraId="422CEB62" w14:textId="5006511C" w:rsidR="0075638C" w:rsidRPr="00E30BB1" w:rsidRDefault="0075638C" w:rsidP="00424416">
      <w:pPr>
        <w:pStyle w:val="Para"/>
        <w:numPr>
          <w:ilvl w:val="0"/>
          <w:numId w:val="12"/>
        </w:numPr>
      </w:pPr>
      <w:r w:rsidRPr="00E30BB1">
        <w:t>Connect cellular Antenna to</w:t>
      </w:r>
      <w:r w:rsidR="000528CB" w:rsidRPr="00E30BB1">
        <w:t xml:space="preserve"> LTE </w:t>
      </w:r>
      <w:r w:rsidRPr="00E30BB1">
        <w:t>MAIN.</w:t>
      </w:r>
    </w:p>
    <w:p w14:paraId="3E3ACA95" w14:textId="306E4BE2" w:rsidR="0075638C" w:rsidRPr="00E30BB1" w:rsidRDefault="007811DB" w:rsidP="00424416">
      <w:pPr>
        <w:pStyle w:val="Para"/>
        <w:numPr>
          <w:ilvl w:val="0"/>
          <w:numId w:val="12"/>
        </w:numPr>
      </w:pPr>
      <w:r w:rsidRPr="00E30BB1">
        <w:t>Test</w:t>
      </w:r>
      <w:r w:rsidR="0075638C" w:rsidRPr="00E30BB1">
        <w:t xml:space="preserve"> Cellular </w:t>
      </w:r>
      <w:r w:rsidR="000528CB" w:rsidRPr="00E30BB1">
        <w:t>SIM</w:t>
      </w:r>
      <w:proofErr w:type="gramStart"/>
      <w:r w:rsidR="000528CB" w:rsidRPr="00E30BB1">
        <w:t>1,SIM</w:t>
      </w:r>
      <w:proofErr w:type="gramEnd"/>
      <w:r w:rsidR="000528CB" w:rsidRPr="00E30BB1">
        <w:t>2</w:t>
      </w:r>
      <w:r w:rsidR="0075638C" w:rsidRPr="00E30BB1">
        <w:t>, the commands</w:t>
      </w:r>
      <w:r w:rsidR="0075638C" w:rsidRPr="00E30BB1">
        <w:rPr>
          <w:rFonts w:hint="cs"/>
          <w:rtl/>
        </w:rPr>
        <w:t>:</w:t>
      </w:r>
    </w:p>
    <w:p w14:paraId="18CB5153" w14:textId="2566D0B2" w:rsidR="00CB54E6" w:rsidRPr="00E30BB1" w:rsidRDefault="00CB54E6" w:rsidP="0075638C">
      <w:pPr>
        <w:pStyle w:val="Para"/>
      </w:pPr>
      <w:bookmarkStart w:id="57" w:name="_Hlk104365763"/>
      <w:r w:rsidRPr="00E30BB1">
        <w:t>user&gt;</w:t>
      </w:r>
      <w:proofErr w:type="spellStart"/>
      <w:r w:rsidRPr="00E30BB1">
        <w:t>su</w:t>
      </w:r>
      <w:proofErr w:type="spellEnd"/>
    </w:p>
    <w:p w14:paraId="3933D516" w14:textId="4AEDCA74" w:rsidR="0075638C" w:rsidRPr="00E30BB1" w:rsidRDefault="0075638C" w:rsidP="0075638C">
      <w:pPr>
        <w:pStyle w:val="Para"/>
      </w:pPr>
      <w:r w:rsidRPr="00E30BB1">
        <w:t>Password:1234</w:t>
      </w:r>
    </w:p>
    <w:p w14:paraId="1F7CA0AE" w14:textId="0B2CF334" w:rsidR="005416BB" w:rsidRPr="00E30BB1" w:rsidRDefault="005416BB" w:rsidP="0075638C">
      <w:pPr>
        <w:pStyle w:val="Para"/>
      </w:pPr>
    </w:p>
    <w:p w14:paraId="567ACA03" w14:textId="3FA4B0CD" w:rsidR="005416BB" w:rsidRPr="00E30BB1" w:rsidRDefault="005416BB" w:rsidP="0075638C">
      <w:pPr>
        <w:pStyle w:val="Para"/>
      </w:pPr>
    </w:p>
    <w:p w14:paraId="38080DF9" w14:textId="77777777" w:rsidR="005416BB" w:rsidRPr="00E30BB1" w:rsidRDefault="005416BB" w:rsidP="005416BB">
      <w:r w:rsidRPr="00E30BB1">
        <w:t>configure</w:t>
      </w:r>
    </w:p>
    <w:p w14:paraId="280CE8D8" w14:textId="77777777" w:rsidR="005416BB" w:rsidRPr="00E30BB1" w:rsidRDefault="005416BB" w:rsidP="005416BB">
      <w:r w:rsidRPr="00E30BB1">
        <w:t>        port</w:t>
      </w:r>
    </w:p>
    <w:p w14:paraId="124D62B7" w14:textId="78F72838" w:rsidR="005416BB" w:rsidRPr="00E30BB1" w:rsidRDefault="005416BB" w:rsidP="005416BB">
      <w:r w:rsidRPr="00E30BB1">
        <w:t xml:space="preserve">            cellular </w:t>
      </w:r>
      <w:proofErr w:type="spellStart"/>
      <w:r w:rsidRPr="00E30BB1">
        <w:t>lte</w:t>
      </w:r>
      <w:proofErr w:type="spellEnd"/>
    </w:p>
    <w:p w14:paraId="66AF2720" w14:textId="77777777" w:rsidR="00D16647" w:rsidRPr="00E30BB1" w:rsidRDefault="00D16647" w:rsidP="00D16647">
      <w:r w:rsidRPr="00E30BB1">
        <w:t>sim 1</w:t>
      </w:r>
    </w:p>
    <w:p w14:paraId="3CCEDADD" w14:textId="77777777" w:rsidR="00D16647" w:rsidRPr="00E30BB1" w:rsidRDefault="00D16647" w:rsidP="005416BB"/>
    <w:p w14:paraId="3DD0BB75" w14:textId="64F5861D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2C8A1F32" w14:textId="045B71A5" w:rsidR="00D16647" w:rsidRPr="00E30BB1" w:rsidRDefault="00D16647" w:rsidP="00D16647">
      <w:r w:rsidRPr="00E30BB1">
        <w:t>exit</w:t>
      </w:r>
    </w:p>
    <w:p w14:paraId="43236B95" w14:textId="40E30626" w:rsidR="00D16647" w:rsidRPr="00E30BB1" w:rsidRDefault="00D16647" w:rsidP="00D16647"/>
    <w:p w14:paraId="3AAD2F8B" w14:textId="77777777" w:rsidR="00D16647" w:rsidRPr="00E30BB1" w:rsidRDefault="00D16647" w:rsidP="00D16647">
      <w:r w:rsidRPr="00E30BB1">
        <w:t>mode sim 1</w:t>
      </w:r>
    </w:p>
    <w:p w14:paraId="3A26EC10" w14:textId="77777777" w:rsidR="00D16647" w:rsidRPr="00E30BB1" w:rsidRDefault="00D16647" w:rsidP="00D16647">
      <w:pPr>
        <w:ind w:left="0"/>
      </w:pPr>
    </w:p>
    <w:p w14:paraId="0BB43B18" w14:textId="77777777" w:rsidR="005416BB" w:rsidRPr="00E30BB1" w:rsidRDefault="005416BB" w:rsidP="005416BB">
      <w:r w:rsidRPr="00E30BB1">
        <w:t>                no shutdown</w:t>
      </w:r>
    </w:p>
    <w:p w14:paraId="0C7CED1C" w14:textId="394B4E1D" w:rsidR="005416BB" w:rsidRPr="00E30BB1" w:rsidRDefault="005416BB" w:rsidP="00D16647">
      <w:r w:rsidRPr="00E30BB1">
        <w:t xml:space="preserve">            </w:t>
      </w:r>
    </w:p>
    <w:p w14:paraId="2FA105D8" w14:textId="77777777" w:rsidR="005416BB" w:rsidRPr="00E30BB1" w:rsidRDefault="005416BB" w:rsidP="005416BB">
      <w:r w:rsidRPr="00E30BB1">
        <w:t>            exit</w:t>
      </w:r>
    </w:p>
    <w:p w14:paraId="4F69EB90" w14:textId="77777777" w:rsidR="005416BB" w:rsidRPr="00E30BB1" w:rsidRDefault="005416BB" w:rsidP="005416BB">
      <w:r w:rsidRPr="00E30BB1">
        <w:t>        exit</w:t>
      </w:r>
    </w:p>
    <w:p w14:paraId="2D7EC0B7" w14:textId="77777777" w:rsidR="005416BB" w:rsidRPr="00E30BB1" w:rsidRDefault="005416BB" w:rsidP="005416BB">
      <w:r w:rsidRPr="00E30BB1">
        <w:t>        router 1</w:t>
      </w:r>
    </w:p>
    <w:p w14:paraId="72B3F84E" w14:textId="77777777" w:rsidR="005416BB" w:rsidRPr="00E30BB1" w:rsidRDefault="005416BB" w:rsidP="005416BB">
      <w:r w:rsidRPr="00E30BB1">
        <w:t>            interface 1</w:t>
      </w:r>
    </w:p>
    <w:p w14:paraId="7D49C1A4" w14:textId="77777777" w:rsidR="005416BB" w:rsidRPr="00E30BB1" w:rsidRDefault="005416BB" w:rsidP="005416BB">
      <w:r w:rsidRPr="00E30BB1">
        <w:t xml:space="preserve">                bind cellular </w:t>
      </w:r>
      <w:proofErr w:type="spellStart"/>
      <w:proofErr w:type="gramStart"/>
      <w:r w:rsidRPr="00E30BB1">
        <w:t>lte</w:t>
      </w:r>
      <w:proofErr w:type="spellEnd"/>
      <w:proofErr w:type="gramEnd"/>
    </w:p>
    <w:p w14:paraId="1196B3C8" w14:textId="77777777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dhcp</w:t>
      </w:r>
      <w:proofErr w:type="spellEnd"/>
    </w:p>
    <w:p w14:paraId="5D7BB53A" w14:textId="77777777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dhcp</w:t>
      </w:r>
      <w:proofErr w:type="spellEnd"/>
      <w:r w:rsidRPr="00E30BB1">
        <w:t>-client</w:t>
      </w:r>
    </w:p>
    <w:p w14:paraId="6DE46D66" w14:textId="77777777" w:rsidR="005416BB" w:rsidRPr="00E30BB1" w:rsidRDefault="005416BB" w:rsidP="005416BB">
      <w:r w:rsidRPr="00E30BB1">
        <w:t>                    client-id mac</w:t>
      </w:r>
    </w:p>
    <w:p w14:paraId="6F45E181" w14:textId="77777777" w:rsidR="005416BB" w:rsidRPr="00E30BB1" w:rsidRDefault="005416BB" w:rsidP="005416BB">
      <w:r w:rsidRPr="00E30BB1">
        <w:t>                exit</w:t>
      </w:r>
    </w:p>
    <w:p w14:paraId="66E91104" w14:textId="77777777" w:rsidR="005416BB" w:rsidRPr="00E30BB1" w:rsidRDefault="005416BB" w:rsidP="005416BB">
      <w:r w:rsidRPr="00E30BB1">
        <w:t>                no shutdown</w:t>
      </w:r>
    </w:p>
    <w:p w14:paraId="163EA9BC" w14:textId="044BF215" w:rsidR="005416BB" w:rsidRPr="00E30BB1" w:rsidRDefault="005416BB" w:rsidP="005416BB">
      <w:r w:rsidRPr="00E30BB1">
        <w:t>            exit</w:t>
      </w:r>
      <w:r w:rsidR="00746C61" w:rsidRPr="00E30BB1">
        <w:t xml:space="preserve"> </w:t>
      </w:r>
      <w:proofErr w:type="gramStart"/>
      <w:r w:rsidR="00746C61" w:rsidRPr="00E30BB1">
        <w:t>all</w:t>
      </w:r>
      <w:proofErr w:type="gramEnd"/>
    </w:p>
    <w:p w14:paraId="2B4A95A1" w14:textId="2402D65F" w:rsidR="00B11AF9" w:rsidRPr="00E30BB1" w:rsidRDefault="005416BB" w:rsidP="00875CCD">
      <w:r w:rsidRPr="00E30BB1">
        <w:t xml:space="preserve">            </w:t>
      </w:r>
    </w:p>
    <w:p w14:paraId="675B05F8" w14:textId="77777777" w:rsidR="00B11AF9" w:rsidRPr="00E30BB1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30BB1" w:rsidRDefault="00B11AF9" w:rsidP="00424416">
      <w:pPr>
        <w:pStyle w:val="Para"/>
        <w:numPr>
          <w:ilvl w:val="0"/>
          <w:numId w:val="34"/>
        </w:numPr>
      </w:pPr>
      <w:r w:rsidRPr="00E30BB1">
        <w:t xml:space="preserve">check the parameters the </w:t>
      </w:r>
      <w:proofErr w:type="gramStart"/>
      <w:r w:rsidRPr="00E30BB1">
        <w:t>modem</w:t>
      </w:r>
      <w:r w:rsidR="006C1418" w:rsidRPr="00E30BB1">
        <w:t xml:space="preserve"> </w:t>
      </w:r>
      <w:r w:rsidRPr="00E30BB1">
        <w:t xml:space="preserve"> </w:t>
      </w:r>
      <w:r w:rsidR="006C1418" w:rsidRPr="00E30BB1">
        <w:t>sim</w:t>
      </w:r>
      <w:proofErr w:type="gramEnd"/>
      <w:r w:rsidR="006C1418" w:rsidRPr="00E30BB1">
        <w:t xml:space="preserve"> 1</w:t>
      </w:r>
    </w:p>
    <w:p w14:paraId="39B4F66B" w14:textId="6E5E3D30" w:rsidR="002F000B" w:rsidRPr="00E30BB1" w:rsidRDefault="002F000B" w:rsidP="002F000B">
      <w:pPr>
        <w:pStyle w:val="Para"/>
        <w:ind w:left="936" w:firstLine="0"/>
      </w:pPr>
    </w:p>
    <w:p w14:paraId="2A7848FD" w14:textId="6937968A" w:rsidR="002F000B" w:rsidRPr="00E30BB1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02D222FE" w14:textId="77777777" w:rsidR="00B11AF9" w:rsidRPr="00E30BB1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30BB1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30BB1" w:rsidRDefault="005416BB" w:rsidP="0075638C">
      <w:pPr>
        <w:pStyle w:val="Para"/>
      </w:pPr>
    </w:p>
    <w:bookmarkEnd w:id="57"/>
    <w:p w14:paraId="1F093801" w14:textId="3FB64159" w:rsidR="005416BB" w:rsidRPr="00E30BB1" w:rsidRDefault="005416BB" w:rsidP="0075638C">
      <w:pPr>
        <w:pStyle w:val="Para"/>
      </w:pPr>
    </w:p>
    <w:p w14:paraId="4DF5DC02" w14:textId="19D14ACB" w:rsidR="005416BB" w:rsidRPr="00E30BB1" w:rsidRDefault="005416BB" w:rsidP="0075638C">
      <w:pPr>
        <w:pStyle w:val="Para"/>
      </w:pPr>
    </w:p>
    <w:p w14:paraId="0D2F0845" w14:textId="605CED38" w:rsidR="00B35B7D" w:rsidRPr="00E30BB1" w:rsidRDefault="00B35B7D" w:rsidP="0075638C">
      <w:pPr>
        <w:pStyle w:val="Para"/>
      </w:pPr>
    </w:p>
    <w:p w14:paraId="68057959" w14:textId="77777777" w:rsidR="00B35B7D" w:rsidRPr="00E30BB1" w:rsidRDefault="00B35B7D" w:rsidP="0075638C">
      <w:pPr>
        <w:pStyle w:val="Para"/>
      </w:pPr>
    </w:p>
    <w:p w14:paraId="092123ED" w14:textId="77777777" w:rsidR="002F5E63" w:rsidRPr="00E30BB1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30BB1" w14:paraId="205BDFD1" w14:textId="77777777" w:rsidTr="000A439D">
        <w:tc>
          <w:tcPr>
            <w:tcW w:w="4615" w:type="dxa"/>
          </w:tcPr>
          <w:p w14:paraId="576BF3E5" w14:textId="65042BD2" w:rsidR="002F5E63" w:rsidRPr="00E30BB1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8" w:name="_Hlk104365858"/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30BB1" w14:paraId="3F93E2D0" w14:textId="77777777" w:rsidTr="000A439D">
        <w:tc>
          <w:tcPr>
            <w:tcW w:w="4615" w:type="dxa"/>
          </w:tcPr>
          <w:p w14:paraId="7FA6161C" w14:textId="663F20A2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30BB1" w:rsidRDefault="006C1418" w:rsidP="000A439D">
            <w:pPr>
              <w:ind w:left="0"/>
              <w:rPr>
                <w:b/>
                <w:bCs/>
              </w:rPr>
            </w:pPr>
            <w:proofErr w:type="gramStart"/>
            <w:r w:rsidRPr="00E30BB1">
              <w:rPr>
                <w:rFonts w:cs="Humnst777 BT"/>
                <w:b/>
                <w:bCs/>
              </w:rPr>
              <w:t>866758044466866</w:t>
            </w:r>
            <w:r w:rsidRPr="00E30BB1">
              <w:rPr>
                <w:rFonts w:hint="cs"/>
                <w:b/>
                <w:bCs/>
                <w:rtl/>
              </w:rPr>
              <w:t xml:space="preserve"> </w:t>
            </w:r>
            <w:r w:rsidRPr="00E30BB1">
              <w:rPr>
                <w:b/>
                <w:bCs/>
              </w:rPr>
              <w:t xml:space="preserve"> (</w:t>
            </w:r>
            <w:proofErr w:type="gramEnd"/>
            <w:r w:rsidRPr="00E30BB1">
              <w:rPr>
                <w:b/>
                <w:bCs/>
              </w:rPr>
              <w:t>Example)</w:t>
            </w:r>
          </w:p>
        </w:tc>
      </w:tr>
      <w:tr w:rsidR="002F5E63" w:rsidRPr="00E30BB1" w14:paraId="19A58472" w14:textId="77777777" w:rsidTr="000A439D">
        <w:tc>
          <w:tcPr>
            <w:tcW w:w="4615" w:type="dxa"/>
          </w:tcPr>
          <w:p w14:paraId="27711297" w14:textId="06FAEC02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</w:t>
            </w:r>
            <w:r w:rsidR="00475DAA" w:rsidRPr="00E30BB1">
              <w:rPr>
                <w:rFonts w:cs="Humnst777 BT"/>
                <w:b/>
                <w:bCs/>
              </w:rPr>
              <w:t>1</w:t>
            </w:r>
            <w:r w:rsidRPr="00E30BB1">
              <w:rPr>
                <w:rFonts w:cs="Humnst777 BT"/>
                <w:b/>
                <w:bCs/>
              </w:rPr>
              <w:t xml:space="preserve"> </w:t>
            </w:r>
            <w:r w:rsidR="00C47E9C" w:rsidRPr="00E30BB1">
              <w:rPr>
                <w:rFonts w:cs="Humnst777 BT"/>
                <w:b/>
                <w:bCs/>
              </w:rPr>
              <w:t>:</w:t>
            </w:r>
            <w:proofErr w:type="gramEnd"/>
            <w:r w:rsidR="00C47E9C"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B55E36" w:rsidRPr="00E30BB1" w14:paraId="35F9A2EB" w14:textId="77777777" w:rsidTr="000A439D">
        <w:tc>
          <w:tcPr>
            <w:tcW w:w="4615" w:type="dxa"/>
          </w:tcPr>
          <w:p w14:paraId="4877288D" w14:textId="28C55257" w:rsidR="00B55E36" w:rsidRPr="00E30BB1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30BB1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B55E36" w:rsidRPr="00E30BB1" w14:paraId="5DC13C67" w14:textId="77777777" w:rsidTr="000A439D">
        <w:tc>
          <w:tcPr>
            <w:tcW w:w="4615" w:type="dxa"/>
          </w:tcPr>
          <w:p w14:paraId="0D80D276" w14:textId="57AEA843" w:rsidR="00B55E36" w:rsidRPr="00E30BB1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30BB1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D16647" w:rsidRPr="00E30BB1" w14:paraId="499B70EE" w14:textId="77777777" w:rsidTr="000A439D">
        <w:tc>
          <w:tcPr>
            <w:tcW w:w="4615" w:type="dxa"/>
          </w:tcPr>
          <w:p w14:paraId="5829B56A" w14:textId="390FCBE7" w:rsidR="00D16647" w:rsidRPr="00E30BB1" w:rsidRDefault="00D16647" w:rsidP="00B55E36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53218FEE" w14:textId="2E0E3722" w:rsidR="00D16647" w:rsidRPr="00E30BB1" w:rsidRDefault="00D16647" w:rsidP="00B55E36">
            <w:pPr>
              <w:keepNext/>
              <w:ind w:left="0"/>
            </w:pPr>
            <w:r w:rsidRPr="00E30BB1">
              <w:t>SIM 1</w:t>
            </w:r>
          </w:p>
        </w:tc>
      </w:tr>
      <w:tr w:rsidR="00D16647" w:rsidRPr="00E30BB1" w14:paraId="4747BC3E" w14:textId="77777777" w:rsidTr="000A439D">
        <w:tc>
          <w:tcPr>
            <w:tcW w:w="4615" w:type="dxa"/>
          </w:tcPr>
          <w:p w14:paraId="138B16DF" w14:textId="38718998" w:rsidR="00D16647" w:rsidRPr="00E30BB1" w:rsidRDefault="00D16647" w:rsidP="00B55E36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30BB1" w:rsidRDefault="00D16647" w:rsidP="00B55E36">
            <w:pPr>
              <w:keepNext/>
              <w:ind w:left="0"/>
            </w:pPr>
            <w:r w:rsidRPr="00E30BB1">
              <w:t>ready</w:t>
            </w:r>
          </w:p>
        </w:tc>
      </w:tr>
      <w:tr w:rsidR="00D16647" w:rsidRPr="00E30BB1" w14:paraId="6732CEAD" w14:textId="77777777" w:rsidTr="000A439D">
        <w:tc>
          <w:tcPr>
            <w:tcW w:w="4615" w:type="dxa"/>
          </w:tcPr>
          <w:p w14:paraId="3B862256" w14:textId="562EE9A7" w:rsidR="00D16647" w:rsidRPr="00E30BB1" w:rsidRDefault="00D16647" w:rsidP="00B55E36">
            <w:pPr>
              <w:ind w:left="0"/>
            </w:pPr>
            <w:r w:rsidRPr="00E30BB1">
              <w:t>Firmware</w:t>
            </w:r>
          </w:p>
        </w:tc>
        <w:tc>
          <w:tcPr>
            <w:tcW w:w="4563" w:type="dxa"/>
          </w:tcPr>
          <w:p w14:paraId="23E0192E" w14:textId="7B28C436" w:rsidR="00D16647" w:rsidRPr="00E30BB1" w:rsidRDefault="00D16647" w:rsidP="00B55E36">
            <w:pPr>
              <w:keepNext/>
              <w:ind w:left="0"/>
              <w:rPr>
                <w:b/>
                <w:bCs/>
              </w:rPr>
            </w:pPr>
            <w:r w:rsidRPr="00E30BB1">
              <w:rPr>
                <w:rFonts w:cs="ZapfHumnst BT"/>
              </w:rPr>
              <w:t>Check firmware version</w:t>
            </w:r>
          </w:p>
        </w:tc>
      </w:tr>
      <w:bookmarkEnd w:id="58"/>
    </w:tbl>
    <w:p w14:paraId="74859232" w14:textId="3C0E94D1" w:rsidR="00D03F64" w:rsidRPr="00E30BB1" w:rsidRDefault="00D03F64" w:rsidP="002F5E63">
      <w:pPr>
        <w:rPr>
          <w:b/>
          <w:bCs/>
        </w:rPr>
      </w:pPr>
    </w:p>
    <w:p w14:paraId="729B6768" w14:textId="23157DE5" w:rsidR="00D03F64" w:rsidRPr="00E30BB1" w:rsidRDefault="00D03F64" w:rsidP="00D03F64">
      <w:pPr>
        <w:ind w:left="0"/>
      </w:pPr>
      <w:bookmarkStart w:id="59" w:name="_Hlk104365878"/>
      <w:r w:rsidRPr="00E30BB1">
        <w:rPr>
          <w:b/>
          <w:bCs/>
        </w:rPr>
        <w:t>Example:</w:t>
      </w:r>
      <w:r w:rsidRPr="00E30BB1">
        <w:t xml:space="preserve"> </w:t>
      </w:r>
      <w:r w:rsidRPr="00E30BB1">
        <w:rPr>
          <w:rFonts w:cs="ZapfHumnst BT"/>
        </w:rPr>
        <w:t>firmware version</w:t>
      </w:r>
    </w:p>
    <w:p w14:paraId="166FFCA8" w14:textId="77777777" w:rsidR="00D03F64" w:rsidRPr="00E30BB1" w:rsidRDefault="00D03F64" w:rsidP="00B35B7D">
      <w:pPr>
        <w:ind w:left="0"/>
        <w:rPr>
          <w:b/>
          <w:bCs/>
        </w:rPr>
      </w:pPr>
    </w:p>
    <w:p w14:paraId="01C82879" w14:textId="77777777" w:rsidR="00D03F64" w:rsidRPr="00E30BB1" w:rsidRDefault="00D03F64" w:rsidP="002F5E63">
      <w:pPr>
        <w:rPr>
          <w:b/>
          <w:bCs/>
        </w:rPr>
      </w:pPr>
    </w:p>
    <w:tbl>
      <w:tblPr>
        <w:tblW w:w="68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52"/>
        <w:gridCol w:w="4531"/>
        <w:gridCol w:w="14"/>
      </w:tblGrid>
      <w:tr w:rsidR="00D03F64" w:rsidRPr="00E30BB1" w14:paraId="34233D4F" w14:textId="77777777" w:rsidTr="00387BAA">
        <w:trPr>
          <w:trHeight w:val="455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30BB1" w:rsidRDefault="00D03F64" w:rsidP="008544AB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30BB1" w:rsidRDefault="00D03F64" w:rsidP="008544AB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30BB1" w14:paraId="16C82176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EC25-AUF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L3)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30BB1" w:rsidRDefault="00D03F64" w:rsidP="008544AB">
            <w:pPr>
              <w:rPr>
                <w:color w:val="FF0000"/>
              </w:rPr>
            </w:pPr>
            <w:r w:rsidRPr="00E30BB1">
              <w:t>EC25AUFAR06A01M4G</w:t>
            </w:r>
          </w:p>
        </w:tc>
      </w:tr>
      <w:tr w:rsidR="00D03F64" w:rsidRPr="00E30BB1" w14:paraId="0175861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UC20G (HSP)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UC20GQDR03A17E1G</w:t>
            </w:r>
          </w:p>
        </w:tc>
      </w:tr>
      <w:tr w:rsidR="00D03F64" w:rsidRPr="00E30BB1" w14:paraId="4E77584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EC-25EFA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L1)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EC25EFAR06A03M4G</w:t>
            </w:r>
          </w:p>
        </w:tc>
      </w:tr>
      <w:tr w:rsidR="00D03F64" w:rsidRPr="00E30BB1" w14:paraId="6767BDB2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EC-25AFA 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L2)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E30BB1" w:rsidRDefault="00D03F64" w:rsidP="008544AB">
            <w:pPr>
              <w:rPr>
                <w:color w:val="1F497D"/>
              </w:rPr>
            </w:pPr>
            <w:r w:rsidRPr="00E30BB1">
              <w:rPr>
                <w:color w:val="000000"/>
              </w:rPr>
              <w:t>EC25AFAR05A04M4G</w:t>
            </w:r>
          </w:p>
        </w:tc>
      </w:tr>
      <w:tr w:rsidR="00D03F64" w:rsidRPr="00E30BB1" w14:paraId="0500117B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EC25AFFD 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L4)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E30BB1" w:rsidRDefault="00D03F64" w:rsidP="008544AB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  <w:tr w:rsidR="004D120E" w:rsidRPr="00767145" w14:paraId="653CFBD7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5927C0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6B3D0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</w:t>
            </w:r>
            <w:commentRangeStart w:id="60"/>
            <w:r>
              <w:rPr>
                <w:rFonts w:ascii="Calibri" w:hAnsi="Calibri" w:cs="Calibri"/>
                <w:color w:val="000000"/>
                <w:shd w:val="clear" w:color="auto" w:fill="FFFFFF"/>
              </w:rPr>
              <w:t>36</w:t>
            </w:r>
            <w:commentRangeEnd w:id="60"/>
            <w:r w:rsidR="00F1397C">
              <w:rPr>
                <w:rStyle w:val="CommentReference"/>
              </w:rPr>
              <w:commentReference w:id="60"/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:01</w:t>
            </w:r>
          </w:p>
        </w:tc>
      </w:tr>
      <w:tr w:rsidR="00387BAA" w:rsidRPr="00767145" w14:paraId="00A2F89D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410B82" w14:textId="49B18944" w:rsidR="00387BAA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46E1" w14:textId="57A1A247" w:rsidR="00387BAA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</w:t>
            </w:r>
            <w:commentRangeStart w:id="61"/>
            <w:r>
              <w:rPr>
                <w:rFonts w:ascii="Calibri" w:hAnsi="Calibri" w:cs="Calibri"/>
                <w:color w:val="000000"/>
                <w:shd w:val="clear" w:color="auto" w:fill="FFFFFF"/>
              </w:rPr>
              <w:t>ML620EUV12_REL</w:t>
            </w:r>
            <w:commentRangeEnd w:id="61"/>
            <w:r w:rsidR="00F1397C">
              <w:rPr>
                <w:rStyle w:val="CommentReference"/>
                <w:rtl/>
              </w:rPr>
              <w:commentReference w:id="61"/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EASE_20220709</w:t>
            </w:r>
          </w:p>
        </w:tc>
      </w:tr>
      <w:bookmarkEnd w:id="59"/>
    </w:tbl>
    <w:p w14:paraId="1D9E63C4" w14:textId="77777777" w:rsidR="00B35B7D" w:rsidRPr="00E30BB1" w:rsidRDefault="00B35B7D" w:rsidP="00B35B7D">
      <w:pPr>
        <w:rPr>
          <w:b/>
          <w:bCs/>
        </w:rPr>
      </w:pPr>
    </w:p>
    <w:p w14:paraId="6E36F214" w14:textId="2452F56F" w:rsidR="006C1418" w:rsidRPr="00E30BB1" w:rsidRDefault="006C1418" w:rsidP="00B35B7D">
      <w:pPr>
        <w:rPr>
          <w:rFonts w:cs="Humnst777 BT"/>
          <w:b/>
          <w:bCs/>
        </w:rPr>
      </w:pPr>
      <w:r w:rsidRPr="00E30BB1">
        <w:rPr>
          <w:b/>
          <w:bCs/>
        </w:rPr>
        <w:lastRenderedPageBreak/>
        <w:t>Example:</w:t>
      </w:r>
      <w:r w:rsidR="001E1018" w:rsidRPr="00E30BB1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E30BB1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E30BB1" w:rsidRDefault="003D7912" w:rsidP="002F5E63">
      <w:pPr>
        <w:rPr>
          <w:rFonts w:cs="Humnst777 BT"/>
          <w:b/>
          <w:bCs/>
        </w:rPr>
      </w:pPr>
      <w:bookmarkStart w:id="62" w:name="_Hlk104365945"/>
      <w:r w:rsidRPr="00E30BB1">
        <w:rPr>
          <w:rFonts w:cs="Humnst777 BT"/>
          <w:b/>
          <w:bCs/>
        </w:rPr>
        <w:t xml:space="preserve">Ping 8.8.8.8 </w:t>
      </w:r>
    </w:p>
    <w:p w14:paraId="5661CA19" w14:textId="0092F648" w:rsidR="003D7912" w:rsidRPr="00E30BB1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E30BB1" w:rsidRDefault="004C3E29" w:rsidP="004C3E29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bookmarkEnd w:id="62"/>
    <w:p w14:paraId="20FEC96D" w14:textId="3C83161F" w:rsidR="003D7912" w:rsidRPr="00E30BB1" w:rsidRDefault="004C3E29" w:rsidP="002F5E63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E30BB1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E30BB1" w:rsidRDefault="004C3E29" w:rsidP="00424416">
      <w:pPr>
        <w:pStyle w:val="Para"/>
        <w:numPr>
          <w:ilvl w:val="0"/>
          <w:numId w:val="28"/>
        </w:numPr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003B368A" w14:textId="77777777" w:rsidR="004C3E29" w:rsidRPr="00E30BB1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E30BB1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E30BB1" w:rsidRDefault="00137BCA" w:rsidP="00137BCA">
      <w:pPr>
        <w:pStyle w:val="Para"/>
        <w:ind w:left="720" w:firstLine="0"/>
      </w:pPr>
      <w:r w:rsidRPr="00E30BB1">
        <w:t>Switch to sim2:</w:t>
      </w:r>
    </w:p>
    <w:p w14:paraId="61FE5440" w14:textId="74F31142" w:rsidR="00137BCA" w:rsidRPr="00E30BB1" w:rsidRDefault="00137BCA" w:rsidP="00137BCA">
      <w:pPr>
        <w:pStyle w:val="Para"/>
        <w:ind w:left="720" w:firstLine="0"/>
      </w:pPr>
    </w:p>
    <w:p w14:paraId="2BEA1467" w14:textId="77777777" w:rsidR="00137BCA" w:rsidRPr="00E30BB1" w:rsidRDefault="00137BCA" w:rsidP="00137BCA">
      <w:pPr>
        <w:pStyle w:val="Para"/>
        <w:ind w:left="720" w:firstLine="0"/>
      </w:pPr>
    </w:p>
    <w:p w14:paraId="5566C381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3" w:name="_Hlk104366031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2670780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43D3D894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30BB1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30BB1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sim 2</w:t>
      </w:r>
    </w:p>
    <w:p w14:paraId="0D23B62C" w14:textId="77777777" w:rsidR="009640FE" w:rsidRPr="00E30BB1" w:rsidRDefault="009640FE" w:rsidP="009640FE"/>
    <w:p w14:paraId="2E106A83" w14:textId="77777777" w:rsidR="009640FE" w:rsidRPr="00E30BB1" w:rsidRDefault="009640FE" w:rsidP="009640FE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46D2E3BA" w14:textId="77777777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exit</w:t>
      </w:r>
    </w:p>
    <w:p w14:paraId="237742FE" w14:textId="77777777" w:rsidR="009640FE" w:rsidRPr="00E30BB1" w:rsidRDefault="009640FE" w:rsidP="009640FE"/>
    <w:p w14:paraId="3151DDBF" w14:textId="47571206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mode sim 2</w:t>
      </w:r>
    </w:p>
    <w:p w14:paraId="2CB4A934" w14:textId="77777777" w:rsidR="009640FE" w:rsidRPr="00E30BB1" w:rsidRDefault="009640FE" w:rsidP="009640FE">
      <w:pPr>
        <w:ind w:left="0"/>
      </w:pPr>
    </w:p>
    <w:p w14:paraId="29CBE7F0" w14:textId="77777777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                no shutdown</w:t>
      </w:r>
    </w:p>
    <w:p w14:paraId="36D20B81" w14:textId="77777777" w:rsidR="009640FE" w:rsidRPr="00E30BB1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E30BB1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E30BB1" w:rsidRDefault="00137BCA" w:rsidP="00137BCA">
      <w:pPr>
        <w:pStyle w:val="Para"/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CFADAAE" w14:textId="77777777" w:rsidR="00137BCA" w:rsidRPr="00E30BB1" w:rsidRDefault="00137BCA" w:rsidP="00137BCA">
      <w:pPr>
        <w:pStyle w:val="Para"/>
      </w:pPr>
    </w:p>
    <w:p w14:paraId="6EA42724" w14:textId="521C7E96" w:rsidR="00137BCA" w:rsidRPr="00E30BB1" w:rsidRDefault="00137BCA" w:rsidP="00137BCA">
      <w:pPr>
        <w:pStyle w:val="Para"/>
        <w:rPr>
          <w:b/>
          <w:bCs/>
        </w:rPr>
      </w:pPr>
      <w:r w:rsidRPr="00E30BB1">
        <w:rPr>
          <w:b/>
          <w:bCs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E30BB1">
        <w:rPr>
          <w:b/>
          <w:bCs/>
        </w:rPr>
        <w:t xml:space="preserve"> </w:t>
      </w:r>
    </w:p>
    <w:p w14:paraId="7A8718CF" w14:textId="2BCFB0AA" w:rsidR="00531500" w:rsidRPr="00E30BB1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E30BB1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="00F65E6B" w:rsidRPr="00E30BB1">
        <w:rPr>
          <w:b/>
          <w:bCs/>
        </w:rPr>
        <w:t>no shutdown</w:t>
      </w:r>
    </w:p>
    <w:p w14:paraId="2A7E7981" w14:textId="77777777" w:rsidR="00137BCA" w:rsidRPr="00E30BB1" w:rsidRDefault="00137BCA" w:rsidP="00137BCA">
      <w:pPr>
        <w:pStyle w:val="Para"/>
        <w:rPr>
          <w:b/>
          <w:bCs/>
        </w:rPr>
      </w:pPr>
    </w:p>
    <w:p w14:paraId="51081338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E30BB1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E30BB1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E30BB1" w:rsidRDefault="00137BCA" w:rsidP="00424416">
      <w:pPr>
        <w:pStyle w:val="Para"/>
        <w:numPr>
          <w:ilvl w:val="0"/>
          <w:numId w:val="34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2</w:t>
      </w:r>
    </w:p>
    <w:p w14:paraId="0C9DCB7A" w14:textId="77777777" w:rsidR="00137BCA" w:rsidRPr="00E30BB1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E30BB1" w:rsidRDefault="00137BCA" w:rsidP="00137BCA">
      <w:pPr>
        <w:pStyle w:val="Para"/>
      </w:pPr>
    </w:p>
    <w:bookmarkEnd w:id="63"/>
    <w:p w14:paraId="2C4985CD" w14:textId="1B9EE124" w:rsidR="00137BCA" w:rsidRPr="00E30BB1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E30BB1" w14:paraId="00865A9E" w14:textId="77777777" w:rsidTr="008544AB">
        <w:tc>
          <w:tcPr>
            <w:tcW w:w="4615" w:type="dxa"/>
          </w:tcPr>
          <w:p w14:paraId="51D762A8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4" w:name="_Hlk104366057"/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E30BB1" w14:paraId="6568EE7D" w14:textId="77777777" w:rsidTr="008544AB">
        <w:tc>
          <w:tcPr>
            <w:tcW w:w="4615" w:type="dxa"/>
          </w:tcPr>
          <w:p w14:paraId="26F2A22C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182667" w:rsidRPr="00E30BB1" w14:paraId="160D5B09" w14:textId="77777777" w:rsidTr="008544AB">
        <w:tc>
          <w:tcPr>
            <w:tcW w:w="4615" w:type="dxa"/>
          </w:tcPr>
          <w:p w14:paraId="05922CE5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30BB1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182667" w:rsidRPr="00E30BB1" w14:paraId="26AEB840" w14:textId="77777777" w:rsidTr="008544AB">
        <w:tc>
          <w:tcPr>
            <w:tcW w:w="4615" w:type="dxa"/>
          </w:tcPr>
          <w:p w14:paraId="196A1EE5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30BB1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182667" w:rsidRPr="00E30BB1" w14:paraId="0C90E2E7" w14:textId="77777777" w:rsidTr="008544AB">
        <w:tc>
          <w:tcPr>
            <w:tcW w:w="4615" w:type="dxa"/>
          </w:tcPr>
          <w:p w14:paraId="17DF26D9" w14:textId="77777777" w:rsidR="00182667" w:rsidRPr="00E30BB1" w:rsidRDefault="00182667" w:rsidP="008544AB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66E22421" w14:textId="7DF599DC" w:rsidR="00182667" w:rsidRPr="00E30BB1" w:rsidRDefault="00182667" w:rsidP="008544AB">
            <w:pPr>
              <w:keepNext/>
              <w:ind w:left="0"/>
            </w:pPr>
            <w:r w:rsidRPr="00E30BB1">
              <w:t>SIM 2</w:t>
            </w:r>
          </w:p>
        </w:tc>
      </w:tr>
      <w:tr w:rsidR="00182667" w:rsidRPr="00E30BB1" w14:paraId="36D4130E" w14:textId="77777777" w:rsidTr="008544AB">
        <w:tc>
          <w:tcPr>
            <w:tcW w:w="4615" w:type="dxa"/>
          </w:tcPr>
          <w:p w14:paraId="2D5D7463" w14:textId="77777777" w:rsidR="00182667" w:rsidRPr="00E30BB1" w:rsidRDefault="00182667" w:rsidP="008544AB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30BB1" w:rsidRDefault="00182667" w:rsidP="008544AB">
            <w:pPr>
              <w:keepNext/>
              <w:ind w:left="0"/>
            </w:pPr>
            <w:r w:rsidRPr="00E30BB1">
              <w:t>ready</w:t>
            </w:r>
          </w:p>
        </w:tc>
      </w:tr>
    </w:tbl>
    <w:p w14:paraId="304597AF" w14:textId="77777777" w:rsidR="003C0951" w:rsidRPr="00E30BB1" w:rsidRDefault="003C0951" w:rsidP="003C0951">
      <w:pPr>
        <w:rPr>
          <w:b/>
          <w:bCs/>
        </w:rPr>
      </w:pPr>
      <w:r w:rsidRPr="00E30BB1">
        <w:rPr>
          <w:b/>
          <w:bCs/>
        </w:rPr>
        <w:t>Example:</w:t>
      </w:r>
    </w:p>
    <w:bookmarkEnd w:id="64"/>
    <w:p w14:paraId="30AA5EF2" w14:textId="13093CDD" w:rsidR="003C0951" w:rsidRPr="00E30BB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E30BB1" w:rsidRDefault="003C0951" w:rsidP="00182667">
      <w:pPr>
        <w:rPr>
          <w:rFonts w:cs="Humnst777 BT"/>
          <w:b/>
          <w:bCs/>
        </w:rPr>
      </w:pPr>
      <w:r w:rsidRPr="00E30BB1"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E30BB1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E30BB1" w:rsidRDefault="00784265" w:rsidP="00784265">
      <w:pPr>
        <w:rPr>
          <w:rFonts w:cs="Humnst777 BT"/>
          <w:b/>
          <w:bCs/>
        </w:rPr>
      </w:pPr>
      <w:bookmarkStart w:id="65" w:name="_Hlk104366103"/>
      <w:r w:rsidRPr="00E30BB1">
        <w:rPr>
          <w:rFonts w:cs="Humnst777 BT"/>
          <w:b/>
          <w:bCs/>
        </w:rPr>
        <w:t xml:space="preserve">Ping 8.8.8.8 </w:t>
      </w:r>
    </w:p>
    <w:p w14:paraId="56B39AFE" w14:textId="77777777" w:rsidR="00784265" w:rsidRPr="00E30BB1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E30BB1" w:rsidRDefault="00784265" w:rsidP="00784265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bookmarkEnd w:id="65"/>
    <w:p w14:paraId="2456C4D5" w14:textId="2029D1DE" w:rsidR="00784265" w:rsidRPr="00E30BB1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E30BB1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E30BB1" w:rsidRDefault="00784265" w:rsidP="002F5E63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E30BB1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E30BB1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6" w:name="_Hlk104366136"/>
      <w:r w:rsidRPr="00E30BB1">
        <w:t xml:space="preserve">Check the no packet </w:t>
      </w:r>
      <w:proofErr w:type="gramStart"/>
      <w:r w:rsidRPr="00E30BB1">
        <w:t>loss</w:t>
      </w:r>
      <w:bookmarkEnd w:id="66"/>
      <w:proofErr w:type="gramEnd"/>
    </w:p>
    <w:p w14:paraId="661D4636" w14:textId="1DD95A83" w:rsidR="00B35B7D" w:rsidRPr="00E30BB1" w:rsidRDefault="00B35B7D" w:rsidP="002F5E63">
      <w:pPr>
        <w:rPr>
          <w:rFonts w:cs="Humnst777 BT"/>
          <w:b/>
          <w:bCs/>
        </w:rPr>
      </w:pPr>
    </w:p>
    <w:p w14:paraId="36720BAD" w14:textId="5036B0E5" w:rsidR="006F3BA3" w:rsidRPr="00E30BB1" w:rsidRDefault="006F3BA3" w:rsidP="002F5E63">
      <w:pPr>
        <w:rPr>
          <w:rFonts w:cs="Humnst777 BT"/>
          <w:b/>
          <w:bCs/>
        </w:rPr>
      </w:pPr>
    </w:p>
    <w:p w14:paraId="5D2D1675" w14:textId="25C37B78" w:rsidR="006F3BA3" w:rsidRPr="00E30BB1" w:rsidRDefault="006F3BA3" w:rsidP="002F5E63">
      <w:pPr>
        <w:rPr>
          <w:rFonts w:cs="Humnst777 BT"/>
          <w:b/>
          <w:bCs/>
        </w:rPr>
      </w:pPr>
    </w:p>
    <w:p w14:paraId="576472D3" w14:textId="4395E663" w:rsidR="006F3BA3" w:rsidRPr="00E30BB1" w:rsidRDefault="006F3BA3" w:rsidP="002F5E63">
      <w:pPr>
        <w:rPr>
          <w:rFonts w:cs="Humnst777 BT"/>
          <w:b/>
          <w:bCs/>
        </w:rPr>
      </w:pPr>
    </w:p>
    <w:p w14:paraId="68B446B8" w14:textId="6709EA1E" w:rsidR="006F3BA3" w:rsidRPr="00E30BB1" w:rsidRDefault="006F3BA3" w:rsidP="002F5E63">
      <w:pPr>
        <w:rPr>
          <w:rFonts w:cs="Humnst777 BT"/>
          <w:b/>
          <w:bCs/>
        </w:rPr>
      </w:pPr>
    </w:p>
    <w:p w14:paraId="0267629C" w14:textId="533EA8C0" w:rsidR="006F3BA3" w:rsidRPr="00E30BB1" w:rsidRDefault="006F3BA3" w:rsidP="002F5E63">
      <w:pPr>
        <w:rPr>
          <w:rFonts w:cs="Humnst777 BT"/>
          <w:b/>
          <w:bCs/>
        </w:rPr>
      </w:pPr>
    </w:p>
    <w:p w14:paraId="25DCC2CB" w14:textId="2129A596" w:rsidR="006F3BA3" w:rsidRPr="00E30BB1" w:rsidRDefault="006F3BA3" w:rsidP="002F5E63">
      <w:pPr>
        <w:rPr>
          <w:rFonts w:cs="Humnst777 BT"/>
          <w:b/>
          <w:bCs/>
        </w:rPr>
      </w:pPr>
    </w:p>
    <w:p w14:paraId="55C23C0A" w14:textId="77777777" w:rsidR="006F3BA3" w:rsidRPr="00E30BB1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E30BB1" w:rsidRDefault="00B35B7D" w:rsidP="00B35B7D">
      <w:pPr>
        <w:pStyle w:val="Heading3"/>
        <w:numPr>
          <w:ilvl w:val="2"/>
          <w:numId w:val="42"/>
        </w:numPr>
        <w:rPr>
          <w:rFonts w:cs="Humnst777 BT"/>
        </w:rPr>
      </w:pPr>
      <w:r w:rsidRPr="00E30BB1">
        <w:rPr>
          <w:rFonts w:cs="Humnst777 BT"/>
        </w:rPr>
        <w:lastRenderedPageBreak/>
        <w:t xml:space="preserve">L4 </w:t>
      </w:r>
      <w:r w:rsidRPr="00E30BB1">
        <w:t>Cellular Modem</w:t>
      </w:r>
    </w:p>
    <w:p w14:paraId="4F2D5904" w14:textId="2ECB7152" w:rsidR="00B35B7D" w:rsidRPr="00E30BB1" w:rsidRDefault="00B35B7D" w:rsidP="00B35B7D">
      <w:pPr>
        <w:pStyle w:val="Para"/>
        <w:ind w:left="0" w:firstLine="0"/>
      </w:pPr>
      <w:r w:rsidRPr="00E30BB1">
        <w:t xml:space="preserve">        1.Connect cellular Antenna to LTE MAIN.</w:t>
      </w:r>
    </w:p>
    <w:p w14:paraId="19BCC60C" w14:textId="064FE9DE" w:rsidR="00B35B7D" w:rsidRPr="00E30BB1" w:rsidRDefault="00B35B7D" w:rsidP="00B35B7D">
      <w:pPr>
        <w:pStyle w:val="Para"/>
        <w:ind w:left="540" w:firstLine="0"/>
      </w:pPr>
      <w:r w:rsidRPr="00E30BB1">
        <w:t>2.Test Cellular SIM1, the commands</w:t>
      </w:r>
      <w:r w:rsidRPr="00E30BB1">
        <w:rPr>
          <w:rFonts w:hint="cs"/>
          <w:rtl/>
        </w:rPr>
        <w:t>:</w:t>
      </w:r>
    </w:p>
    <w:p w14:paraId="7A067ACB" w14:textId="77777777" w:rsidR="00B35B7D" w:rsidRPr="00E30BB1" w:rsidRDefault="00B35B7D" w:rsidP="00B35B7D">
      <w:pPr>
        <w:pStyle w:val="Para"/>
      </w:pPr>
      <w:r w:rsidRPr="00E30BB1">
        <w:t>user&gt;</w:t>
      </w:r>
      <w:proofErr w:type="spellStart"/>
      <w:r w:rsidRPr="00E30BB1">
        <w:t>su</w:t>
      </w:r>
      <w:proofErr w:type="spellEnd"/>
    </w:p>
    <w:p w14:paraId="65A1C60A" w14:textId="77777777" w:rsidR="00B35B7D" w:rsidRPr="00E30BB1" w:rsidRDefault="00B35B7D" w:rsidP="00B35B7D">
      <w:pPr>
        <w:pStyle w:val="Para"/>
      </w:pPr>
      <w:r w:rsidRPr="00E30BB1">
        <w:t>Password:1234</w:t>
      </w:r>
    </w:p>
    <w:p w14:paraId="0537BC25" w14:textId="4DC71667" w:rsidR="00AA69D4" w:rsidRPr="00E30BB1" w:rsidRDefault="00AA69D4" w:rsidP="004C1665">
      <w:pPr>
        <w:ind w:left="0"/>
        <w:rPr>
          <w:rFonts w:cs="Humnst777 BT"/>
          <w:b/>
          <w:bCs/>
        </w:rPr>
      </w:pPr>
    </w:p>
    <w:p w14:paraId="69B34F6C" w14:textId="77777777" w:rsidR="00B35B7D" w:rsidRPr="00E30BB1" w:rsidRDefault="00B35B7D" w:rsidP="004C1665">
      <w:pPr>
        <w:ind w:left="0"/>
        <w:rPr>
          <w:rFonts w:cs="Humnst777 BT"/>
          <w:b/>
          <w:bCs/>
        </w:rPr>
      </w:pPr>
    </w:p>
    <w:p w14:paraId="447F019D" w14:textId="2861E8D1" w:rsidR="00B35B7D" w:rsidRPr="00E30BB1" w:rsidRDefault="00B35B7D" w:rsidP="00B35B7D">
      <w:r w:rsidRPr="00E30BB1">
        <w:t>Configure</w:t>
      </w:r>
    </w:p>
    <w:p w14:paraId="00A52DBD" w14:textId="77777777" w:rsidR="006F3BA3" w:rsidRPr="00E30BB1" w:rsidRDefault="00B35B7D" w:rsidP="00B35B7D">
      <w:r w:rsidRPr="00E30BB1">
        <w:t xml:space="preserve"> port </w:t>
      </w:r>
    </w:p>
    <w:p w14:paraId="4807B81E" w14:textId="243782E4" w:rsidR="00B35B7D" w:rsidRPr="00E30BB1" w:rsidRDefault="00B35B7D" w:rsidP="00B35B7D">
      <w:r w:rsidRPr="00E30BB1">
        <w:t xml:space="preserve">cellular </w:t>
      </w:r>
      <w:proofErr w:type="spellStart"/>
      <w:r w:rsidRPr="00E30BB1">
        <w:t>lte</w:t>
      </w:r>
      <w:proofErr w:type="spellEnd"/>
    </w:p>
    <w:p w14:paraId="6B2F202D" w14:textId="77777777" w:rsidR="00B35B7D" w:rsidRPr="00E30BB1" w:rsidRDefault="00B35B7D" w:rsidP="00B35B7D">
      <w:r w:rsidRPr="00E30BB1">
        <w:t>            mode sim 1</w:t>
      </w:r>
    </w:p>
    <w:p w14:paraId="09F250EB" w14:textId="77777777" w:rsidR="00B35B7D" w:rsidRPr="00E30BB1" w:rsidRDefault="00B35B7D" w:rsidP="00B35B7D">
      <w:r w:rsidRPr="00E30BB1">
        <w:t>            sim 1</w:t>
      </w:r>
    </w:p>
    <w:p w14:paraId="3016F082" w14:textId="77777777" w:rsidR="00B35B7D" w:rsidRPr="00E30BB1" w:rsidRDefault="00B35B7D" w:rsidP="00B35B7D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7B157A59" w14:textId="77777777" w:rsidR="00B35B7D" w:rsidRPr="00E30BB1" w:rsidRDefault="00B35B7D" w:rsidP="00B35B7D">
      <w:r w:rsidRPr="00E30BB1">
        <w:t xml:space="preserve">                </w:t>
      </w:r>
      <w:proofErr w:type="spellStart"/>
      <w:r w:rsidRPr="00E30BB1">
        <w:t>pdp</w:t>
      </w:r>
      <w:proofErr w:type="spellEnd"/>
      <w:r w:rsidRPr="00E30BB1">
        <w:t>-type relayed-</w:t>
      </w:r>
      <w:proofErr w:type="spellStart"/>
      <w:proofErr w:type="gramStart"/>
      <w:r w:rsidRPr="00E30BB1">
        <w:t>ppp</w:t>
      </w:r>
      <w:proofErr w:type="spellEnd"/>
      <w:proofErr w:type="gramEnd"/>
    </w:p>
    <w:p w14:paraId="0203A158" w14:textId="77777777" w:rsidR="00B35B7D" w:rsidRPr="00E30BB1" w:rsidRDefault="00B35B7D" w:rsidP="00B35B7D">
      <w:r w:rsidRPr="00E30BB1">
        <w:t>            exit</w:t>
      </w:r>
    </w:p>
    <w:p w14:paraId="60516DEE" w14:textId="77777777" w:rsidR="00B35B7D" w:rsidRPr="00E30BB1" w:rsidRDefault="00B35B7D" w:rsidP="00B35B7D">
      <w:r w:rsidRPr="00E30BB1">
        <w:t>            no shutdown</w:t>
      </w:r>
    </w:p>
    <w:p w14:paraId="2EF32FD0" w14:textId="77777777" w:rsidR="00B35B7D" w:rsidRPr="00E30BB1" w:rsidRDefault="00B35B7D" w:rsidP="00B35B7D">
      <w:pPr>
        <w:ind w:firstLine="720"/>
      </w:pPr>
      <w:r w:rsidRPr="00E30BB1">
        <w:t xml:space="preserve">exit </w:t>
      </w:r>
      <w:proofErr w:type="gramStart"/>
      <w:r w:rsidRPr="00E30BB1">
        <w:t>all</w:t>
      </w:r>
      <w:proofErr w:type="gramEnd"/>
    </w:p>
    <w:p w14:paraId="427DFBB4" w14:textId="77777777" w:rsidR="00B35B7D" w:rsidRPr="00E30BB1" w:rsidRDefault="00B35B7D" w:rsidP="00B35B7D">
      <w:r w:rsidRPr="00E30BB1">
        <w:t xml:space="preserve">configure router </w:t>
      </w:r>
      <w:proofErr w:type="gramStart"/>
      <w:r w:rsidRPr="00E30BB1">
        <w:t>1</w:t>
      </w:r>
      <w:proofErr w:type="gramEnd"/>
    </w:p>
    <w:p w14:paraId="762E0A9E" w14:textId="77777777" w:rsidR="00B35B7D" w:rsidRPr="00E30BB1" w:rsidRDefault="00B35B7D" w:rsidP="00B35B7D">
      <w:r w:rsidRPr="00E30BB1">
        <w:t>interface 1</w:t>
      </w:r>
    </w:p>
    <w:p w14:paraId="5F5A549F" w14:textId="77777777" w:rsidR="00B35B7D" w:rsidRPr="00E30BB1" w:rsidRDefault="00B35B7D" w:rsidP="00B35B7D">
      <w:r w:rsidRPr="00E30BB1">
        <w:t xml:space="preserve">bind cellular </w:t>
      </w:r>
      <w:proofErr w:type="spellStart"/>
      <w:proofErr w:type="gramStart"/>
      <w:r w:rsidRPr="00E30BB1">
        <w:t>lte</w:t>
      </w:r>
      <w:proofErr w:type="spellEnd"/>
      <w:proofErr w:type="gramEnd"/>
    </w:p>
    <w:p w14:paraId="276D301B" w14:textId="77777777" w:rsidR="00B35B7D" w:rsidRPr="00E30BB1" w:rsidRDefault="00B35B7D" w:rsidP="00B35B7D">
      <w:r w:rsidRPr="00E30BB1">
        <w:t>  no shutdown</w:t>
      </w:r>
    </w:p>
    <w:p w14:paraId="22DB3535" w14:textId="77777777" w:rsidR="00B35B7D" w:rsidRPr="00E30BB1" w:rsidRDefault="00B35B7D" w:rsidP="00B35B7D">
      <w:r w:rsidRPr="00E30BB1">
        <w:t xml:space="preserve">        exit </w:t>
      </w:r>
      <w:proofErr w:type="gramStart"/>
      <w:r w:rsidRPr="00E30BB1">
        <w:t>all</w:t>
      </w:r>
      <w:proofErr w:type="gramEnd"/>
    </w:p>
    <w:p w14:paraId="6E17CA96" w14:textId="5BD85505" w:rsidR="00FA752D" w:rsidRPr="00E30BB1" w:rsidRDefault="00FA752D" w:rsidP="00FA752D">
      <w:pPr>
        <w:ind w:left="0"/>
        <w:rPr>
          <w:rFonts w:cs="Humnst777 BT"/>
          <w:b/>
          <w:bCs/>
        </w:rPr>
      </w:pPr>
    </w:p>
    <w:p w14:paraId="0946E2F1" w14:textId="17862F97" w:rsidR="006F3BA3" w:rsidRPr="00E30BB1" w:rsidRDefault="006F3BA3" w:rsidP="006F3BA3">
      <w:pPr>
        <w:pStyle w:val="Para"/>
        <w:numPr>
          <w:ilvl w:val="0"/>
          <w:numId w:val="43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1</w:t>
      </w:r>
    </w:p>
    <w:p w14:paraId="513B251E" w14:textId="77777777" w:rsidR="006F3BA3" w:rsidRPr="00E30BB1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650BCA56" w14:textId="77777777" w:rsidR="006F3BA3" w:rsidRPr="00E30BB1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326745F" w14:textId="2E60D048" w:rsidR="006F3BA3" w:rsidRPr="00E30BB1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88E5E22" w14:textId="77777777" w:rsidR="006F3BA3" w:rsidRPr="00E30BB1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E30BB1" w14:paraId="1F16889C" w14:textId="77777777" w:rsidTr="00A81480">
        <w:tc>
          <w:tcPr>
            <w:tcW w:w="4615" w:type="dxa"/>
          </w:tcPr>
          <w:p w14:paraId="354B2A8B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6F3BA3" w:rsidRPr="00E30BB1" w14:paraId="49BDED11" w14:textId="77777777" w:rsidTr="00A81480">
        <w:tc>
          <w:tcPr>
            <w:tcW w:w="4615" w:type="dxa"/>
          </w:tcPr>
          <w:p w14:paraId="3E839493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E30BB1" w:rsidRDefault="006F3BA3" w:rsidP="00A81480">
            <w:pPr>
              <w:ind w:left="0"/>
              <w:rPr>
                <w:b/>
                <w:bCs/>
              </w:rPr>
            </w:pPr>
            <w:proofErr w:type="gramStart"/>
            <w:r w:rsidRPr="00E30BB1">
              <w:rPr>
                <w:rFonts w:cs="Humnst777 BT"/>
                <w:b/>
                <w:bCs/>
              </w:rPr>
              <w:t>866758044466866</w:t>
            </w:r>
            <w:r w:rsidRPr="00E30BB1">
              <w:rPr>
                <w:rFonts w:hint="cs"/>
                <w:b/>
                <w:bCs/>
                <w:rtl/>
              </w:rPr>
              <w:t xml:space="preserve"> </w:t>
            </w:r>
            <w:r w:rsidRPr="00E30BB1">
              <w:rPr>
                <w:b/>
                <w:bCs/>
              </w:rPr>
              <w:t xml:space="preserve"> (</w:t>
            </w:r>
            <w:proofErr w:type="gramEnd"/>
            <w:r w:rsidRPr="00E30BB1">
              <w:rPr>
                <w:b/>
                <w:bCs/>
              </w:rPr>
              <w:t>Example)</w:t>
            </w:r>
          </w:p>
        </w:tc>
      </w:tr>
      <w:tr w:rsidR="006F3BA3" w:rsidRPr="00E30BB1" w14:paraId="064EFFB0" w14:textId="77777777" w:rsidTr="00A81480">
        <w:tc>
          <w:tcPr>
            <w:tcW w:w="4615" w:type="dxa"/>
          </w:tcPr>
          <w:p w14:paraId="163C7A72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6F3BA3" w:rsidRPr="00E30BB1" w14:paraId="78FE8A69" w14:textId="77777777" w:rsidTr="00A81480">
        <w:tc>
          <w:tcPr>
            <w:tcW w:w="4615" w:type="dxa"/>
          </w:tcPr>
          <w:p w14:paraId="1FB3BA50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E30BB1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6F3BA3" w:rsidRPr="00E30BB1" w14:paraId="4B834446" w14:textId="77777777" w:rsidTr="00A81480">
        <w:tc>
          <w:tcPr>
            <w:tcW w:w="4615" w:type="dxa"/>
          </w:tcPr>
          <w:p w14:paraId="5810E637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E30BB1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6F3BA3" w:rsidRPr="00E30BB1" w14:paraId="33B29A94" w14:textId="77777777" w:rsidTr="00A81480">
        <w:tc>
          <w:tcPr>
            <w:tcW w:w="4615" w:type="dxa"/>
          </w:tcPr>
          <w:p w14:paraId="05DF00A2" w14:textId="77777777" w:rsidR="006F3BA3" w:rsidRPr="00E30BB1" w:rsidRDefault="006F3BA3" w:rsidP="00A81480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5727FA1A" w14:textId="4228E076" w:rsidR="006F3BA3" w:rsidRPr="00E30BB1" w:rsidRDefault="006F3BA3" w:rsidP="00A81480">
            <w:pPr>
              <w:keepNext/>
              <w:ind w:left="0"/>
            </w:pPr>
            <w:r w:rsidRPr="00E30BB1">
              <w:t>Sim1</w:t>
            </w:r>
          </w:p>
        </w:tc>
      </w:tr>
      <w:tr w:rsidR="006F3BA3" w:rsidRPr="00E30BB1" w14:paraId="1E4CF32C" w14:textId="77777777" w:rsidTr="00A81480">
        <w:tc>
          <w:tcPr>
            <w:tcW w:w="4615" w:type="dxa"/>
          </w:tcPr>
          <w:p w14:paraId="65E0DF27" w14:textId="77777777" w:rsidR="006F3BA3" w:rsidRPr="00E30BB1" w:rsidRDefault="006F3BA3" w:rsidP="00A81480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E30BB1" w:rsidRDefault="006F3BA3" w:rsidP="00A81480">
            <w:pPr>
              <w:keepNext/>
              <w:ind w:left="0"/>
            </w:pPr>
            <w:r w:rsidRPr="00E30BB1">
              <w:t>ready</w:t>
            </w:r>
          </w:p>
        </w:tc>
      </w:tr>
      <w:tr w:rsidR="006F3BA3" w:rsidRPr="00E30BB1" w14:paraId="13489B88" w14:textId="77777777" w:rsidTr="00A81480">
        <w:tc>
          <w:tcPr>
            <w:tcW w:w="4615" w:type="dxa"/>
          </w:tcPr>
          <w:p w14:paraId="09199C0E" w14:textId="77777777" w:rsidR="006F3BA3" w:rsidRPr="00E30BB1" w:rsidRDefault="006F3BA3" w:rsidP="00A81480">
            <w:pPr>
              <w:ind w:left="0"/>
            </w:pPr>
            <w:r w:rsidRPr="00E30BB1">
              <w:t>Firmware</w:t>
            </w:r>
          </w:p>
        </w:tc>
        <w:tc>
          <w:tcPr>
            <w:tcW w:w="4563" w:type="dxa"/>
          </w:tcPr>
          <w:p w14:paraId="368479FC" w14:textId="77777777" w:rsidR="006F3BA3" w:rsidRPr="00E30BB1" w:rsidRDefault="006F3BA3" w:rsidP="00A81480">
            <w:pPr>
              <w:keepNext/>
              <w:ind w:left="0"/>
              <w:rPr>
                <w:b/>
                <w:bCs/>
              </w:rPr>
            </w:pPr>
            <w:r w:rsidRPr="00E30BB1">
              <w:rPr>
                <w:rFonts w:cs="ZapfHumnst BT"/>
              </w:rPr>
              <w:t>Check firmware version</w:t>
            </w:r>
          </w:p>
        </w:tc>
      </w:tr>
    </w:tbl>
    <w:p w14:paraId="3B718A3D" w14:textId="77777777" w:rsidR="006F3BA3" w:rsidRPr="00E30BB1" w:rsidRDefault="006F3BA3" w:rsidP="006F3BA3">
      <w:pPr>
        <w:keepNext/>
        <w:rPr>
          <w:rFonts w:cs="ZapfHumnst BT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E30BB1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E30BB1" w:rsidRDefault="006F3BA3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E30BB1" w:rsidRDefault="006F3BA3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6F3BA3" w:rsidRPr="00E30BB1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E30BB1" w:rsidRDefault="006F3BA3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E30BB1" w:rsidRDefault="006F3BA3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</w:tbl>
    <w:p w14:paraId="01B588D1" w14:textId="2C4E677C" w:rsidR="006F3BA3" w:rsidRPr="00E30BB1" w:rsidRDefault="006F3BA3" w:rsidP="006F3BA3">
      <w:pPr>
        <w:ind w:left="0"/>
        <w:rPr>
          <w:b/>
          <w:bCs/>
        </w:rPr>
      </w:pPr>
    </w:p>
    <w:p w14:paraId="359A9DA4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648DDFEA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2AFC4822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52FB4465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366AFA0C" w14:textId="2B681506" w:rsidR="006F3BA3" w:rsidRPr="00E30BB1" w:rsidRDefault="006F3BA3" w:rsidP="006F3BA3">
      <w:pPr>
        <w:rPr>
          <w:rFonts w:cs="Humnst777 BT"/>
          <w:b/>
          <w:bCs/>
        </w:rPr>
      </w:pPr>
      <w:r w:rsidRPr="00E30BB1">
        <w:rPr>
          <w:rFonts w:cs="Humnst777 BT"/>
          <w:b/>
          <w:bCs/>
        </w:rPr>
        <w:lastRenderedPageBreak/>
        <w:t xml:space="preserve">Ping 8.8.8.8 </w:t>
      </w:r>
    </w:p>
    <w:p w14:paraId="56E4CFCE" w14:textId="6222A0AA" w:rsidR="006F3BA3" w:rsidRPr="00E30BB1" w:rsidRDefault="004B2624" w:rsidP="006F3BA3">
      <w:pPr>
        <w:ind w:left="0"/>
        <w:rPr>
          <w:b/>
          <w:bCs/>
        </w:rPr>
      </w:pPr>
      <w:r w:rsidRPr="00E30BB1">
        <w:rPr>
          <w:noProof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E30BB1" w:rsidRDefault="006F3BA3" w:rsidP="006F3BA3">
      <w:pPr>
        <w:pStyle w:val="Para"/>
        <w:numPr>
          <w:ilvl w:val="0"/>
          <w:numId w:val="44"/>
        </w:numPr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1F2C925B" w14:textId="77777777" w:rsidR="004B2624" w:rsidRPr="00E30BB1" w:rsidRDefault="004B2624" w:rsidP="004B2624">
      <w:pPr>
        <w:pStyle w:val="Para"/>
      </w:pPr>
    </w:p>
    <w:p w14:paraId="7C4F8C84" w14:textId="77777777" w:rsidR="00DA31DF" w:rsidRPr="00E30BB1" w:rsidRDefault="00DA31DF" w:rsidP="004B2624">
      <w:pPr>
        <w:ind w:left="0"/>
        <w:rPr>
          <w:b/>
          <w:bCs/>
        </w:rPr>
      </w:pPr>
    </w:p>
    <w:p w14:paraId="632E1F6A" w14:textId="77777777" w:rsidR="004B2624" w:rsidRPr="00E30BB1" w:rsidRDefault="004B2624" w:rsidP="004B2624">
      <w:pPr>
        <w:pStyle w:val="Para"/>
        <w:ind w:left="720" w:firstLine="0"/>
      </w:pPr>
      <w:r w:rsidRPr="00E30BB1">
        <w:t>Switch to sim2:</w:t>
      </w:r>
    </w:p>
    <w:p w14:paraId="7B780BEE" w14:textId="77777777" w:rsidR="004B2624" w:rsidRPr="00E30BB1" w:rsidRDefault="004B2624" w:rsidP="004B2624">
      <w:pPr>
        <w:pStyle w:val="Para"/>
        <w:ind w:left="720" w:firstLine="0"/>
      </w:pPr>
    </w:p>
    <w:p w14:paraId="476EB547" w14:textId="77777777" w:rsidR="004B2624" w:rsidRPr="00E30BB1" w:rsidRDefault="004B2624" w:rsidP="004B2624">
      <w:pPr>
        <w:pStyle w:val="Para"/>
        <w:ind w:left="720" w:firstLine="0"/>
      </w:pPr>
    </w:p>
    <w:p w14:paraId="7D2D3C88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4B782225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AC2BF47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7C30FED3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EACE467" w14:textId="75F1C881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49C33815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14B506C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sim 2</w:t>
      </w:r>
    </w:p>
    <w:p w14:paraId="2159346D" w14:textId="77777777" w:rsidR="004B2624" w:rsidRPr="00E30BB1" w:rsidRDefault="004B2624" w:rsidP="004B2624"/>
    <w:p w14:paraId="763CF05E" w14:textId="77777777" w:rsidR="004B2624" w:rsidRPr="00E30BB1" w:rsidRDefault="004B2624" w:rsidP="004B2624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1ADE3DE3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exit</w:t>
      </w:r>
    </w:p>
    <w:p w14:paraId="5AF8EB21" w14:textId="77777777" w:rsidR="004B2624" w:rsidRPr="00E30BB1" w:rsidRDefault="004B2624" w:rsidP="004B2624"/>
    <w:p w14:paraId="1A613DA3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mode sim 2</w:t>
      </w:r>
    </w:p>
    <w:p w14:paraId="1F86583B" w14:textId="77777777" w:rsidR="004B2624" w:rsidRPr="00E30BB1" w:rsidRDefault="004B2624" w:rsidP="004B2624">
      <w:pPr>
        <w:ind w:left="0"/>
      </w:pPr>
    </w:p>
    <w:p w14:paraId="7FF383E1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                no shutdown</w:t>
      </w:r>
    </w:p>
    <w:p w14:paraId="3C1754A3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616BB77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22C4A9" w14:textId="77777777" w:rsidR="004B2624" w:rsidRPr="00E30BB1" w:rsidRDefault="004B2624" w:rsidP="004B2624">
      <w:pPr>
        <w:pStyle w:val="Para"/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7DDF479B" w14:textId="77777777" w:rsidR="004B2624" w:rsidRPr="00E30BB1" w:rsidRDefault="004B2624" w:rsidP="004B2624">
      <w:pPr>
        <w:pStyle w:val="Para"/>
      </w:pPr>
    </w:p>
    <w:p w14:paraId="79CAF8B2" w14:textId="77777777" w:rsidR="004B2624" w:rsidRPr="00E30BB1" w:rsidRDefault="004B2624" w:rsidP="004B2624">
      <w:pPr>
        <w:pStyle w:val="Para"/>
        <w:rPr>
          <w:b/>
          <w:bCs/>
        </w:rPr>
      </w:pPr>
      <w:r w:rsidRPr="00E30BB1">
        <w:rPr>
          <w:b/>
          <w:bCs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E30BB1">
        <w:rPr>
          <w:b/>
          <w:bCs/>
        </w:rPr>
        <w:t xml:space="preserve"> </w:t>
      </w:r>
    </w:p>
    <w:p w14:paraId="7AB3BA60" w14:textId="77777777" w:rsidR="004B2624" w:rsidRPr="00E30BB1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C01DC80" w14:textId="77777777" w:rsidR="004B2624" w:rsidRPr="00E30BB1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b/>
          <w:bCs/>
        </w:rPr>
        <w:t>no shutdown</w:t>
      </w:r>
    </w:p>
    <w:p w14:paraId="4E74FC6E" w14:textId="77777777" w:rsidR="004B2624" w:rsidRPr="00E30BB1" w:rsidRDefault="004B2624" w:rsidP="004B2624">
      <w:pPr>
        <w:pStyle w:val="Para"/>
        <w:rPr>
          <w:b/>
          <w:bCs/>
        </w:rPr>
      </w:pPr>
    </w:p>
    <w:p w14:paraId="7904F14F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DAA4C60" w14:textId="77777777" w:rsidR="004B2624" w:rsidRPr="00E30BB1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1940CF47" w14:textId="77777777" w:rsidR="004B2624" w:rsidRPr="00E30BB1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665C8672" w14:textId="77777777" w:rsidR="004B2624" w:rsidRPr="00E30BB1" w:rsidRDefault="004B2624" w:rsidP="004B2624">
      <w:pPr>
        <w:pStyle w:val="Para"/>
        <w:numPr>
          <w:ilvl w:val="0"/>
          <w:numId w:val="43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2</w:t>
      </w:r>
    </w:p>
    <w:p w14:paraId="069EB156" w14:textId="77777777" w:rsidR="004B2624" w:rsidRPr="00E30BB1" w:rsidRDefault="004B2624" w:rsidP="004B2624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05F5A1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2CACDC9C" w14:textId="30544001" w:rsidR="004B2624" w:rsidRPr="00E30BB1" w:rsidRDefault="004B2624" w:rsidP="004B2624">
      <w:pPr>
        <w:pStyle w:val="Para"/>
      </w:pPr>
    </w:p>
    <w:p w14:paraId="2B283B1C" w14:textId="4170655B" w:rsidR="004B2624" w:rsidRPr="00E30BB1" w:rsidRDefault="004B2624" w:rsidP="004B2624">
      <w:pPr>
        <w:pStyle w:val="Para"/>
      </w:pPr>
    </w:p>
    <w:p w14:paraId="0FED3924" w14:textId="1AB5CED5" w:rsidR="004B2624" w:rsidRPr="00E30BB1" w:rsidRDefault="004B2624" w:rsidP="004B2624">
      <w:pPr>
        <w:pStyle w:val="Para"/>
      </w:pPr>
    </w:p>
    <w:p w14:paraId="4BCC700F" w14:textId="7CF3CF81" w:rsidR="004B2624" w:rsidRPr="00E30BB1" w:rsidRDefault="004B2624" w:rsidP="004B2624">
      <w:pPr>
        <w:pStyle w:val="Para"/>
      </w:pPr>
    </w:p>
    <w:p w14:paraId="306C82D2" w14:textId="77777777" w:rsidR="004B2624" w:rsidRPr="00E30BB1" w:rsidRDefault="004B2624" w:rsidP="004B2624">
      <w:pPr>
        <w:pStyle w:val="Para"/>
      </w:pPr>
    </w:p>
    <w:p w14:paraId="7E980C35" w14:textId="77777777" w:rsidR="004B2624" w:rsidRPr="00E30BB1" w:rsidRDefault="004B2624" w:rsidP="004B2624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E30BB1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4B2624" w:rsidRPr="00E30BB1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4B2624" w:rsidRPr="00E30BB1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E30BB1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4B2624" w:rsidRPr="00E30BB1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E30BB1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4B2624" w:rsidRPr="00E30BB1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E30BB1" w:rsidRDefault="004B2624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E30BB1" w:rsidRDefault="004B2624">
            <w:pPr>
              <w:keepNext/>
              <w:ind w:left="0"/>
            </w:pPr>
            <w:r w:rsidRPr="00E30BB1">
              <w:t>SIM 2</w:t>
            </w:r>
          </w:p>
        </w:tc>
      </w:tr>
      <w:tr w:rsidR="004B2624" w:rsidRPr="00E30BB1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E30BB1" w:rsidRDefault="004B2624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E30BB1" w:rsidRDefault="004B2624">
            <w:pPr>
              <w:keepNext/>
              <w:ind w:left="0"/>
            </w:pPr>
            <w:r w:rsidRPr="00E30BB1">
              <w:t>ready</w:t>
            </w:r>
          </w:p>
        </w:tc>
      </w:tr>
    </w:tbl>
    <w:p w14:paraId="7FF9F69E" w14:textId="0B9A7745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:</w:t>
      </w:r>
    </w:p>
    <w:p w14:paraId="33771737" w14:textId="77777777" w:rsidR="004B2624" w:rsidRPr="00E30BB1" w:rsidRDefault="004B2624" w:rsidP="004B2624">
      <w:pPr>
        <w:rPr>
          <w:rFonts w:cs="Humnst777 BT"/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E30BB1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E30BB1" w:rsidRDefault="004B2624" w:rsidP="00A81480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E30BB1" w:rsidRDefault="004B2624" w:rsidP="00A81480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4B2624" w:rsidRPr="00E30BB1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E30BB1" w:rsidRDefault="004B2624" w:rsidP="00A81480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E30BB1" w:rsidRDefault="004B2624" w:rsidP="00A81480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</w:tbl>
    <w:p w14:paraId="7AC270B8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106B3796" w14:textId="17B15964" w:rsidR="004B2624" w:rsidRPr="00E30BB1" w:rsidRDefault="004B2624" w:rsidP="004B2624">
      <w:pPr>
        <w:rPr>
          <w:rFonts w:cs="Humnst777 BT"/>
          <w:b/>
          <w:bCs/>
        </w:rPr>
      </w:pPr>
    </w:p>
    <w:p w14:paraId="7C4028F7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47083C4" w14:textId="77777777" w:rsidR="004B2624" w:rsidRPr="00E30BB1" w:rsidRDefault="004B2624" w:rsidP="004B2624">
      <w:pPr>
        <w:rPr>
          <w:rFonts w:cs="Humnst777 BT"/>
          <w:b/>
          <w:bCs/>
        </w:rPr>
      </w:pPr>
      <w:r w:rsidRPr="00E30BB1">
        <w:rPr>
          <w:rFonts w:cs="Humnst777 BT"/>
          <w:b/>
          <w:bCs/>
        </w:rPr>
        <w:t xml:space="preserve">Ping 8.8.8.8 </w:t>
      </w:r>
    </w:p>
    <w:p w14:paraId="2B7BCFBE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7DD882F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p w14:paraId="18BE5CF3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5A00A301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657A3733" w14:textId="56554B31" w:rsidR="004B2624" w:rsidRPr="00E30BB1" w:rsidRDefault="004B2624" w:rsidP="004B2624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715748B3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3C8CEF9E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05D14C28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9634025" w14:textId="77777777" w:rsidR="004B2624" w:rsidRPr="00E30BB1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376DB571" w14:textId="362DF252" w:rsidR="006F3BA3" w:rsidRPr="00E30BB1" w:rsidRDefault="006F3BA3" w:rsidP="006F3BA3">
      <w:pPr>
        <w:ind w:left="0"/>
      </w:pPr>
    </w:p>
    <w:p w14:paraId="154284DA" w14:textId="77777777" w:rsidR="006F3BA3" w:rsidRPr="00E30BB1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Pr="00E30BB1" w:rsidRDefault="00CB54E6" w:rsidP="0075638C">
      <w:pPr>
        <w:pStyle w:val="Para"/>
      </w:pPr>
    </w:p>
    <w:p w14:paraId="6394909B" w14:textId="0C7BBFE5" w:rsidR="00DA31DF" w:rsidRPr="00E30BB1" w:rsidRDefault="00DA31DF" w:rsidP="0075638C">
      <w:pPr>
        <w:pStyle w:val="Para"/>
      </w:pPr>
    </w:p>
    <w:p w14:paraId="027D6892" w14:textId="20215B3E" w:rsidR="004B2624" w:rsidRPr="00E30BB1" w:rsidRDefault="004B2624" w:rsidP="0075638C">
      <w:pPr>
        <w:pStyle w:val="Para"/>
      </w:pPr>
    </w:p>
    <w:p w14:paraId="3AB627D4" w14:textId="61D23D97" w:rsidR="001A2DC1" w:rsidRPr="00E30BB1" w:rsidRDefault="001A2DC1">
      <w:r w:rsidRPr="00E30BB1">
        <w:br w:type="page"/>
      </w:r>
    </w:p>
    <w:p w14:paraId="5991BEE4" w14:textId="77777777" w:rsidR="004B2624" w:rsidRPr="00E30BB1" w:rsidRDefault="004B2624" w:rsidP="0075638C">
      <w:pPr>
        <w:pStyle w:val="Para"/>
      </w:pPr>
    </w:p>
    <w:p w14:paraId="4F3801EC" w14:textId="63196F5D" w:rsidR="00B8205F" w:rsidRPr="00E30BB1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bookmarkStart w:id="67" w:name="_Hlk153967307"/>
      <w:r w:rsidRPr="00E30BB1">
        <w:rPr>
          <w:rFonts w:ascii="Consolas" w:hAnsi="Consolas" w:cs="Consolas"/>
          <w:sz w:val="28"/>
          <w:szCs w:val="28"/>
        </w:rPr>
        <w:t>dual modem</w:t>
      </w:r>
    </w:p>
    <w:p w14:paraId="2F15AE8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7.5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Cellular Modem test (according to option)</w:t>
      </w:r>
    </w:p>
    <w:p w14:paraId="6DD535C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 cellular Antenna to LTE MAIN.</w:t>
      </w:r>
    </w:p>
    <w:p w14:paraId="277BF63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2.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Test Cellular SIM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1,SIM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2, the commands:</w:t>
      </w:r>
    </w:p>
    <w:p w14:paraId="59A28D2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user&gt;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su</w:t>
      </w:r>
      <w:proofErr w:type="spellEnd"/>
    </w:p>
    <w:p w14:paraId="4C0DE8D5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Password:1234</w:t>
      </w:r>
    </w:p>
    <w:p w14:paraId="4CAA212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5C68C9E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D0D4CC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</w:t>
      </w:r>
    </w:p>
    <w:p w14:paraId="224693A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port</w:t>
      </w:r>
    </w:p>
    <w:p w14:paraId="089A699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cellular lte-1</w:t>
      </w:r>
    </w:p>
    <w:p w14:paraId="26D0D6F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sim 1</w:t>
      </w:r>
    </w:p>
    <w:p w14:paraId="34D37BC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041388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"statreal"</w:t>
      </w:r>
    </w:p>
    <w:p w14:paraId="51231AD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</w:t>
      </w:r>
    </w:p>
    <w:p w14:paraId="4ACA7F7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5895A7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115F62D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35F980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555796F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lte-2</w:t>
      </w:r>
    </w:p>
    <w:p w14:paraId="1C4830F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sim 1</w:t>
      </w:r>
    </w:p>
    <w:p w14:paraId="188B5165" w14:textId="77777777" w:rsidR="00F70402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statreal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"</w:t>
      </w:r>
    </w:p>
    <w:p w14:paraId="5BA9575D" w14:textId="77777777" w:rsidR="0032260D" w:rsidRPr="00F1397C" w:rsidRDefault="0032260D" w:rsidP="0032260D">
      <w:pPr>
        <w:rPr>
          <w:rFonts w:asciiTheme="minorHAnsi" w:hAnsiTheme="minorHAnsi"/>
        </w:rPr>
      </w:pPr>
      <w:commentRangeStart w:id="68"/>
      <w:r w:rsidRPr="00E30BB1">
        <w:t xml:space="preserve">                </w:t>
      </w:r>
      <w:proofErr w:type="spellStart"/>
      <w:r w:rsidRPr="0032260D">
        <w:rPr>
          <w:highlight w:val="green"/>
        </w:rPr>
        <w:t>pdp</w:t>
      </w:r>
      <w:proofErr w:type="spellEnd"/>
      <w:r w:rsidRPr="0032260D">
        <w:rPr>
          <w:highlight w:val="green"/>
        </w:rPr>
        <w:t>-type relayed-</w:t>
      </w:r>
      <w:proofErr w:type="spellStart"/>
      <w:r w:rsidRPr="0032260D">
        <w:rPr>
          <w:highlight w:val="green"/>
        </w:rPr>
        <w:t>ppp</w:t>
      </w:r>
      <w:commentRangeEnd w:id="68"/>
      <w:proofErr w:type="spellEnd"/>
      <w:r w:rsidR="00F1397C">
        <w:rPr>
          <w:rStyle w:val="CommentReference"/>
        </w:rPr>
        <w:commentReference w:id="68"/>
      </w:r>
    </w:p>
    <w:p w14:paraId="3289630A" w14:textId="77777777" w:rsidR="0032260D" w:rsidRPr="00767145" w:rsidRDefault="0032260D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3BE451E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256E56E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1509C9C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338F48B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</w:t>
      </w:r>
    </w:p>
    <w:p w14:paraId="1AE5516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6A70836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router 1</w:t>
      </w:r>
    </w:p>
    <w:p w14:paraId="796D0B75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interface 1</w:t>
      </w:r>
    </w:p>
    <w:p w14:paraId="675D84E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bind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</w:t>
      </w:r>
      <w:proofErr w:type="gramEnd"/>
    </w:p>
    <w:p w14:paraId="09C1A15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64582CC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25BA866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    client-id mac</w:t>
      </w:r>
    </w:p>
    <w:p w14:paraId="7FC36C3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exit</w:t>
      </w:r>
    </w:p>
    <w:p w14:paraId="071B86C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460E191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exit</w:t>
      </w:r>
    </w:p>
    <w:p w14:paraId="25E58C4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interface 2</w:t>
      </w:r>
    </w:p>
    <w:p w14:paraId="7243627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bind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2</w:t>
      </w:r>
      <w:proofErr w:type="gramEnd"/>
    </w:p>
    <w:p w14:paraId="1E259E4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2435562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2D3783B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client-id mac</w:t>
      </w:r>
    </w:p>
    <w:p w14:paraId="45C3EF7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            exit</w:t>
      </w:r>
    </w:p>
    <w:p w14:paraId="08C7BEF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71F4FB4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5E593A9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02ABF9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all</w:t>
      </w:r>
      <w:proofErr w:type="gramEnd"/>
    </w:p>
    <w:p w14:paraId="2305489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CBFAEC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0A1499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•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check the parameters the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modem  sim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1</w:t>
      </w:r>
    </w:p>
    <w:p w14:paraId="4691B16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E506E9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configure port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</w:t>
      </w:r>
      <w:proofErr w:type="gramEnd"/>
    </w:p>
    <w:p w14:paraId="4EAEE9C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74A374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65367D8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67B41E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19BC67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0194F7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6609934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866758044466866  (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Example)</w:t>
      </w:r>
    </w:p>
    <w:p w14:paraId="1863832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51 :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-75</w:t>
      </w:r>
    </w:p>
    <w:p w14:paraId="3CAB426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111FAEC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0780F31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78F9A6C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7AC99BB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0902D31D" w14:textId="2367C13B" w:rsidR="00B8205F" w:rsidRPr="00767145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Firmware</w:t>
      </w:r>
      <w:r w:rsidR="00EE5DFD" w:rsidRPr="00767145">
        <w:rPr>
          <w:rFonts w:ascii="Consolas" w:hAnsi="Consolas" w:cs="Times New Roman"/>
          <w:sz w:val="28"/>
          <w:szCs w:val="28"/>
          <w:highlight w:val="green"/>
        </w:rPr>
        <w:t xml:space="preserve">: </w:t>
      </w:r>
      <w:r w:rsidR="00EE5DFD"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4C69AAB2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0CC63A1F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767145" w14:paraId="6A72FA3B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EE5DFD" w:rsidRPr="00767145" w14:paraId="716DBC8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767145" w:rsidRDefault="00EE5DFD" w:rsidP="00455ADC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EE5DFD" w:rsidRPr="00767145" w14:paraId="52EAC1B3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EE5DFD" w:rsidRPr="00767145" w14:paraId="17C09C1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EC-25EFA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EE5DFD" w:rsidRPr="00767145" w14:paraId="5618C294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EC-25AFA 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767145" w:rsidRDefault="00EE5DFD" w:rsidP="00455ADC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387BAA" w14:paraId="40036BC0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6C5900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366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F155E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  <w:tr w:rsidR="004D120E" w:rsidRPr="00767145" w14:paraId="062B4F9A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2451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9278A6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</w:tbl>
    <w:p w14:paraId="40AAD746" w14:textId="0E28A5A9" w:rsidR="001A2DC1" w:rsidRPr="00767145" w:rsidRDefault="001A2DC1" w:rsidP="001A2DC1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lastRenderedPageBreak/>
        <w:t>Example:</w:t>
      </w:r>
      <w:r w:rsidRPr="00767145">
        <w:rPr>
          <w:noProof/>
          <w:highlight w:val="green"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Pr="00767145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green"/>
        </w:rPr>
      </w:pPr>
    </w:p>
    <w:p w14:paraId="14F5B0D6" w14:textId="558B2048" w:rsidR="0038055A" w:rsidRPr="00767145" w:rsidRDefault="0038055A" w:rsidP="0038055A">
      <w:pPr>
        <w:pStyle w:val="Para"/>
        <w:rPr>
          <w:highlight w:val="green"/>
        </w:rPr>
      </w:pPr>
    </w:p>
    <w:p w14:paraId="7E078629" w14:textId="4EB4C45C" w:rsidR="0038055A" w:rsidRPr="00767145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7DDE38E" w14:textId="4408763B" w:rsidR="00D926D9" w:rsidRPr="00767145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Exit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all</w:t>
      </w:r>
      <w:proofErr w:type="gramEnd"/>
    </w:p>
    <w:p w14:paraId="786DF862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32ADC8A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 port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2</w:t>
      </w:r>
      <w:proofErr w:type="gramEnd"/>
    </w:p>
    <w:p w14:paraId="4FF6B36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64DA4B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2BB453E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003757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FBE716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811837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42EC45A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866758044466866  (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Example)</w:t>
      </w:r>
    </w:p>
    <w:p w14:paraId="7D396CC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51 :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-75</w:t>
      </w:r>
    </w:p>
    <w:p w14:paraId="1F0E652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064B942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1C7FC09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6C0B1BB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6143887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4E91445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88B7D38" w14:textId="76D7C443" w:rsidR="00B8205F" w:rsidRPr="00767145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  <w:rtl/>
        </w:rPr>
        <w:tab/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</w:t>
      </w:r>
      <w:r w:rsidR="00EE5DFD" w:rsidRPr="00767145">
        <w:rPr>
          <w:rFonts w:ascii="Consolas" w:hAnsi="Consolas" w:cs="Consolas"/>
          <w:sz w:val="28"/>
          <w:szCs w:val="28"/>
          <w:highlight w:val="green"/>
        </w:rPr>
        <w:t xml:space="preserve"> according to the table below:</w:t>
      </w:r>
    </w:p>
    <w:p w14:paraId="4A4FBB43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767145" w14:paraId="3C9DF34E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bookmarkStart w:id="69" w:name="_Hlk156116226"/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bookmarkEnd w:id="69"/>
      <w:tr w:rsidR="00EE5DFD" w:rsidRPr="00767145" w14:paraId="3042664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767145" w:rsidRDefault="00EE5DFD" w:rsidP="00455ADC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EE5DFD" w:rsidRPr="00767145" w14:paraId="627050A9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EE5DFD" w:rsidRPr="00767145" w14:paraId="348E2CE4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EC-25EFA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EE5DFD" w:rsidRPr="00767145" w14:paraId="53765488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EC-25AFA 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767145" w:rsidRDefault="00EE5DFD" w:rsidP="00455ADC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4D120E" w:rsidRPr="00767145" w14:paraId="2D27F471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98756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9E0F5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546186D4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F10BC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C7F9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</w:tbl>
    <w:p w14:paraId="409A442C" w14:textId="0B1B61A6" w:rsidR="00B8205F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6066BD5" w14:textId="77777777" w:rsidR="00387BAA" w:rsidRPr="00767145" w:rsidRDefault="00387BA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9B99A96" w14:textId="77777777" w:rsidR="001A2DC1" w:rsidRPr="00767145" w:rsidRDefault="001A2DC1" w:rsidP="001A2DC1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t>Example:</w:t>
      </w:r>
      <w:r w:rsidRPr="00767145">
        <w:rPr>
          <w:noProof/>
          <w:highlight w:val="green"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767145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627E9200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2D4781F9" w14:textId="1274BE7E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43484F07" w14:textId="23BCAAFC" w:rsidR="004B2624" w:rsidRPr="00767145" w:rsidRDefault="004B2624" w:rsidP="0075638C">
      <w:pPr>
        <w:pStyle w:val="Para"/>
        <w:rPr>
          <w:highlight w:val="green"/>
        </w:rPr>
      </w:pPr>
    </w:p>
    <w:p w14:paraId="27A707CA" w14:textId="4DE2A893" w:rsidR="004B2624" w:rsidRPr="00767145" w:rsidRDefault="004B2624" w:rsidP="0075638C">
      <w:pPr>
        <w:pStyle w:val="Para"/>
        <w:rPr>
          <w:highlight w:val="green"/>
        </w:rPr>
      </w:pPr>
    </w:p>
    <w:p w14:paraId="602F6792" w14:textId="15A54833" w:rsidR="004B2624" w:rsidRPr="00767145" w:rsidRDefault="004B2624" w:rsidP="001D6AF1">
      <w:pPr>
        <w:pStyle w:val="Para"/>
        <w:ind w:left="0" w:firstLine="0"/>
        <w:rPr>
          <w:highlight w:val="green"/>
        </w:rPr>
      </w:pPr>
    </w:p>
    <w:p w14:paraId="00CF7F2F" w14:textId="334ED975" w:rsidR="004B2624" w:rsidRPr="00767145" w:rsidRDefault="004B2624" w:rsidP="00EE5DFD">
      <w:pPr>
        <w:pStyle w:val="Para"/>
        <w:ind w:left="0" w:firstLine="0"/>
        <w:rPr>
          <w:highlight w:val="green"/>
        </w:rPr>
      </w:pPr>
    </w:p>
    <w:p w14:paraId="5E4BFEBD" w14:textId="409EA178" w:rsidR="00D926D9" w:rsidRPr="00767145" w:rsidRDefault="00EE5DFD" w:rsidP="001D6AF1">
      <w:pPr>
        <w:pStyle w:val="Para"/>
        <w:ind w:left="720" w:firstLine="0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  <w:r w:rsidR="0038055A" w:rsidRPr="00767145">
        <w:rPr>
          <w:highlight w:val="green"/>
        </w:rPr>
        <w:t xml:space="preserve">exit </w:t>
      </w:r>
      <w:proofErr w:type="gramStart"/>
      <w:r w:rsidR="0038055A" w:rsidRPr="00767145">
        <w:rPr>
          <w:highlight w:val="green"/>
        </w:rPr>
        <w:t>all</w:t>
      </w:r>
      <w:proofErr w:type="gramEnd"/>
    </w:p>
    <w:p w14:paraId="3CECDD3D" w14:textId="77777777" w:rsidR="00D926D9" w:rsidRPr="00767145" w:rsidRDefault="00D926D9" w:rsidP="00EE5DFD">
      <w:pPr>
        <w:pStyle w:val="Para"/>
        <w:ind w:left="0" w:firstLine="0"/>
        <w:rPr>
          <w:highlight w:val="green"/>
        </w:rPr>
      </w:pPr>
    </w:p>
    <w:p w14:paraId="72F93DDC" w14:textId="04C37934" w:rsidR="004B2624" w:rsidRPr="00767145" w:rsidRDefault="00EE5DFD" w:rsidP="0075638C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  <w:r w:rsidR="00B35A27" w:rsidRPr="00767145">
        <w:rPr>
          <w:highlight w:val="green"/>
        </w:rPr>
        <w:t>logon debug</w:t>
      </w:r>
    </w:p>
    <w:p w14:paraId="5A0279BF" w14:textId="77777777" w:rsidR="00B35A27" w:rsidRPr="00767145" w:rsidRDefault="00B35A27" w:rsidP="0075638C">
      <w:pPr>
        <w:pStyle w:val="Para"/>
        <w:rPr>
          <w:highlight w:val="green"/>
        </w:rPr>
      </w:pPr>
    </w:p>
    <w:p w14:paraId="17AC31B8" w14:textId="20A550B6" w:rsidR="004B2624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key code to </w:t>
      </w:r>
      <w:proofErr w:type="spellStart"/>
      <w:proofErr w:type="gramStart"/>
      <w:r w:rsidRPr="00767145">
        <w:rPr>
          <w:highlight w:val="green"/>
        </w:rPr>
        <w:t>Decrypto</w:t>
      </w:r>
      <w:r w:rsidR="00EE5DFD" w:rsidRPr="00767145">
        <w:rPr>
          <w:highlight w:val="green"/>
        </w:rPr>
        <w:t>r</w:t>
      </w:r>
      <w:proofErr w:type="spellEnd"/>
      <w:proofErr w:type="gramEnd"/>
    </w:p>
    <w:p w14:paraId="1D059768" w14:textId="7A8E41C7" w:rsidR="00B35A27" w:rsidRPr="00767145" w:rsidRDefault="00B35A27" w:rsidP="0075638C">
      <w:pPr>
        <w:pStyle w:val="Para"/>
        <w:rPr>
          <w:highlight w:val="green"/>
        </w:rPr>
      </w:pPr>
    </w:p>
    <w:p w14:paraId="3E7E6DB3" w14:textId="2D6D42E5" w:rsidR="00B35A27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press on “change </w:t>
      </w:r>
      <w:proofErr w:type="gramStart"/>
      <w:r w:rsidRPr="00767145">
        <w:rPr>
          <w:highlight w:val="green"/>
        </w:rPr>
        <w:t>pass”</w:t>
      </w:r>
      <w:proofErr w:type="gramEnd"/>
    </w:p>
    <w:p w14:paraId="53AC0C3A" w14:textId="0A5E0063" w:rsidR="00B35A27" w:rsidRPr="00767145" w:rsidRDefault="00B35A27" w:rsidP="0075638C">
      <w:pPr>
        <w:pStyle w:val="Para"/>
        <w:rPr>
          <w:highlight w:val="green"/>
        </w:rPr>
      </w:pPr>
    </w:p>
    <w:p w14:paraId="53419E58" w14:textId="58D3716E" w:rsidR="00B35A27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result </w:t>
      </w:r>
      <w:r w:rsidR="00A7371B" w:rsidRPr="00767145">
        <w:rPr>
          <w:highlight w:val="green"/>
        </w:rPr>
        <w:t>a</w:t>
      </w:r>
      <w:r w:rsidRPr="00767145">
        <w:rPr>
          <w:highlight w:val="green"/>
        </w:rPr>
        <w:t xml:space="preserve">nd past them to password line in </w:t>
      </w:r>
      <w:proofErr w:type="spellStart"/>
      <w:proofErr w:type="gramStart"/>
      <w:r w:rsidRPr="00767145">
        <w:rPr>
          <w:highlight w:val="green"/>
        </w:rPr>
        <w:t>procomm</w:t>
      </w:r>
      <w:proofErr w:type="spellEnd"/>
      <w:proofErr w:type="gramEnd"/>
    </w:p>
    <w:p w14:paraId="42B3808C" w14:textId="77777777" w:rsidR="00631D0C" w:rsidRPr="00767145" w:rsidRDefault="00631D0C" w:rsidP="0075638C">
      <w:pPr>
        <w:pStyle w:val="Para"/>
        <w:rPr>
          <w:highlight w:val="green"/>
        </w:rPr>
      </w:pPr>
    </w:p>
    <w:p w14:paraId="195B1673" w14:textId="4B6F55B6" w:rsidR="005378AF" w:rsidRPr="00767145" w:rsidRDefault="00631D0C" w:rsidP="0075638C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="00D00213" w:rsidRPr="00767145">
        <w:rPr>
          <w:highlight w:val="green"/>
        </w:rPr>
        <w:tab/>
      </w:r>
      <w:r w:rsidR="005378AF" w:rsidRPr="00767145">
        <w:rPr>
          <w:highlight w:val="green"/>
        </w:rPr>
        <w:t>debug shell</w:t>
      </w:r>
    </w:p>
    <w:p w14:paraId="4189A6DE" w14:textId="77777777" w:rsidR="00631D0C" w:rsidRPr="00767145" w:rsidRDefault="00631D0C" w:rsidP="0075638C">
      <w:pPr>
        <w:pStyle w:val="Para"/>
        <w:rPr>
          <w:highlight w:val="green"/>
        </w:rPr>
      </w:pPr>
    </w:p>
    <w:p w14:paraId="3A6E696C" w14:textId="3056E0C9" w:rsidR="00350FF3" w:rsidRPr="00767145" w:rsidRDefault="00631D0C" w:rsidP="00D00213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="00D00213" w:rsidRPr="00767145">
        <w:rPr>
          <w:highlight w:val="green"/>
        </w:rPr>
        <w:tab/>
      </w:r>
    </w:p>
    <w:p w14:paraId="5FC3AF6C" w14:textId="77777777" w:rsidR="00631D0C" w:rsidRPr="00767145" w:rsidRDefault="00631D0C" w:rsidP="0075638C">
      <w:pPr>
        <w:pStyle w:val="Para"/>
        <w:rPr>
          <w:highlight w:val="green"/>
        </w:rPr>
      </w:pPr>
    </w:p>
    <w:p w14:paraId="4ED4BA75" w14:textId="5170447C" w:rsidR="00EE5DFD" w:rsidRPr="00767145" w:rsidRDefault="00EE5DFD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05EB9BBD" w14:textId="77777777" w:rsidR="00631D0C" w:rsidRPr="00767145" w:rsidRDefault="00631D0C" w:rsidP="0075638C">
      <w:pPr>
        <w:pStyle w:val="Para"/>
        <w:rPr>
          <w:highlight w:val="green"/>
        </w:rPr>
      </w:pPr>
    </w:p>
    <w:p w14:paraId="33469B62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Example:</w:t>
      </w:r>
    </w:p>
    <w:p w14:paraId="1005F33D" w14:textId="77777777" w:rsidR="00F70402" w:rsidRPr="00767145" w:rsidRDefault="00F70402" w:rsidP="00F70402">
      <w:pPr>
        <w:pStyle w:val="Para"/>
        <w:rPr>
          <w:highlight w:val="green"/>
        </w:rPr>
      </w:pPr>
    </w:p>
    <w:p w14:paraId="4F511F03" w14:textId="77777777" w:rsidR="00F70402" w:rsidRPr="00767145" w:rsidRDefault="00F70402" w:rsidP="00F70402">
      <w:pPr>
        <w:pStyle w:val="Para"/>
        <w:rPr>
          <w:highlight w:val="green"/>
        </w:rPr>
      </w:pPr>
    </w:p>
    <w:p w14:paraId="761F843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 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</w:t>
      </w:r>
      <w:proofErr w:type="gramStart"/>
      <w:r w:rsidRPr="00767145">
        <w:rPr>
          <w:highlight w:val="green"/>
        </w:rPr>
        <w:t>/]#</w:t>
      </w:r>
      <w:proofErr w:type="gramEnd"/>
      <w:r w:rsidRPr="00767145">
        <w:rPr>
          <w:highlight w:val="green"/>
        </w:rPr>
        <w:t xml:space="preserve"> ping 8.8.8.8 -I wwan0 -c 5</w:t>
      </w:r>
    </w:p>
    <w:p w14:paraId="3221034F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46.210.111.173 wwan0: 56(84) bytes of data.</w:t>
      </w:r>
    </w:p>
    <w:p w14:paraId="3788BDF3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time=153 </w:t>
      </w:r>
      <w:proofErr w:type="spellStart"/>
      <w:r w:rsidRPr="00767145">
        <w:rPr>
          <w:highlight w:val="green"/>
        </w:rPr>
        <w:t>ms</w:t>
      </w:r>
      <w:proofErr w:type="spellEnd"/>
    </w:p>
    <w:p w14:paraId="13EBDB5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time=37.3 </w:t>
      </w:r>
      <w:proofErr w:type="spellStart"/>
      <w:r w:rsidRPr="00767145">
        <w:rPr>
          <w:highlight w:val="green"/>
        </w:rPr>
        <w:t>ms</w:t>
      </w:r>
      <w:proofErr w:type="spellEnd"/>
    </w:p>
    <w:p w14:paraId="5A4B2838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time=37.4 </w:t>
      </w:r>
      <w:proofErr w:type="spellStart"/>
      <w:r w:rsidRPr="00767145">
        <w:rPr>
          <w:highlight w:val="green"/>
        </w:rPr>
        <w:t>ms</w:t>
      </w:r>
      <w:proofErr w:type="spellEnd"/>
    </w:p>
    <w:p w14:paraId="1052D758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6F2D8381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27B67970" w14:textId="77777777" w:rsidR="00776F1F" w:rsidRPr="00767145" w:rsidRDefault="00776F1F" w:rsidP="00F70402">
      <w:pPr>
        <w:pStyle w:val="Para"/>
        <w:rPr>
          <w:highlight w:val="green"/>
        </w:rPr>
      </w:pPr>
    </w:p>
    <w:p w14:paraId="6E16A21D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227E9B40" w14:textId="77777777" w:rsidR="00776F1F" w:rsidRPr="00767145" w:rsidRDefault="00776F1F" w:rsidP="00F70402">
      <w:pPr>
        <w:pStyle w:val="Para"/>
        <w:rPr>
          <w:highlight w:val="green"/>
        </w:rPr>
      </w:pPr>
    </w:p>
    <w:p w14:paraId="303093B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--- 8.8.8.8 ping statistics ---</w:t>
      </w:r>
    </w:p>
    <w:p w14:paraId="52A090F3" w14:textId="7A29CAD2" w:rsidR="00F70402" w:rsidRPr="00767145" w:rsidRDefault="00776F1F" w:rsidP="00F70402">
      <w:pPr>
        <w:pStyle w:val="Para"/>
        <w:rPr>
          <w:highlight w:val="green"/>
        </w:rPr>
      </w:pPr>
      <w:r w:rsidRPr="00767145">
        <w:rPr>
          <w:highlight w:val="green"/>
        </w:rPr>
        <w:t>5</w:t>
      </w:r>
      <w:r w:rsidR="00F70402" w:rsidRPr="00767145">
        <w:rPr>
          <w:highlight w:val="green"/>
        </w:rPr>
        <w:t xml:space="preserve"> packets transmitted, </w:t>
      </w:r>
      <w:r w:rsidRPr="00767145">
        <w:rPr>
          <w:highlight w:val="green"/>
        </w:rPr>
        <w:t>5</w:t>
      </w:r>
      <w:r w:rsidR="00F70402" w:rsidRPr="00767145">
        <w:rPr>
          <w:highlight w:val="green"/>
        </w:rPr>
        <w:t xml:space="preserve"> received, 0% packet loss, time </w:t>
      </w:r>
      <w:proofErr w:type="gramStart"/>
      <w:r w:rsidR="00F70402" w:rsidRPr="00767145">
        <w:rPr>
          <w:highlight w:val="green"/>
        </w:rPr>
        <w:t>3001ms</w:t>
      </w:r>
      <w:proofErr w:type="gramEnd"/>
    </w:p>
    <w:p w14:paraId="74E5AB91" w14:textId="77777777" w:rsidR="00F70402" w:rsidRPr="00767145" w:rsidRDefault="00F70402" w:rsidP="00F70402">
      <w:pPr>
        <w:pStyle w:val="Para"/>
        <w:rPr>
          <w:highlight w:val="green"/>
        </w:rPr>
      </w:pPr>
      <w:proofErr w:type="spellStart"/>
      <w:r w:rsidRPr="00767145">
        <w:rPr>
          <w:highlight w:val="green"/>
        </w:rPr>
        <w:t>rtt</w:t>
      </w:r>
      <w:proofErr w:type="spellEnd"/>
      <w:r w:rsidRPr="00767145">
        <w:rPr>
          <w:highlight w:val="green"/>
        </w:rPr>
        <w:t xml:space="preserve"> min/avg/max/</w:t>
      </w:r>
      <w:proofErr w:type="spellStart"/>
      <w:r w:rsidRPr="00767145">
        <w:rPr>
          <w:highlight w:val="green"/>
        </w:rPr>
        <w:t>mdev</w:t>
      </w:r>
      <w:proofErr w:type="spellEnd"/>
      <w:r w:rsidRPr="00767145">
        <w:rPr>
          <w:highlight w:val="green"/>
        </w:rPr>
        <w:t xml:space="preserve"> = 37.350/68.154/153.077/49.123 </w:t>
      </w:r>
      <w:proofErr w:type="spellStart"/>
      <w:r w:rsidRPr="00767145">
        <w:rPr>
          <w:highlight w:val="green"/>
        </w:rPr>
        <w:t>ms</w:t>
      </w:r>
      <w:proofErr w:type="spellEnd"/>
    </w:p>
    <w:p w14:paraId="29F3CC18" w14:textId="77777777" w:rsidR="00F70402" w:rsidRPr="00767145" w:rsidRDefault="00F70402" w:rsidP="00F70402">
      <w:pPr>
        <w:pStyle w:val="Para"/>
        <w:rPr>
          <w:rFonts w:hint="cs"/>
          <w:highlight w:val="green"/>
          <w:rtl/>
        </w:rPr>
      </w:pPr>
      <w:r w:rsidRPr="00767145">
        <w:rPr>
          <w:highlight w:val="green"/>
        </w:rPr>
        <w:t>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</w:t>
      </w:r>
      <w:commentRangeStart w:id="70"/>
      <w:proofErr w:type="gramStart"/>
      <w:r w:rsidRPr="00767145">
        <w:rPr>
          <w:highlight w:val="green"/>
        </w:rPr>
        <w:t>/]#</w:t>
      </w:r>
      <w:proofErr w:type="gramEnd"/>
      <w:r w:rsidRPr="00767145">
        <w:rPr>
          <w:highlight w:val="green"/>
        </w:rPr>
        <w:t xml:space="preserve"> ping 8.8.8.8 -I wwan1  -c 5</w:t>
      </w:r>
      <w:commentRangeEnd w:id="70"/>
      <w:r w:rsidR="00727A02">
        <w:rPr>
          <w:rStyle w:val="CommentReference"/>
          <w:rtl/>
        </w:rPr>
        <w:commentReference w:id="70"/>
      </w:r>
    </w:p>
    <w:p w14:paraId="08E97649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46.210.126.145 wwan1: 56(84) bytes of data.</w:t>
      </w:r>
    </w:p>
    <w:p w14:paraId="7F6B7F85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time=48.3 </w:t>
      </w:r>
      <w:proofErr w:type="spellStart"/>
      <w:r w:rsidRPr="00767145">
        <w:rPr>
          <w:highlight w:val="green"/>
        </w:rPr>
        <w:t>ms</w:t>
      </w:r>
      <w:proofErr w:type="spellEnd"/>
    </w:p>
    <w:p w14:paraId="5A080993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time=32.3 </w:t>
      </w:r>
      <w:proofErr w:type="spellStart"/>
      <w:r w:rsidRPr="00767145">
        <w:rPr>
          <w:highlight w:val="green"/>
        </w:rPr>
        <w:t>ms</w:t>
      </w:r>
      <w:proofErr w:type="spellEnd"/>
    </w:p>
    <w:p w14:paraId="01643AC7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lastRenderedPageBreak/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time=31.5 </w:t>
      </w:r>
      <w:proofErr w:type="spellStart"/>
      <w:r w:rsidRPr="00767145">
        <w:rPr>
          <w:highlight w:val="green"/>
        </w:rPr>
        <w:t>ms</w:t>
      </w:r>
      <w:proofErr w:type="spellEnd"/>
    </w:p>
    <w:p w14:paraId="7D2F86C2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73F6AC87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483352A7" w14:textId="77777777" w:rsidR="00776F1F" w:rsidRPr="00767145" w:rsidRDefault="00776F1F" w:rsidP="00F70402">
      <w:pPr>
        <w:pStyle w:val="Para"/>
        <w:rPr>
          <w:highlight w:val="green"/>
        </w:rPr>
      </w:pPr>
    </w:p>
    <w:p w14:paraId="31629DD2" w14:textId="77777777" w:rsidR="00F70402" w:rsidRPr="00767145" w:rsidRDefault="00F70402" w:rsidP="00F70402">
      <w:pPr>
        <w:pStyle w:val="Para"/>
        <w:rPr>
          <w:highlight w:val="green"/>
        </w:rPr>
      </w:pPr>
    </w:p>
    <w:p w14:paraId="026E62C3" w14:textId="77777777" w:rsidR="00776F1F" w:rsidRPr="00E30BB1" w:rsidRDefault="00776F1F" w:rsidP="00776F1F">
      <w:pPr>
        <w:pStyle w:val="Para"/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07A5E5D2" w14:textId="77777777" w:rsidR="00776F1F" w:rsidRDefault="00776F1F" w:rsidP="00F70402">
      <w:pPr>
        <w:pStyle w:val="Para"/>
      </w:pPr>
    </w:p>
    <w:p w14:paraId="5AB50327" w14:textId="77777777" w:rsidR="00F70402" w:rsidRDefault="00F70402" w:rsidP="00F70402">
      <w:pPr>
        <w:pStyle w:val="Para"/>
      </w:pPr>
    </w:p>
    <w:p w14:paraId="634E0DFC" w14:textId="77777777" w:rsidR="00F70402" w:rsidRDefault="00F70402" w:rsidP="00F70402">
      <w:pPr>
        <w:pStyle w:val="Para"/>
      </w:pPr>
    </w:p>
    <w:p w14:paraId="247AA207" w14:textId="7CC8D0C0" w:rsidR="0032260D" w:rsidRPr="00DA51F4" w:rsidRDefault="0032260D" w:rsidP="0032260D">
      <w:pPr>
        <w:pStyle w:val="Heading3"/>
        <w:numPr>
          <w:ilvl w:val="2"/>
          <w:numId w:val="47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bookmarkStart w:id="71" w:name="_Hlk156116237"/>
      <w:commentRangeStart w:id="72"/>
      <w:r w:rsidRPr="00DA51F4">
        <w:rPr>
          <w:rFonts w:ascii="Consolas" w:hAnsi="Consolas" w:cs="Consolas"/>
          <w:sz w:val="28"/>
          <w:szCs w:val="28"/>
          <w:highlight w:val="cyan"/>
        </w:rPr>
        <w:t>dual modem L4</w:t>
      </w:r>
      <w:commentRangeEnd w:id="72"/>
      <w:r w:rsidR="007E0743">
        <w:rPr>
          <w:rStyle w:val="CommentReference"/>
          <w:rFonts w:ascii="ZapfHumnst BT" w:hAnsi="ZapfHumnst BT"/>
          <w:b w:val="0"/>
          <w:bCs w:val="0"/>
          <w:rtl/>
        </w:rPr>
        <w:commentReference w:id="72"/>
      </w:r>
    </w:p>
    <w:bookmarkEnd w:id="71"/>
    <w:p w14:paraId="0FA6B12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7.5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Cellular Modem test (according to option)</w:t>
      </w:r>
    </w:p>
    <w:p w14:paraId="08E7BB8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 cellular Antenna to LTE MAIN.</w:t>
      </w:r>
    </w:p>
    <w:p w14:paraId="3D11FC0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2.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Test Cellular SIM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1,SIM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2, the commands:</w:t>
      </w:r>
    </w:p>
    <w:p w14:paraId="75FDF45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user&gt;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su</w:t>
      </w:r>
      <w:proofErr w:type="spellEnd"/>
    </w:p>
    <w:p w14:paraId="2A9404C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Password:1234</w:t>
      </w:r>
    </w:p>
    <w:p w14:paraId="0B88F9B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0E1127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58E140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</w:t>
      </w:r>
    </w:p>
    <w:p w14:paraId="66A4391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port</w:t>
      </w:r>
    </w:p>
    <w:p w14:paraId="452F500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cellular lte-1</w:t>
      </w:r>
    </w:p>
    <w:p w14:paraId="431DA4C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sim 1</w:t>
      </w:r>
    </w:p>
    <w:p w14:paraId="63478C1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AD6E6E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31646EB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</w:t>
      </w:r>
    </w:p>
    <w:p w14:paraId="74F7B9D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EA268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17944FB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2FC1E80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3CF0481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lte-2</w:t>
      </w:r>
    </w:p>
    <w:p w14:paraId="690B510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sim 1</w:t>
      </w:r>
    </w:p>
    <w:p w14:paraId="722F96B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6813A7EA" w14:textId="77777777" w:rsidR="0032260D" w:rsidRPr="00DA51F4" w:rsidRDefault="0032260D" w:rsidP="0032260D">
      <w:pPr>
        <w:rPr>
          <w:highlight w:val="cyan"/>
        </w:rPr>
      </w:pPr>
      <w:r w:rsidRPr="00DA51F4">
        <w:rPr>
          <w:highlight w:val="cyan"/>
        </w:rPr>
        <w:t xml:space="preserve">                </w:t>
      </w:r>
      <w:proofErr w:type="spellStart"/>
      <w:r w:rsidRPr="00DA51F4">
        <w:rPr>
          <w:highlight w:val="cyan"/>
        </w:rPr>
        <w:t>pdp</w:t>
      </w:r>
      <w:proofErr w:type="spellEnd"/>
      <w:r w:rsidRPr="00DA51F4">
        <w:rPr>
          <w:highlight w:val="cyan"/>
        </w:rPr>
        <w:t>-type relayed-</w:t>
      </w:r>
      <w:proofErr w:type="spellStart"/>
      <w:proofErr w:type="gramStart"/>
      <w:r w:rsidRPr="00DA51F4">
        <w:rPr>
          <w:highlight w:val="cyan"/>
        </w:rPr>
        <w:t>ppp</w:t>
      </w:r>
      <w:proofErr w:type="spellEnd"/>
      <w:proofErr w:type="gramEnd"/>
    </w:p>
    <w:p w14:paraId="42A2513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6B5ADE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22DDD62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336C8DF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668E749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</w:t>
      </w:r>
    </w:p>
    <w:p w14:paraId="021B085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621AC7E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router 1</w:t>
      </w:r>
    </w:p>
    <w:p w14:paraId="3873661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interface 1</w:t>
      </w:r>
    </w:p>
    <w:p w14:paraId="3E1FB52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bind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</w:t>
      </w:r>
      <w:proofErr w:type="gramEnd"/>
    </w:p>
    <w:p w14:paraId="61747EB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4D2F0B0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20C5DFE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    client-id mac</w:t>
      </w:r>
    </w:p>
    <w:p w14:paraId="622AB5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                exit</w:t>
      </w:r>
    </w:p>
    <w:p w14:paraId="1B866A6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0EACE2D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exit</w:t>
      </w:r>
    </w:p>
    <w:p w14:paraId="1987EBE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interface 2</w:t>
      </w:r>
    </w:p>
    <w:p w14:paraId="0E72294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bind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2</w:t>
      </w:r>
      <w:proofErr w:type="gramEnd"/>
    </w:p>
    <w:p w14:paraId="4CA573C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0256CED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5748ECA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client-id mac</w:t>
      </w:r>
    </w:p>
    <w:p w14:paraId="23AAF25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7020159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19E9838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2E685A2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457E1F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all</w:t>
      </w:r>
      <w:proofErr w:type="gramEnd"/>
    </w:p>
    <w:p w14:paraId="6A84790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7722DEB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0FC7445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•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check the parameters the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modem  sim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1</w:t>
      </w:r>
    </w:p>
    <w:p w14:paraId="6A965FA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5E0688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configure port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</w:t>
      </w:r>
      <w:proofErr w:type="gramEnd"/>
    </w:p>
    <w:p w14:paraId="2D16DB3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E55E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5A6BBAB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1E7378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E4B0F1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08EAA5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6C2A96C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866758044466866  (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Example)</w:t>
      </w:r>
    </w:p>
    <w:p w14:paraId="38E7978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51 :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-75</w:t>
      </w:r>
    </w:p>
    <w:p w14:paraId="27ACEF4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306483C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1B21703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6CD9F96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0141594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6E64F3F3" w14:textId="54BBA5AB" w:rsidR="0032260D" w:rsidRPr="00DA51F4" w:rsidRDefault="0032260D" w:rsidP="00387BA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</w:rPr>
        <w:t xml:space="preserve">: </w:t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31EFA6E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74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991"/>
      </w:tblGrid>
      <w:tr w:rsidR="0032260D" w:rsidRPr="00DA51F4" w14:paraId="2A697232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E33FBD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1229C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32260D" w:rsidRPr="00DA51F4" w14:paraId="4BB4FD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EB27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L3)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26CCF" w14:textId="77777777" w:rsidR="0032260D" w:rsidRPr="00DA51F4" w:rsidRDefault="0032260D" w:rsidP="004A3636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32260D" w:rsidRPr="00DA51F4" w14:paraId="71BC32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5F3A5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0F322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32260D" w:rsidRPr="00DA51F4" w14:paraId="5B848EA5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26A5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EC-25EFA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L1)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938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32260D" w:rsidRPr="00DA51F4" w14:paraId="49EE0E8F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248A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EC-25AFA 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L2)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37862" w14:textId="77777777" w:rsidR="0032260D" w:rsidRPr="00DA51F4" w:rsidRDefault="0032260D" w:rsidP="004A3636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4D120E" w:rsidRPr="00767145" w14:paraId="0AFA16B4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820EE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3950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477B5BD7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39F6C" w14:textId="77777777" w:rsidR="00387BAA" w:rsidRPr="00387BAA" w:rsidRDefault="00387BAA" w:rsidP="00283056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 L-450A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E7D24B" w14:textId="77777777" w:rsidR="00387BAA" w:rsidRPr="00387BAA" w:rsidRDefault="00387BAA" w:rsidP="00283056">
            <w:pPr>
              <w:rPr>
                <w:color w:val="000000"/>
                <w:highlight w:val="cyan"/>
              </w:rPr>
            </w:pPr>
            <w:proofErr w:type="gramStart"/>
            <w:r w:rsidRPr="00387BAA">
              <w:rPr>
                <w:color w:val="000000"/>
                <w:highlight w:val="cyan"/>
              </w:rPr>
              <w:t>Firmware :</w:t>
            </w:r>
            <w:proofErr w:type="gramEnd"/>
            <w:r w:rsidRPr="00387BAA">
              <w:rPr>
                <w:color w:val="000000"/>
                <w:highlight w:val="cyan"/>
              </w:rPr>
              <w:t xml:space="preserve"> 0.3.4.1/ML620EUV12_RELEASE_20220709</w:t>
            </w:r>
          </w:p>
        </w:tc>
      </w:tr>
    </w:tbl>
    <w:p w14:paraId="4CB15E5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B7BFF26" w14:textId="77777777" w:rsidR="0032260D" w:rsidRPr="00DA51F4" w:rsidRDefault="0032260D" w:rsidP="0032260D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lastRenderedPageBreak/>
        <w:t>Example:</w:t>
      </w:r>
      <w:r w:rsidRPr="00DA51F4">
        <w:rPr>
          <w:noProof/>
          <w:highlight w:val="cyan"/>
        </w:rPr>
        <w:drawing>
          <wp:inline distT="0" distB="0" distL="0" distR="0" wp14:anchorId="193B5194" wp14:editId="13B54FE5">
            <wp:extent cx="5971540" cy="5340985"/>
            <wp:effectExtent l="0" t="0" r="0" b="0"/>
            <wp:docPr id="1184530482" name="Picture 118453048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482" name="Picture 1184530482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7B5" w14:textId="77777777" w:rsidR="0032260D" w:rsidRPr="00DA51F4" w:rsidRDefault="0032260D" w:rsidP="0032260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cyan"/>
        </w:rPr>
      </w:pPr>
    </w:p>
    <w:p w14:paraId="437E11F7" w14:textId="77777777" w:rsidR="0032260D" w:rsidRPr="00DA51F4" w:rsidRDefault="0032260D" w:rsidP="0032260D">
      <w:pPr>
        <w:pStyle w:val="Para"/>
        <w:rPr>
          <w:highlight w:val="cyan"/>
        </w:rPr>
      </w:pPr>
    </w:p>
    <w:p w14:paraId="56840A4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28AD53B" w14:textId="77777777" w:rsidR="0032260D" w:rsidRPr="00DA51F4" w:rsidRDefault="0032260D" w:rsidP="0032260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Exit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all</w:t>
      </w:r>
      <w:proofErr w:type="gramEnd"/>
    </w:p>
    <w:p w14:paraId="4322FBF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0283FA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 port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2</w:t>
      </w:r>
      <w:proofErr w:type="gramEnd"/>
    </w:p>
    <w:p w14:paraId="131E506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0CFFEA8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50D5AFE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0C965B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94F030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734FC1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36B6D2B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866758044466866  (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Example)</w:t>
      </w:r>
    </w:p>
    <w:p w14:paraId="1EBDCB2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51 :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-75</w:t>
      </w:r>
    </w:p>
    <w:p w14:paraId="72289FB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1B8420E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36EFD7E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2A39738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7912FDD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68A18A4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1842D03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  <w:rtl/>
        </w:rPr>
        <w:tab/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563987B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32260D" w:rsidRPr="00DA51F4" w14:paraId="7953F710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8188637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E1ED28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32260D" w:rsidRPr="00DA51F4" w14:paraId="295DB99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A115B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8A34E" w14:textId="77777777" w:rsidR="0032260D" w:rsidRPr="00DA51F4" w:rsidRDefault="0032260D" w:rsidP="004A3636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32260D" w:rsidRPr="00DA51F4" w14:paraId="6AE884FF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65A16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DAAB41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32260D" w:rsidRPr="00DA51F4" w14:paraId="0C2665D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3272A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EC-25EFA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27244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32260D" w:rsidRPr="00DA51F4" w14:paraId="2A1DB293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E6384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EC-25AFA 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C9A72" w14:textId="77777777" w:rsidR="0032260D" w:rsidRPr="00DA51F4" w:rsidRDefault="0032260D" w:rsidP="004A3636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4D120E" w:rsidRPr="00767145" w14:paraId="163B4625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22B608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E0D27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038D8E5E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85AE8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470F1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</w:tbl>
    <w:p w14:paraId="50587CD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DBABF86" w14:textId="77777777" w:rsidR="0032260D" w:rsidRPr="00DA51F4" w:rsidRDefault="0032260D" w:rsidP="0032260D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t>Example:</w:t>
      </w:r>
      <w:r w:rsidRPr="00DA51F4">
        <w:rPr>
          <w:noProof/>
          <w:highlight w:val="cyan"/>
        </w:rPr>
        <w:drawing>
          <wp:inline distT="0" distB="0" distL="0" distR="0" wp14:anchorId="2DC6AF5A" wp14:editId="3A41DB26">
            <wp:extent cx="5971540" cy="5340985"/>
            <wp:effectExtent l="0" t="0" r="0" b="0"/>
            <wp:docPr id="1332376058" name="Picture 13323760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6058" name="Picture 1332376058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7A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66C54B2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9E149A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12D33269" w14:textId="77777777" w:rsidR="0032260D" w:rsidRPr="00DA51F4" w:rsidRDefault="0032260D" w:rsidP="0032260D">
      <w:pPr>
        <w:pStyle w:val="Para"/>
        <w:rPr>
          <w:highlight w:val="cyan"/>
        </w:rPr>
      </w:pPr>
    </w:p>
    <w:p w14:paraId="4B419619" w14:textId="77777777" w:rsidR="0032260D" w:rsidRPr="00DA51F4" w:rsidRDefault="0032260D" w:rsidP="0032260D">
      <w:pPr>
        <w:pStyle w:val="Para"/>
        <w:rPr>
          <w:highlight w:val="cyan"/>
        </w:rPr>
      </w:pPr>
    </w:p>
    <w:p w14:paraId="2E282083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54741CDA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0583BA2E" w14:textId="77777777" w:rsidR="0032260D" w:rsidRPr="00DA51F4" w:rsidRDefault="0032260D" w:rsidP="0032260D">
      <w:pPr>
        <w:pStyle w:val="Para"/>
        <w:ind w:left="720" w:firstLine="0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 xml:space="preserve">exit </w:t>
      </w:r>
      <w:proofErr w:type="gramStart"/>
      <w:r w:rsidRPr="00DA51F4">
        <w:rPr>
          <w:highlight w:val="cyan"/>
        </w:rPr>
        <w:t>all</w:t>
      </w:r>
      <w:proofErr w:type="gramEnd"/>
    </w:p>
    <w:p w14:paraId="298A282A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3433A89A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logon debug</w:t>
      </w:r>
    </w:p>
    <w:p w14:paraId="3CD7F184" w14:textId="77777777" w:rsidR="0032260D" w:rsidRPr="00DA51F4" w:rsidRDefault="0032260D" w:rsidP="0032260D">
      <w:pPr>
        <w:pStyle w:val="Para"/>
        <w:rPr>
          <w:highlight w:val="cyan"/>
        </w:rPr>
      </w:pPr>
    </w:p>
    <w:p w14:paraId="43591910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key code to </w:t>
      </w:r>
      <w:proofErr w:type="spellStart"/>
      <w:proofErr w:type="gramStart"/>
      <w:r w:rsidRPr="00DA51F4">
        <w:rPr>
          <w:highlight w:val="cyan"/>
        </w:rPr>
        <w:t>Decryptor</w:t>
      </w:r>
      <w:proofErr w:type="spellEnd"/>
      <w:proofErr w:type="gramEnd"/>
    </w:p>
    <w:p w14:paraId="4C2358EC" w14:textId="77777777" w:rsidR="0032260D" w:rsidRPr="00DA51F4" w:rsidRDefault="0032260D" w:rsidP="0032260D">
      <w:pPr>
        <w:pStyle w:val="Para"/>
        <w:rPr>
          <w:highlight w:val="cyan"/>
        </w:rPr>
      </w:pPr>
    </w:p>
    <w:p w14:paraId="031734F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press on “change </w:t>
      </w:r>
      <w:proofErr w:type="gramStart"/>
      <w:r w:rsidRPr="00DA51F4">
        <w:rPr>
          <w:highlight w:val="cyan"/>
        </w:rPr>
        <w:t>pass”</w:t>
      </w:r>
      <w:proofErr w:type="gramEnd"/>
    </w:p>
    <w:p w14:paraId="2C57E2C4" w14:textId="77777777" w:rsidR="0032260D" w:rsidRPr="00DA51F4" w:rsidRDefault="0032260D" w:rsidP="0032260D">
      <w:pPr>
        <w:pStyle w:val="Para"/>
        <w:rPr>
          <w:highlight w:val="cyan"/>
        </w:rPr>
      </w:pPr>
    </w:p>
    <w:p w14:paraId="42A3366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result and past them to password line in </w:t>
      </w:r>
      <w:proofErr w:type="spellStart"/>
      <w:proofErr w:type="gramStart"/>
      <w:r w:rsidRPr="00DA51F4">
        <w:rPr>
          <w:highlight w:val="cyan"/>
        </w:rPr>
        <w:t>procomm</w:t>
      </w:r>
      <w:proofErr w:type="spellEnd"/>
      <w:proofErr w:type="gramEnd"/>
    </w:p>
    <w:p w14:paraId="0A6BA714" w14:textId="77777777" w:rsidR="0032260D" w:rsidRPr="00DA51F4" w:rsidRDefault="0032260D" w:rsidP="0032260D">
      <w:pPr>
        <w:pStyle w:val="Para"/>
        <w:rPr>
          <w:highlight w:val="cyan"/>
        </w:rPr>
      </w:pPr>
    </w:p>
    <w:p w14:paraId="5EF55593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debug shell</w:t>
      </w:r>
    </w:p>
    <w:p w14:paraId="04E0C1CC" w14:textId="77777777" w:rsidR="0032260D" w:rsidRPr="00DA51F4" w:rsidRDefault="0032260D" w:rsidP="0032260D">
      <w:pPr>
        <w:pStyle w:val="Para"/>
        <w:rPr>
          <w:highlight w:val="cyan"/>
        </w:rPr>
      </w:pPr>
    </w:p>
    <w:p w14:paraId="3D7756F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</w:r>
    </w:p>
    <w:p w14:paraId="26505A36" w14:textId="77777777" w:rsidR="0032260D" w:rsidRPr="00DA51F4" w:rsidRDefault="0032260D" w:rsidP="0032260D">
      <w:pPr>
        <w:pStyle w:val="Para"/>
        <w:rPr>
          <w:highlight w:val="cyan"/>
        </w:rPr>
      </w:pPr>
    </w:p>
    <w:p w14:paraId="73A19597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p w14:paraId="18F4C91B" w14:textId="77777777" w:rsidR="0032260D" w:rsidRPr="00DA51F4" w:rsidRDefault="0032260D" w:rsidP="0032260D">
      <w:pPr>
        <w:pStyle w:val="Para"/>
        <w:rPr>
          <w:highlight w:val="cyan"/>
        </w:rPr>
      </w:pPr>
    </w:p>
    <w:p w14:paraId="01D3BF0B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Example:</w:t>
      </w:r>
    </w:p>
    <w:p w14:paraId="3354BF3F" w14:textId="77777777" w:rsidR="0032260D" w:rsidRPr="00DA51F4" w:rsidRDefault="0032260D" w:rsidP="0032260D">
      <w:pPr>
        <w:pStyle w:val="Para"/>
        <w:rPr>
          <w:highlight w:val="cyan"/>
        </w:rPr>
      </w:pPr>
    </w:p>
    <w:p w14:paraId="55399AD8" w14:textId="77777777" w:rsidR="0032260D" w:rsidRPr="00DA51F4" w:rsidRDefault="0032260D" w:rsidP="0032260D">
      <w:pPr>
        <w:pStyle w:val="Para"/>
        <w:rPr>
          <w:highlight w:val="cyan"/>
        </w:rPr>
      </w:pPr>
    </w:p>
    <w:p w14:paraId="1DF641D6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 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</w:t>
      </w:r>
      <w:proofErr w:type="gramStart"/>
      <w:r w:rsidRPr="00DA51F4">
        <w:rPr>
          <w:highlight w:val="cyan"/>
        </w:rPr>
        <w:t>/]#</w:t>
      </w:r>
      <w:proofErr w:type="gramEnd"/>
      <w:r w:rsidRPr="00DA51F4">
        <w:rPr>
          <w:highlight w:val="cyan"/>
        </w:rPr>
        <w:t xml:space="preserve"> ping 8.8.8.8 -I wwan0 -c 5</w:t>
      </w:r>
    </w:p>
    <w:p w14:paraId="0B4881C4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46.210.111.173 wwan0: 56(84) bytes of data.</w:t>
      </w:r>
    </w:p>
    <w:p w14:paraId="77A6F991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time=153 </w:t>
      </w:r>
      <w:proofErr w:type="spellStart"/>
      <w:r w:rsidRPr="00DA51F4">
        <w:rPr>
          <w:highlight w:val="cyan"/>
        </w:rPr>
        <w:t>ms</w:t>
      </w:r>
      <w:proofErr w:type="spellEnd"/>
    </w:p>
    <w:p w14:paraId="5BC126CF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time=37.3 </w:t>
      </w:r>
      <w:proofErr w:type="spellStart"/>
      <w:r w:rsidRPr="00DA51F4">
        <w:rPr>
          <w:highlight w:val="cyan"/>
        </w:rPr>
        <w:t>ms</w:t>
      </w:r>
      <w:proofErr w:type="spellEnd"/>
    </w:p>
    <w:p w14:paraId="1BFACC36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time=37.4 </w:t>
      </w:r>
      <w:proofErr w:type="spellStart"/>
      <w:r w:rsidRPr="00DA51F4">
        <w:rPr>
          <w:highlight w:val="cyan"/>
        </w:rPr>
        <w:t>ms</w:t>
      </w:r>
      <w:proofErr w:type="spellEnd"/>
    </w:p>
    <w:p w14:paraId="7F78F480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5E48DE3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2C82C139" w14:textId="77777777" w:rsidR="0032260D" w:rsidRPr="00DA51F4" w:rsidRDefault="0032260D" w:rsidP="0032260D">
      <w:pPr>
        <w:pStyle w:val="Para"/>
        <w:rPr>
          <w:highlight w:val="cyan"/>
        </w:rPr>
      </w:pPr>
    </w:p>
    <w:p w14:paraId="2F3B733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p w14:paraId="16C0A23C" w14:textId="77777777" w:rsidR="0032260D" w:rsidRPr="00DA51F4" w:rsidRDefault="0032260D" w:rsidP="0032260D">
      <w:pPr>
        <w:pStyle w:val="Para"/>
        <w:rPr>
          <w:highlight w:val="cyan"/>
        </w:rPr>
      </w:pPr>
    </w:p>
    <w:p w14:paraId="771C9EA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--- 8.8.8.8 ping statistics ---</w:t>
      </w:r>
    </w:p>
    <w:p w14:paraId="20004C9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5 packets transmitted, 5 received, 0% packet loss, time </w:t>
      </w:r>
      <w:proofErr w:type="gramStart"/>
      <w:r w:rsidRPr="00DA51F4">
        <w:rPr>
          <w:highlight w:val="cyan"/>
        </w:rPr>
        <w:t>3001ms</w:t>
      </w:r>
      <w:proofErr w:type="gramEnd"/>
    </w:p>
    <w:p w14:paraId="4687B697" w14:textId="77777777" w:rsidR="0032260D" w:rsidRPr="00DA51F4" w:rsidRDefault="0032260D" w:rsidP="0032260D">
      <w:pPr>
        <w:pStyle w:val="Para"/>
        <w:rPr>
          <w:highlight w:val="cyan"/>
        </w:rPr>
      </w:pPr>
      <w:proofErr w:type="spellStart"/>
      <w:r w:rsidRPr="00DA51F4">
        <w:rPr>
          <w:highlight w:val="cyan"/>
        </w:rPr>
        <w:t>rtt</w:t>
      </w:r>
      <w:proofErr w:type="spellEnd"/>
      <w:r w:rsidRPr="00DA51F4">
        <w:rPr>
          <w:highlight w:val="cyan"/>
        </w:rPr>
        <w:t xml:space="preserve"> min/avg/max/</w:t>
      </w:r>
      <w:proofErr w:type="spellStart"/>
      <w:r w:rsidRPr="00DA51F4">
        <w:rPr>
          <w:highlight w:val="cyan"/>
        </w:rPr>
        <w:t>mdev</w:t>
      </w:r>
      <w:proofErr w:type="spellEnd"/>
      <w:r w:rsidRPr="00DA51F4">
        <w:rPr>
          <w:highlight w:val="cyan"/>
        </w:rPr>
        <w:t xml:space="preserve"> = 37.350/68.154/153.077/49.123 </w:t>
      </w:r>
      <w:proofErr w:type="spellStart"/>
      <w:r w:rsidRPr="00DA51F4">
        <w:rPr>
          <w:highlight w:val="cyan"/>
        </w:rPr>
        <w:t>ms</w:t>
      </w:r>
      <w:proofErr w:type="spellEnd"/>
    </w:p>
    <w:p w14:paraId="5F74A85A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</w:t>
      </w:r>
      <w:proofErr w:type="gramStart"/>
      <w:r w:rsidRPr="00DA51F4">
        <w:rPr>
          <w:highlight w:val="cyan"/>
        </w:rPr>
        <w:t>/]#</w:t>
      </w:r>
      <w:proofErr w:type="gramEnd"/>
      <w:r w:rsidRPr="00DA51F4">
        <w:rPr>
          <w:highlight w:val="cyan"/>
        </w:rPr>
        <w:t xml:space="preserve"> ping 8.8.8.8 -I wwan1  -c 5</w:t>
      </w:r>
    </w:p>
    <w:p w14:paraId="196B7B4F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46.210.126.145 wwan1: 56(84) bytes of data.</w:t>
      </w:r>
    </w:p>
    <w:p w14:paraId="4B664DC8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time=48.3 </w:t>
      </w:r>
      <w:proofErr w:type="spellStart"/>
      <w:r w:rsidRPr="00DA51F4">
        <w:rPr>
          <w:highlight w:val="cyan"/>
        </w:rPr>
        <w:t>ms</w:t>
      </w:r>
      <w:proofErr w:type="spellEnd"/>
    </w:p>
    <w:p w14:paraId="2EC2C175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time=32.3 </w:t>
      </w:r>
      <w:proofErr w:type="spellStart"/>
      <w:r w:rsidRPr="00DA51F4">
        <w:rPr>
          <w:highlight w:val="cyan"/>
        </w:rPr>
        <w:t>ms</w:t>
      </w:r>
      <w:proofErr w:type="spellEnd"/>
    </w:p>
    <w:p w14:paraId="00846A24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time=31.5 </w:t>
      </w:r>
      <w:proofErr w:type="spellStart"/>
      <w:r w:rsidRPr="00DA51F4">
        <w:rPr>
          <w:highlight w:val="cyan"/>
        </w:rPr>
        <w:t>ms</w:t>
      </w:r>
      <w:proofErr w:type="spellEnd"/>
    </w:p>
    <w:p w14:paraId="72E8A93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lastRenderedPageBreak/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62B171E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4C6BDA79" w14:textId="77777777" w:rsidR="0032260D" w:rsidRPr="00DA51F4" w:rsidRDefault="0032260D" w:rsidP="0032260D">
      <w:pPr>
        <w:pStyle w:val="Para"/>
        <w:rPr>
          <w:highlight w:val="cyan"/>
        </w:rPr>
      </w:pPr>
    </w:p>
    <w:p w14:paraId="60A94433" w14:textId="77777777" w:rsidR="0032260D" w:rsidRPr="00DA51F4" w:rsidRDefault="0032260D" w:rsidP="0032260D">
      <w:pPr>
        <w:pStyle w:val="Para"/>
        <w:rPr>
          <w:highlight w:val="cyan"/>
        </w:rPr>
      </w:pPr>
    </w:p>
    <w:p w14:paraId="58AA361D" w14:textId="77777777" w:rsidR="0032260D" w:rsidRPr="00E30BB1" w:rsidRDefault="0032260D" w:rsidP="0032260D">
      <w:pPr>
        <w:pStyle w:val="Para"/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bookmarkEnd w:id="67"/>
    <w:p w14:paraId="14EACB5B" w14:textId="77777777" w:rsidR="0032260D" w:rsidRDefault="0032260D" w:rsidP="0032260D">
      <w:pPr>
        <w:pStyle w:val="Para"/>
      </w:pPr>
    </w:p>
    <w:p w14:paraId="0E882D37" w14:textId="77777777" w:rsidR="0032260D" w:rsidRDefault="0032260D" w:rsidP="0032260D">
      <w:pPr>
        <w:pStyle w:val="Para"/>
      </w:pPr>
    </w:p>
    <w:p w14:paraId="64AB8E30" w14:textId="77777777" w:rsidR="0032260D" w:rsidRDefault="0032260D" w:rsidP="00F70402">
      <w:pPr>
        <w:pStyle w:val="Para"/>
      </w:pPr>
    </w:p>
    <w:p w14:paraId="2ED3C867" w14:textId="77777777" w:rsidR="00F70402" w:rsidRDefault="00F70402" w:rsidP="00F70402">
      <w:pPr>
        <w:pStyle w:val="Para"/>
      </w:pPr>
    </w:p>
    <w:p w14:paraId="1DAF06C2" w14:textId="77777777" w:rsidR="00F70402" w:rsidRDefault="00F70402" w:rsidP="00F70402">
      <w:pPr>
        <w:pStyle w:val="Para"/>
      </w:pPr>
    </w:p>
    <w:p w14:paraId="158DEFA5" w14:textId="77777777" w:rsidR="00F70402" w:rsidRDefault="00F70402" w:rsidP="00F70402">
      <w:pPr>
        <w:pStyle w:val="Para"/>
      </w:pPr>
    </w:p>
    <w:p w14:paraId="66FFA88B" w14:textId="77777777" w:rsidR="00F70402" w:rsidRPr="00E30BB1" w:rsidRDefault="00F70402" w:rsidP="00F70402">
      <w:pPr>
        <w:pStyle w:val="Para"/>
      </w:pPr>
    </w:p>
    <w:p w14:paraId="789CB032" w14:textId="3093BE8C" w:rsidR="00FC7C7A" w:rsidRPr="00E30BB1" w:rsidRDefault="00645E8C" w:rsidP="001D5CA2">
      <w:pPr>
        <w:pStyle w:val="Heading2"/>
      </w:pPr>
      <w:bookmarkStart w:id="73" w:name="_Toc94452522"/>
      <w:bookmarkStart w:id="74" w:name="_Toc36362371"/>
      <w:r w:rsidRPr="00E30BB1">
        <w:t xml:space="preserve">TEST </w:t>
      </w:r>
      <w:r w:rsidR="00FC7C7A" w:rsidRPr="00E30BB1">
        <w:t>RS232 for only port s1 Option</w:t>
      </w:r>
      <w:r w:rsidR="00FC7C7A" w:rsidRPr="00E30BB1">
        <w:rPr>
          <w:rFonts w:hint="cs"/>
          <w:rtl/>
        </w:rPr>
        <w:t xml:space="preserve"> </w:t>
      </w:r>
      <w:r w:rsidR="00FC7C7A" w:rsidRPr="00E30BB1">
        <w:t>2RS</w:t>
      </w:r>
      <w:r w:rsidR="008B22CC">
        <w:t>/RSI</w:t>
      </w:r>
      <w:r w:rsidR="00FC7C7A" w:rsidRPr="00E30BB1">
        <w:t xml:space="preserve"> (according to option)</w:t>
      </w:r>
      <w:bookmarkEnd w:id="73"/>
    </w:p>
    <w:p w14:paraId="08614380" w14:textId="0D4AA24E" w:rsidR="00FC7C7A" w:rsidRPr="00E30BB1" w:rsidRDefault="00FC7C7A" w:rsidP="00FC7C7A">
      <w:pPr>
        <w:pStyle w:val="Para"/>
      </w:pPr>
    </w:p>
    <w:p w14:paraId="7C93FF4A" w14:textId="4BDB4BB6" w:rsidR="00FC7C7A" w:rsidRPr="00E30BB1" w:rsidRDefault="00FC7C7A" w:rsidP="00FC7C7A">
      <w:pPr>
        <w:pStyle w:val="Para"/>
      </w:pPr>
      <w:r w:rsidRPr="00E30BB1">
        <w:t>Note: Only I</w:t>
      </w:r>
      <w:r w:rsidR="00E61D28" w:rsidRPr="00E30BB1">
        <w:t>f</w:t>
      </w:r>
      <w:r w:rsidRPr="00E30BB1">
        <w:t xml:space="preserve"> have two ports S</w:t>
      </w:r>
      <w:proofErr w:type="gramStart"/>
      <w:r w:rsidRPr="00E30BB1">
        <w:t>1,S</w:t>
      </w:r>
      <w:proofErr w:type="gramEnd"/>
      <w:r w:rsidRPr="00E30BB1">
        <w:t>2</w:t>
      </w:r>
    </w:p>
    <w:p w14:paraId="54B5A93A" w14:textId="77777777" w:rsidR="00FC7C7A" w:rsidRPr="00E30BB1" w:rsidRDefault="00FC7C7A" w:rsidP="00FC7C7A">
      <w:pPr>
        <w:pStyle w:val="Para"/>
      </w:pPr>
    </w:p>
    <w:p w14:paraId="03414070" w14:textId="778B6B0A" w:rsidR="00FC7C7A" w:rsidRPr="00E30BB1" w:rsidRDefault="00FC7C7A" w:rsidP="00FC7C7A">
      <w:pPr>
        <w:pStyle w:val="Para"/>
        <w:numPr>
          <w:ilvl w:val="0"/>
          <w:numId w:val="41"/>
        </w:numPr>
      </w:pPr>
      <w:r w:rsidRPr="00E30BB1">
        <w:t>Set the bellow setup:</w:t>
      </w:r>
    </w:p>
    <w:p w14:paraId="55B76430" w14:textId="268A79A8" w:rsidR="00FC7C7A" w:rsidRPr="00E30BB1" w:rsidRDefault="00FC7C7A" w:rsidP="00FC7C7A">
      <w:pPr>
        <w:pStyle w:val="Para"/>
        <w:ind w:left="1279" w:firstLine="0"/>
      </w:pPr>
    </w:p>
    <w:p w14:paraId="2969E398" w14:textId="4B9BA050" w:rsidR="00FC7C7A" w:rsidRPr="00E30BB1" w:rsidRDefault="00FC7C7A" w:rsidP="00FC7C7A">
      <w:pPr>
        <w:pStyle w:val="Para"/>
        <w:ind w:left="1279" w:firstLine="0"/>
      </w:pPr>
      <w:r w:rsidRPr="00E30BB1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Pr="00E30BB1" w:rsidRDefault="00FC7C7A" w:rsidP="00FC7C7A">
      <w:pPr>
        <w:pStyle w:val="Para"/>
        <w:ind w:left="1279" w:firstLine="0"/>
      </w:pPr>
    </w:p>
    <w:p w14:paraId="51ABDB81" w14:textId="0B8D29C9" w:rsidR="00BB5A52" w:rsidRPr="00E30BB1" w:rsidRDefault="00BB5A52" w:rsidP="00BB5A52">
      <w:pPr>
        <w:pStyle w:val="Para"/>
        <w:ind w:left="1279" w:firstLine="0"/>
        <w:jc w:val="center"/>
      </w:pPr>
      <w:r w:rsidRPr="00E30BB1">
        <w:t xml:space="preserve">Figure </w:t>
      </w:r>
      <w:proofErr w:type="gramStart"/>
      <w:r w:rsidR="003856A5" w:rsidRPr="00E30BB1">
        <w:t>5</w:t>
      </w:r>
      <w:r w:rsidRPr="00E30BB1">
        <w:t xml:space="preserve"> :</w:t>
      </w:r>
      <w:proofErr w:type="gramEnd"/>
      <w:r w:rsidRPr="00E30BB1">
        <w:t xml:space="preserve"> SF-1P Test for RS232</w:t>
      </w:r>
      <w:r w:rsidR="00C62A0E" w:rsidRPr="00E30BB1">
        <w:t xml:space="preserve"> the port s1 only</w:t>
      </w:r>
    </w:p>
    <w:p w14:paraId="2F73E47E" w14:textId="0C117FF5" w:rsidR="00FC7C7A" w:rsidRPr="00E30BB1" w:rsidRDefault="00FC7C7A" w:rsidP="00FC7C7A">
      <w:pPr>
        <w:pStyle w:val="Para"/>
        <w:ind w:left="1279" w:firstLine="0"/>
      </w:pPr>
    </w:p>
    <w:p w14:paraId="501D3833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The RS232 may be tested with LINUX commands:</w:t>
      </w:r>
    </w:p>
    <w:p w14:paraId="0C01EAAD" w14:textId="77777777" w:rsidR="00FC7C7A" w:rsidRPr="00E30BB1" w:rsidRDefault="00FC7C7A" w:rsidP="00FC7C7A">
      <w:pPr>
        <w:pStyle w:val="Para"/>
        <w:ind w:left="1279"/>
      </w:pPr>
    </w:p>
    <w:p w14:paraId="4094A2C6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Go into SF-1</w:t>
      </w:r>
      <w:proofErr w:type="gramStart"/>
      <w:r w:rsidRPr="00E30BB1">
        <w:t>P  Linux</w:t>
      </w:r>
      <w:proofErr w:type="gramEnd"/>
      <w:r w:rsidRPr="00E30BB1">
        <w:t xml:space="preserve"> shell the following:</w:t>
      </w:r>
    </w:p>
    <w:p w14:paraId="21355B0D" w14:textId="77777777" w:rsidR="00FC7C7A" w:rsidRPr="00E30BB1" w:rsidRDefault="00FC7C7A" w:rsidP="00FC7C7A">
      <w:pPr>
        <w:pStyle w:val="Para"/>
        <w:ind w:left="1279"/>
      </w:pPr>
    </w:p>
    <w:p w14:paraId="16F2C263" w14:textId="77777777" w:rsidR="00FC7C7A" w:rsidRPr="00E30BB1" w:rsidRDefault="00FC7C7A" w:rsidP="00FC7C7A">
      <w:pPr>
        <w:pStyle w:val="Para"/>
        <w:ind w:left="1279"/>
      </w:pPr>
      <w:r w:rsidRPr="00E30BB1">
        <w:t>user&gt;</w:t>
      </w:r>
      <w:proofErr w:type="spellStart"/>
      <w:r w:rsidRPr="00E30BB1">
        <w:t>su</w:t>
      </w:r>
      <w:proofErr w:type="spellEnd"/>
    </w:p>
    <w:p w14:paraId="7A18206F" w14:textId="77777777" w:rsidR="00FC7C7A" w:rsidRPr="00E30BB1" w:rsidRDefault="00FC7C7A" w:rsidP="00FC7C7A">
      <w:pPr>
        <w:pStyle w:val="Para"/>
        <w:ind w:left="1279"/>
      </w:pPr>
      <w:r w:rsidRPr="00E30BB1">
        <w:t>password&gt;1234</w:t>
      </w:r>
    </w:p>
    <w:p w14:paraId="0AA145AD" w14:textId="77777777" w:rsidR="00FC7C7A" w:rsidRPr="00E30BB1" w:rsidRDefault="00FC7C7A" w:rsidP="00FC7C7A">
      <w:pPr>
        <w:pStyle w:val="Para"/>
        <w:ind w:left="1279"/>
      </w:pPr>
      <w:r w:rsidRPr="00E30BB1">
        <w:t xml:space="preserve">SF-1p# logon debug    </w:t>
      </w:r>
    </w:p>
    <w:p w14:paraId="67FAC15B" w14:textId="77777777" w:rsidR="00FC7C7A" w:rsidRPr="00E30BB1" w:rsidRDefault="00FC7C7A" w:rsidP="00FC7C7A">
      <w:pPr>
        <w:pStyle w:val="Para"/>
        <w:ind w:left="1279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19D8B327" w14:textId="77777777" w:rsidR="00FC7C7A" w:rsidRPr="00E30BB1" w:rsidRDefault="00FC7C7A" w:rsidP="00FC7C7A">
      <w:pPr>
        <w:pStyle w:val="Para"/>
        <w:ind w:left="1279"/>
      </w:pPr>
      <w:r w:rsidRPr="00E30BB1">
        <w:t xml:space="preserve">          Challenge code: (10 figure numbers) </w:t>
      </w:r>
    </w:p>
    <w:p w14:paraId="166686BD" w14:textId="05CF959E" w:rsidR="00FC7C7A" w:rsidRPr="00E30BB1" w:rsidRDefault="00FC7C7A" w:rsidP="00FC7C7A">
      <w:pPr>
        <w:pStyle w:val="Para"/>
        <w:ind w:left="1279" w:firstLine="0"/>
      </w:pPr>
      <w:r w:rsidRPr="00E30BB1">
        <w:t xml:space="preserve">Open </w:t>
      </w:r>
      <w:proofErr w:type="spellStart"/>
      <w:r w:rsidRPr="00E30BB1">
        <w:t>Decryptor</w:t>
      </w:r>
      <w:proofErr w:type="spellEnd"/>
    </w:p>
    <w:p w14:paraId="07AB816E" w14:textId="599100D2" w:rsidR="00FC7C7A" w:rsidRPr="00E30BB1" w:rsidRDefault="00FC7C7A" w:rsidP="00FC7C7A">
      <w:pPr>
        <w:pStyle w:val="Para"/>
        <w:ind w:left="1279" w:firstLine="0"/>
      </w:pPr>
    </w:p>
    <w:p w14:paraId="2AD96A68" w14:textId="7B5FA048" w:rsidR="00FC7C7A" w:rsidRPr="00E30BB1" w:rsidRDefault="00FC7C7A" w:rsidP="00FC7C7A">
      <w:pPr>
        <w:pStyle w:val="Para"/>
        <w:ind w:left="1279" w:firstLine="0"/>
      </w:pPr>
      <w:r w:rsidRPr="00E30BB1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Pr="00E30BB1" w:rsidRDefault="00FC7C7A" w:rsidP="00FC7C7A">
      <w:pPr>
        <w:pStyle w:val="Para"/>
        <w:ind w:left="1279" w:firstLine="0"/>
      </w:pPr>
    </w:p>
    <w:p w14:paraId="79875389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Enter the code</w:t>
      </w:r>
      <w:proofErr w:type="gramStart"/>
      <w:r w:rsidRPr="00E30BB1">
        <w:t xml:space="preserve">   (</w:t>
      </w:r>
      <w:proofErr w:type="gramEnd"/>
      <w:r w:rsidRPr="00E30BB1">
        <w:t>Challenge code:  in the field key)</w:t>
      </w:r>
    </w:p>
    <w:p w14:paraId="579CB39E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Push on (change pass), you will get a number (Result)</w:t>
      </w:r>
    </w:p>
    <w:p w14:paraId="31A39030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Insert the number to UUT</w:t>
      </w:r>
    </w:p>
    <w:p w14:paraId="6ADF4878" w14:textId="77777777" w:rsidR="00FC7C7A" w:rsidRPr="00E30BB1" w:rsidRDefault="00FC7C7A" w:rsidP="00FC7C7A">
      <w:pPr>
        <w:pStyle w:val="Para"/>
        <w:ind w:left="1279"/>
      </w:pPr>
      <w:r w:rsidRPr="00E30BB1">
        <w:t xml:space="preserve">  password&gt;**********    </w:t>
      </w:r>
    </w:p>
    <w:p w14:paraId="12EC04EE" w14:textId="77777777" w:rsidR="00FC7C7A" w:rsidRPr="00E30BB1" w:rsidRDefault="00FC7C7A" w:rsidP="00FC7C7A">
      <w:pPr>
        <w:pStyle w:val="Para"/>
        <w:ind w:left="1279"/>
      </w:pPr>
    </w:p>
    <w:p w14:paraId="0385D024" w14:textId="77777777" w:rsidR="00FC7C7A" w:rsidRPr="00E30BB1" w:rsidRDefault="00FC7C7A" w:rsidP="00FC7C7A">
      <w:pPr>
        <w:pStyle w:val="Para"/>
        <w:ind w:left="1279"/>
      </w:pPr>
      <w:r w:rsidRPr="00E30BB1">
        <w:t xml:space="preserve">  SF-1p# debug shell    </w:t>
      </w:r>
    </w:p>
    <w:p w14:paraId="3F8EB8F7" w14:textId="77777777" w:rsidR="00FC7C7A" w:rsidRPr="00E30BB1" w:rsidRDefault="00FC7C7A" w:rsidP="00FC7C7A">
      <w:pPr>
        <w:pStyle w:val="Para"/>
        <w:ind w:left="1279"/>
      </w:pPr>
    </w:p>
    <w:p w14:paraId="615AA4EF" w14:textId="77777777" w:rsidR="00FC7C7A" w:rsidRPr="00E30BB1" w:rsidRDefault="00FC7C7A" w:rsidP="00FC7C7A">
      <w:pPr>
        <w:pStyle w:val="Para"/>
        <w:ind w:left="1279"/>
      </w:pPr>
      <w:r w:rsidRPr="00E30BB1">
        <w:t xml:space="preserve">   [</w:t>
      </w:r>
      <w:proofErr w:type="spellStart"/>
      <w:r w:rsidRPr="00E30BB1">
        <w:t>root@localhost</w:t>
      </w:r>
      <w:proofErr w:type="spellEnd"/>
      <w:r w:rsidRPr="00E30BB1">
        <w:t xml:space="preserve"> </w:t>
      </w:r>
      <w:proofErr w:type="gramStart"/>
      <w:r w:rsidRPr="00E30BB1">
        <w:t>/]#</w:t>
      </w:r>
      <w:proofErr w:type="gramEnd"/>
      <w:r w:rsidRPr="00E30BB1">
        <w:t xml:space="preserve"> </w:t>
      </w:r>
    </w:p>
    <w:p w14:paraId="6D76506B" w14:textId="77777777" w:rsidR="00FC7C7A" w:rsidRPr="00E30BB1" w:rsidRDefault="00FC7C7A" w:rsidP="00FC7C7A">
      <w:pPr>
        <w:pStyle w:val="Para"/>
        <w:ind w:left="1279"/>
      </w:pPr>
    </w:p>
    <w:p w14:paraId="3E85A529" w14:textId="3DF54A83" w:rsidR="00FC7C7A" w:rsidRPr="00E30BB1" w:rsidRDefault="00FC7C7A" w:rsidP="00FC7C7A">
      <w:pPr>
        <w:pStyle w:val="Para"/>
        <w:ind w:left="1279" w:firstLine="0"/>
      </w:pPr>
      <w:r w:rsidRPr="00E30BB1">
        <w:t>see the command:</w:t>
      </w:r>
    </w:p>
    <w:p w14:paraId="063864ED" w14:textId="3C8489B3" w:rsidR="00FC7C7A" w:rsidRPr="00E30BB1" w:rsidRDefault="00FC7C7A" w:rsidP="00FC7C7A">
      <w:pPr>
        <w:pStyle w:val="Para"/>
        <w:ind w:left="1279" w:firstLine="0"/>
      </w:pPr>
    </w:p>
    <w:p w14:paraId="43A37B4F" w14:textId="71BE5306" w:rsidR="00FC7C7A" w:rsidRPr="00E30BB1" w:rsidRDefault="00FC7C7A" w:rsidP="00FC7C7A">
      <w:pPr>
        <w:pStyle w:val="Para"/>
        <w:ind w:left="1279" w:firstLine="0"/>
      </w:pPr>
    </w:p>
    <w:p w14:paraId="707CE7C8" w14:textId="77777777" w:rsidR="00FC7C7A" w:rsidRPr="00E30BB1" w:rsidRDefault="00FC7C7A" w:rsidP="00FC7C7A">
      <w:pPr>
        <w:pStyle w:val="Para"/>
        <w:ind w:left="1279"/>
      </w:pPr>
      <w:r w:rsidRPr="00E30BB1">
        <w:t>Please connect a terminal cable to port s</w:t>
      </w:r>
      <w:proofErr w:type="gramStart"/>
      <w:r w:rsidRPr="00E30BB1">
        <w:t>1 ,s</w:t>
      </w:r>
      <w:proofErr w:type="gramEnd"/>
      <w:r w:rsidRPr="00E30BB1">
        <w:t>2  according to the drawing</w:t>
      </w:r>
    </w:p>
    <w:p w14:paraId="02D4C810" w14:textId="77777777" w:rsidR="00FC7C7A" w:rsidRPr="00E30BB1" w:rsidRDefault="00FC7C7A" w:rsidP="00FC7C7A">
      <w:pPr>
        <w:pStyle w:val="Para"/>
        <w:ind w:left="1279"/>
      </w:pPr>
    </w:p>
    <w:p w14:paraId="380BD093" w14:textId="77777777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 xml:space="preserve">    echo "1" &gt; /sys/class/</w:t>
      </w:r>
      <w:proofErr w:type="spellStart"/>
      <w:r w:rsidRPr="00E30BB1">
        <w:rPr>
          <w:b/>
          <w:bCs/>
        </w:rPr>
        <w:t>gpio</w:t>
      </w:r>
      <w:proofErr w:type="spellEnd"/>
      <w:r w:rsidRPr="00E30BB1">
        <w:rPr>
          <w:b/>
          <w:bCs/>
        </w:rPr>
        <w:t>/gpio484/value</w:t>
      </w:r>
    </w:p>
    <w:p w14:paraId="384D6B2D" w14:textId="77777777" w:rsidR="00FC7C7A" w:rsidRPr="00E30BB1" w:rsidRDefault="00FC7C7A" w:rsidP="00FC7C7A">
      <w:pPr>
        <w:pStyle w:val="Para"/>
        <w:ind w:left="1279"/>
      </w:pPr>
    </w:p>
    <w:p w14:paraId="0D156AAD" w14:textId="20315160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 xml:space="preserve">    </w:t>
      </w:r>
      <w:proofErr w:type="spellStart"/>
      <w:r w:rsidRPr="00E30BB1">
        <w:rPr>
          <w:b/>
          <w:bCs/>
        </w:rPr>
        <w:t>stty</w:t>
      </w:r>
      <w:proofErr w:type="spellEnd"/>
      <w:r w:rsidRPr="00E30BB1">
        <w:rPr>
          <w:b/>
          <w:bCs/>
        </w:rPr>
        <w:t xml:space="preserve"> -F /dev/ttyMV1 115200</w:t>
      </w:r>
    </w:p>
    <w:p w14:paraId="09AA33B6" w14:textId="77777777" w:rsidR="00FC7C7A" w:rsidRPr="00E30BB1" w:rsidRDefault="00FC7C7A" w:rsidP="00FC7C7A">
      <w:pPr>
        <w:pStyle w:val="Para"/>
        <w:ind w:left="1279"/>
      </w:pPr>
    </w:p>
    <w:p w14:paraId="618E7DD2" w14:textId="77777777" w:rsidR="00FC7C7A" w:rsidRPr="00E30BB1" w:rsidRDefault="00FC7C7A" w:rsidP="00FC7C7A">
      <w:pPr>
        <w:pStyle w:val="Para"/>
        <w:ind w:left="1279"/>
      </w:pPr>
      <w:r w:rsidRPr="00E30BB1">
        <w:t>Send data to Serial Port s</w:t>
      </w:r>
      <w:proofErr w:type="gramStart"/>
      <w:r w:rsidRPr="00E30BB1">
        <w:t>2  terminal</w:t>
      </w:r>
      <w:proofErr w:type="gramEnd"/>
      <w:r w:rsidRPr="00E30BB1">
        <w:t xml:space="preserve"> through port s1</w:t>
      </w:r>
    </w:p>
    <w:p w14:paraId="327DBDAD" w14:textId="77777777" w:rsidR="00FC7C7A" w:rsidRPr="00E30BB1" w:rsidRDefault="00FC7C7A" w:rsidP="00FC7C7A">
      <w:pPr>
        <w:pStyle w:val="Para"/>
        <w:ind w:left="1279"/>
      </w:pPr>
    </w:p>
    <w:p w14:paraId="1CE26E44" w14:textId="1F0BA3B9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>echo "Data to terminal of Serial Port S1 from port S2 terminal" &gt; /dev/ttyMV1</w:t>
      </w:r>
    </w:p>
    <w:p w14:paraId="1C94AD80" w14:textId="0ED0D14F" w:rsidR="00FC7C7A" w:rsidRPr="00E30BB1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E30BB1" w:rsidRDefault="00FC7C7A" w:rsidP="00FC7C7A">
      <w:pPr>
        <w:pStyle w:val="Para"/>
        <w:ind w:left="1279"/>
      </w:pPr>
      <w:r w:rsidRPr="00E30BB1">
        <w:rPr>
          <w:b/>
          <w:bCs/>
        </w:rPr>
        <w:t>•</w:t>
      </w:r>
      <w:r w:rsidRPr="00E30BB1">
        <w:rPr>
          <w:b/>
          <w:bCs/>
        </w:rPr>
        <w:tab/>
      </w:r>
      <w:r w:rsidRPr="00E30BB1">
        <w:t>Confirm that message appears on terminal of Port s1</w:t>
      </w:r>
    </w:p>
    <w:p w14:paraId="08CA8C0A" w14:textId="39F77148" w:rsidR="00E81734" w:rsidRPr="00E30BB1" w:rsidRDefault="00541B14" w:rsidP="00FC7C7A">
      <w:pPr>
        <w:pStyle w:val="Para"/>
        <w:ind w:left="1279"/>
        <w:rPr>
          <w:rtl/>
        </w:rPr>
      </w:pPr>
      <w:r w:rsidRPr="00E30BB1">
        <w:t xml:space="preserve">         </w:t>
      </w:r>
      <w:r w:rsidR="00FC7C7A" w:rsidRPr="00E30BB1">
        <w:t xml:space="preserve">In s2 terminal enter command (receive data from Serial Port 1): </w:t>
      </w:r>
      <w:r w:rsidRPr="00E30BB1">
        <w:t xml:space="preserve"> </w:t>
      </w:r>
    </w:p>
    <w:p w14:paraId="64C1B869" w14:textId="77777777" w:rsidR="00975CA2" w:rsidRPr="00E30BB1" w:rsidRDefault="00975CA2" w:rsidP="00FC7C7A">
      <w:pPr>
        <w:pStyle w:val="Para"/>
        <w:ind w:left="1279"/>
      </w:pPr>
    </w:p>
    <w:p w14:paraId="0D5953B6" w14:textId="6AA43E50" w:rsidR="00FC7C7A" w:rsidRPr="00E30BB1" w:rsidRDefault="00541B14" w:rsidP="00FC7C7A">
      <w:pPr>
        <w:pStyle w:val="Para"/>
        <w:ind w:left="1279"/>
        <w:rPr>
          <w:b/>
          <w:bCs/>
        </w:rPr>
      </w:pPr>
      <w:r w:rsidRPr="00E30BB1">
        <w:t xml:space="preserve"> </w:t>
      </w:r>
      <w:r w:rsidR="00975CA2" w:rsidRPr="00E30BB1">
        <w:rPr>
          <w:rFonts w:hint="cs"/>
        </w:rPr>
        <w:t xml:space="preserve">        </w:t>
      </w:r>
      <w:r w:rsidR="00E81734" w:rsidRPr="00E30BB1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E30BB1" w:rsidRDefault="00FC7C7A" w:rsidP="00FC7C7A">
      <w:pPr>
        <w:pStyle w:val="Para"/>
        <w:ind w:left="1279"/>
      </w:pPr>
    </w:p>
    <w:p w14:paraId="421F37DB" w14:textId="77777777" w:rsidR="00FC7C7A" w:rsidRPr="00E30BB1" w:rsidRDefault="00FC7C7A" w:rsidP="00FC7C7A">
      <w:pPr>
        <w:pStyle w:val="Para"/>
        <w:ind w:left="1279"/>
      </w:pPr>
      <w:r w:rsidRPr="00E30BB1">
        <w:t>-</w:t>
      </w:r>
      <w:r w:rsidRPr="00E30BB1">
        <w:tab/>
        <w:t xml:space="preserve">Type any message </w:t>
      </w:r>
      <w:r w:rsidRPr="00E30BB1">
        <w:rPr>
          <w:b/>
          <w:bCs/>
        </w:rPr>
        <w:t>ABCD</w:t>
      </w:r>
      <w:r w:rsidRPr="00E30BB1">
        <w:t xml:space="preserve"> into terminal of Serial Port S1 and press “</w:t>
      </w:r>
      <w:proofErr w:type="gramStart"/>
      <w:r w:rsidRPr="00E30BB1">
        <w:t>Enter</w:t>
      </w:r>
      <w:proofErr w:type="gramEnd"/>
      <w:r w:rsidRPr="00E30BB1">
        <w:t>”</w:t>
      </w:r>
    </w:p>
    <w:p w14:paraId="42AEAB58" w14:textId="3AB1F9AD" w:rsidR="00FC7C7A" w:rsidRPr="00E30BB1" w:rsidRDefault="00FC7C7A" w:rsidP="00FC7C7A">
      <w:pPr>
        <w:pStyle w:val="Para"/>
        <w:ind w:left="1279"/>
      </w:pPr>
      <w:r w:rsidRPr="00E30BB1">
        <w:t>-</w:t>
      </w:r>
      <w:r w:rsidRPr="00E30BB1">
        <w:tab/>
        <w:t>Confirm that message appears on port S2 terminal window.</w:t>
      </w:r>
    </w:p>
    <w:p w14:paraId="58C43372" w14:textId="79F66ED5" w:rsidR="00541B14" w:rsidRPr="00E30BB1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:rsidRPr="00E30BB1" w14:paraId="226B7391" w14:textId="77777777" w:rsidTr="00541B14">
        <w:tc>
          <w:tcPr>
            <w:tcW w:w="1776" w:type="dxa"/>
          </w:tcPr>
          <w:p w14:paraId="30F7FEEA" w14:textId="56BD8C06" w:rsidR="00541B14" w:rsidRPr="00E30BB1" w:rsidRDefault="00541B14" w:rsidP="00541B14">
            <w:pPr>
              <w:pStyle w:val="Para"/>
              <w:ind w:left="0" w:firstLine="0"/>
            </w:pPr>
            <w:r w:rsidRPr="00E30BB1">
              <w:t>NOTE:</w:t>
            </w:r>
          </w:p>
        </w:tc>
        <w:tc>
          <w:tcPr>
            <w:tcW w:w="6339" w:type="dxa"/>
          </w:tcPr>
          <w:p w14:paraId="34FB2948" w14:textId="40B193ED" w:rsidR="00541B14" w:rsidRPr="00E30BB1" w:rsidRDefault="00541B14" w:rsidP="00541B14">
            <w:pPr>
              <w:pStyle w:val="Para"/>
              <w:ind w:left="0" w:firstLine="0"/>
            </w:pPr>
            <w:r w:rsidRPr="00E30BB1">
              <w:t>RS485 Product not supported</w:t>
            </w:r>
          </w:p>
        </w:tc>
      </w:tr>
    </w:tbl>
    <w:p w14:paraId="7E06DA16" w14:textId="77777777" w:rsidR="00541B14" w:rsidRPr="00E30BB1" w:rsidRDefault="00541B14" w:rsidP="00FC7C7A">
      <w:pPr>
        <w:pStyle w:val="Para"/>
        <w:ind w:left="1279"/>
      </w:pPr>
    </w:p>
    <w:p w14:paraId="7BFA73F3" w14:textId="3103F73B" w:rsidR="00FC7C7A" w:rsidRPr="00E30BB1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E30BB1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Pr="00E30BB1" w:rsidRDefault="00FC7C7A" w:rsidP="00FC7C7A">
      <w:pPr>
        <w:pStyle w:val="Para"/>
        <w:ind w:left="1279" w:firstLine="0"/>
      </w:pPr>
    </w:p>
    <w:p w14:paraId="1309E916" w14:textId="77777777" w:rsidR="00FC7C7A" w:rsidRPr="00E30BB1" w:rsidRDefault="00FC7C7A" w:rsidP="00FC7C7A">
      <w:pPr>
        <w:pStyle w:val="Para"/>
      </w:pPr>
    </w:p>
    <w:p w14:paraId="7D2E65CC" w14:textId="3C99F018" w:rsidR="0075638C" w:rsidRPr="00E30BB1" w:rsidRDefault="0075638C" w:rsidP="001D5CA2">
      <w:pPr>
        <w:pStyle w:val="Heading2"/>
      </w:pPr>
      <w:bookmarkStart w:id="75" w:name="_Toc94452523"/>
      <w:r w:rsidRPr="00E30BB1">
        <w:t>G</w:t>
      </w:r>
      <w:r w:rsidR="001D5CA2" w:rsidRPr="00E30BB1">
        <w:t>PS</w:t>
      </w:r>
      <w:r w:rsidRPr="00E30BB1">
        <w:t xml:space="preserve"> </w:t>
      </w:r>
      <w:r w:rsidR="000405F5" w:rsidRPr="00E30BB1">
        <w:t>t</w:t>
      </w:r>
      <w:r w:rsidRPr="00E30BB1">
        <w:t>est (according to option)</w:t>
      </w:r>
      <w:bookmarkEnd w:id="74"/>
      <w:bookmarkEnd w:id="75"/>
    </w:p>
    <w:p w14:paraId="3A1369A3" w14:textId="77777777" w:rsidR="00F72BF2" w:rsidRPr="00E30BB1" w:rsidRDefault="00F72BF2" w:rsidP="00F72BF2">
      <w:pPr>
        <w:pStyle w:val="Para"/>
      </w:pPr>
    </w:p>
    <w:p w14:paraId="26232AB7" w14:textId="304976EA" w:rsidR="00F72BF2" w:rsidRPr="00E30BB1" w:rsidRDefault="00F72BF2" w:rsidP="00F72BF2">
      <w:pPr>
        <w:pStyle w:val="Para"/>
      </w:pPr>
      <w:r w:rsidRPr="00E30BB1">
        <w:t>the commands</w:t>
      </w:r>
      <w:r w:rsidRPr="00E30BB1">
        <w:rPr>
          <w:rFonts w:hint="cs"/>
          <w:rtl/>
        </w:rPr>
        <w:t>:</w:t>
      </w:r>
    </w:p>
    <w:p w14:paraId="0D63B631" w14:textId="45513EB5" w:rsidR="00F72BF2" w:rsidRPr="00E30BB1" w:rsidRDefault="00F72BF2" w:rsidP="00F72BF2">
      <w:pPr>
        <w:pStyle w:val="Para"/>
      </w:pPr>
    </w:p>
    <w:p w14:paraId="58DF757A" w14:textId="1432B14D" w:rsidR="00F72BF2" w:rsidRPr="00E30BB1" w:rsidRDefault="00383026" w:rsidP="00F72BF2">
      <w:pPr>
        <w:pStyle w:val="Para"/>
        <w:rPr>
          <w:b/>
          <w:bCs/>
        </w:rPr>
      </w:pPr>
      <w:r w:rsidRPr="00E30BB1">
        <w:rPr>
          <w:rFonts w:hint="cs"/>
          <w:b/>
          <w:bCs/>
          <w:rtl/>
        </w:rPr>
        <w:t xml:space="preserve"> </w:t>
      </w:r>
    </w:p>
    <w:p w14:paraId="7AE0683F" w14:textId="77777777" w:rsidR="00F72BF2" w:rsidRPr="00E30BB1" w:rsidRDefault="00F72BF2" w:rsidP="00F72BF2">
      <w:pPr>
        <w:pStyle w:val="Para"/>
        <w:rPr>
          <w:b/>
          <w:bCs/>
        </w:rPr>
      </w:pPr>
    </w:p>
    <w:p w14:paraId="511D1463" w14:textId="4F1A1363" w:rsidR="00F72BF2" w:rsidRPr="00E30BB1" w:rsidRDefault="00F72BF2" w:rsidP="00F72BF2">
      <w:pPr>
        <w:pStyle w:val="Para"/>
        <w:rPr>
          <w:b/>
          <w:bCs/>
        </w:rPr>
      </w:pPr>
      <w:r w:rsidRPr="00E30BB1">
        <w:t>config&gt;system&gt;clock&gt;</w:t>
      </w:r>
      <w:proofErr w:type="spellStart"/>
      <w:proofErr w:type="gramStart"/>
      <w:r w:rsidRPr="00E30BB1">
        <w:t>gnss</w:t>
      </w:r>
      <w:proofErr w:type="spellEnd"/>
      <w:r w:rsidRPr="00E30BB1">
        <w:t>(</w:t>
      </w:r>
      <w:proofErr w:type="gramEnd"/>
      <w:r w:rsidRPr="00E30BB1">
        <w:t>1)#</w:t>
      </w:r>
      <w:r w:rsidR="00F50674" w:rsidRPr="00E30BB1">
        <w:rPr>
          <w:b/>
          <w:bCs/>
          <w:i/>
          <w:iCs/>
        </w:rPr>
        <w:t xml:space="preserve"> secondary-system </w:t>
      </w:r>
      <w:proofErr w:type="spellStart"/>
      <w:r w:rsidR="00F50674" w:rsidRPr="00E30BB1">
        <w:rPr>
          <w:b/>
          <w:bCs/>
          <w:i/>
          <w:iCs/>
        </w:rPr>
        <w:t>glonass</w:t>
      </w:r>
      <w:proofErr w:type="spellEnd"/>
      <w:r w:rsidR="00F50674" w:rsidRPr="00E30BB1">
        <w:rPr>
          <w:b/>
          <w:bCs/>
          <w:i/>
          <w:iCs/>
        </w:rPr>
        <w:t xml:space="preserve"> </w:t>
      </w:r>
      <w:proofErr w:type="spellStart"/>
      <w:r w:rsidR="00F50674" w:rsidRPr="00E30BB1">
        <w:rPr>
          <w:b/>
          <w:bCs/>
          <w:i/>
          <w:iCs/>
        </w:rPr>
        <w:t>galileo</w:t>
      </w:r>
      <w:proofErr w:type="spellEnd"/>
      <w:r w:rsidR="00F50674" w:rsidRPr="00E30BB1">
        <w:rPr>
          <w:b/>
          <w:bCs/>
          <w:i/>
          <w:iCs/>
        </w:rPr>
        <w:t xml:space="preserve"> </w:t>
      </w:r>
      <w:proofErr w:type="spellStart"/>
      <w:r w:rsidR="00F50674" w:rsidRPr="00E30BB1">
        <w:rPr>
          <w:b/>
          <w:bCs/>
          <w:i/>
          <w:iCs/>
        </w:rPr>
        <w:t>beidou</w:t>
      </w:r>
      <w:proofErr w:type="spellEnd"/>
    </w:p>
    <w:p w14:paraId="2EF09828" w14:textId="77777777" w:rsidR="00F72BF2" w:rsidRPr="00E30BB1" w:rsidRDefault="00F72BF2" w:rsidP="00F72BF2">
      <w:pPr>
        <w:pStyle w:val="Para"/>
        <w:ind w:left="0" w:firstLine="0"/>
      </w:pPr>
    </w:p>
    <w:p w14:paraId="25162CC3" w14:textId="593EDADB" w:rsidR="00F50674" w:rsidRPr="00E30BB1" w:rsidRDefault="00F50674" w:rsidP="00F72BF2">
      <w:pPr>
        <w:pStyle w:val="Para"/>
        <w:rPr>
          <w:b/>
          <w:bCs/>
          <w:i/>
          <w:iCs/>
          <w:rtl/>
        </w:rPr>
      </w:pPr>
      <w:r w:rsidRPr="00E30BB1">
        <w:rPr>
          <w:i/>
          <w:iCs/>
        </w:rPr>
        <w:t>config&gt;system&gt;clock&gt;</w:t>
      </w:r>
      <w:proofErr w:type="spellStart"/>
      <w:proofErr w:type="gramStart"/>
      <w:r w:rsidRPr="00E30BB1">
        <w:rPr>
          <w:i/>
          <w:iCs/>
        </w:rPr>
        <w:t>gnss</w:t>
      </w:r>
      <w:proofErr w:type="spellEnd"/>
      <w:r w:rsidRPr="00E30BB1">
        <w:rPr>
          <w:i/>
          <w:iCs/>
        </w:rPr>
        <w:t>(</w:t>
      </w:r>
      <w:proofErr w:type="gramEnd"/>
      <w:r w:rsidRPr="00E30BB1">
        <w:rPr>
          <w:i/>
          <w:iCs/>
        </w:rPr>
        <w:t>1)#</w:t>
      </w:r>
      <w:r w:rsidRPr="00E30BB1">
        <w:rPr>
          <w:b/>
          <w:bCs/>
          <w:i/>
          <w:iCs/>
        </w:rPr>
        <w:t xml:space="preserve"> no shutdown</w:t>
      </w:r>
    </w:p>
    <w:p w14:paraId="5B5EE5B7" w14:textId="629F755F" w:rsidR="00991ABA" w:rsidRPr="00E30BB1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E30BB1" w:rsidRDefault="00991ABA" w:rsidP="00F72BF2">
      <w:pPr>
        <w:pStyle w:val="Para"/>
        <w:rPr>
          <w:b/>
          <w:bCs/>
          <w:i/>
          <w:iCs/>
        </w:rPr>
      </w:pPr>
      <w:r w:rsidRPr="00E30BB1">
        <w:rPr>
          <w:i/>
          <w:iCs/>
        </w:rPr>
        <w:t>config&gt;system&gt;clock&gt;</w:t>
      </w:r>
      <w:proofErr w:type="spellStart"/>
      <w:proofErr w:type="gramStart"/>
      <w:r w:rsidRPr="00E30BB1">
        <w:rPr>
          <w:i/>
          <w:iCs/>
        </w:rPr>
        <w:t>gnss</w:t>
      </w:r>
      <w:proofErr w:type="spellEnd"/>
      <w:r w:rsidRPr="00E30BB1">
        <w:rPr>
          <w:i/>
          <w:iCs/>
        </w:rPr>
        <w:t>(</w:t>
      </w:r>
      <w:proofErr w:type="gramEnd"/>
      <w:r w:rsidRPr="00E30BB1">
        <w:rPr>
          <w:i/>
          <w:iCs/>
        </w:rPr>
        <w:t>1)#</w:t>
      </w:r>
      <w:r w:rsidRPr="00E30BB1">
        <w:rPr>
          <w:b/>
          <w:bCs/>
          <w:i/>
          <w:iCs/>
        </w:rPr>
        <w:t xml:space="preserve"> show status</w:t>
      </w:r>
    </w:p>
    <w:p w14:paraId="4583AD8A" w14:textId="3954C6BE" w:rsidR="00F72BF2" w:rsidRPr="00E30BB1" w:rsidRDefault="00F72BF2" w:rsidP="00F72BF2">
      <w:pPr>
        <w:pStyle w:val="Para"/>
      </w:pPr>
    </w:p>
    <w:p w14:paraId="1B8AD004" w14:textId="77777777" w:rsidR="00F50674" w:rsidRPr="00E30BB1" w:rsidRDefault="00F50674" w:rsidP="00424416">
      <w:pPr>
        <w:pStyle w:val="Para"/>
        <w:numPr>
          <w:ilvl w:val="0"/>
          <w:numId w:val="28"/>
        </w:numPr>
      </w:pPr>
      <w:r w:rsidRPr="00E30BB1">
        <w:t xml:space="preserve">check the </w:t>
      </w:r>
      <w:proofErr w:type="gramStart"/>
      <w:r w:rsidRPr="00E30BB1">
        <w:t>parameters</w:t>
      </w:r>
      <w:proofErr w:type="gramEnd"/>
      <w:r w:rsidRPr="00E30BB1">
        <w:t xml:space="preserve"> </w:t>
      </w:r>
    </w:p>
    <w:p w14:paraId="37E53994" w14:textId="77777777" w:rsidR="00F50674" w:rsidRPr="00E30BB1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E30BB1" w14:paraId="7DA7CF55" w14:textId="77777777" w:rsidTr="00F50674">
        <w:tc>
          <w:tcPr>
            <w:tcW w:w="4337" w:type="dxa"/>
          </w:tcPr>
          <w:p w14:paraId="03FDF8C9" w14:textId="1A2A8712" w:rsidR="00F50674" w:rsidRPr="00E30BB1" w:rsidRDefault="00F50674" w:rsidP="00F50674">
            <w:pPr>
              <w:pStyle w:val="Para"/>
              <w:ind w:left="0" w:firstLine="0"/>
            </w:pPr>
            <w:r w:rsidRPr="00E30BB1">
              <w:t xml:space="preserve">Administrative </w:t>
            </w:r>
            <w:proofErr w:type="gramStart"/>
            <w:r w:rsidRPr="00E30BB1">
              <w:t>Status :</w:t>
            </w:r>
            <w:proofErr w:type="gramEnd"/>
            <w:r w:rsidRPr="00E30BB1">
              <w:t xml:space="preserve"> Up</w:t>
            </w:r>
          </w:p>
        </w:tc>
        <w:tc>
          <w:tcPr>
            <w:tcW w:w="4337" w:type="dxa"/>
          </w:tcPr>
          <w:p w14:paraId="413DDF2E" w14:textId="50F150E2" w:rsidR="00F50674" w:rsidRPr="00E30BB1" w:rsidRDefault="00F50674" w:rsidP="00F50674">
            <w:pPr>
              <w:pStyle w:val="Para"/>
              <w:ind w:left="0" w:firstLine="0"/>
            </w:pPr>
            <w:r w:rsidRPr="00E30BB1">
              <w:t>up</w:t>
            </w:r>
          </w:p>
        </w:tc>
      </w:tr>
      <w:tr w:rsidR="00F50674" w:rsidRPr="00E30BB1" w14:paraId="5BC09067" w14:textId="77777777" w:rsidTr="00F50674">
        <w:tc>
          <w:tcPr>
            <w:tcW w:w="4337" w:type="dxa"/>
          </w:tcPr>
          <w:p w14:paraId="29C9F81A" w14:textId="6C8C6D0B" w:rsidR="00F50674" w:rsidRPr="00E30BB1" w:rsidRDefault="00F50674" w:rsidP="00F50674">
            <w:pPr>
              <w:pStyle w:val="Para"/>
              <w:ind w:left="0" w:firstLine="0"/>
            </w:pPr>
            <w:r w:rsidRPr="00E30BB1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E30BB1" w:rsidRDefault="00F50674" w:rsidP="00F50674">
            <w:pPr>
              <w:pStyle w:val="Para"/>
              <w:ind w:left="0" w:firstLine="0"/>
            </w:pPr>
            <w:r w:rsidRPr="00E30BB1">
              <w:t>up</w:t>
            </w:r>
          </w:p>
        </w:tc>
      </w:tr>
      <w:tr w:rsidR="00F50674" w:rsidRPr="00E30BB1" w14:paraId="2CE44A2D" w14:textId="77777777" w:rsidTr="00F50674">
        <w:tc>
          <w:tcPr>
            <w:tcW w:w="4337" w:type="dxa"/>
          </w:tcPr>
          <w:p w14:paraId="0570AD7E" w14:textId="7C7D24B6" w:rsidR="00F50674" w:rsidRPr="00E30BB1" w:rsidRDefault="00F50674" w:rsidP="00F50674">
            <w:pPr>
              <w:pStyle w:val="Para"/>
              <w:ind w:left="0" w:firstLine="0"/>
            </w:pPr>
            <w:r w:rsidRPr="00E30BB1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Pr="00E30BB1" w:rsidRDefault="00F50674" w:rsidP="00F50674">
            <w:pPr>
              <w:pStyle w:val="Para"/>
              <w:ind w:left="0" w:firstLine="0"/>
            </w:pPr>
            <w:r w:rsidRPr="00E30BB1">
              <w:t>GNSS Locked</w:t>
            </w:r>
          </w:p>
        </w:tc>
      </w:tr>
    </w:tbl>
    <w:p w14:paraId="4B08453E" w14:textId="77777777" w:rsidR="00F50674" w:rsidRPr="00E30BB1" w:rsidRDefault="00F50674" w:rsidP="00F50674">
      <w:pPr>
        <w:pStyle w:val="Para"/>
        <w:ind w:left="720" w:firstLine="0"/>
      </w:pPr>
    </w:p>
    <w:p w14:paraId="0459284A" w14:textId="6FDEA261" w:rsidR="00F50674" w:rsidRPr="00E30BB1" w:rsidRDefault="00F50674" w:rsidP="00F50674">
      <w:pPr>
        <w:pStyle w:val="Para"/>
        <w:ind w:left="720" w:firstLine="0"/>
      </w:pPr>
      <w:r w:rsidRPr="00E30BB1">
        <w:t xml:space="preserve"> </w:t>
      </w:r>
    </w:p>
    <w:p w14:paraId="222CD027" w14:textId="77777777" w:rsidR="00F72BF2" w:rsidRPr="00E30BB1" w:rsidRDefault="00F72BF2" w:rsidP="00F72BF2">
      <w:pPr>
        <w:pStyle w:val="Para"/>
      </w:pPr>
    </w:p>
    <w:p w14:paraId="2C734E0D" w14:textId="77777777" w:rsidR="002F4288" w:rsidRPr="00E30BB1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76" w:name="_Hlk92870063"/>
      <w:bookmarkStart w:id="77" w:name="_Toc36362372"/>
    </w:p>
    <w:bookmarkEnd w:id="76"/>
    <w:p w14:paraId="7F5D98EC" w14:textId="44C08501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E30BB1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Pr="00E30BB1" w:rsidRDefault="00E4438D" w:rsidP="005113F1">
      <w:pPr>
        <w:pStyle w:val="Para"/>
      </w:pPr>
    </w:p>
    <w:p w14:paraId="2CDC3201" w14:textId="3CA9224E" w:rsidR="00E4438D" w:rsidRPr="00E30BB1" w:rsidRDefault="00E4438D" w:rsidP="005113F1">
      <w:pPr>
        <w:pStyle w:val="Para"/>
      </w:pPr>
    </w:p>
    <w:p w14:paraId="3F95D20B" w14:textId="77777777" w:rsidR="0064612E" w:rsidRPr="00E30BB1" w:rsidRDefault="0064612E" w:rsidP="005113F1">
      <w:pPr>
        <w:pStyle w:val="Para"/>
      </w:pPr>
    </w:p>
    <w:p w14:paraId="70A42C36" w14:textId="77777777" w:rsidR="00E4438D" w:rsidRPr="00E30BB1" w:rsidRDefault="00E4438D" w:rsidP="005113F1">
      <w:pPr>
        <w:pStyle w:val="Para"/>
      </w:pPr>
    </w:p>
    <w:p w14:paraId="01C030FE" w14:textId="77777777" w:rsidR="00484A55" w:rsidRPr="00E30BB1" w:rsidRDefault="00484A55" w:rsidP="005113F1">
      <w:pPr>
        <w:pStyle w:val="Para"/>
      </w:pPr>
    </w:p>
    <w:p w14:paraId="767579D0" w14:textId="77777777" w:rsidR="005113F1" w:rsidRPr="00E30BB1" w:rsidRDefault="005113F1" w:rsidP="005113F1">
      <w:pPr>
        <w:pStyle w:val="Para"/>
      </w:pPr>
    </w:p>
    <w:p w14:paraId="7014C6AC" w14:textId="1BDEA692" w:rsidR="0075638C" w:rsidRPr="00E30BB1" w:rsidRDefault="002D111F" w:rsidP="002D111F">
      <w:pPr>
        <w:pStyle w:val="Heading2"/>
      </w:pPr>
      <w:bookmarkStart w:id="78" w:name="_Toc94452524"/>
      <w:r w:rsidRPr="00E30BB1">
        <w:t xml:space="preserve">Wi-Fi </w:t>
      </w:r>
      <w:r w:rsidR="000405F5" w:rsidRPr="00E30BB1">
        <w:t>t</w:t>
      </w:r>
      <w:r w:rsidRPr="00E30BB1">
        <w:t>est</w:t>
      </w:r>
      <w:r w:rsidR="0075638C" w:rsidRPr="00E30BB1">
        <w:t xml:space="preserve"> (according to option)</w:t>
      </w:r>
      <w:bookmarkEnd w:id="77"/>
      <w:bookmarkEnd w:id="7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:rsidRPr="00E30BB1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Pr="00E30BB1" w:rsidRDefault="0075638C" w:rsidP="00C44B78">
            <w:pPr>
              <w:pStyle w:val="Para"/>
              <w:ind w:left="0" w:firstLine="0"/>
            </w:pPr>
            <w:r w:rsidRPr="00E30BB1">
              <w:t xml:space="preserve">Note: </w:t>
            </w:r>
          </w:p>
          <w:p w14:paraId="476EE027" w14:textId="6191BD36" w:rsidR="0075638C" w:rsidRPr="00E30BB1" w:rsidRDefault="002D111F" w:rsidP="002D111F">
            <w:pPr>
              <w:pStyle w:val="Para"/>
              <w:ind w:left="0" w:firstLine="0"/>
            </w:pPr>
            <w:r w:rsidRPr="00E30BB1">
              <w:t>Place</w:t>
            </w:r>
            <w:r w:rsidR="0075638C" w:rsidRPr="00E30BB1">
              <w:t xml:space="preserve"> the computer </w:t>
            </w:r>
            <w:r w:rsidR="00335BAA" w:rsidRPr="00E30BB1">
              <w:t xml:space="preserve">with WiFi adaptor </w:t>
            </w:r>
            <w:r w:rsidRPr="00E30BB1">
              <w:t>in a distance from UUT</w:t>
            </w:r>
          </w:p>
        </w:tc>
      </w:tr>
    </w:tbl>
    <w:p w14:paraId="49D11B77" w14:textId="77777777" w:rsidR="0075638C" w:rsidRPr="00E30BB1" w:rsidRDefault="0075638C" w:rsidP="0075638C">
      <w:pPr>
        <w:pStyle w:val="Para"/>
      </w:pPr>
    </w:p>
    <w:p w14:paraId="166FF13C" w14:textId="20126B1D" w:rsidR="0075638C" w:rsidRPr="00E30BB1" w:rsidRDefault="00335BAA" w:rsidP="00424416">
      <w:pPr>
        <w:pStyle w:val="Para"/>
        <w:numPr>
          <w:ilvl w:val="0"/>
          <w:numId w:val="13"/>
        </w:numPr>
      </w:pPr>
      <w:r w:rsidRPr="00E30BB1">
        <w:t>Set the bellow setup:</w:t>
      </w:r>
    </w:p>
    <w:p w14:paraId="3BA859C2" w14:textId="73B4BA20" w:rsidR="0075638C" w:rsidRPr="00E30BB1" w:rsidRDefault="0075638C" w:rsidP="0075638C">
      <w:pPr>
        <w:pStyle w:val="Para"/>
      </w:pPr>
      <w:r w:rsidRPr="00E30BB1">
        <w:lastRenderedPageBreak/>
        <w:t xml:space="preserve">         </w:t>
      </w:r>
      <w:r w:rsidR="00D90D7E" w:rsidRPr="00E30BB1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E30BB1" w:rsidRDefault="00E02E3A" w:rsidP="00E02E3A">
      <w:pPr>
        <w:pStyle w:val="Caption"/>
        <w:ind w:left="0"/>
        <w:jc w:val="center"/>
        <w:rPr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DD5047" w:rsidRPr="00E30BB1">
        <w:rPr>
          <w:color w:val="auto"/>
        </w:rPr>
        <w:t>6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</w:t>
      </w:r>
      <w:r w:rsidR="00D90D7E" w:rsidRPr="00E30BB1">
        <w:rPr>
          <w:color w:val="auto"/>
        </w:rPr>
        <w:t>SF</w:t>
      </w:r>
      <w:r w:rsidRPr="00E30BB1">
        <w:rPr>
          <w:color w:val="auto"/>
        </w:rPr>
        <w:t>-1P Test WI-FI</w:t>
      </w:r>
    </w:p>
    <w:p w14:paraId="47707563" w14:textId="77777777" w:rsidR="00E02E3A" w:rsidRPr="00E30BB1" w:rsidRDefault="00E02E3A" w:rsidP="0075638C">
      <w:pPr>
        <w:pStyle w:val="Para"/>
      </w:pPr>
    </w:p>
    <w:p w14:paraId="4D919B2D" w14:textId="01E06801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Connect </w:t>
      </w:r>
      <w:r w:rsidR="00E55642" w:rsidRPr="00E30BB1">
        <w:t>a</w:t>
      </w:r>
      <w:r w:rsidRPr="00E30BB1">
        <w:t>n</w:t>
      </w:r>
      <w:r w:rsidR="00E55642" w:rsidRPr="00E30BB1">
        <w:t>t</w:t>
      </w:r>
      <w:r w:rsidRPr="00E30BB1">
        <w:t>e</w:t>
      </w:r>
      <w:r w:rsidR="00E55642" w:rsidRPr="00E30BB1">
        <w:t>nna</w:t>
      </w:r>
      <w:r w:rsidRPr="00E30BB1">
        <w:t xml:space="preserve"> for testing</w:t>
      </w:r>
      <w:r w:rsidRPr="00E30BB1">
        <w:rPr>
          <w:rFonts w:hint="cs"/>
          <w:rtl/>
        </w:rPr>
        <w:t xml:space="preserve"> </w:t>
      </w:r>
      <w:r w:rsidRPr="00E30BB1">
        <w:t xml:space="preserve"> </w:t>
      </w:r>
      <w:r w:rsidR="00895264" w:rsidRPr="00E30BB1">
        <w:t xml:space="preserve"> WIFI </w:t>
      </w:r>
      <w:r w:rsidRPr="00E30BB1">
        <w:t xml:space="preserve">MAIN </w:t>
      </w:r>
      <w:proofErr w:type="gramStart"/>
      <w:r w:rsidR="00037E4A" w:rsidRPr="00E30BB1">
        <w:t>and  WIFI</w:t>
      </w:r>
      <w:proofErr w:type="gramEnd"/>
      <w:r w:rsidR="00037E4A" w:rsidRPr="00E30BB1">
        <w:t xml:space="preserve"> AUX</w:t>
      </w:r>
    </w:p>
    <w:p w14:paraId="7948ADB9" w14:textId="4812F031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Configure WiFi module to predefined channel (free) in 2.4G band and transmit </w:t>
      </w:r>
      <w:proofErr w:type="gramStart"/>
      <w:r w:rsidRPr="00E30BB1">
        <w:t xml:space="preserve">over </w:t>
      </w:r>
      <w:r w:rsidR="00895264" w:rsidRPr="00E30BB1">
        <w:t xml:space="preserve"> WIFI</w:t>
      </w:r>
      <w:proofErr w:type="gramEnd"/>
      <w:r w:rsidR="00895264" w:rsidRPr="00E30BB1">
        <w:t xml:space="preserve"> </w:t>
      </w:r>
      <w:r w:rsidRPr="00E30BB1">
        <w:t xml:space="preserve">MAIN </w:t>
      </w:r>
      <w:r w:rsidR="00037E4A" w:rsidRPr="00E30BB1">
        <w:t xml:space="preserve">and  WIFI AUX </w:t>
      </w:r>
      <w:r w:rsidRPr="00E30BB1">
        <w:t xml:space="preserve">antenna with optimal power </w:t>
      </w:r>
    </w:p>
    <w:p w14:paraId="0555F156" w14:textId="7C950624" w:rsidR="0075638C" w:rsidRPr="00E30BB1" w:rsidRDefault="00335BAA" w:rsidP="00424416">
      <w:pPr>
        <w:pStyle w:val="Para"/>
        <w:numPr>
          <w:ilvl w:val="0"/>
          <w:numId w:val="14"/>
        </w:numPr>
      </w:pPr>
      <w:r w:rsidRPr="00E30BB1">
        <w:t>Perform the bellow commands:</w:t>
      </w:r>
    </w:p>
    <w:p w14:paraId="4D181FC0" w14:textId="77777777" w:rsidR="0075638C" w:rsidRPr="00E30BB1" w:rsidRDefault="0075638C" w:rsidP="0075638C">
      <w:pPr>
        <w:pStyle w:val="Para"/>
        <w:ind w:left="0" w:firstLine="0"/>
      </w:pPr>
    </w:p>
    <w:p w14:paraId="78335169" w14:textId="77777777" w:rsidR="00C2543C" w:rsidRPr="00E30BB1" w:rsidRDefault="0075638C" w:rsidP="00C2543C">
      <w:pPr>
        <w:pStyle w:val="Para"/>
        <w:ind w:left="0"/>
      </w:pPr>
      <w:r w:rsidRPr="00E30BB1">
        <w:t xml:space="preserve">                    </w:t>
      </w:r>
      <w:r w:rsidR="00C2543C" w:rsidRPr="00E30BB1">
        <w:t>user&gt;</w:t>
      </w:r>
      <w:proofErr w:type="spellStart"/>
      <w:r w:rsidR="00C2543C" w:rsidRPr="00E30BB1">
        <w:t>su</w:t>
      </w:r>
      <w:proofErr w:type="spellEnd"/>
    </w:p>
    <w:p w14:paraId="6553E714" w14:textId="598608D7" w:rsidR="00C2543C" w:rsidRPr="00E30BB1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  password&gt;1234         </w:t>
      </w:r>
    </w:p>
    <w:p w14:paraId="636E0A30" w14:textId="0F89C901" w:rsidR="00E13F67" w:rsidRPr="00E30BB1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E30BB1" w:rsidRDefault="00B0646D" w:rsidP="00B0646D">
      <w:r w:rsidRPr="00E30BB1">
        <w:rPr>
          <w:color w:val="FF0000"/>
        </w:rPr>
        <w:t xml:space="preserve">    </w:t>
      </w:r>
      <w:r w:rsidRPr="00E30BB1">
        <w:t xml:space="preserve">Configure system </w:t>
      </w:r>
      <w:proofErr w:type="spellStart"/>
      <w:r w:rsidRPr="00E30BB1">
        <w:t>dhcp</w:t>
      </w:r>
      <w:proofErr w:type="spellEnd"/>
      <w:r w:rsidRPr="00E30BB1">
        <w:t xml:space="preserve">-server </w:t>
      </w:r>
      <w:proofErr w:type="gramStart"/>
      <w:r w:rsidRPr="00E30BB1">
        <w:t>1</w:t>
      </w:r>
      <w:proofErr w:type="gramEnd"/>
    </w:p>
    <w:p w14:paraId="1F3B06F3" w14:textId="77777777" w:rsidR="00B0646D" w:rsidRPr="00E30BB1" w:rsidRDefault="00B0646D" w:rsidP="00B0646D">
      <w:r w:rsidRPr="00E30BB1">
        <w:t xml:space="preserve">                         pool "1"</w:t>
      </w:r>
    </w:p>
    <w:p w14:paraId="36865FC3" w14:textId="77777777" w:rsidR="00B0646D" w:rsidRPr="00E30BB1" w:rsidRDefault="00B0646D" w:rsidP="00B0646D">
      <w:r w:rsidRPr="00E30BB1">
        <w:t xml:space="preserve">                    network 50.50.50.0/24</w:t>
      </w:r>
    </w:p>
    <w:p w14:paraId="5C147A41" w14:textId="77777777" w:rsidR="00B0646D" w:rsidRPr="00E30BB1" w:rsidRDefault="00B0646D" w:rsidP="00B0646D">
      <w:r w:rsidRPr="00E30BB1">
        <w:t xml:space="preserve">                    address-range 50.50.50.50 50.50.50.52</w:t>
      </w:r>
    </w:p>
    <w:p w14:paraId="18A2F538" w14:textId="77777777" w:rsidR="00B0646D" w:rsidRPr="00E30BB1" w:rsidRDefault="00B0646D" w:rsidP="00B0646D">
      <w:r w:rsidRPr="00E30BB1">
        <w:t xml:space="preserve">                exit</w:t>
      </w:r>
    </w:p>
    <w:p w14:paraId="3EA62482" w14:textId="77777777" w:rsidR="00B0646D" w:rsidRPr="00E30BB1" w:rsidRDefault="00B0646D" w:rsidP="00B0646D">
      <w:r w:rsidRPr="00E30BB1">
        <w:t xml:space="preserve">                no shutdown</w:t>
      </w:r>
    </w:p>
    <w:p w14:paraId="06D36DCA" w14:textId="77777777" w:rsidR="00B0646D" w:rsidRPr="00E30BB1" w:rsidRDefault="00B0646D" w:rsidP="00B0646D">
      <w:r w:rsidRPr="00E30BB1">
        <w:t xml:space="preserve">            exit</w:t>
      </w:r>
    </w:p>
    <w:p w14:paraId="7BF52CD8" w14:textId="34E76828" w:rsidR="00B0646D" w:rsidRPr="00E30BB1" w:rsidRDefault="00B0646D" w:rsidP="0010750F">
      <w:r w:rsidRPr="00E30BB1">
        <w:t xml:space="preserve">        exi</w:t>
      </w:r>
      <w:r w:rsidR="0010750F" w:rsidRPr="00E30BB1">
        <w:t>t</w:t>
      </w:r>
    </w:p>
    <w:p w14:paraId="2C93A8C4" w14:textId="741EAE95" w:rsidR="008C5FCD" w:rsidRPr="00E30BB1" w:rsidRDefault="008C5FCD" w:rsidP="0010750F">
      <w:r w:rsidRPr="00E30BB1">
        <w:t>port</w:t>
      </w:r>
    </w:p>
    <w:p w14:paraId="07C664A4" w14:textId="77777777" w:rsidR="00B0646D" w:rsidRPr="00E30BB1" w:rsidRDefault="00B0646D" w:rsidP="00B0646D">
      <w:r w:rsidRPr="00E30BB1">
        <w:t xml:space="preserve">            </w:t>
      </w:r>
      <w:proofErr w:type="spellStart"/>
      <w:r w:rsidRPr="00E30BB1">
        <w:t>wlan</w:t>
      </w:r>
      <w:proofErr w:type="spellEnd"/>
      <w:r w:rsidRPr="00E30BB1">
        <w:t xml:space="preserve"> 1</w:t>
      </w:r>
    </w:p>
    <w:p w14:paraId="610F98F4" w14:textId="77777777" w:rsidR="00B0646D" w:rsidRPr="00E30BB1" w:rsidRDefault="00B0646D" w:rsidP="00B0646D">
      <w:r w:rsidRPr="00E30BB1">
        <w:t xml:space="preserve">                radio-mode 802.11g</w:t>
      </w:r>
    </w:p>
    <w:p w14:paraId="2E6BBD61" w14:textId="77777777" w:rsidR="00B0646D" w:rsidRPr="00E30BB1" w:rsidRDefault="00B0646D" w:rsidP="00B0646D">
      <w:r w:rsidRPr="00E30BB1">
        <w:t xml:space="preserve">                channel 4</w:t>
      </w:r>
    </w:p>
    <w:p w14:paraId="764D0BED" w14:textId="77777777" w:rsidR="00B0646D" w:rsidRPr="00E30BB1" w:rsidRDefault="00B0646D" w:rsidP="00B0646D">
      <w:r w:rsidRPr="00E30BB1">
        <w:t xml:space="preserve">                access-point 1</w:t>
      </w:r>
    </w:p>
    <w:p w14:paraId="04CF6D33" w14:textId="77777777" w:rsidR="00B0646D" w:rsidRPr="00E30BB1" w:rsidRDefault="00B0646D" w:rsidP="00B0646D">
      <w:r w:rsidRPr="00E30BB1">
        <w:t xml:space="preserve">                    </w:t>
      </w:r>
      <w:proofErr w:type="spellStart"/>
      <w:r w:rsidRPr="00E30BB1">
        <w:t>ssid</w:t>
      </w:r>
      <w:proofErr w:type="spellEnd"/>
      <w:r w:rsidRPr="00E30BB1">
        <w:t xml:space="preserve"> "2G"</w:t>
      </w:r>
    </w:p>
    <w:p w14:paraId="249CF8CC" w14:textId="77777777" w:rsidR="00B0646D" w:rsidRPr="00E30BB1" w:rsidRDefault="00B0646D" w:rsidP="00B0646D">
      <w:r w:rsidRPr="00E30BB1">
        <w:t xml:space="preserve">                    password "1234" hash</w:t>
      </w:r>
    </w:p>
    <w:p w14:paraId="35017796" w14:textId="77777777" w:rsidR="00B0646D" w:rsidRPr="00E30BB1" w:rsidRDefault="00B0646D" w:rsidP="00B0646D">
      <w:r w:rsidRPr="00E30BB1">
        <w:t xml:space="preserve">                    max-clients 8</w:t>
      </w:r>
    </w:p>
    <w:p w14:paraId="1455884A" w14:textId="77777777" w:rsidR="00B0646D" w:rsidRPr="00E30BB1" w:rsidRDefault="00B0646D" w:rsidP="00B0646D">
      <w:r w:rsidRPr="00E30BB1">
        <w:t xml:space="preserve">                    no shutdown</w:t>
      </w:r>
    </w:p>
    <w:p w14:paraId="305A4DB5" w14:textId="77777777" w:rsidR="00B0646D" w:rsidRPr="00E30BB1" w:rsidRDefault="00B0646D" w:rsidP="00B0646D">
      <w:r w:rsidRPr="00E30BB1">
        <w:lastRenderedPageBreak/>
        <w:t xml:space="preserve">                exit </w:t>
      </w:r>
      <w:proofErr w:type="gramStart"/>
      <w:r w:rsidRPr="00E30BB1">
        <w:t>all</w:t>
      </w:r>
      <w:proofErr w:type="gramEnd"/>
      <w:r w:rsidRPr="00E30BB1">
        <w:t xml:space="preserve"> </w:t>
      </w:r>
    </w:p>
    <w:p w14:paraId="1363F5E5" w14:textId="77777777" w:rsidR="00B0646D" w:rsidRPr="00E30BB1" w:rsidRDefault="00B0646D" w:rsidP="00B0646D">
      <w:r w:rsidRPr="00E30BB1">
        <w:t xml:space="preserve">             configure      </w:t>
      </w:r>
    </w:p>
    <w:p w14:paraId="44EA7168" w14:textId="6ABEBFB1" w:rsidR="00B0646D" w:rsidRPr="00E30BB1" w:rsidRDefault="00B0646D" w:rsidP="00FA6B9D">
      <w:r w:rsidRPr="00E30BB1">
        <w:t xml:space="preserve">        router 1</w:t>
      </w:r>
    </w:p>
    <w:p w14:paraId="710D8190" w14:textId="77777777" w:rsidR="00B0646D" w:rsidRPr="00E30BB1" w:rsidRDefault="00B0646D" w:rsidP="00B0646D">
      <w:r w:rsidRPr="00E30BB1">
        <w:t xml:space="preserve">            interface 1</w:t>
      </w:r>
    </w:p>
    <w:p w14:paraId="2E3068E6" w14:textId="77777777" w:rsidR="00B0646D" w:rsidRPr="00E30BB1" w:rsidRDefault="00B0646D" w:rsidP="00B0646D">
      <w:r w:rsidRPr="00E30BB1">
        <w:t xml:space="preserve">                address 50.50.50.1/24</w:t>
      </w:r>
    </w:p>
    <w:p w14:paraId="12351580" w14:textId="77777777" w:rsidR="00B0646D" w:rsidRPr="00E30BB1" w:rsidRDefault="00B0646D" w:rsidP="00B0646D">
      <w:r w:rsidRPr="00E30BB1">
        <w:t xml:space="preserve">                bind </w:t>
      </w:r>
      <w:proofErr w:type="spellStart"/>
      <w:r w:rsidRPr="00E30BB1">
        <w:t>wlan</w:t>
      </w:r>
      <w:proofErr w:type="spellEnd"/>
      <w:r w:rsidRPr="00E30BB1">
        <w:t xml:space="preserve"> 1 access-point </w:t>
      </w:r>
      <w:proofErr w:type="gramStart"/>
      <w:r w:rsidRPr="00E30BB1">
        <w:t>1</w:t>
      </w:r>
      <w:proofErr w:type="gramEnd"/>
    </w:p>
    <w:p w14:paraId="19869017" w14:textId="77777777" w:rsidR="00B0646D" w:rsidRPr="00E30BB1" w:rsidRDefault="00B0646D" w:rsidP="00B0646D">
      <w:r w:rsidRPr="00E30BB1">
        <w:t xml:space="preserve">                </w:t>
      </w:r>
      <w:proofErr w:type="spellStart"/>
      <w:r w:rsidRPr="00E30BB1">
        <w:t>dhcp</w:t>
      </w:r>
      <w:proofErr w:type="spellEnd"/>
      <w:r w:rsidRPr="00E30BB1">
        <w:t>-client</w:t>
      </w:r>
    </w:p>
    <w:p w14:paraId="5A528BDC" w14:textId="77777777" w:rsidR="00B0646D" w:rsidRPr="00E30BB1" w:rsidRDefault="00B0646D" w:rsidP="00B0646D">
      <w:r w:rsidRPr="00E30BB1">
        <w:t xml:space="preserve">                    client-id mac</w:t>
      </w:r>
    </w:p>
    <w:p w14:paraId="2BCC5808" w14:textId="77777777" w:rsidR="00B0646D" w:rsidRPr="00E30BB1" w:rsidRDefault="00B0646D" w:rsidP="00B0646D">
      <w:r w:rsidRPr="00E30BB1">
        <w:t xml:space="preserve">                exit</w:t>
      </w:r>
    </w:p>
    <w:p w14:paraId="5959EDF7" w14:textId="77777777" w:rsidR="00B0646D" w:rsidRPr="00E30BB1" w:rsidRDefault="00B0646D" w:rsidP="00B0646D">
      <w:r w:rsidRPr="00E30BB1">
        <w:t xml:space="preserve">                no shutdown</w:t>
      </w:r>
    </w:p>
    <w:p w14:paraId="6A0B0C5F" w14:textId="2C5F0798" w:rsidR="00B0646D" w:rsidRPr="00E30BB1" w:rsidRDefault="00B0646D" w:rsidP="00B0646D">
      <w:r w:rsidRPr="00E30BB1">
        <w:t xml:space="preserve">            exit</w:t>
      </w:r>
      <w:r w:rsidR="000435BF" w:rsidRPr="00E30BB1">
        <w:t xml:space="preserve"> </w:t>
      </w:r>
      <w:proofErr w:type="gramStart"/>
      <w:r w:rsidR="000435BF" w:rsidRPr="00E30BB1">
        <w:t>all</w:t>
      </w:r>
      <w:proofErr w:type="gramEnd"/>
    </w:p>
    <w:p w14:paraId="64944017" w14:textId="77777777" w:rsidR="0075638C" w:rsidRPr="00E30BB1" w:rsidRDefault="0075638C" w:rsidP="00B0646D">
      <w:pPr>
        <w:pStyle w:val="Para"/>
        <w:ind w:left="0" w:firstLine="0"/>
      </w:pPr>
    </w:p>
    <w:p w14:paraId="266B8EE5" w14:textId="23636A62" w:rsidR="0075638C" w:rsidRPr="00E30BB1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E30BB1">
        <w:t>Check the following parameters</w:t>
      </w:r>
      <w:r w:rsidRPr="00E30BB1">
        <w:rPr>
          <w:rFonts w:hint="cs"/>
          <w:rtl/>
        </w:rPr>
        <w:t>:</w:t>
      </w:r>
    </w:p>
    <w:p w14:paraId="610EE408" w14:textId="44035362" w:rsidR="007B0A27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Click an icon on your computer in the red bar on the </w:t>
      </w:r>
      <w:proofErr w:type="gramStart"/>
      <w:r w:rsidRPr="00E30BB1">
        <w:t>image</w:t>
      </w:r>
      <w:proofErr w:type="gramEnd"/>
      <w:r w:rsidRPr="00E30BB1">
        <w:rPr>
          <w:rFonts w:hint="cs"/>
          <w:rtl/>
        </w:rPr>
        <w:t xml:space="preserve"> </w:t>
      </w:r>
    </w:p>
    <w:p w14:paraId="57104E87" w14:textId="77777777" w:rsidR="007B0A27" w:rsidRPr="00E30BB1" w:rsidRDefault="007B0A27" w:rsidP="007B0A27">
      <w:pPr>
        <w:pStyle w:val="ListParagraph"/>
        <w:ind w:left="1069"/>
      </w:pPr>
    </w:p>
    <w:p w14:paraId="4CB8CE0C" w14:textId="69474327" w:rsidR="007B0A27" w:rsidRPr="00E30BB1" w:rsidRDefault="007B0A27" w:rsidP="007B0A27">
      <w:pPr>
        <w:pStyle w:val="ListParagraph"/>
        <w:ind w:left="1069"/>
        <w:rPr>
          <w:rtl/>
        </w:rPr>
      </w:pPr>
      <w:r w:rsidRPr="00E30BB1">
        <w:t>Example</w:t>
      </w:r>
      <w:r w:rsidRPr="00E30BB1">
        <w:rPr>
          <w:rFonts w:hint="cs"/>
          <w:rtl/>
        </w:rPr>
        <w:t>:</w:t>
      </w:r>
    </w:p>
    <w:p w14:paraId="143EE001" w14:textId="77777777" w:rsidR="0075638C" w:rsidRPr="00E30BB1" w:rsidRDefault="0075638C" w:rsidP="00335BAA">
      <w:pPr>
        <w:pStyle w:val="Para"/>
        <w:ind w:left="1069" w:firstLine="0"/>
        <w:rPr>
          <w:rtl/>
        </w:rPr>
      </w:pPr>
      <w:r w:rsidRPr="00E30BB1"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E30BB1" w:rsidRDefault="0075638C" w:rsidP="00335BAA">
      <w:pPr>
        <w:pStyle w:val="Para"/>
        <w:ind w:left="1069" w:firstLine="0"/>
      </w:pPr>
      <w:r w:rsidRPr="00E30BB1">
        <w:rPr>
          <w:rFonts w:hint="cs"/>
          <w:rtl/>
        </w:rPr>
        <w:t xml:space="preserve"> </w:t>
      </w:r>
      <w:r w:rsidR="00335BAA" w:rsidRPr="00E30BB1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Pr="00E30BB1" w:rsidRDefault="00335BAA" w:rsidP="00424416">
      <w:pPr>
        <w:pStyle w:val="Para"/>
        <w:numPr>
          <w:ilvl w:val="0"/>
          <w:numId w:val="14"/>
        </w:numPr>
      </w:pPr>
      <w:r w:rsidRPr="00E30BB1">
        <w:t>Connect with</w:t>
      </w:r>
      <w:r w:rsidR="0075638C" w:rsidRPr="00E30BB1">
        <w:t xml:space="preserve"> the </w:t>
      </w:r>
      <w:proofErr w:type="gramStart"/>
      <w:r w:rsidR="0075638C" w:rsidRPr="00E30BB1">
        <w:t>following</w:t>
      </w:r>
      <w:proofErr w:type="gramEnd"/>
    </w:p>
    <w:p w14:paraId="15479E2B" w14:textId="2473AB8F" w:rsidR="006161BD" w:rsidRPr="00E30BB1" w:rsidRDefault="006161BD" w:rsidP="006161BD">
      <w:pPr>
        <w:pStyle w:val="Para"/>
        <w:ind w:left="1069" w:firstLine="0"/>
      </w:pPr>
      <w:r w:rsidRPr="00E30BB1">
        <w:t xml:space="preserve">SSID: </w:t>
      </w:r>
      <w:r w:rsidR="00BB509A" w:rsidRPr="00E30BB1">
        <w:t>2G</w:t>
      </w:r>
    </w:p>
    <w:p w14:paraId="51F5F370" w14:textId="578E8F5A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Click </w:t>
      </w:r>
      <w:proofErr w:type="gramStart"/>
      <w:r w:rsidRPr="00E30BB1">
        <w:t>on</w:t>
      </w:r>
      <w:r w:rsidRPr="00E30BB1">
        <w:rPr>
          <w:rFonts w:hint="cs"/>
          <w:rtl/>
        </w:rPr>
        <w:t xml:space="preserve"> </w:t>
      </w:r>
      <w:r w:rsidRPr="00E30BB1">
        <w:t xml:space="preserve"> properties</w:t>
      </w:r>
      <w:proofErr w:type="gramEnd"/>
      <w:r w:rsidR="00335BAA" w:rsidRPr="00E30BB1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:rsidRPr="00E30BB1" w14:paraId="161B92BC" w14:textId="77777777" w:rsidTr="00C44B78">
        <w:tc>
          <w:tcPr>
            <w:tcW w:w="4589" w:type="dxa"/>
          </w:tcPr>
          <w:p w14:paraId="7C89CC2D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E30BB1" w:rsidRDefault="00274823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2G</w:t>
            </w:r>
          </w:p>
        </w:tc>
      </w:tr>
      <w:tr w:rsidR="00335BAA" w:rsidRPr="00E30BB1" w14:paraId="5D657254" w14:textId="77777777" w:rsidTr="00C44B78">
        <w:tc>
          <w:tcPr>
            <w:tcW w:w="4589" w:type="dxa"/>
          </w:tcPr>
          <w:p w14:paraId="3AD8FC48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802.11g (</w:t>
            </w:r>
            <w:proofErr w:type="gramStart"/>
            <w:r w:rsidRPr="00E30BB1">
              <w:rPr>
                <w:rFonts w:ascii="ZapfHumnst BT" w:eastAsia="Times New Roman" w:hAnsi="ZapfHumnst BT" w:cs="Miriam"/>
              </w:rPr>
              <w:t>only  2.4G</w:t>
            </w:r>
            <w:proofErr w:type="gramEnd"/>
            <w:r w:rsidRPr="00E30BB1">
              <w:rPr>
                <w:rFonts w:ascii="ZapfHumnst BT" w:eastAsia="Times New Roman" w:hAnsi="ZapfHumnst BT" w:cs="Miriam"/>
              </w:rPr>
              <w:t>)</w:t>
            </w:r>
          </w:p>
        </w:tc>
      </w:tr>
      <w:tr w:rsidR="00335BAA" w:rsidRPr="00E30BB1" w14:paraId="29185734" w14:textId="77777777" w:rsidTr="00C44B78">
        <w:tc>
          <w:tcPr>
            <w:tcW w:w="4589" w:type="dxa"/>
          </w:tcPr>
          <w:p w14:paraId="17DFDE8E" w14:textId="124EA9D4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IP</w:t>
            </w:r>
            <w:r w:rsidR="00C977E7" w:rsidRPr="00E30BB1">
              <w:rPr>
                <w:rFonts w:ascii="ZapfHumnst BT" w:eastAsia="Times New Roman" w:hAnsi="ZapfHumnst BT" w:cs="Miriam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50.50.50.</w:t>
            </w:r>
            <w:r w:rsidR="00955A27" w:rsidRPr="00E30BB1">
              <w:rPr>
                <w:rFonts w:ascii="ZapfHumnst BT" w:eastAsia="Times New Roman" w:hAnsi="ZapfHumnst BT" w:cs="Miriam"/>
              </w:rPr>
              <w:t>5</w:t>
            </w:r>
            <w:r w:rsidR="00C977E7" w:rsidRPr="00E30BB1">
              <w:rPr>
                <w:rFonts w:ascii="ZapfHumnst BT" w:eastAsia="Times New Roman" w:hAnsi="ZapfHumnst BT" w:cs="Miriam"/>
              </w:rPr>
              <w:t>2</w:t>
            </w:r>
            <w:r w:rsidR="00485BC8" w:rsidRPr="00E30BB1">
              <w:rPr>
                <w:rFonts w:ascii="ZapfHumnst BT" w:eastAsia="Times New Roman" w:hAnsi="ZapfHumnst BT" w:cs="Miriam"/>
              </w:rPr>
              <w:t xml:space="preserve"> Example</w:t>
            </w:r>
          </w:p>
        </w:tc>
      </w:tr>
    </w:tbl>
    <w:p w14:paraId="5EAC9527" w14:textId="77777777" w:rsidR="00D45511" w:rsidRPr="00E30BB1" w:rsidRDefault="00D45511" w:rsidP="00335BAA"/>
    <w:p w14:paraId="234CB3D0" w14:textId="77777777" w:rsidR="00D45511" w:rsidRPr="00E30BB1" w:rsidRDefault="00D45511" w:rsidP="00335BAA"/>
    <w:p w14:paraId="63A58637" w14:textId="77777777" w:rsidR="00D45511" w:rsidRPr="00E30BB1" w:rsidRDefault="00D45511" w:rsidP="00335BAA"/>
    <w:p w14:paraId="26A8565F" w14:textId="509AF493" w:rsidR="0075638C" w:rsidRPr="00E30BB1" w:rsidRDefault="0075638C" w:rsidP="00335BAA">
      <w:r w:rsidRPr="00E30BB1">
        <w:t>Example</w:t>
      </w:r>
      <w:r w:rsidRPr="00E30BB1">
        <w:rPr>
          <w:rFonts w:hint="cs"/>
          <w:rtl/>
        </w:rPr>
        <w:t>:</w:t>
      </w:r>
    </w:p>
    <w:p w14:paraId="23063CC0" w14:textId="77777777" w:rsidR="0075638C" w:rsidRPr="00E30BB1" w:rsidRDefault="0075638C" w:rsidP="0075638C">
      <w:pPr>
        <w:rPr>
          <w:sz w:val="16"/>
          <w:szCs w:val="16"/>
        </w:rPr>
      </w:pPr>
    </w:p>
    <w:p w14:paraId="41555B1B" w14:textId="77777777" w:rsidR="0075638C" w:rsidRPr="00E30BB1" w:rsidRDefault="0075638C" w:rsidP="0075638C">
      <w:pPr>
        <w:rPr>
          <w:sz w:val="16"/>
          <w:szCs w:val="16"/>
        </w:rPr>
      </w:pPr>
      <w:r w:rsidRPr="00E30BB1"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Pr="00E30BB1" w:rsidRDefault="0075638C" w:rsidP="0075638C">
      <w:pPr>
        <w:rPr>
          <w:sz w:val="16"/>
          <w:szCs w:val="16"/>
        </w:rPr>
      </w:pPr>
    </w:p>
    <w:p w14:paraId="00449A7F" w14:textId="21F8B735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Test communication from </w:t>
      </w:r>
      <w:r w:rsidR="0055769C" w:rsidRPr="00E30BB1">
        <w:t>SF</w:t>
      </w:r>
      <w:r w:rsidR="008E2E72" w:rsidRPr="00E30BB1">
        <w:t>-1P</w:t>
      </w:r>
      <w:r w:rsidRPr="00E30BB1">
        <w:t xml:space="preserve"> </w:t>
      </w:r>
      <w:proofErr w:type="gramStart"/>
      <w:r w:rsidRPr="00E30BB1">
        <w:t>to</w:t>
      </w:r>
      <w:r w:rsidRPr="00E30BB1">
        <w:rPr>
          <w:rFonts w:hint="cs"/>
          <w:rtl/>
        </w:rPr>
        <w:t xml:space="preserve"> </w:t>
      </w:r>
      <w:r w:rsidRPr="00E30BB1">
        <w:t xml:space="preserve"> PC</w:t>
      </w:r>
      <w:proofErr w:type="gramEnd"/>
      <w:r w:rsidRPr="00E30BB1">
        <w:t xml:space="preserve"> over  the established WLAN: </w:t>
      </w:r>
    </w:p>
    <w:p w14:paraId="62E79961" w14:textId="2ACC1AF6" w:rsidR="0075638C" w:rsidRPr="00E30BB1" w:rsidRDefault="009B78FC" w:rsidP="009B78FC">
      <w:pPr>
        <w:pStyle w:val="Para"/>
        <w:ind w:left="709" w:firstLine="0"/>
      </w:pPr>
      <w:r w:rsidRPr="00E30BB1">
        <w:rPr>
          <w:rFonts w:hint="cs"/>
          <w:rtl/>
        </w:rPr>
        <w:t xml:space="preserve">      </w:t>
      </w:r>
      <w:r w:rsidR="00D5654C" w:rsidRPr="00E30BB1">
        <w:t>Send ping 50.50.50.5</w:t>
      </w:r>
      <w:r w:rsidR="00C977E7" w:rsidRPr="00E30BB1">
        <w:t>2</w:t>
      </w:r>
      <w:r w:rsidR="00485BC8" w:rsidRPr="00E30BB1">
        <w:t xml:space="preserve"> (</w:t>
      </w:r>
      <w:proofErr w:type="gramStart"/>
      <w:r w:rsidR="00485BC8" w:rsidRPr="00E30BB1">
        <w:t xml:space="preserve">Example) </w:t>
      </w:r>
      <w:r w:rsidR="00D5654C" w:rsidRPr="00E30BB1">
        <w:t xml:space="preserve"> and</w:t>
      </w:r>
      <w:proofErr w:type="gramEnd"/>
      <w:r w:rsidR="00D5654C" w:rsidRPr="00E30BB1">
        <w:t xml:space="preserve"> verify reply with no loss</w:t>
      </w:r>
    </w:p>
    <w:p w14:paraId="6DA953FC" w14:textId="33AC25E2" w:rsidR="00D0311B" w:rsidRPr="00E30BB1" w:rsidRDefault="00D0311B" w:rsidP="00424416">
      <w:pPr>
        <w:pStyle w:val="Para"/>
        <w:numPr>
          <w:ilvl w:val="0"/>
          <w:numId w:val="14"/>
        </w:numPr>
      </w:pPr>
      <w:r w:rsidRPr="00E30BB1">
        <w:t>Open RUN command screen on PC</w:t>
      </w:r>
    </w:p>
    <w:p w14:paraId="0B2EAB16" w14:textId="36E2DD71" w:rsidR="0075638C" w:rsidRPr="00E30BB1" w:rsidRDefault="00EC5713" w:rsidP="009B78FC">
      <w:pPr>
        <w:pStyle w:val="Para"/>
        <w:ind w:left="709" w:firstLine="0"/>
      </w:pPr>
      <w:r w:rsidRPr="00E30BB1">
        <w:t xml:space="preserve">     </w:t>
      </w:r>
      <w:r w:rsidR="00D0311B" w:rsidRPr="00E30BB1">
        <w:t>C</w:t>
      </w:r>
      <w:r w:rsidR="0075638C" w:rsidRPr="00E30BB1">
        <w:t xml:space="preserve">heck the signal </w:t>
      </w:r>
      <w:r w:rsidR="00D0311B" w:rsidRPr="00E30BB1">
        <w:t>percentage with the bellow commands:</w:t>
      </w:r>
    </w:p>
    <w:p w14:paraId="146A6C63" w14:textId="375AB7E7" w:rsidR="002E28E8" w:rsidRPr="00E30BB1" w:rsidRDefault="007B0A27" w:rsidP="004C1665">
      <w:pPr>
        <w:pStyle w:val="ListParagraph"/>
        <w:ind w:left="360"/>
      </w:pPr>
      <w:r w:rsidRPr="00E30BB1">
        <w:t>Example</w:t>
      </w:r>
      <w:r w:rsidRPr="00E30BB1">
        <w:rPr>
          <w:rFonts w:hint="cs"/>
          <w:rtl/>
        </w:rPr>
        <w:t>:</w:t>
      </w:r>
    </w:p>
    <w:p w14:paraId="22C25B37" w14:textId="4CA90038" w:rsidR="0075638C" w:rsidRPr="00E30BB1" w:rsidRDefault="00D0311B" w:rsidP="00D0311B">
      <w:pPr>
        <w:pStyle w:val="Para"/>
        <w:ind w:left="1069" w:firstLine="0"/>
        <w:rPr>
          <w:rtl/>
        </w:rPr>
      </w:pPr>
      <w:r w:rsidRPr="00E30BB1"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60F" w14:textId="6FCBC0B3" w:rsidR="0075638C" w:rsidRPr="00E30BB1" w:rsidRDefault="0075638C" w:rsidP="00D0311B">
      <w:pPr>
        <w:jc w:val="center"/>
        <w:rPr>
          <w:sz w:val="16"/>
          <w:szCs w:val="16"/>
        </w:rPr>
      </w:pPr>
    </w:p>
    <w:p w14:paraId="5EF99051" w14:textId="77777777" w:rsidR="0075638C" w:rsidRPr="00E30BB1" w:rsidRDefault="0075638C" w:rsidP="0075638C">
      <w:pPr>
        <w:rPr>
          <w:sz w:val="16"/>
          <w:szCs w:val="16"/>
        </w:rPr>
      </w:pPr>
    </w:p>
    <w:p w14:paraId="403C11DF" w14:textId="77777777" w:rsidR="008A1E36" w:rsidRDefault="008A1E36" w:rsidP="008A1E36">
      <w:pPr>
        <w:ind w:left="0"/>
        <w:rPr>
          <w:sz w:val="16"/>
          <w:szCs w:val="16"/>
        </w:rPr>
      </w:pPr>
    </w:p>
    <w:p w14:paraId="6064D120" w14:textId="3855637E" w:rsidR="008A1E36" w:rsidRDefault="008A1E36" w:rsidP="000574C3">
      <w:pPr>
        <w:ind w:left="0"/>
        <w:rPr>
          <w:b/>
          <w:bCs/>
          <w:highlight w:val="green"/>
        </w:rPr>
      </w:pPr>
      <w:r>
        <w:rPr>
          <w:b/>
          <w:bCs/>
          <w:highlight w:val="green"/>
        </w:rPr>
        <w:br w:type="page"/>
      </w:r>
      <w:commentRangeStart w:id="79"/>
      <w:r w:rsidRPr="008A1E36">
        <w:rPr>
          <w:b/>
          <w:bCs/>
          <w:highlight w:val="green"/>
        </w:rPr>
        <w:lastRenderedPageBreak/>
        <w:t>WIFI-</w:t>
      </w:r>
      <w:proofErr w:type="spellStart"/>
      <w:r w:rsidRPr="008A1E36">
        <w:rPr>
          <w:b/>
          <w:bCs/>
          <w:highlight w:val="green"/>
        </w:rPr>
        <w:t>HaLow</w:t>
      </w:r>
      <w:proofErr w:type="spellEnd"/>
      <w:r w:rsidRPr="008A1E36">
        <w:rPr>
          <w:b/>
          <w:bCs/>
          <w:highlight w:val="green"/>
        </w:rPr>
        <w:t>:</w:t>
      </w:r>
      <w:commentRangeEnd w:id="79"/>
      <w:r w:rsidR="00A6530E">
        <w:rPr>
          <w:rStyle w:val="CommentReference"/>
          <w:rtl/>
        </w:rPr>
        <w:commentReference w:id="79"/>
      </w:r>
    </w:p>
    <w:p w14:paraId="71C89DA9" w14:textId="77777777" w:rsidR="00160067" w:rsidRPr="008A1E36" w:rsidRDefault="00160067" w:rsidP="000574C3">
      <w:pPr>
        <w:ind w:left="0"/>
        <w:rPr>
          <w:b/>
          <w:bCs/>
          <w:highlight w:val="green"/>
        </w:rPr>
      </w:pPr>
    </w:p>
    <w:p w14:paraId="16B7B070" w14:textId="77777777" w:rsidR="008A1E36" w:rsidRPr="008A1E36" w:rsidRDefault="008A1E36" w:rsidP="008A1E36">
      <w:pPr>
        <w:rPr>
          <w:highlight w:val="green"/>
          <w:u w:val="single"/>
        </w:rPr>
      </w:pPr>
      <w:r w:rsidRPr="008A1E36">
        <w:rPr>
          <w:highlight w:val="green"/>
          <w:u w:val="single"/>
        </w:rPr>
        <w:t xml:space="preserve">How to check </w:t>
      </w:r>
      <w:proofErr w:type="spellStart"/>
      <w:r w:rsidRPr="008A1E36">
        <w:rPr>
          <w:highlight w:val="green"/>
          <w:u w:val="single"/>
        </w:rPr>
        <w:t>wifi</w:t>
      </w:r>
      <w:proofErr w:type="spellEnd"/>
      <w:r w:rsidRPr="008A1E36">
        <w:rPr>
          <w:highlight w:val="green"/>
          <w:u w:val="single"/>
        </w:rPr>
        <w:t xml:space="preserve">-ap </w:t>
      </w:r>
      <w:proofErr w:type="spellStart"/>
      <w:r w:rsidRPr="008A1E36">
        <w:rPr>
          <w:highlight w:val="green"/>
          <w:u w:val="single"/>
        </w:rPr>
        <w:t>wlan_HaLow</w:t>
      </w:r>
      <w:proofErr w:type="spellEnd"/>
      <w:r w:rsidRPr="008A1E36">
        <w:rPr>
          <w:highlight w:val="green"/>
          <w:u w:val="single"/>
        </w:rPr>
        <w:t xml:space="preserve"> over </w:t>
      </w:r>
      <w:proofErr w:type="spellStart"/>
      <w:r w:rsidRPr="008A1E36">
        <w:rPr>
          <w:highlight w:val="green"/>
          <w:u w:val="single"/>
        </w:rPr>
        <w:t>ETH_security</w:t>
      </w:r>
      <w:proofErr w:type="spellEnd"/>
      <w:r w:rsidRPr="008A1E36">
        <w:rPr>
          <w:highlight w:val="green"/>
          <w:u w:val="single"/>
        </w:rPr>
        <w:t xml:space="preserve"> none:</w:t>
      </w:r>
    </w:p>
    <w:p w14:paraId="1FF87D2D" w14:textId="77777777" w:rsidR="008A1E36" w:rsidRDefault="008A1E36" w:rsidP="008A1E36">
      <w:pPr>
        <w:rPr>
          <w:highlight w:val="green"/>
        </w:rPr>
      </w:pPr>
      <w:r w:rsidRPr="008A1E36">
        <w:rPr>
          <w:highlight w:val="green"/>
        </w:rPr>
        <w:t>copy the script and past its to the below.</w:t>
      </w:r>
      <w:r w:rsidRPr="008A1E36">
        <w:rPr>
          <w:highlight w:val="green"/>
        </w:rPr>
        <w:br/>
        <w:t>script:</w:t>
      </w:r>
    </w:p>
    <w:p w14:paraId="4AAF23D0" w14:textId="77777777" w:rsidR="00160067" w:rsidRPr="008A1E36" w:rsidRDefault="00160067" w:rsidP="008A1E36">
      <w:pPr>
        <w:rPr>
          <w:highlight w:val="green"/>
        </w:rPr>
      </w:pPr>
    </w:p>
    <w:p w14:paraId="1AE6DB9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name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>-AP</w:t>
      </w:r>
    </w:p>
    <w:p w14:paraId="2582610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15D14674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console-timeout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</w:p>
    <w:p w14:paraId="18887BC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</w:t>
      </w:r>
      <w:proofErr w:type="spellStart"/>
      <w:r w:rsidRPr="008A1E36">
        <w:rPr>
          <w:sz w:val="20"/>
          <w:szCs w:val="20"/>
          <w:highlight w:val="green"/>
        </w:rPr>
        <w:t>dhcp</w:t>
      </w:r>
      <w:proofErr w:type="spellEnd"/>
      <w:r w:rsidRPr="008A1E36">
        <w:rPr>
          <w:sz w:val="20"/>
          <w:szCs w:val="20"/>
          <w:highlight w:val="green"/>
        </w:rPr>
        <w:t>-server 1 pool "</w:t>
      </w:r>
      <w:proofErr w:type="spellStart"/>
      <w:proofErr w:type="gram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>"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470043A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network 192.168.172.0/24</w:t>
      </w:r>
    </w:p>
    <w:p w14:paraId="70301B6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default-router 192.168.172.250</w:t>
      </w:r>
    </w:p>
    <w:p w14:paraId="0098586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dns</w:t>
      </w:r>
      <w:proofErr w:type="spellEnd"/>
      <w:r w:rsidRPr="008A1E36">
        <w:rPr>
          <w:sz w:val="20"/>
          <w:szCs w:val="20"/>
          <w:highlight w:val="green"/>
        </w:rPr>
        <w:t>-server 8.8.8.8 1.1.1.1</w:t>
      </w:r>
    </w:p>
    <w:p w14:paraId="6F83FF0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35DB44F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port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proofErr w:type="gramStart"/>
      <w:r w:rsidRPr="008A1E36">
        <w:rPr>
          <w:sz w:val="20"/>
          <w:szCs w:val="20"/>
          <w:highlight w:val="green"/>
        </w:rPr>
        <w:t>halow</w:t>
      </w:r>
      <w:proofErr w:type="spellEnd"/>
      <w:proofErr w:type="gramEnd"/>
    </w:p>
    <w:p w14:paraId="37F1E7E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channel channel-number 161</w:t>
      </w:r>
    </w:p>
    <w:p w14:paraId="5659CAB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access-point 1</w:t>
      </w:r>
    </w:p>
    <w:p w14:paraId="4DC3248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ssid</w:t>
      </w:r>
      <w:proofErr w:type="spellEnd"/>
      <w:r w:rsidRPr="008A1E36">
        <w:rPr>
          <w:sz w:val="20"/>
          <w:szCs w:val="20"/>
          <w:highlight w:val="green"/>
        </w:rPr>
        <w:t xml:space="preserve"> "</w:t>
      </w:r>
      <w:proofErr w:type="spellStart"/>
      <w:r w:rsidRPr="008A1E36">
        <w:rPr>
          <w:sz w:val="20"/>
          <w:szCs w:val="20"/>
          <w:highlight w:val="green"/>
        </w:rPr>
        <w:t>HalowAP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525E0D0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7D270DF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5E50056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</w:t>
      </w:r>
      <w:proofErr w:type="gramStart"/>
      <w:r w:rsidRPr="008A1E36">
        <w:rPr>
          <w:sz w:val="20"/>
          <w:szCs w:val="20"/>
          <w:highlight w:val="green"/>
        </w:rPr>
        <w:t>2</w:t>
      </w:r>
      <w:proofErr w:type="gramEnd"/>
    </w:p>
    <w:p w14:paraId="3EEB919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address 192.168.172.250/24</w:t>
      </w:r>
    </w:p>
    <w:p w14:paraId="6E3D138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name "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38236C2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bind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 xml:space="preserve"> access-point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41F7DD1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5CEAAB6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exit</w:t>
      </w:r>
    </w:p>
    <w:p w14:paraId="4959767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185B13C8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912A184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>### checking Wi-Fi-AP connected-devices status ###</w:t>
      </w:r>
    </w:p>
    <w:p w14:paraId="5ACB383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show configure port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 xml:space="preserve"> access-point 1 connected-</w:t>
      </w:r>
      <w:proofErr w:type="gramStart"/>
      <w:r w:rsidRPr="008A1E36">
        <w:rPr>
          <w:sz w:val="20"/>
          <w:szCs w:val="20"/>
          <w:highlight w:val="green"/>
        </w:rPr>
        <w:t>devices</w:t>
      </w:r>
      <w:proofErr w:type="gramEnd"/>
    </w:p>
    <w:p w14:paraId="413797BA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CC491F1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ping from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-AP device to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-client device ###</w:t>
      </w:r>
    </w:p>
    <w:p w14:paraId="6C1F761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ping 192.168.172.2</w:t>
      </w:r>
    </w:p>
    <w:p w14:paraId="0E01F1ED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BAAD2F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results:</w:t>
      </w:r>
    </w:p>
    <w:p w14:paraId="636BF43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check for 0% packet </w:t>
      </w:r>
      <w:proofErr w:type="gramStart"/>
      <w:r w:rsidRPr="008A1E36">
        <w:rPr>
          <w:sz w:val="20"/>
          <w:szCs w:val="20"/>
          <w:highlight w:val="green"/>
        </w:rPr>
        <w:t>lost</w:t>
      </w:r>
      <w:proofErr w:type="gramEnd"/>
    </w:p>
    <w:p w14:paraId="3F85D67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check for mac address </w:t>
      </w:r>
      <w:proofErr w:type="gramStart"/>
      <w:r w:rsidRPr="008A1E36">
        <w:rPr>
          <w:sz w:val="20"/>
          <w:szCs w:val="20"/>
          <w:highlight w:val="green"/>
        </w:rPr>
        <w:t>connected</w:t>
      </w:r>
      <w:proofErr w:type="gramEnd"/>
    </w:p>
    <w:p w14:paraId="0C80D126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ping image reference:</w:t>
      </w:r>
      <w:r w:rsidRPr="008A1E36">
        <w:rPr>
          <w:noProof/>
          <w:highlight w:val="green"/>
        </w:rPr>
        <w:t xml:space="preserve"> </w:t>
      </w:r>
    </w:p>
    <w:p w14:paraId="44E44A5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noProof/>
          <w:highlight w:val="green"/>
        </w:rPr>
        <w:lastRenderedPageBreak/>
        <w:drawing>
          <wp:inline distT="0" distB="0" distL="0" distR="0" wp14:anchorId="5ECD9EF9" wp14:editId="1158976B">
            <wp:extent cx="3867150" cy="1769745"/>
            <wp:effectExtent l="0" t="0" r="0" b="1905"/>
            <wp:docPr id="343159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9638" name="Picture 1" descr="A screen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38A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Status image reference:</w:t>
      </w:r>
    </w:p>
    <w:p w14:paraId="206876FF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noProof/>
          <w:highlight w:val="green"/>
        </w:rPr>
        <w:drawing>
          <wp:inline distT="0" distB="0" distL="0" distR="0" wp14:anchorId="0EB59900" wp14:editId="67BB4028">
            <wp:extent cx="3876675" cy="466725"/>
            <wp:effectExtent l="0" t="0" r="9525" b="9525"/>
            <wp:docPr id="80034091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0917" name="Picture 1" descr="A blue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E183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2A3D465E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BC14D95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11CA00E8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D918B77" w14:textId="77777777" w:rsidR="008A1E36" w:rsidRPr="008A1E36" w:rsidRDefault="008A1E36" w:rsidP="008A1E36">
      <w:pPr>
        <w:rPr>
          <w:highlight w:val="green"/>
          <w:u w:val="single"/>
        </w:rPr>
      </w:pPr>
      <w:r w:rsidRPr="008A1E36">
        <w:rPr>
          <w:highlight w:val="green"/>
          <w:u w:val="single"/>
        </w:rPr>
        <w:t xml:space="preserve">How to check </w:t>
      </w:r>
      <w:proofErr w:type="spellStart"/>
      <w:r w:rsidRPr="008A1E36">
        <w:rPr>
          <w:highlight w:val="green"/>
          <w:u w:val="single"/>
        </w:rPr>
        <w:t>wifi</w:t>
      </w:r>
      <w:proofErr w:type="spellEnd"/>
      <w:r w:rsidRPr="008A1E36">
        <w:rPr>
          <w:highlight w:val="green"/>
          <w:u w:val="single"/>
        </w:rPr>
        <w:t xml:space="preserve">-client </w:t>
      </w:r>
      <w:proofErr w:type="spellStart"/>
      <w:r w:rsidRPr="008A1E36">
        <w:rPr>
          <w:highlight w:val="green"/>
          <w:u w:val="single"/>
        </w:rPr>
        <w:t>halow_security</w:t>
      </w:r>
      <w:proofErr w:type="spellEnd"/>
      <w:r w:rsidRPr="008A1E36">
        <w:rPr>
          <w:highlight w:val="green"/>
          <w:u w:val="single"/>
        </w:rPr>
        <w:t xml:space="preserve"> none:</w:t>
      </w:r>
    </w:p>
    <w:p w14:paraId="23A01D23" w14:textId="77777777" w:rsidR="008A1E36" w:rsidRPr="008A1E36" w:rsidRDefault="008A1E36" w:rsidP="008A1E36">
      <w:pPr>
        <w:rPr>
          <w:highlight w:val="green"/>
        </w:rPr>
      </w:pPr>
      <w:r w:rsidRPr="008A1E36">
        <w:rPr>
          <w:highlight w:val="green"/>
        </w:rPr>
        <w:t>copy the script and past its to the below.</w:t>
      </w:r>
      <w:r w:rsidRPr="008A1E36">
        <w:rPr>
          <w:highlight w:val="green"/>
        </w:rPr>
        <w:br/>
        <w:t>script:</w:t>
      </w:r>
    </w:p>
    <w:p w14:paraId="508A977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name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>-</w:t>
      </w:r>
      <w:proofErr w:type="gramStart"/>
      <w:r w:rsidRPr="008A1E36">
        <w:rPr>
          <w:sz w:val="20"/>
          <w:szCs w:val="20"/>
          <w:highlight w:val="green"/>
        </w:rPr>
        <w:t>client</w:t>
      </w:r>
      <w:proofErr w:type="gramEnd"/>
    </w:p>
    <w:p w14:paraId="6FE087B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13C3642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console-timeout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</w:p>
    <w:p w14:paraId="49E5082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10 bind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7276828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configure router 1 interface 10 address 192.168.172.2/</w:t>
      </w:r>
      <w:proofErr w:type="gramStart"/>
      <w:r w:rsidRPr="008A1E36">
        <w:rPr>
          <w:sz w:val="20"/>
          <w:szCs w:val="20"/>
          <w:highlight w:val="green"/>
        </w:rPr>
        <w:t>24</w:t>
      </w:r>
      <w:proofErr w:type="gramEnd"/>
    </w:p>
    <w:p w14:paraId="477B58E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10 no </w:t>
      </w:r>
      <w:proofErr w:type="gramStart"/>
      <w:r w:rsidRPr="008A1E36">
        <w:rPr>
          <w:sz w:val="20"/>
          <w:szCs w:val="20"/>
          <w:highlight w:val="green"/>
        </w:rPr>
        <w:t>shutdown</w:t>
      </w:r>
      <w:proofErr w:type="gramEnd"/>
    </w:p>
    <w:p w14:paraId="620D7AB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configure router 1 static-route 0.0.0.0/ address 192.168.172.250</w:t>
      </w:r>
    </w:p>
    <w:p w14:paraId="3A2A9E0B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port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0FFDEFBB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ssid</w:t>
      </w:r>
      <w:proofErr w:type="spellEnd"/>
      <w:r w:rsidRPr="008A1E36">
        <w:rPr>
          <w:sz w:val="20"/>
          <w:szCs w:val="20"/>
          <w:highlight w:val="green"/>
        </w:rPr>
        <w:t xml:space="preserve"> "</w:t>
      </w:r>
      <w:proofErr w:type="spellStart"/>
      <w:r w:rsidRPr="008A1E36">
        <w:rPr>
          <w:sz w:val="20"/>
          <w:szCs w:val="20"/>
          <w:highlight w:val="green"/>
        </w:rPr>
        <w:t>HalowAP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1BE2835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security none</w:t>
      </w:r>
    </w:p>
    <w:p w14:paraId="5BD5997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2C6D438C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</w:p>
    <w:p w14:paraId="76C5191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026163C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68CBFB8D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47E482E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checking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-client status ###</w:t>
      </w:r>
    </w:p>
    <w:p w14:paraId="2BA4057F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show configure port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status</w:t>
      </w:r>
      <w:proofErr w:type="gramEnd"/>
    </w:p>
    <w:p w14:paraId="4E73AB7B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46867F6D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ping from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-client device to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-AP device ###</w:t>
      </w:r>
    </w:p>
    <w:p w14:paraId="30D3481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ping 192.168.172.250</w:t>
      </w:r>
    </w:p>
    <w:p w14:paraId="3481B635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6F37E1E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results:</w:t>
      </w:r>
    </w:p>
    <w:p w14:paraId="4DE21BC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check for 0% packet lost.</w:t>
      </w:r>
    </w:p>
    <w:p w14:paraId="7651935C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check for operational status connected.</w:t>
      </w:r>
    </w:p>
    <w:p w14:paraId="328F3559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3AFE53CD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ping image reference:</w:t>
      </w:r>
      <w:r w:rsidRPr="008A1E36">
        <w:rPr>
          <w:noProof/>
          <w:highlight w:val="green"/>
        </w:rPr>
        <w:t xml:space="preserve"> </w:t>
      </w:r>
    </w:p>
    <w:p w14:paraId="49E1A95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noProof/>
          <w:highlight w:val="green"/>
        </w:rPr>
        <w:lastRenderedPageBreak/>
        <w:drawing>
          <wp:inline distT="0" distB="0" distL="0" distR="0" wp14:anchorId="1599305A" wp14:editId="30E09CCD">
            <wp:extent cx="3883378" cy="918210"/>
            <wp:effectExtent l="0" t="0" r="3175" b="0"/>
            <wp:docPr id="2124807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70" name="Picture 1" descr="A blue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8696" cy="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F47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Status image reference:</w:t>
      </w:r>
    </w:p>
    <w:p w14:paraId="0FF901FA" w14:textId="77777777" w:rsidR="008A1E36" w:rsidRPr="002A6827" w:rsidRDefault="008A1E36" w:rsidP="008A1E36">
      <w:pPr>
        <w:rPr>
          <w:u w:val="single"/>
        </w:rPr>
      </w:pPr>
      <w:r w:rsidRPr="008A1E36">
        <w:rPr>
          <w:noProof/>
          <w:highlight w:val="green"/>
        </w:rPr>
        <w:drawing>
          <wp:inline distT="0" distB="0" distL="0" distR="0" wp14:anchorId="33EC2F7A" wp14:editId="06E62E58">
            <wp:extent cx="3889622" cy="1981200"/>
            <wp:effectExtent l="0" t="0" r="0" b="0"/>
            <wp:docPr id="105450286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2864" name="Picture 1" descr="A blue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9780" cy="19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B905" w14:textId="77777777" w:rsidR="008A1E36" w:rsidRPr="00E30BB1" w:rsidRDefault="008A1E36" w:rsidP="0075638C">
      <w:pPr>
        <w:rPr>
          <w:sz w:val="16"/>
          <w:szCs w:val="16"/>
        </w:rPr>
      </w:pPr>
    </w:p>
    <w:p w14:paraId="1393122F" w14:textId="7814F26B" w:rsidR="0075638C" w:rsidRPr="00E30BB1" w:rsidRDefault="0075638C" w:rsidP="0036442E">
      <w:pPr>
        <w:pStyle w:val="Heading2"/>
      </w:pPr>
      <w:bookmarkStart w:id="80" w:name="_Toc36362376"/>
      <w:bookmarkStart w:id="81" w:name="_Toc94452525"/>
      <w:r w:rsidRPr="00E30BB1">
        <w:t xml:space="preserve">Data </w:t>
      </w:r>
      <w:r w:rsidR="0036442E" w:rsidRPr="00E30BB1">
        <w:t>T</w:t>
      </w:r>
      <w:r w:rsidRPr="00E30BB1">
        <w:t>est</w:t>
      </w:r>
      <w:bookmarkEnd w:id="80"/>
      <w:bookmarkEnd w:id="81"/>
    </w:p>
    <w:p w14:paraId="0C2D4F5F" w14:textId="77777777" w:rsidR="0075638C" w:rsidRPr="00E30BB1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Pr="00E30BB1" w:rsidRDefault="009B2ECC" w:rsidP="0075638C">
      <w:pPr>
        <w:pStyle w:val="Para"/>
        <w:rPr>
          <w:noProof/>
        </w:rPr>
      </w:pPr>
      <w:r w:rsidRPr="00E30BB1"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E30BB1">
        <w:rPr>
          <w:noProof/>
        </w:rPr>
        <w:t xml:space="preserve"> </w:t>
      </w:r>
    </w:p>
    <w:p w14:paraId="728DC7C0" w14:textId="72B2F90E" w:rsidR="00116B37" w:rsidRPr="00E30BB1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r w:rsidR="00DD5047" w:rsidRPr="00E30BB1">
        <w:rPr>
          <w:color w:val="auto"/>
        </w:rPr>
        <w:t>7</w:t>
      </w:r>
      <w:r w:rsidRPr="00E30BB1">
        <w:rPr>
          <w:color w:val="auto"/>
        </w:rPr>
        <w:t xml:space="preserve">: </w:t>
      </w:r>
      <w:r w:rsidR="009151F3" w:rsidRPr="00E30BB1">
        <w:rPr>
          <w:color w:val="auto"/>
        </w:rPr>
        <w:t>SF</w:t>
      </w:r>
      <w:r w:rsidRPr="00E30BB1">
        <w:rPr>
          <w:color w:val="auto"/>
        </w:rPr>
        <w:t xml:space="preserve">-1P Test </w:t>
      </w:r>
      <w:r w:rsidRPr="00E30BB1">
        <w:rPr>
          <w:rFonts w:cs="ZapfHumnst BT"/>
          <w:color w:val="auto"/>
        </w:rPr>
        <w:t>DATA running</w:t>
      </w:r>
      <w:r w:rsidR="00EF390A" w:rsidRPr="00E30BB1">
        <w:rPr>
          <w:rFonts w:cs="ZapfHumnst BT"/>
          <w:color w:val="auto"/>
        </w:rPr>
        <w:t xml:space="preserve"> 6 </w:t>
      </w:r>
      <w:proofErr w:type="gramStart"/>
      <w:r w:rsidR="00EF390A" w:rsidRPr="00E30BB1">
        <w:rPr>
          <w:rFonts w:cs="ZapfHumnst BT"/>
          <w:color w:val="auto"/>
        </w:rPr>
        <w:t>ports</w:t>
      </w:r>
      <w:proofErr w:type="gramEnd"/>
    </w:p>
    <w:p w14:paraId="692D40A1" w14:textId="1EEAB605" w:rsidR="0075638C" w:rsidRPr="00E30BB1" w:rsidRDefault="00EF390A" w:rsidP="00424416">
      <w:pPr>
        <w:pStyle w:val="Para"/>
        <w:numPr>
          <w:ilvl w:val="0"/>
          <w:numId w:val="28"/>
        </w:numPr>
      </w:pPr>
      <w:r w:rsidRPr="00E30BB1">
        <w:t>Testing for 6 ports (according to option)</w:t>
      </w:r>
    </w:p>
    <w:p w14:paraId="34C9D364" w14:textId="5B985134" w:rsidR="0075638C" w:rsidRPr="00E30BB1" w:rsidRDefault="0075638C" w:rsidP="0075638C">
      <w:pPr>
        <w:ind w:left="0"/>
      </w:pPr>
    </w:p>
    <w:p w14:paraId="3DBF7407" w14:textId="47DF8BD8" w:rsidR="0075638C" w:rsidRPr="00E30BB1" w:rsidRDefault="0075638C" w:rsidP="00D10260">
      <w:pPr>
        <w:pStyle w:val="Para"/>
        <w:ind w:left="810" w:firstLine="0"/>
        <w:rPr>
          <w:rtl/>
        </w:rPr>
      </w:pPr>
      <w:r w:rsidRPr="00E30BB1">
        <w:rPr>
          <w:b/>
          <w:bCs/>
          <w:u w:val="single"/>
        </w:rPr>
        <w:t>Not</w:t>
      </w:r>
      <w:r w:rsidRPr="00E30BB1">
        <w:rPr>
          <w:b/>
          <w:bCs/>
        </w:rPr>
        <w:t>e:</w:t>
      </w:r>
      <w:r w:rsidRPr="00E30BB1">
        <w:t xml:space="preserve"> port </w:t>
      </w:r>
      <w:r w:rsidR="009151F3" w:rsidRPr="00E30BB1">
        <w:t xml:space="preserve">ethernet 1-2 </w:t>
      </w:r>
      <w:r w:rsidRPr="00E30BB1">
        <w:t>connect</w:t>
      </w:r>
      <w:r w:rsidRPr="00E30BB1">
        <w:rPr>
          <w:rFonts w:hint="cs"/>
          <w:rtl/>
        </w:rPr>
        <w:t xml:space="preserve"> </w:t>
      </w:r>
      <w:r w:rsidR="00E90236" w:rsidRPr="00E30BB1">
        <w:t>with</w:t>
      </w:r>
      <w:r w:rsidRPr="00E30BB1">
        <w:t xml:space="preserve"> SFP</w:t>
      </w:r>
      <w:r w:rsidR="00184989" w:rsidRPr="00E30BB1">
        <w:t>-</w:t>
      </w:r>
      <w:r w:rsidRPr="00E30BB1">
        <w:t>9</w:t>
      </w:r>
      <w:proofErr w:type="gramStart"/>
      <w:r w:rsidRPr="00E30BB1">
        <w:t xml:space="preserve">G </w:t>
      </w:r>
      <w:r w:rsidR="00233935" w:rsidRPr="00E30BB1">
        <w:t xml:space="preserve"> for</w:t>
      </w:r>
      <w:proofErr w:type="gramEnd"/>
      <w:r w:rsidR="00233935" w:rsidRPr="00E30BB1">
        <w:t xml:space="preserve"> according to option order</w:t>
      </w:r>
      <w:r w:rsidR="00D10260" w:rsidRPr="00E30BB1">
        <w:t xml:space="preserve"> only </w:t>
      </w:r>
      <w:r w:rsidR="000815F4" w:rsidRPr="00E30BB1">
        <w:t>SFP</w:t>
      </w:r>
    </w:p>
    <w:p w14:paraId="6604C5C4" w14:textId="6023EA69" w:rsidR="00076184" w:rsidRPr="00E30BB1" w:rsidRDefault="00076184" w:rsidP="00D10260">
      <w:pPr>
        <w:pStyle w:val="Para"/>
        <w:ind w:left="810" w:firstLine="0"/>
      </w:pPr>
    </w:p>
    <w:p w14:paraId="4A1FFF47" w14:textId="77777777" w:rsidR="00076184" w:rsidRPr="00E30BB1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48911D69" w14:textId="77777777" w:rsidR="00076184" w:rsidRPr="00E30BB1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E30BB1" w:rsidRDefault="00076184" w:rsidP="00076184">
      <w:pPr>
        <w:pStyle w:val="Para"/>
        <w:numPr>
          <w:ilvl w:val="0"/>
          <w:numId w:val="24"/>
        </w:numPr>
      </w:pPr>
      <w:r w:rsidRPr="00E30BB1">
        <w:t>The Cellular is tested with LINUX commands:</w:t>
      </w:r>
    </w:p>
    <w:p w14:paraId="71E8FCC5" w14:textId="77777777" w:rsidR="00076184" w:rsidRPr="00E30BB1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E30BB1" w:rsidRDefault="00076184" w:rsidP="00076184">
      <w:pPr>
        <w:pStyle w:val="ListParagraph"/>
      </w:pPr>
      <w:r w:rsidRPr="00E30BB1">
        <w:t xml:space="preserve">ETX-1p# </w:t>
      </w:r>
      <w:r w:rsidRPr="00E30BB1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E30BB1">
        <w:t xml:space="preserve">    </w:t>
      </w:r>
    </w:p>
    <w:p w14:paraId="3B2D0B18" w14:textId="77777777" w:rsidR="00076184" w:rsidRPr="00E30BB1" w:rsidRDefault="00076184" w:rsidP="00076184">
      <w:pPr>
        <w:pStyle w:val="ListParagraph"/>
      </w:pPr>
      <w:r w:rsidRPr="00E30BB1">
        <w:lastRenderedPageBreak/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4A0F5E4D" w14:textId="77777777" w:rsidR="00076184" w:rsidRPr="00E30BB1" w:rsidRDefault="00076184" w:rsidP="00076184">
      <w:pPr>
        <w:pStyle w:val="Para"/>
        <w:ind w:left="0" w:firstLine="0"/>
      </w:pPr>
      <w:r w:rsidRPr="00E30BB1">
        <w:t xml:space="preserve">          Challenge code: (10 figure numbers) </w:t>
      </w:r>
    </w:p>
    <w:p w14:paraId="4AA18DDC" w14:textId="77777777" w:rsidR="00076184" w:rsidRPr="00E30BB1" w:rsidRDefault="00076184" w:rsidP="00076184">
      <w:pPr>
        <w:pStyle w:val="Para"/>
        <w:ind w:left="0" w:firstLine="0"/>
      </w:pPr>
    </w:p>
    <w:p w14:paraId="32CBFB40" w14:textId="77777777" w:rsidR="00076184" w:rsidRPr="00E30BB1" w:rsidRDefault="00076184" w:rsidP="00076184">
      <w:pPr>
        <w:pStyle w:val="Para"/>
        <w:ind w:left="360" w:firstLine="0"/>
      </w:pPr>
      <w:r w:rsidRPr="00E30BB1">
        <w:t xml:space="preserve">      Open </w:t>
      </w:r>
      <w:proofErr w:type="spellStart"/>
      <w:r w:rsidRPr="00E30BB1">
        <w:t>Decryptor</w:t>
      </w:r>
      <w:proofErr w:type="spellEnd"/>
      <w:r w:rsidRPr="00E30BB1">
        <w:t xml:space="preserve"> </w:t>
      </w:r>
    </w:p>
    <w:p w14:paraId="5CE4A1CC" w14:textId="53393A87" w:rsidR="00076184" w:rsidRPr="00E30BB1" w:rsidRDefault="00FD3BE5" w:rsidP="00D10260">
      <w:pPr>
        <w:pStyle w:val="Para"/>
        <w:ind w:left="810" w:firstLine="0"/>
      </w:pPr>
      <w:r w:rsidRPr="00E30BB1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Pr="00E30BB1" w:rsidRDefault="00FD3BE5" w:rsidP="00D10260">
      <w:pPr>
        <w:pStyle w:val="Para"/>
        <w:ind w:left="810" w:firstLine="0"/>
      </w:pPr>
    </w:p>
    <w:p w14:paraId="119F8A3B" w14:textId="3086BD05" w:rsidR="00FD3BE5" w:rsidRPr="00E30BB1" w:rsidRDefault="00FD3BE5" w:rsidP="00D10260">
      <w:pPr>
        <w:pStyle w:val="Para"/>
        <w:ind w:left="810" w:firstLine="0"/>
      </w:pPr>
    </w:p>
    <w:p w14:paraId="63B70482" w14:textId="77777777" w:rsidR="00FD3BE5" w:rsidRPr="00E30BB1" w:rsidRDefault="00FD3BE5" w:rsidP="00FD3BE5">
      <w:pPr>
        <w:pStyle w:val="Bulleted"/>
        <w:numPr>
          <w:ilvl w:val="0"/>
          <w:numId w:val="24"/>
        </w:numPr>
      </w:pPr>
      <w:r w:rsidRPr="00E30BB1">
        <w:t>Enter the code (Challenge code:  in the field key)</w:t>
      </w:r>
    </w:p>
    <w:p w14:paraId="7F34DDD1" w14:textId="77777777" w:rsidR="00FD3BE5" w:rsidRPr="00E30BB1" w:rsidRDefault="00FD3BE5" w:rsidP="00FD3BE5">
      <w:pPr>
        <w:pStyle w:val="Bulleted"/>
        <w:numPr>
          <w:ilvl w:val="0"/>
          <w:numId w:val="24"/>
        </w:numPr>
      </w:pPr>
      <w:r w:rsidRPr="00E30BB1">
        <w:t>Push on Change Pass, you will get a number (Result)</w:t>
      </w:r>
    </w:p>
    <w:p w14:paraId="2A2E9F07" w14:textId="77777777" w:rsidR="00FD3BE5" w:rsidRPr="00E30BB1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59978C02" w14:textId="77777777" w:rsidR="00FD3BE5" w:rsidRPr="00E30BB1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t xml:space="preserve">  password&gt;**********    </w:t>
      </w:r>
    </w:p>
    <w:p w14:paraId="1441BFAF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E30BB1">
        <w:t xml:space="preserve"> </w:t>
      </w:r>
      <w:r w:rsidRPr="00E30BB1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565F645" w14:textId="77777777" w:rsidR="00FD3BE5" w:rsidRPr="00E30BB1" w:rsidRDefault="00FD3BE5" w:rsidP="00FD3BE5">
      <w:pPr>
        <w:pStyle w:val="Para"/>
        <w:ind w:left="810" w:firstLine="0"/>
      </w:pPr>
    </w:p>
    <w:p w14:paraId="73A58696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br0;</w:t>
      </w:r>
      <w:proofErr w:type="gramEnd"/>
    </w:p>
    <w:p w14:paraId="30291A4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br0 </w:t>
      </w:r>
      <w:proofErr w:type="gramStart"/>
      <w:r w:rsidRPr="00E30BB1">
        <w:t>wan1;</w:t>
      </w:r>
      <w:proofErr w:type="gramEnd"/>
    </w:p>
    <w:p w14:paraId="33E31F3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br0 </w:t>
      </w:r>
      <w:proofErr w:type="gramStart"/>
      <w:r w:rsidRPr="00E30BB1">
        <w:t>wan2;</w:t>
      </w:r>
      <w:proofErr w:type="gramEnd"/>
    </w:p>
    <w:p w14:paraId="2B325F7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wan1 </w:t>
      </w:r>
      <w:proofErr w:type="gramStart"/>
      <w:r w:rsidRPr="00E30BB1">
        <w:t>up;</w:t>
      </w:r>
      <w:proofErr w:type="gramEnd"/>
    </w:p>
    <w:p w14:paraId="46865A09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wan2 </w:t>
      </w:r>
      <w:proofErr w:type="gramStart"/>
      <w:r w:rsidRPr="00E30BB1">
        <w:t>up;</w:t>
      </w:r>
      <w:proofErr w:type="gramEnd"/>
    </w:p>
    <w:p w14:paraId="2B38EF60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br0 </w:t>
      </w:r>
      <w:proofErr w:type="gramStart"/>
      <w:r w:rsidRPr="00E30BB1">
        <w:t>up;</w:t>
      </w:r>
      <w:proofErr w:type="gramEnd"/>
    </w:p>
    <w:p w14:paraId="42440320" w14:textId="281EDB10" w:rsidR="00FD3BE5" w:rsidRPr="00E30BB1" w:rsidRDefault="00FD3BE5" w:rsidP="00FD3BE5">
      <w:pPr>
        <w:pStyle w:val="Para"/>
        <w:ind w:left="810"/>
      </w:pPr>
    </w:p>
    <w:p w14:paraId="42C6BD0B" w14:textId="5D4F2CBB" w:rsidR="00F64CBD" w:rsidRPr="00E30BB1" w:rsidRDefault="00F64CBD" w:rsidP="00FD3BE5">
      <w:pPr>
        <w:pStyle w:val="Para"/>
        <w:ind w:left="810"/>
      </w:pPr>
    </w:p>
    <w:p w14:paraId="4173E4B0" w14:textId="16191D37" w:rsidR="00F64CBD" w:rsidRPr="00E30BB1" w:rsidRDefault="00F64CBD" w:rsidP="00FD3BE5">
      <w:pPr>
        <w:pStyle w:val="Para"/>
        <w:ind w:left="810"/>
      </w:pPr>
    </w:p>
    <w:p w14:paraId="5C828252" w14:textId="15CE7E99" w:rsidR="00F64CBD" w:rsidRPr="00E30BB1" w:rsidRDefault="00F64CBD" w:rsidP="00FD3BE5">
      <w:pPr>
        <w:pStyle w:val="Para"/>
        <w:ind w:left="810"/>
      </w:pPr>
    </w:p>
    <w:p w14:paraId="2DDB8242" w14:textId="5920ED2D" w:rsidR="00F64CBD" w:rsidRPr="00E30BB1" w:rsidRDefault="00F64CBD" w:rsidP="00FD3BE5">
      <w:pPr>
        <w:pStyle w:val="Para"/>
        <w:ind w:left="810"/>
      </w:pPr>
    </w:p>
    <w:p w14:paraId="5F37B0F6" w14:textId="77777777" w:rsidR="00F64CBD" w:rsidRPr="00E30BB1" w:rsidRDefault="00F64CBD" w:rsidP="00FD3BE5">
      <w:pPr>
        <w:pStyle w:val="Para"/>
        <w:ind w:left="810"/>
      </w:pPr>
    </w:p>
    <w:p w14:paraId="4638C6E1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br1;</w:t>
      </w:r>
      <w:proofErr w:type="gramEnd"/>
    </w:p>
    <w:p w14:paraId="0B3280E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lan0;</w:t>
      </w:r>
      <w:proofErr w:type="gramEnd"/>
    </w:p>
    <w:p w14:paraId="2B88E01C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lan1;</w:t>
      </w:r>
      <w:proofErr w:type="gramEnd"/>
    </w:p>
    <w:p w14:paraId="3D0A6E1C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lastRenderedPageBreak/>
        <w:t>ifconfig</w:t>
      </w:r>
      <w:proofErr w:type="spellEnd"/>
      <w:r w:rsidRPr="00E30BB1">
        <w:t xml:space="preserve"> lan0 </w:t>
      </w:r>
      <w:proofErr w:type="gramStart"/>
      <w:r w:rsidRPr="00E30BB1">
        <w:t>up;</w:t>
      </w:r>
      <w:proofErr w:type="gramEnd"/>
    </w:p>
    <w:p w14:paraId="542EFD24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lan1 </w:t>
      </w:r>
      <w:proofErr w:type="gramStart"/>
      <w:r w:rsidRPr="00E30BB1">
        <w:t>up;</w:t>
      </w:r>
      <w:proofErr w:type="gramEnd"/>
    </w:p>
    <w:p w14:paraId="29B2272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br1 </w:t>
      </w:r>
      <w:proofErr w:type="gramStart"/>
      <w:r w:rsidRPr="00E30BB1">
        <w:t>up;</w:t>
      </w:r>
      <w:proofErr w:type="gramEnd"/>
    </w:p>
    <w:p w14:paraId="32957556" w14:textId="77777777" w:rsidR="00FD3BE5" w:rsidRPr="00E30BB1" w:rsidRDefault="00FD3BE5" w:rsidP="00FD3BE5">
      <w:pPr>
        <w:pStyle w:val="Para"/>
        <w:ind w:left="810"/>
      </w:pPr>
    </w:p>
    <w:p w14:paraId="2AC3407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br2;</w:t>
      </w:r>
      <w:proofErr w:type="gramEnd"/>
    </w:p>
    <w:p w14:paraId="1F8D792A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br2 </w:t>
      </w:r>
      <w:proofErr w:type="gramStart"/>
      <w:r w:rsidRPr="00E30BB1">
        <w:t>lan3;</w:t>
      </w:r>
      <w:proofErr w:type="gramEnd"/>
    </w:p>
    <w:p w14:paraId="116E08D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br2 </w:t>
      </w:r>
      <w:proofErr w:type="gramStart"/>
      <w:r w:rsidRPr="00E30BB1">
        <w:t>lan2;</w:t>
      </w:r>
      <w:proofErr w:type="gramEnd"/>
    </w:p>
    <w:p w14:paraId="4556E080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lan2 </w:t>
      </w:r>
      <w:proofErr w:type="gramStart"/>
      <w:r w:rsidRPr="00E30BB1">
        <w:t>up;</w:t>
      </w:r>
      <w:proofErr w:type="gramEnd"/>
    </w:p>
    <w:p w14:paraId="30EF5CA7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lan3 </w:t>
      </w:r>
      <w:proofErr w:type="gramStart"/>
      <w:r w:rsidRPr="00E30BB1">
        <w:t>up;</w:t>
      </w:r>
      <w:proofErr w:type="gramEnd"/>
    </w:p>
    <w:p w14:paraId="69C23773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br2 </w:t>
      </w:r>
      <w:proofErr w:type="gramStart"/>
      <w:r w:rsidRPr="00E30BB1">
        <w:t>up;</w:t>
      </w:r>
      <w:proofErr w:type="gramEnd"/>
    </w:p>
    <w:p w14:paraId="5AD62D3D" w14:textId="77777777" w:rsidR="00FD3BE5" w:rsidRPr="00E30BB1" w:rsidRDefault="00FD3BE5" w:rsidP="00FD3BE5">
      <w:pPr>
        <w:pStyle w:val="Para"/>
        <w:ind w:left="0" w:firstLine="0"/>
      </w:pPr>
    </w:p>
    <w:p w14:paraId="3C0E3C83" w14:textId="77777777" w:rsidR="00FD3BE5" w:rsidRPr="00E30BB1" w:rsidRDefault="00FD3BE5" w:rsidP="00D10260">
      <w:pPr>
        <w:pStyle w:val="Para"/>
        <w:ind w:left="810" w:firstLine="0"/>
      </w:pPr>
    </w:p>
    <w:p w14:paraId="74D2FC11" w14:textId="77777777" w:rsidR="0075638C" w:rsidRPr="00E30BB1" w:rsidRDefault="0075638C" w:rsidP="00D10260">
      <w:pPr>
        <w:pStyle w:val="Para"/>
        <w:ind w:left="810" w:firstLine="0"/>
      </w:pPr>
    </w:p>
    <w:p w14:paraId="04EF6EF3" w14:textId="539951B0" w:rsidR="00D664DE" w:rsidRPr="00E30BB1" w:rsidRDefault="00C200C1" w:rsidP="00424416">
      <w:pPr>
        <w:pStyle w:val="Para"/>
        <w:numPr>
          <w:ilvl w:val="0"/>
          <w:numId w:val="16"/>
        </w:numPr>
      </w:pPr>
      <w:r w:rsidRPr="00E30BB1">
        <w:rPr>
          <w:rFonts w:cs="ZapfHumnst BT"/>
        </w:rPr>
        <w:t>Configure the ETX-204A Generator</w:t>
      </w:r>
      <w:r w:rsidR="00D664DE" w:rsidRPr="00E30BB1">
        <w:rPr>
          <w:rFonts w:cs="ZapfHumnst BT"/>
        </w:rPr>
        <w:t xml:space="preserve"> 1</w:t>
      </w:r>
      <w:r w:rsidR="009F39B2" w:rsidRPr="00E30BB1">
        <w:rPr>
          <w:rFonts w:cs="ZapfHumnst BT"/>
        </w:rPr>
        <w:t xml:space="preserve"> and 2</w:t>
      </w:r>
      <w:r w:rsidRPr="00E30BB1">
        <w:rPr>
          <w:rFonts w:cs="ZapfHumnst BT"/>
        </w:rPr>
        <w:t xml:space="preserve"> </w:t>
      </w:r>
      <w:r w:rsidR="007C5C90" w:rsidRPr="00E30BB1">
        <w:rPr>
          <w:rFonts w:cs="ZapfHumnst BT"/>
        </w:rPr>
        <w:t xml:space="preserve">according to </w:t>
      </w:r>
      <w:r w:rsidR="007C5C90" w:rsidRPr="00E30BB1">
        <w:rPr>
          <w:rFonts w:cs="ZapfHumnst BT"/>
        </w:rPr>
        <w:fldChar w:fldCharType="begin"/>
      </w:r>
      <w:r w:rsidR="007C5C90" w:rsidRPr="00E30BB1">
        <w:rPr>
          <w:rFonts w:cs="ZapfHumnst BT"/>
        </w:rPr>
        <w:instrText xml:space="preserve"> REF _Ref78377581 \r \h  \* MERGEFORMAT </w:instrText>
      </w:r>
      <w:r w:rsidR="007C5C90" w:rsidRPr="00E30BB1">
        <w:rPr>
          <w:rFonts w:cs="ZapfHumnst BT"/>
        </w:rPr>
      </w:r>
      <w:r w:rsidR="007C5C90" w:rsidRPr="00E30BB1">
        <w:rPr>
          <w:rFonts w:cs="ZapfHumnst BT"/>
        </w:rPr>
        <w:fldChar w:fldCharType="separate"/>
      </w:r>
      <w:r w:rsidR="00E00E62" w:rsidRPr="00E30BB1">
        <w:rPr>
          <w:rFonts w:cs="ZapfHumnst BT"/>
          <w:cs/>
        </w:rPr>
        <w:t>‎</w:t>
      </w:r>
      <w:r w:rsidR="00E00E62" w:rsidRPr="00E30BB1">
        <w:rPr>
          <w:rFonts w:cs="ZapfHumnst BT"/>
          <w:color w:val="0070C0"/>
          <w:u w:val="single"/>
        </w:rPr>
        <w:t>Appendix B</w:t>
      </w:r>
      <w:r w:rsidR="007C5C90" w:rsidRPr="00E30BB1">
        <w:rPr>
          <w:rFonts w:cs="ZapfHumnst BT"/>
        </w:rPr>
        <w:fldChar w:fldCharType="end"/>
      </w:r>
    </w:p>
    <w:p w14:paraId="6CADF3EA" w14:textId="39205B2D" w:rsidR="00CB5501" w:rsidRPr="00E30BB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E30BB1">
        <w:rPr>
          <w:rFonts w:cs="ZapfHumnst BT"/>
        </w:rPr>
        <w:t>Verify DATA running without errors for 1 minutes in the ETX-204</w:t>
      </w:r>
      <w:r w:rsidR="007C5C90" w:rsidRPr="00E30BB1">
        <w:rPr>
          <w:rFonts w:cs="ZapfHumnst BT"/>
        </w:rPr>
        <w:t xml:space="preserve"> </w:t>
      </w:r>
      <w:proofErr w:type="gramStart"/>
      <w:r w:rsidR="007C5C90" w:rsidRPr="00E30BB1">
        <w:rPr>
          <w:rFonts w:cs="ZapfHumnst BT"/>
        </w:rPr>
        <w:t>generator</w:t>
      </w:r>
      <w:proofErr w:type="gramEnd"/>
    </w:p>
    <w:p w14:paraId="0FE1854F" w14:textId="2862DBD6" w:rsidR="00A00FAF" w:rsidRPr="00E30BB1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E30BB1">
        <w:rPr>
          <w:rFonts w:cs="ZapfHumnst BT"/>
        </w:rPr>
        <w:t>confirm each generator has a Link-State is Up, “PRBS_OK” with running numbers and ERR-CNT = 0, PRBS_ERR=0, FRAME_ERR=0, SEQ_ERR=0.</w:t>
      </w:r>
      <w:r w:rsidR="00A00FAF" w:rsidRPr="00E30BB1">
        <w:rPr>
          <w:rFonts w:cs="ZapfHumnst BT"/>
        </w:rPr>
        <w:br/>
        <w:t xml:space="preserve"> follows: </w:t>
      </w:r>
    </w:p>
    <w:p w14:paraId="7EBF032D" w14:textId="1A2137BF" w:rsidR="00AE5259" w:rsidRPr="00E30BB1" w:rsidRDefault="00AE5259" w:rsidP="00AE5259">
      <w:pPr>
        <w:pStyle w:val="Para"/>
        <w:spacing w:before="60"/>
        <w:ind w:left="720" w:firstLine="0"/>
      </w:pPr>
      <w:r w:rsidRPr="00E30BB1">
        <w:t>Example</w:t>
      </w:r>
      <w:r w:rsidRPr="00E30BB1">
        <w:rPr>
          <w:rFonts w:hint="cs"/>
          <w:rtl/>
        </w:rPr>
        <w:t>:</w:t>
      </w:r>
    </w:p>
    <w:p w14:paraId="1C932B58" w14:textId="77777777" w:rsidR="00AE5259" w:rsidRPr="00E30BB1" w:rsidRDefault="00A00FAF" w:rsidP="00AE5259">
      <w:pPr>
        <w:pStyle w:val="Para"/>
        <w:spacing w:before="60"/>
        <w:ind w:left="709" w:firstLine="0"/>
      </w:pPr>
      <w:r w:rsidRPr="00E30BB1">
        <w:rPr>
          <w:rFonts w:cs="ZapfHumnst BT"/>
        </w:rPr>
        <w:br/>
      </w:r>
      <w:r w:rsidR="00AE5259" w:rsidRPr="00E30BB1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E30BB1">
        <w:t xml:space="preserve"> </w:t>
      </w:r>
    </w:p>
    <w:p w14:paraId="5E6BEA48" w14:textId="6D07A505" w:rsidR="00DC0C8D" w:rsidRPr="00E30BB1" w:rsidRDefault="00DC0C8D" w:rsidP="00DC0C8D">
      <w:pPr>
        <w:pStyle w:val="Para"/>
        <w:ind w:left="360" w:firstLine="0"/>
        <w:rPr>
          <w:rFonts w:cs="ZapfHumnst BT"/>
        </w:rPr>
      </w:pPr>
      <w:bookmarkStart w:id="82" w:name="_Toc151974252"/>
      <w:bookmarkStart w:id="83" w:name="_Ref175460514"/>
      <w:bookmarkStart w:id="84" w:name="_Toc11147863"/>
      <w:bookmarkEnd w:id="20"/>
      <w:bookmarkEnd w:id="21"/>
      <w:bookmarkEnd w:id="41"/>
    </w:p>
    <w:p w14:paraId="48883310" w14:textId="77777777" w:rsidR="00AD2D10" w:rsidRPr="00E30BB1" w:rsidRDefault="00AD2D10" w:rsidP="00424416">
      <w:pPr>
        <w:pStyle w:val="Para"/>
        <w:numPr>
          <w:ilvl w:val="0"/>
          <w:numId w:val="28"/>
        </w:numPr>
      </w:pPr>
      <w:r w:rsidRPr="00E30BB1">
        <w:t>Testing for 2 ports (according to option)</w:t>
      </w:r>
    </w:p>
    <w:p w14:paraId="59529AFD" w14:textId="2C1BC2AF" w:rsidR="00DC0C8D" w:rsidRPr="00E30BB1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Pr="00E30BB1" w:rsidRDefault="009D4A8F" w:rsidP="00DC0C8D">
      <w:pPr>
        <w:pStyle w:val="Para"/>
        <w:ind w:left="360" w:firstLine="0"/>
        <w:rPr>
          <w:rFonts w:cs="ZapfHumnst BT"/>
        </w:rPr>
      </w:pPr>
      <w:r w:rsidRPr="00E30BB1">
        <w:rPr>
          <w:rFonts w:cs="ZapfHumnst BT"/>
          <w:noProof/>
        </w:rPr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Pr="00E30BB1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Pr="00E30BB1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1D5DFD" w:rsidRPr="00E30BB1">
        <w:rPr>
          <w:color w:val="auto"/>
        </w:rPr>
        <w:t>7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SF-1P Test </w:t>
      </w:r>
      <w:r w:rsidRPr="00E30BB1">
        <w:rPr>
          <w:rFonts w:cs="ZapfHumnst BT"/>
          <w:color w:val="auto"/>
        </w:rPr>
        <w:t>DATA running 2 ports</w:t>
      </w:r>
    </w:p>
    <w:p w14:paraId="4A7F7D39" w14:textId="7CC8978F" w:rsidR="00DF2173" w:rsidRPr="00E30BB1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366B50F2" w14:textId="4E0D2177" w:rsidR="00DF2173" w:rsidRPr="00E30BB1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br1;</w:t>
      </w:r>
      <w:proofErr w:type="gramEnd"/>
    </w:p>
    <w:p w14:paraId="5A36FFA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lan0;</w:t>
      </w:r>
      <w:proofErr w:type="gramEnd"/>
    </w:p>
    <w:p w14:paraId="0AFB1C97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lan1;</w:t>
      </w:r>
      <w:proofErr w:type="gramEnd"/>
    </w:p>
    <w:p w14:paraId="5E847BA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lan0 </w:t>
      </w:r>
      <w:proofErr w:type="gramStart"/>
      <w:r w:rsidRPr="00E30BB1">
        <w:t>up;</w:t>
      </w:r>
      <w:proofErr w:type="gramEnd"/>
    </w:p>
    <w:p w14:paraId="1B89D692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lan1 </w:t>
      </w:r>
      <w:proofErr w:type="gramStart"/>
      <w:r w:rsidRPr="00E30BB1">
        <w:t>up;</w:t>
      </w:r>
      <w:proofErr w:type="gramEnd"/>
    </w:p>
    <w:p w14:paraId="11F96B65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br1 </w:t>
      </w:r>
      <w:proofErr w:type="gramStart"/>
      <w:r w:rsidRPr="00E30BB1">
        <w:t>up;</w:t>
      </w:r>
      <w:proofErr w:type="gramEnd"/>
    </w:p>
    <w:p w14:paraId="2899B8B1" w14:textId="77777777" w:rsidR="00FD3BE5" w:rsidRPr="00E30BB1" w:rsidRDefault="00FD3BE5" w:rsidP="00FD3BE5">
      <w:pPr>
        <w:pStyle w:val="Para"/>
        <w:ind w:left="810"/>
      </w:pPr>
    </w:p>
    <w:p w14:paraId="18656D95" w14:textId="0629A6AD" w:rsidR="00DF2173" w:rsidRPr="00E30BB1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E30BB1" w:rsidRDefault="00B229CC" w:rsidP="00424416">
      <w:pPr>
        <w:pStyle w:val="Para"/>
        <w:numPr>
          <w:ilvl w:val="0"/>
          <w:numId w:val="31"/>
        </w:numPr>
      </w:pPr>
      <w:r w:rsidRPr="00E30BB1">
        <w:rPr>
          <w:rFonts w:cs="ZapfHumnst BT"/>
        </w:rPr>
        <w:t>Configure the ETX-204A Generator</w:t>
      </w:r>
      <w:r w:rsidR="003C479E" w:rsidRPr="00E30BB1">
        <w:rPr>
          <w:rFonts w:cs="ZapfHumnst BT"/>
        </w:rPr>
        <w:t xml:space="preserve"> 1 </w:t>
      </w:r>
      <w:proofErr w:type="gramStart"/>
      <w:r w:rsidR="003C479E" w:rsidRPr="00E30BB1">
        <w:rPr>
          <w:rFonts w:cs="ZapfHumnst BT"/>
        </w:rPr>
        <w:t>only</w:t>
      </w:r>
      <w:r w:rsidRPr="00E30BB1">
        <w:rPr>
          <w:rFonts w:cs="ZapfHumnst BT"/>
        </w:rPr>
        <w:t xml:space="preserve">  according</w:t>
      </w:r>
      <w:proofErr w:type="gramEnd"/>
      <w:r w:rsidRPr="00E30BB1">
        <w:rPr>
          <w:rFonts w:cs="ZapfHumnst BT"/>
        </w:rPr>
        <w:t xml:space="preserve"> to </w:t>
      </w:r>
      <w:r w:rsidRPr="00E30BB1">
        <w:rPr>
          <w:rFonts w:cs="ZapfHumnst BT"/>
        </w:rPr>
        <w:fldChar w:fldCharType="begin"/>
      </w:r>
      <w:r w:rsidRPr="00E30BB1">
        <w:rPr>
          <w:rFonts w:cs="ZapfHumnst BT"/>
        </w:rPr>
        <w:instrText xml:space="preserve"> REF _Ref78377581 \r \h  \* MERGEFORMAT </w:instrText>
      </w:r>
      <w:r w:rsidRPr="00E30BB1">
        <w:rPr>
          <w:rFonts w:cs="ZapfHumnst BT"/>
        </w:rPr>
      </w:r>
      <w:r w:rsidRPr="00E30BB1">
        <w:rPr>
          <w:rFonts w:cs="ZapfHumnst BT"/>
        </w:rPr>
        <w:fldChar w:fldCharType="separate"/>
      </w:r>
      <w:r w:rsidR="00E00E62" w:rsidRPr="00E30BB1">
        <w:rPr>
          <w:rFonts w:cs="ZapfHumnst BT"/>
          <w:cs/>
        </w:rPr>
        <w:t>‎</w:t>
      </w:r>
      <w:r w:rsidR="00E00E62" w:rsidRPr="00E30BB1">
        <w:rPr>
          <w:rFonts w:cs="ZapfHumnst BT"/>
          <w:color w:val="0070C0"/>
          <w:u w:val="single"/>
        </w:rPr>
        <w:t>Appendix B</w:t>
      </w:r>
      <w:r w:rsidRPr="00E30BB1">
        <w:rPr>
          <w:rFonts w:cs="ZapfHumnst BT"/>
        </w:rPr>
        <w:fldChar w:fldCharType="end"/>
      </w:r>
    </w:p>
    <w:p w14:paraId="2F5D0C51" w14:textId="77777777" w:rsidR="00B229CC" w:rsidRPr="00E30BB1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E30BB1">
        <w:rPr>
          <w:rFonts w:cs="ZapfHumnst BT"/>
        </w:rPr>
        <w:t xml:space="preserve">Verify DATA running without errors for 1 minutes in the ETX-204 </w:t>
      </w:r>
      <w:proofErr w:type="gramStart"/>
      <w:r w:rsidRPr="00E30BB1">
        <w:rPr>
          <w:rFonts w:cs="ZapfHumnst BT"/>
        </w:rPr>
        <w:t>generator</w:t>
      </w:r>
      <w:proofErr w:type="gramEnd"/>
    </w:p>
    <w:p w14:paraId="1FAE4C28" w14:textId="77777777" w:rsidR="00B229CC" w:rsidRPr="00E30BB1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E30BB1">
        <w:rPr>
          <w:rFonts w:cs="ZapfHumnst BT"/>
        </w:rPr>
        <w:t>confirm each generator has a Link-State is Up, “PRBS_OK” with running numbers and ERR-CNT = 0, PRBS_ERR=0, FRAME_ERR=0, SEQ_ERR=0.</w:t>
      </w:r>
      <w:r w:rsidRPr="00E30BB1">
        <w:rPr>
          <w:rFonts w:cs="ZapfHumnst BT"/>
        </w:rPr>
        <w:br/>
        <w:t xml:space="preserve"> follows: </w:t>
      </w:r>
    </w:p>
    <w:p w14:paraId="79397465" w14:textId="77777777" w:rsidR="00B229CC" w:rsidRPr="00E30BB1" w:rsidRDefault="00B229CC" w:rsidP="00B229CC">
      <w:pPr>
        <w:pStyle w:val="Para"/>
        <w:spacing w:before="60"/>
        <w:ind w:left="720" w:firstLine="0"/>
      </w:pPr>
      <w:r w:rsidRPr="00E30BB1">
        <w:t>Example</w:t>
      </w:r>
      <w:r w:rsidRPr="00E30BB1">
        <w:rPr>
          <w:rFonts w:hint="cs"/>
          <w:rtl/>
        </w:rPr>
        <w:t>:</w:t>
      </w:r>
    </w:p>
    <w:p w14:paraId="2C334698" w14:textId="1519E470" w:rsidR="00B229CC" w:rsidRPr="00E30BB1" w:rsidRDefault="00B229CC" w:rsidP="00B229CC">
      <w:pPr>
        <w:pStyle w:val="Para"/>
        <w:spacing w:before="60"/>
        <w:ind w:left="709" w:firstLine="0"/>
      </w:pPr>
      <w:r w:rsidRPr="00E30BB1"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BB1">
        <w:t xml:space="preserve"> </w:t>
      </w:r>
    </w:p>
    <w:p w14:paraId="693A87A6" w14:textId="74E8C5FB" w:rsidR="00924AFC" w:rsidRPr="00E30BB1" w:rsidRDefault="00AA2211" w:rsidP="00AA2211">
      <w:pPr>
        <w:pStyle w:val="Heading2"/>
      </w:pPr>
      <w:r w:rsidRPr="00E30BB1">
        <w:t xml:space="preserve">  </w:t>
      </w:r>
      <w:bookmarkStart w:id="85" w:name="_Toc94452526"/>
      <w:r w:rsidRPr="00E30BB1">
        <w:t xml:space="preserve">Test </w:t>
      </w:r>
      <w:r w:rsidR="000405F5" w:rsidRPr="00E30BB1">
        <w:t>SSH</w:t>
      </w:r>
      <w:r w:rsidR="000405F5" w:rsidRPr="00E30BB1">
        <w:rPr>
          <w:rFonts w:hint="cs"/>
        </w:rPr>
        <w:t xml:space="preserve"> </w:t>
      </w:r>
      <w:r w:rsidR="000405F5" w:rsidRPr="00E30BB1">
        <w:t>c</w:t>
      </w:r>
      <w:r w:rsidR="00924AFC" w:rsidRPr="00E30BB1">
        <w:t xml:space="preserve">onnection </w:t>
      </w:r>
      <w:r w:rsidR="000405F5" w:rsidRPr="00E30BB1">
        <w:t xml:space="preserve">ETH </w:t>
      </w:r>
      <w:r w:rsidR="00924AFC" w:rsidRPr="00E30BB1">
        <w:t>port</w:t>
      </w:r>
      <w:r w:rsidR="00DE5CD4" w:rsidRPr="00E30BB1">
        <w:t xml:space="preserve"> </w:t>
      </w:r>
      <w:r w:rsidR="00924AFC" w:rsidRPr="00E30BB1">
        <w:t xml:space="preserve">4 or 6 </w:t>
      </w:r>
      <w:r w:rsidR="000405F5" w:rsidRPr="00E30BB1">
        <w:t xml:space="preserve">test </w:t>
      </w:r>
      <w:r w:rsidR="00924AFC" w:rsidRPr="00E30BB1">
        <w:t>(according to option)</w:t>
      </w:r>
      <w:bookmarkEnd w:id="85"/>
    </w:p>
    <w:p w14:paraId="1EC29A91" w14:textId="621A393D" w:rsidR="0010750F" w:rsidRPr="00E30BB1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Pr="00E30BB1" w:rsidRDefault="005644A5" w:rsidP="005644A5">
      <w:pPr>
        <w:pStyle w:val="Para"/>
      </w:pPr>
      <w:r w:rsidRPr="00E30BB1">
        <w:t>At the end of all the tests we find the device with the default IP 169.254.1.1/16</w:t>
      </w:r>
    </w:p>
    <w:p w14:paraId="568CDEBF" w14:textId="77777777" w:rsidR="00B1302F" w:rsidRPr="00E30BB1" w:rsidRDefault="00B1302F" w:rsidP="005644A5">
      <w:pPr>
        <w:pStyle w:val="Para"/>
      </w:pPr>
    </w:p>
    <w:p w14:paraId="5E0AC304" w14:textId="35039283" w:rsidR="00DE5CD4" w:rsidRPr="00E30BB1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4E7C0646" w14:textId="721BEDE8" w:rsidR="0010750F" w:rsidRPr="00E30BB1" w:rsidRDefault="00DE5CD4" w:rsidP="0010750F">
      <w:pPr>
        <w:pStyle w:val="Para"/>
      </w:pPr>
      <w:r w:rsidRPr="00E30BB1"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Pr="00E30BB1" w:rsidRDefault="005644A5" w:rsidP="0010750F">
      <w:pPr>
        <w:pStyle w:val="Para"/>
      </w:pPr>
      <w:r w:rsidRPr="00E30BB1">
        <w:rPr>
          <w:noProof/>
        </w:rPr>
        <w:lastRenderedPageBreak/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Pr="00E30BB1" w:rsidRDefault="0085191F" w:rsidP="0010750F">
      <w:pPr>
        <w:pStyle w:val="Para"/>
      </w:pPr>
    </w:p>
    <w:p w14:paraId="1CAA08C1" w14:textId="4F271767" w:rsidR="0085191F" w:rsidRPr="00E30BB1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1D5DFD" w:rsidRPr="00E30BB1">
        <w:rPr>
          <w:color w:val="auto"/>
        </w:rPr>
        <w:t>8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SF-1P Test </w:t>
      </w:r>
      <w:r w:rsidRPr="00E30BB1">
        <w:rPr>
          <w:rFonts w:cs="ZapfHumnst BT"/>
          <w:color w:val="auto"/>
        </w:rPr>
        <w:t>SSH</w:t>
      </w:r>
    </w:p>
    <w:p w14:paraId="419E551F" w14:textId="64AA9C00" w:rsidR="000C5FB0" w:rsidRPr="00E30BB1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E30BB1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Pr="00E30BB1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Pr="00E30BB1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 w:rsidRPr="00E30BB1"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2634221" w14:textId="70D9992B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noProof/>
        </w:rPr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Pr="00E30BB1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rFonts w:ascii="ZapfHumnst BT" w:eastAsia="Times New Roman" w:hAnsi="ZapfHumnst BT" w:cs="Miriam"/>
          <w:sz w:val="20"/>
          <w:szCs w:val="20"/>
        </w:rPr>
        <w:t xml:space="preserve">Click the open </w:t>
      </w:r>
      <w:proofErr w:type="gramStart"/>
      <w:r w:rsidRPr="00E30BB1">
        <w:rPr>
          <w:rFonts w:ascii="ZapfHumnst BT" w:eastAsia="Times New Roman" w:hAnsi="ZapfHumnst BT" w:cs="Miriam"/>
          <w:sz w:val="20"/>
          <w:szCs w:val="20"/>
        </w:rPr>
        <w:t>button</w:t>
      </w:r>
      <w:proofErr w:type="gramEnd"/>
    </w:p>
    <w:p w14:paraId="3FED3A68" w14:textId="0AE6708A" w:rsidR="00B1302F" w:rsidRPr="00E30BB1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Pr="00E30BB1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E30BB1">
        <w:rPr>
          <w:rFonts w:cs="ZapfHumnst BT"/>
        </w:rPr>
        <w:lastRenderedPageBreak/>
        <w:t>Type as follows:</w:t>
      </w:r>
    </w:p>
    <w:p w14:paraId="7C078D79" w14:textId="77777777" w:rsidR="00B1302F" w:rsidRPr="00E30BB1" w:rsidRDefault="00B1302F" w:rsidP="00B1302F">
      <w:pPr>
        <w:pStyle w:val="Para"/>
        <w:ind w:left="720" w:firstLine="0"/>
      </w:pPr>
      <w:r w:rsidRPr="00E30BB1">
        <w:t>user&gt;</w:t>
      </w:r>
      <w:proofErr w:type="spellStart"/>
      <w:r w:rsidRPr="00E30BB1">
        <w:t>su</w:t>
      </w:r>
      <w:proofErr w:type="spellEnd"/>
    </w:p>
    <w:p w14:paraId="48CB4A60" w14:textId="29B097D7" w:rsidR="00B1302F" w:rsidRPr="00E30BB1" w:rsidRDefault="00B1302F" w:rsidP="00B1302F">
      <w:pPr>
        <w:pStyle w:val="Para"/>
        <w:ind w:left="720" w:firstLine="0"/>
      </w:pPr>
      <w:r w:rsidRPr="00E30BB1">
        <w:t>Password:1234</w:t>
      </w:r>
    </w:p>
    <w:p w14:paraId="76BDEDEA" w14:textId="6F5D2FE7" w:rsidR="00B1302F" w:rsidRPr="00E30BB1" w:rsidRDefault="00B1302F" w:rsidP="00B1302F">
      <w:pPr>
        <w:pStyle w:val="Para"/>
        <w:ind w:left="720" w:firstLine="0"/>
      </w:pPr>
    </w:p>
    <w:p w14:paraId="6503A189" w14:textId="627228EB" w:rsidR="00B1302F" w:rsidRPr="00E30BB1" w:rsidRDefault="00B1302F" w:rsidP="00B1302F">
      <w:pPr>
        <w:pStyle w:val="Para"/>
        <w:ind w:left="720" w:firstLine="0"/>
      </w:pPr>
      <w:r w:rsidRPr="00E30BB1">
        <w:t>SF-1p#</w:t>
      </w:r>
    </w:p>
    <w:p w14:paraId="0C11DA2B" w14:textId="77777777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Pr="00E30BB1" w:rsidRDefault="00D26AC3" w:rsidP="00242C68">
      <w:pPr>
        <w:pStyle w:val="Heading1"/>
      </w:pPr>
      <w:bookmarkStart w:id="86" w:name="_Toc94452527"/>
      <w:r w:rsidRPr="00E30BB1">
        <w:t>Preparations for Shipment</w:t>
      </w:r>
      <w:bookmarkEnd w:id="82"/>
      <w:bookmarkEnd w:id="83"/>
      <w:bookmarkEnd w:id="84"/>
      <w:bookmarkEnd w:id="86"/>
    </w:p>
    <w:p w14:paraId="5CAF663C" w14:textId="1B28AE91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As specified in the GFTI.</w:t>
      </w:r>
    </w:p>
    <w:p w14:paraId="4FF1E470" w14:textId="1B19F297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SFP ports covers.</w:t>
      </w:r>
    </w:p>
    <w:p w14:paraId="0DD571F6" w14:textId="7C3615A7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 xml:space="preserve">Verify </w:t>
      </w:r>
      <w:r w:rsidR="00E31DD5" w:rsidRPr="00E30BB1">
        <w:t xml:space="preserve">correct voltage </w:t>
      </w:r>
      <w:proofErr w:type="gramStart"/>
      <w:r w:rsidR="00E31DD5" w:rsidRPr="00E30BB1">
        <w:t>indications</w:t>
      </w:r>
      <w:proofErr w:type="gramEnd"/>
    </w:p>
    <w:p w14:paraId="5081929A" w14:textId="33C67920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Make sure the screw-nut of the coax connectors (ANT &amp; MI/DV) is closed.</w:t>
      </w:r>
    </w:p>
    <w:p w14:paraId="76571267" w14:textId="509D102A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Confirm the existence of the bar code label.</w:t>
      </w:r>
    </w:p>
    <w:p w14:paraId="1A39E9C7" w14:textId="16F07961" w:rsidR="00D26AC3" w:rsidRPr="00E30BB1" w:rsidRDefault="00D26AC3" w:rsidP="00831651">
      <w:pPr>
        <w:pStyle w:val="Heading1"/>
      </w:pPr>
      <w:bookmarkStart w:id="87" w:name="_Toc11147864"/>
      <w:bookmarkStart w:id="88" w:name="_Toc94452528"/>
      <w:r w:rsidRPr="00E30BB1">
        <w:t>Factory Setting</w:t>
      </w:r>
      <w:bookmarkEnd w:id="87"/>
      <w:bookmarkEnd w:id="88"/>
    </w:p>
    <w:p w14:paraId="393FAF5A" w14:textId="30530DEF" w:rsidR="004F6A35" w:rsidRPr="00E30BB1" w:rsidRDefault="004F6A35" w:rsidP="00424416">
      <w:pPr>
        <w:pStyle w:val="Para"/>
        <w:numPr>
          <w:ilvl w:val="0"/>
          <w:numId w:val="33"/>
        </w:numPr>
      </w:pPr>
      <w:bookmarkStart w:id="89" w:name="_Toc536520977"/>
      <w:bookmarkStart w:id="90" w:name="_Toc536522442"/>
      <w:bookmarkStart w:id="91" w:name="_Toc50350299"/>
      <w:bookmarkStart w:id="92" w:name="_Toc151974254"/>
      <w:bookmarkStart w:id="93" w:name="_Toc11147865"/>
      <w:r w:rsidRPr="00E30BB1">
        <w:t>As specified in the GFTI.</w:t>
      </w:r>
    </w:p>
    <w:p w14:paraId="659B31AA" w14:textId="77777777" w:rsidR="004F6A35" w:rsidRPr="00E30BB1" w:rsidRDefault="004F6A35" w:rsidP="00424416">
      <w:pPr>
        <w:pStyle w:val="Para"/>
        <w:numPr>
          <w:ilvl w:val="0"/>
          <w:numId w:val="33"/>
        </w:numPr>
      </w:pPr>
      <w:r w:rsidRPr="00E30BB1">
        <w:t>Return to factory setting:</w:t>
      </w:r>
    </w:p>
    <w:p w14:paraId="103894FC" w14:textId="77777777" w:rsidR="00D6200F" w:rsidRPr="00E30BB1" w:rsidRDefault="00D6200F" w:rsidP="00424416">
      <w:pPr>
        <w:pStyle w:val="Para"/>
        <w:numPr>
          <w:ilvl w:val="0"/>
          <w:numId w:val="33"/>
        </w:numPr>
      </w:pPr>
      <w:r w:rsidRPr="00E30BB1">
        <w:t>admin factory-default</w:t>
      </w:r>
    </w:p>
    <w:p w14:paraId="650E99EA" w14:textId="0A563155" w:rsidR="004F6A35" w:rsidRPr="00E30BB1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E30BB1">
        <w:t xml:space="preserve"> </w:t>
      </w:r>
      <w:proofErr w:type="gramStart"/>
      <w:r w:rsidRPr="00E30BB1">
        <w:t>Current</w:t>
      </w:r>
      <w:proofErr w:type="gramEnd"/>
      <w:r w:rsidRPr="00E30BB1">
        <w:t xml:space="preserve"> configuration will be </w:t>
      </w:r>
      <w:proofErr w:type="gramStart"/>
      <w:r w:rsidRPr="00E30BB1">
        <w:t>erased</w:t>
      </w:r>
      <w:proofErr w:type="gramEnd"/>
      <w:r w:rsidRPr="00E30BB1">
        <w:t xml:space="preserve"> and device will reboot with factory default configuration. Are you sure? [yes/</w:t>
      </w:r>
      <w:proofErr w:type="gramStart"/>
      <w:r w:rsidRPr="00E30BB1">
        <w:t>no]_</w:t>
      </w:r>
      <w:proofErr w:type="gramEnd"/>
      <w:r w:rsidRPr="00E30BB1">
        <w:t>yes</w:t>
      </w:r>
    </w:p>
    <w:p w14:paraId="54F7141B" w14:textId="77777777" w:rsidR="00E31DD5" w:rsidRPr="00E30BB1" w:rsidRDefault="00E31DD5" w:rsidP="00E31DD5">
      <w:pPr>
        <w:pStyle w:val="Heading1"/>
      </w:pPr>
      <w:bookmarkStart w:id="94" w:name="_Toc36362386"/>
      <w:bookmarkStart w:id="95" w:name="_Toc94452529"/>
      <w:bookmarkStart w:id="96" w:name="_Ref534876802"/>
      <w:bookmarkEnd w:id="89"/>
      <w:bookmarkEnd w:id="90"/>
      <w:bookmarkEnd w:id="91"/>
      <w:bookmarkEnd w:id="92"/>
      <w:bookmarkEnd w:id="93"/>
      <w:r w:rsidRPr="00E30BB1">
        <w:t>Safety Test</w:t>
      </w:r>
      <w:bookmarkEnd w:id="94"/>
      <w:bookmarkEnd w:id="95"/>
    </w:p>
    <w:p w14:paraId="0F2BAC5C" w14:textId="77777777" w:rsidR="005D18DC" w:rsidRPr="00E30BB1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E30BB1">
        <w:rPr>
          <w:rFonts w:ascii="ZapfHumnst BT" w:eastAsia="Times New Roman" w:hAnsi="ZapfHumnst BT" w:cs="Miriam"/>
        </w:rPr>
        <w:t>As specified in the GFTI.</w:t>
      </w:r>
      <w:r w:rsidR="00224E76" w:rsidRPr="00E30BB1">
        <w:rPr>
          <w:rFonts w:ascii="ZapfHumnst BT" w:eastAsia="Times New Roman" w:hAnsi="ZapfHumnst BT" w:cs="Miriam"/>
        </w:rPr>
        <w:br w:type="page"/>
      </w:r>
      <w:bookmarkStart w:id="97" w:name="_Toc11147866"/>
      <w:bookmarkStart w:id="98" w:name="_Ref18575007"/>
      <w:bookmarkStart w:id="99" w:name="_Toc36362387"/>
    </w:p>
    <w:p w14:paraId="4D285943" w14:textId="77777777" w:rsidR="00E31DD5" w:rsidRPr="00E30BB1" w:rsidRDefault="00E31DD5" w:rsidP="00EB7EB4">
      <w:pPr>
        <w:pStyle w:val="App1"/>
        <w:rPr>
          <w:rStyle w:val="AppendixChar"/>
        </w:rPr>
      </w:pPr>
      <w:bookmarkStart w:id="100" w:name="_Ref36130659"/>
      <w:bookmarkStart w:id="101" w:name="_Ref36130661"/>
      <w:bookmarkStart w:id="102" w:name="_Toc36362389"/>
      <w:bookmarkStart w:id="103" w:name="_Toc94452530"/>
      <w:bookmarkEnd w:id="97"/>
      <w:bookmarkEnd w:id="98"/>
      <w:bookmarkEnd w:id="99"/>
      <w:r w:rsidRPr="00E30BB1">
        <w:rPr>
          <w:rStyle w:val="AppendixChar"/>
        </w:rPr>
        <w:lastRenderedPageBreak/>
        <w:t>EEPROM Parameters</w:t>
      </w:r>
      <w:bookmarkEnd w:id="100"/>
      <w:bookmarkEnd w:id="101"/>
      <w:bookmarkEnd w:id="102"/>
      <w:bookmarkEnd w:id="103"/>
    </w:p>
    <w:p w14:paraId="1FF547F1" w14:textId="77777777" w:rsidR="00E31DD5" w:rsidRPr="00E30BB1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0BB1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0BB1">
        <w:rPr>
          <w:rFonts w:ascii="Courier New" w:eastAsiaTheme="minorHAnsi" w:hAnsi="Courier New" w:cs="Courier New"/>
          <w:sz w:val="21"/>
          <w:szCs w:val="21"/>
        </w:rPr>
        <w:tab/>
      </w:r>
    </w:p>
    <w:p w14:paraId="187B4E7F" w14:textId="44F840F1" w:rsidR="00AE5EB3" w:rsidRPr="00E30BB1" w:rsidRDefault="000C038F" w:rsidP="000C038F">
      <w:pPr>
        <w:tabs>
          <w:tab w:val="left" w:pos="1276"/>
        </w:tabs>
        <w:ind w:left="0" w:right="48"/>
      </w:pPr>
      <w:r w:rsidRPr="000C038F">
        <w:rPr>
          <w:highlight w:val="green"/>
        </w:rPr>
        <w:t xml:space="preserve">For </w:t>
      </w:r>
      <w:r w:rsidR="00E31DD5" w:rsidRPr="000C038F">
        <w:rPr>
          <w:highlight w:val="green"/>
        </w:rPr>
        <w:t xml:space="preserve">EEPROM </w:t>
      </w:r>
      <w:proofErr w:type="gramStart"/>
      <w:r w:rsidR="00E31DD5" w:rsidRPr="000C038F">
        <w:rPr>
          <w:highlight w:val="green"/>
        </w:rPr>
        <w:t xml:space="preserve">parameters </w:t>
      </w:r>
      <w:r w:rsidRPr="000C038F">
        <w:rPr>
          <w:highlight w:val="green"/>
        </w:rPr>
        <w:t xml:space="preserve"> check</w:t>
      </w:r>
      <w:proofErr w:type="gramEnd"/>
      <w:r w:rsidRPr="000C038F">
        <w:rPr>
          <w:highlight w:val="green"/>
        </w:rPr>
        <w:t xml:space="preserve"> </w:t>
      </w:r>
      <w:r w:rsidRPr="000C038F">
        <w:rPr>
          <w:rFonts w:ascii="Calibri" w:hAnsi="Calibri" w:cs="Calibri"/>
          <w:color w:val="000000"/>
          <w:highlight w:val="green"/>
          <w:shd w:val="clear" w:color="auto" w:fill="FFFFFF"/>
        </w:rPr>
        <w:t>D04477</w:t>
      </w:r>
    </w:p>
    <w:p w14:paraId="5D470171" w14:textId="77777777" w:rsidR="00E31DD5" w:rsidRPr="00E30BB1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E30BB1" w:rsidRDefault="004C1665" w:rsidP="004C1665">
      <w:pPr>
        <w:pStyle w:val="App1"/>
        <w:rPr>
          <w:rStyle w:val="AppendixChar"/>
        </w:rPr>
      </w:pPr>
      <w:bookmarkStart w:id="104" w:name="_Ref78377581"/>
      <w:bookmarkStart w:id="105" w:name="_Toc94452531"/>
      <w:bookmarkEnd w:id="96"/>
      <w:r w:rsidRPr="00E30BB1">
        <w:rPr>
          <w:rStyle w:val="AppendixChar"/>
        </w:rPr>
        <w:lastRenderedPageBreak/>
        <w:t>ETX-204 generator configuration</w:t>
      </w:r>
      <w:bookmarkEnd w:id="104"/>
      <w:bookmarkEnd w:id="105"/>
    </w:p>
    <w:p w14:paraId="0345C353" w14:textId="40E53171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 xml:space="preserve">Configure the parameters as shown below in </w:t>
      </w:r>
      <w:proofErr w:type="gramStart"/>
      <w:r w:rsidRPr="00E30BB1">
        <w:t>yellow</w:t>
      </w:r>
      <w:proofErr w:type="gramEnd"/>
    </w:p>
    <w:p w14:paraId="3DA8EA80" w14:textId="77777777" w:rsidR="004C1665" w:rsidRPr="00E30BB1" w:rsidRDefault="004C1665" w:rsidP="004C1665">
      <w:pPr>
        <w:pStyle w:val="Para"/>
        <w:ind w:left="720"/>
      </w:pPr>
      <w:r w:rsidRPr="00E30BB1">
        <w:t xml:space="preserve">    </w:t>
      </w:r>
    </w:p>
    <w:p w14:paraId="143904A6" w14:textId="77777777" w:rsidR="004C1665" w:rsidRPr="00E30BB1" w:rsidRDefault="004C1665" w:rsidP="004C1665">
      <w:pPr>
        <w:pStyle w:val="Para"/>
        <w:ind w:left="720"/>
      </w:pPr>
      <w:r w:rsidRPr="00E30BB1">
        <w:t xml:space="preserve"> Main Menu</w:t>
      </w:r>
    </w:p>
    <w:p w14:paraId="0041767F" w14:textId="77777777" w:rsidR="004C1665" w:rsidRPr="00E30BB1" w:rsidRDefault="004C1665" w:rsidP="004C1665">
      <w:pPr>
        <w:pStyle w:val="Para"/>
        <w:ind w:left="720"/>
      </w:pPr>
      <w:r w:rsidRPr="00E30BB1">
        <w:t xml:space="preserve">    </w:t>
      </w:r>
    </w:p>
    <w:p w14:paraId="6A6B97E3" w14:textId="77777777" w:rsidR="004C1665" w:rsidRPr="00E30BB1" w:rsidRDefault="004C1665" w:rsidP="004C1665">
      <w:pPr>
        <w:pStyle w:val="Para"/>
        <w:ind w:left="720"/>
      </w:pPr>
      <w:r w:rsidRPr="00E30BB1">
        <w:t xml:space="preserve"> 3. Generator                          &gt;</w:t>
      </w:r>
    </w:p>
    <w:p w14:paraId="3CAED0AF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19889D0C" w14:textId="77777777" w:rsidR="004C1665" w:rsidRPr="00E30BB1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&gt;3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28FD962D" w14:textId="77777777" w:rsidR="004C1665" w:rsidRPr="00E30BB1" w:rsidRDefault="004C1665" w:rsidP="004C1665">
      <w:pPr>
        <w:pStyle w:val="Para"/>
        <w:ind w:left="0" w:firstLine="0"/>
      </w:pPr>
    </w:p>
    <w:p w14:paraId="2376F465" w14:textId="77777777" w:rsidR="004C1665" w:rsidRPr="00E30BB1" w:rsidRDefault="004C1665" w:rsidP="004C1665">
      <w:pPr>
        <w:pStyle w:val="Para"/>
        <w:ind w:left="720"/>
      </w:pPr>
      <w:r w:rsidRPr="00E30BB1">
        <w:t xml:space="preserve">        ETX-204A-AC</w:t>
      </w:r>
    </w:p>
    <w:p w14:paraId="258A9B70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179DBDF" w14:textId="77777777" w:rsidR="004C1665" w:rsidRPr="00E30BB1" w:rsidRDefault="004C1665" w:rsidP="004C1665">
      <w:pPr>
        <w:pStyle w:val="Para"/>
        <w:ind w:left="720"/>
      </w:pPr>
    </w:p>
    <w:p w14:paraId="4AF4DF17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2F1F5078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mode                 </w:t>
      </w:r>
      <w:proofErr w:type="gramStart"/>
      <w:r w:rsidRPr="00E30BB1">
        <w:t xml:space="preserve">   (</w:t>
      </w:r>
      <w:proofErr w:type="gramEnd"/>
      <w:r w:rsidRPr="00E30BB1">
        <w:t>GE)</w:t>
      </w:r>
    </w:p>
    <w:p w14:paraId="5F5EE0A3" w14:textId="77777777" w:rsidR="004C1665" w:rsidRPr="00E30BB1" w:rsidRDefault="004C1665" w:rsidP="004C1665">
      <w:pPr>
        <w:pStyle w:val="Para"/>
        <w:ind w:left="720"/>
      </w:pPr>
      <w:r w:rsidRPr="00E30BB1">
        <w:t xml:space="preserve"> 3. Packet type                   &gt;</w:t>
      </w:r>
      <w:proofErr w:type="gramStart"/>
      <w:r w:rsidRPr="00E30BB1">
        <w:t xml:space="preserve">   (</w:t>
      </w:r>
      <w:proofErr w:type="gramEnd"/>
      <w:r w:rsidRPr="00E30BB1">
        <w:t>MAC)</w:t>
      </w:r>
    </w:p>
    <w:p w14:paraId="55DCAD46" w14:textId="77777777" w:rsidR="004C1665" w:rsidRPr="00E30BB1" w:rsidRDefault="004C1665" w:rsidP="004C1665">
      <w:pPr>
        <w:pStyle w:val="Para"/>
        <w:ind w:left="720"/>
      </w:pPr>
      <w:r w:rsidRPr="00E30BB1">
        <w:t xml:space="preserve"> 8. Packet </w:t>
      </w:r>
      <w:proofErr w:type="gramStart"/>
      <w:r w:rsidRPr="00E30BB1">
        <w:t>rate[</w:t>
      </w:r>
      <w:proofErr w:type="gramEnd"/>
      <w:r w:rsidRPr="00E30BB1">
        <w:t>1 - 1500000]      ... (115000)</w:t>
      </w:r>
    </w:p>
    <w:p w14:paraId="0DF02B07" w14:textId="77777777" w:rsidR="004C1665" w:rsidRPr="00E30BB1" w:rsidRDefault="004C1665" w:rsidP="004C1665">
      <w:pPr>
        <w:pStyle w:val="Para"/>
        <w:ind w:left="720"/>
      </w:pPr>
    </w:p>
    <w:p w14:paraId="51AF61CA" w14:textId="77777777" w:rsidR="004C1665" w:rsidRPr="00E30BB1" w:rsidRDefault="004C1665" w:rsidP="004C1665">
      <w:pPr>
        <w:pStyle w:val="Para"/>
        <w:ind w:left="720"/>
      </w:pPr>
      <w:r w:rsidRPr="00E30BB1">
        <w:t>14. Save</w:t>
      </w:r>
    </w:p>
    <w:p w14:paraId="50476FB4" w14:textId="77777777" w:rsidR="004C1665" w:rsidRPr="00E30BB1" w:rsidRDefault="004C1665" w:rsidP="004C1665">
      <w:pPr>
        <w:pStyle w:val="Para"/>
        <w:ind w:left="720"/>
      </w:pPr>
      <w:r w:rsidRPr="00E30BB1">
        <w:t>&gt;</w:t>
      </w:r>
      <w:proofErr w:type="gramStart"/>
      <w:r w:rsidRPr="00E30BB1">
        <w:t xml:space="preserve">14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5F9526C1" w14:textId="77777777" w:rsidR="004C1665" w:rsidRPr="00E30BB1" w:rsidRDefault="004C1665" w:rsidP="004C1665">
      <w:pPr>
        <w:pStyle w:val="Para"/>
        <w:ind w:left="720"/>
      </w:pPr>
    </w:p>
    <w:p w14:paraId="17AC442D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   ETX-204A-AC</w:t>
      </w:r>
    </w:p>
    <w:p w14:paraId="46C02573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46981F8" w14:textId="77777777" w:rsidR="004C1665" w:rsidRPr="00E30BB1" w:rsidRDefault="004C1665" w:rsidP="004C1665">
      <w:pPr>
        <w:pStyle w:val="Para"/>
        <w:ind w:left="720"/>
      </w:pPr>
    </w:p>
    <w:p w14:paraId="6EABF516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55E63FB5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7D26E030" w14:textId="77777777" w:rsidR="004C1665" w:rsidRPr="00E30BB1" w:rsidRDefault="004C1665" w:rsidP="004C1665">
      <w:pPr>
        <w:pStyle w:val="Para"/>
        <w:ind w:left="720"/>
      </w:pPr>
      <w:r w:rsidRPr="00E30BB1">
        <w:t xml:space="preserve">&gt;1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57737EAF" w14:textId="77777777" w:rsidR="004C1665" w:rsidRPr="00E30BB1" w:rsidRDefault="004C1665" w:rsidP="004C1665">
      <w:pPr>
        <w:pStyle w:val="Para"/>
        <w:ind w:left="720"/>
      </w:pPr>
    </w:p>
    <w:p w14:paraId="04CFD320" w14:textId="77777777" w:rsidR="004C1665" w:rsidRPr="00E30BB1" w:rsidRDefault="004C1665" w:rsidP="004C1665">
      <w:pPr>
        <w:pStyle w:val="Para"/>
        <w:ind w:left="720"/>
      </w:pPr>
      <w:r w:rsidRPr="00E30BB1">
        <w:t>ETX-204A-AC</w:t>
      </w:r>
    </w:p>
    <w:p w14:paraId="33E3140B" w14:textId="77777777" w:rsidR="004C1665" w:rsidRPr="00E30BB1" w:rsidRDefault="004C1665" w:rsidP="004C1665">
      <w:pPr>
        <w:pStyle w:val="Para"/>
        <w:ind w:left="720"/>
      </w:pPr>
      <w:r w:rsidRPr="00E30BB1">
        <w:t>Generator&gt;Generator number (Generator 1)</w:t>
      </w:r>
    </w:p>
    <w:p w14:paraId="2984C449" w14:textId="77777777" w:rsidR="004C1665" w:rsidRPr="00E30BB1" w:rsidRDefault="004C1665" w:rsidP="004C1665">
      <w:pPr>
        <w:pStyle w:val="Para"/>
        <w:ind w:left="720"/>
      </w:pPr>
    </w:p>
    <w:p w14:paraId="656AF9A3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1</w:t>
      </w:r>
    </w:p>
    <w:p w14:paraId="53F7C93E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2</w:t>
      </w:r>
    </w:p>
    <w:p w14:paraId="63F01FFF" w14:textId="77777777" w:rsidR="004C1665" w:rsidRPr="00E30BB1" w:rsidRDefault="004C1665" w:rsidP="004C1665">
      <w:pPr>
        <w:pStyle w:val="Para"/>
        <w:ind w:left="720"/>
      </w:pPr>
      <w:r w:rsidRPr="00E30BB1">
        <w:t xml:space="preserve"> 3. Generator 3</w:t>
      </w:r>
    </w:p>
    <w:p w14:paraId="0E0856A0" w14:textId="77777777" w:rsidR="004C1665" w:rsidRPr="00E30BB1" w:rsidRDefault="004C1665" w:rsidP="004C1665">
      <w:pPr>
        <w:pStyle w:val="Para"/>
        <w:ind w:left="720"/>
      </w:pPr>
      <w:r w:rsidRPr="00E30BB1">
        <w:t xml:space="preserve"> 4. Generator 4</w:t>
      </w:r>
    </w:p>
    <w:p w14:paraId="70EFFB8F" w14:textId="77777777" w:rsidR="004C1665" w:rsidRPr="00E30BB1" w:rsidRDefault="004C1665" w:rsidP="004C1665">
      <w:pPr>
        <w:pStyle w:val="Para"/>
        <w:ind w:left="720"/>
      </w:pPr>
      <w:r w:rsidRPr="00E30BB1">
        <w:t xml:space="preserve"> 5. All</w:t>
      </w:r>
    </w:p>
    <w:p w14:paraId="41928912" w14:textId="77777777" w:rsidR="004C1665" w:rsidRPr="00E30BB1" w:rsidRDefault="004C1665" w:rsidP="004C1665">
      <w:pPr>
        <w:pStyle w:val="Para"/>
        <w:ind w:left="720"/>
      </w:pPr>
    </w:p>
    <w:p w14:paraId="2DA15593" w14:textId="77777777" w:rsidR="004C1665" w:rsidRPr="00E30BB1" w:rsidRDefault="004C1665" w:rsidP="004C1665">
      <w:pPr>
        <w:pStyle w:val="Para"/>
        <w:ind w:left="720"/>
      </w:pPr>
      <w:r w:rsidRPr="00E30BB1">
        <w:t>&gt;1</w:t>
      </w:r>
    </w:p>
    <w:p w14:paraId="215CC0AC" w14:textId="77777777" w:rsidR="004C1665" w:rsidRPr="00E30BB1" w:rsidRDefault="004C1665" w:rsidP="004C1665">
      <w:pPr>
        <w:pStyle w:val="Para"/>
        <w:ind w:left="720"/>
      </w:pPr>
    </w:p>
    <w:p w14:paraId="7E5838E8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ETX-204A-AC</w:t>
      </w:r>
    </w:p>
    <w:p w14:paraId="198C25DA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3094E28E" w14:textId="77777777" w:rsidR="004C1665" w:rsidRPr="00E30BB1" w:rsidRDefault="004C1665" w:rsidP="004C1665">
      <w:pPr>
        <w:pStyle w:val="Para"/>
        <w:ind w:left="720"/>
      </w:pPr>
    </w:p>
    <w:p w14:paraId="5AC42A91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Generator 1)</w:t>
      </w:r>
    </w:p>
    <w:p w14:paraId="32A1D35E" w14:textId="77777777" w:rsidR="004C1665" w:rsidRPr="00E30BB1" w:rsidRDefault="004C1665" w:rsidP="004C1665">
      <w:pPr>
        <w:pStyle w:val="Para"/>
        <w:ind w:left="720"/>
      </w:pPr>
      <w:r w:rsidRPr="00E30BB1">
        <w:lastRenderedPageBreak/>
        <w:t>14. Save</w:t>
      </w:r>
    </w:p>
    <w:p w14:paraId="05369D10" w14:textId="77777777" w:rsidR="004C1665" w:rsidRPr="00E30BB1" w:rsidRDefault="004C1665" w:rsidP="004C1665">
      <w:pPr>
        <w:pStyle w:val="Para"/>
        <w:ind w:left="0" w:firstLine="0"/>
      </w:pPr>
    </w:p>
    <w:p w14:paraId="1B340F1C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14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373463AA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ETX-204A-AC</w:t>
      </w:r>
    </w:p>
    <w:p w14:paraId="0D18B4A7" w14:textId="77777777" w:rsidR="004C1665" w:rsidRPr="00E30BB1" w:rsidRDefault="004C1665" w:rsidP="004C1665">
      <w:pPr>
        <w:pStyle w:val="Para"/>
        <w:ind w:left="720"/>
      </w:pPr>
      <w:r w:rsidRPr="00E30BB1">
        <w:t>Generator</w:t>
      </w:r>
    </w:p>
    <w:p w14:paraId="07D72378" w14:textId="77777777" w:rsidR="004C1665" w:rsidRPr="00E30BB1" w:rsidRDefault="004C1665" w:rsidP="004C1665">
      <w:pPr>
        <w:pStyle w:val="Para"/>
        <w:ind w:left="720"/>
      </w:pPr>
    </w:p>
    <w:p w14:paraId="637859EE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Generator 1)</w:t>
      </w:r>
    </w:p>
    <w:p w14:paraId="1B1EE72A" w14:textId="77777777" w:rsidR="004C1665" w:rsidRPr="00E30BB1" w:rsidRDefault="004C1665" w:rsidP="004C1665">
      <w:pPr>
        <w:pStyle w:val="Para"/>
        <w:ind w:left="720"/>
      </w:pPr>
      <w:r w:rsidRPr="00E30BB1">
        <w:t>11. Base SA/DA                    &gt;</w:t>
      </w:r>
    </w:p>
    <w:p w14:paraId="0B96F8B9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&gt;11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9D0891B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ETX-204A-AC</w:t>
      </w:r>
    </w:p>
    <w:p w14:paraId="004D54D4" w14:textId="77777777" w:rsidR="004C1665" w:rsidRPr="00E30BB1" w:rsidRDefault="004C1665" w:rsidP="004C1665">
      <w:pPr>
        <w:pStyle w:val="Para"/>
        <w:ind w:left="720"/>
      </w:pPr>
      <w:r w:rsidRPr="00E30BB1">
        <w:t>Generator&gt;Base SA/DA</w:t>
      </w:r>
    </w:p>
    <w:p w14:paraId="31BC06FC" w14:textId="77777777" w:rsidR="004C1665" w:rsidRPr="00E30BB1" w:rsidRDefault="004C1665" w:rsidP="004C1665">
      <w:pPr>
        <w:pStyle w:val="Para"/>
        <w:ind w:left="720"/>
      </w:pPr>
    </w:p>
    <w:p w14:paraId="1564AD58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</w:t>
      </w:r>
      <w:proofErr w:type="gramStart"/>
      <w:r w:rsidRPr="00E30BB1">
        <w:t>num  &gt;</w:t>
      </w:r>
      <w:proofErr w:type="gramEnd"/>
      <w:r w:rsidRPr="00E30BB1">
        <w:t xml:space="preserve">   (Generator 1-2) </w:t>
      </w:r>
    </w:p>
    <w:p w14:paraId="525AC8E2" w14:textId="77777777" w:rsidR="004C1665" w:rsidRPr="00E30BB1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E30BB1" w14:paraId="21C88CE5" w14:textId="77777777" w:rsidTr="003867BD">
        <w:tc>
          <w:tcPr>
            <w:tcW w:w="3131" w:type="dxa"/>
          </w:tcPr>
          <w:p w14:paraId="7FD95D9D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SA        </w:t>
            </w:r>
          </w:p>
        </w:tc>
      </w:tr>
      <w:tr w:rsidR="004C1665" w:rsidRPr="00E30BB1" w14:paraId="2E60BD78" w14:textId="77777777" w:rsidTr="003867BD">
        <w:tc>
          <w:tcPr>
            <w:tcW w:w="3131" w:type="dxa"/>
          </w:tcPr>
          <w:p w14:paraId="25D1EEE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Generator1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WAN1)</w:t>
            </w:r>
          </w:p>
        </w:tc>
        <w:tc>
          <w:tcPr>
            <w:tcW w:w="3131" w:type="dxa"/>
          </w:tcPr>
          <w:p w14:paraId="01C6F93A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00-00-00-00-00-01</w:t>
            </w:r>
          </w:p>
        </w:tc>
      </w:tr>
      <w:tr w:rsidR="004C1665" w:rsidRPr="00E30BB1" w14:paraId="1B22E613" w14:textId="77777777" w:rsidTr="003867BD">
        <w:tc>
          <w:tcPr>
            <w:tcW w:w="3131" w:type="dxa"/>
          </w:tcPr>
          <w:p w14:paraId="5051766A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Generator2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WAN2)</w:t>
            </w:r>
          </w:p>
        </w:tc>
        <w:tc>
          <w:tcPr>
            <w:tcW w:w="3131" w:type="dxa"/>
          </w:tcPr>
          <w:p w14:paraId="6038A7D5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00-00-00-00-00-05</w:t>
            </w:r>
          </w:p>
        </w:tc>
      </w:tr>
    </w:tbl>
    <w:p w14:paraId="24E12BEA" w14:textId="77777777" w:rsidR="004C1665" w:rsidRPr="00E30BB1" w:rsidRDefault="004C1665" w:rsidP="004C1665">
      <w:pPr>
        <w:pStyle w:val="Para"/>
        <w:ind w:left="720"/>
      </w:pPr>
    </w:p>
    <w:p w14:paraId="6D5E6EA5" w14:textId="77777777" w:rsidR="004C1665" w:rsidRPr="00E30BB1" w:rsidRDefault="004C1665" w:rsidP="004C1665">
      <w:pPr>
        <w:pStyle w:val="Para"/>
        <w:ind w:left="720"/>
      </w:pPr>
      <w:r w:rsidRPr="00E30BB1">
        <w:t>&gt;S</w:t>
      </w:r>
    </w:p>
    <w:p w14:paraId="5AC7AA73" w14:textId="77777777" w:rsidR="004C1665" w:rsidRPr="00E30BB1" w:rsidRDefault="004C1665" w:rsidP="004C1665">
      <w:pPr>
        <w:pStyle w:val="Para"/>
        <w:ind w:left="720"/>
      </w:pPr>
    </w:p>
    <w:p w14:paraId="38E2D705" w14:textId="77777777" w:rsidR="004C1665" w:rsidRPr="00E30BB1" w:rsidRDefault="004C1665" w:rsidP="004C1665">
      <w:pPr>
        <w:pStyle w:val="Para"/>
        <w:ind w:left="720"/>
      </w:pPr>
      <w:r w:rsidRPr="00E30BB1">
        <w:t>Please select item &lt;1 to 13&gt;</w:t>
      </w:r>
    </w:p>
    <w:p w14:paraId="715F9B1A" w14:textId="77777777" w:rsidR="004C1665" w:rsidRPr="00E30BB1" w:rsidRDefault="004C1665" w:rsidP="004C1665">
      <w:pPr>
        <w:pStyle w:val="Para"/>
        <w:ind w:left="720"/>
      </w:pPr>
      <w:r w:rsidRPr="00E30BB1">
        <w:t>S-Save to FPGA</w:t>
      </w:r>
    </w:p>
    <w:p w14:paraId="7BCE2ECD" w14:textId="77777777" w:rsidR="004C1665" w:rsidRPr="00E30BB1" w:rsidRDefault="004C1665" w:rsidP="004C1665">
      <w:pPr>
        <w:pStyle w:val="Para"/>
        <w:ind w:left="720"/>
      </w:pPr>
    </w:p>
    <w:p w14:paraId="2FE66024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ETX-204A-AC</w:t>
      </w:r>
    </w:p>
    <w:p w14:paraId="34030DAF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7430CCC9" w14:textId="77777777" w:rsidR="004C1665" w:rsidRPr="00E30BB1" w:rsidRDefault="004C1665" w:rsidP="004C1665">
      <w:pPr>
        <w:pStyle w:val="Para"/>
        <w:ind w:left="0" w:firstLine="0"/>
      </w:pPr>
    </w:p>
    <w:p w14:paraId="0F2D2F89" w14:textId="77777777" w:rsidR="004C1665" w:rsidRPr="00E30BB1" w:rsidRDefault="004C1665" w:rsidP="004C1665">
      <w:pPr>
        <w:pStyle w:val="Para"/>
        <w:ind w:left="720"/>
      </w:pPr>
      <w:r w:rsidRPr="00E30BB1">
        <w:t xml:space="preserve"> 9. Generator statistics       </w:t>
      </w:r>
      <w:proofErr w:type="gramStart"/>
      <w:r w:rsidRPr="00E30BB1">
        <w:t xml:space="preserve">   [</w:t>
      </w:r>
      <w:proofErr w:type="gramEnd"/>
      <w:r w:rsidRPr="00E30BB1">
        <w:t>]</w:t>
      </w:r>
    </w:p>
    <w:p w14:paraId="53855FA1" w14:textId="77777777" w:rsidR="004C1665" w:rsidRPr="00E30BB1" w:rsidRDefault="004C1665" w:rsidP="004C1665">
      <w:pPr>
        <w:pStyle w:val="Para"/>
        <w:ind w:left="0" w:firstLine="0"/>
      </w:pPr>
    </w:p>
    <w:p w14:paraId="3EB27A8E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9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01475F9" w14:textId="77777777" w:rsidR="004C1665" w:rsidRPr="00E30BB1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Pr="00E30BB1" w:rsidRDefault="004C1665" w:rsidP="004C1665">
      <w:pPr>
        <w:pStyle w:val="Para"/>
        <w:ind w:left="720"/>
      </w:pPr>
      <w:r w:rsidRPr="00E30BB1">
        <w:t xml:space="preserve">         ETX-204A-AC</w:t>
      </w:r>
    </w:p>
    <w:p w14:paraId="08F4003C" w14:textId="3253F2A1" w:rsidR="004C1665" w:rsidRPr="00E30BB1" w:rsidRDefault="004C1665" w:rsidP="004C1665">
      <w:pPr>
        <w:pStyle w:val="Para"/>
        <w:ind w:left="720"/>
      </w:pPr>
      <w:r w:rsidRPr="00E30BB1">
        <w:t>Generator&gt;Generator statistics</w:t>
      </w:r>
    </w:p>
    <w:p w14:paraId="13B9BFBD" w14:textId="77777777" w:rsidR="004C1665" w:rsidRPr="00E30BB1" w:rsidRDefault="004C1665" w:rsidP="004C1665">
      <w:pPr>
        <w:pStyle w:val="Para"/>
        <w:ind w:left="720"/>
      </w:pPr>
      <w:r w:rsidRPr="00E30BB1">
        <w:t xml:space="preserve">  </w:t>
      </w:r>
      <w:r w:rsidRPr="00E30BB1"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Pr="00E30BB1" w:rsidRDefault="004C1665" w:rsidP="004C1665">
      <w:pPr>
        <w:pStyle w:val="Para"/>
        <w:ind w:left="720"/>
      </w:pPr>
      <w:r w:rsidRPr="00E30BB1">
        <w:lastRenderedPageBreak/>
        <w:t>&gt;</w:t>
      </w:r>
    </w:p>
    <w:p w14:paraId="2C86D91A" w14:textId="77777777" w:rsidR="004C1665" w:rsidRPr="00E30BB1" w:rsidRDefault="004C1665" w:rsidP="004C1665">
      <w:pPr>
        <w:pStyle w:val="Para"/>
        <w:ind w:left="720"/>
      </w:pPr>
    </w:p>
    <w:p w14:paraId="4C439110" w14:textId="77777777" w:rsidR="004C1665" w:rsidRPr="00E30BB1" w:rsidRDefault="004C1665" w:rsidP="004C1665">
      <w:pPr>
        <w:pStyle w:val="Para"/>
        <w:ind w:left="720"/>
      </w:pPr>
      <w:r w:rsidRPr="00E30BB1">
        <w:t>H-Stop; C-Clear all; F-Clear one; S-Save to FPGA</w:t>
      </w:r>
    </w:p>
    <w:p w14:paraId="250115E5" w14:textId="77777777" w:rsidR="004C1665" w:rsidRPr="00E30BB1" w:rsidRDefault="004C1665" w:rsidP="004C1665">
      <w:pPr>
        <w:pStyle w:val="Para"/>
        <w:ind w:left="720" w:firstLine="0"/>
      </w:pPr>
    </w:p>
    <w:p w14:paraId="35B1B04F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rPr>
          <w:rFonts w:cs="ZapfHumnst BT"/>
        </w:rPr>
        <w:t xml:space="preserve">Configure the ETX-204A Generator </w:t>
      </w:r>
      <w:r w:rsidRPr="00E30BB1">
        <w:rPr>
          <w:rFonts w:cs="ZapfHumnst BT" w:hint="cs"/>
          <w:rtl/>
        </w:rPr>
        <w:t>2</w:t>
      </w:r>
      <w:r w:rsidRPr="00E30BB1">
        <w:rPr>
          <w:rFonts w:cs="ZapfHumnst BT"/>
        </w:rPr>
        <w:t xml:space="preserve"> as follows:</w:t>
      </w:r>
    </w:p>
    <w:p w14:paraId="7CC5906D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 xml:space="preserve">Configure the parameters as shown on the page that appears in </w:t>
      </w:r>
      <w:proofErr w:type="gramStart"/>
      <w:r w:rsidRPr="00E30BB1">
        <w:t>yellow</w:t>
      </w:r>
      <w:proofErr w:type="gramEnd"/>
    </w:p>
    <w:p w14:paraId="42429B9C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>At the end of the process make sure all the parameters are correct</w:t>
      </w:r>
    </w:p>
    <w:p w14:paraId="10588CD0" w14:textId="77777777" w:rsidR="004C1665" w:rsidRPr="00E30BB1" w:rsidRDefault="004C1665" w:rsidP="004C1665">
      <w:pPr>
        <w:pStyle w:val="Para"/>
        <w:ind w:left="720" w:firstLine="0"/>
      </w:pPr>
    </w:p>
    <w:p w14:paraId="301EB293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    ETX-204A-AC</w:t>
      </w:r>
    </w:p>
    <w:p w14:paraId="24B56EEC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F6D0C14" w14:textId="77777777" w:rsidR="004C1665" w:rsidRPr="00E30BB1" w:rsidRDefault="004C1665" w:rsidP="004C1665">
      <w:pPr>
        <w:pStyle w:val="Para"/>
        <w:ind w:left="720"/>
      </w:pPr>
    </w:p>
    <w:p w14:paraId="75754BE1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2FECF72B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mode                 </w:t>
      </w:r>
      <w:proofErr w:type="gramStart"/>
      <w:r w:rsidRPr="00E30BB1">
        <w:t xml:space="preserve">   (</w:t>
      </w:r>
      <w:proofErr w:type="gramEnd"/>
      <w:r w:rsidRPr="00E30BB1">
        <w:t>GE)</w:t>
      </w:r>
    </w:p>
    <w:p w14:paraId="30D2ECFC" w14:textId="77777777" w:rsidR="004C1665" w:rsidRPr="00E30BB1" w:rsidRDefault="004C1665" w:rsidP="004C1665">
      <w:pPr>
        <w:pStyle w:val="Para"/>
        <w:ind w:left="720"/>
      </w:pPr>
      <w:r w:rsidRPr="00E30BB1">
        <w:t xml:space="preserve"> 3. Packet type                   &gt;</w:t>
      </w:r>
      <w:proofErr w:type="gramStart"/>
      <w:r w:rsidRPr="00E30BB1">
        <w:t xml:space="preserve">   (</w:t>
      </w:r>
      <w:proofErr w:type="gramEnd"/>
      <w:r w:rsidRPr="00E30BB1">
        <w:t>MAC)</w:t>
      </w:r>
    </w:p>
    <w:p w14:paraId="26DA5A83" w14:textId="77777777" w:rsidR="004C1665" w:rsidRPr="00E30BB1" w:rsidRDefault="004C1665" w:rsidP="004C1665">
      <w:pPr>
        <w:pStyle w:val="Para"/>
        <w:ind w:left="720"/>
      </w:pPr>
      <w:r w:rsidRPr="00E30BB1">
        <w:t xml:space="preserve"> 8. Packet </w:t>
      </w:r>
      <w:proofErr w:type="gramStart"/>
      <w:r w:rsidRPr="00E30BB1">
        <w:t>rate[</w:t>
      </w:r>
      <w:proofErr w:type="gramEnd"/>
      <w:r w:rsidRPr="00E30BB1">
        <w:t>1 - 1500000]      ... (125000)</w:t>
      </w:r>
    </w:p>
    <w:p w14:paraId="21CF1AB3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214006F7" w14:textId="77777777" w:rsidR="004C1665" w:rsidRPr="00E30BB1" w:rsidRDefault="004C1665" w:rsidP="004C1665">
      <w:pPr>
        <w:pStyle w:val="Para"/>
        <w:ind w:left="720"/>
      </w:pPr>
      <w:r w:rsidRPr="00E30BB1">
        <w:t>14. Save</w:t>
      </w:r>
    </w:p>
    <w:p w14:paraId="30580594" w14:textId="77777777" w:rsidR="004C1665" w:rsidRPr="00E30BB1" w:rsidRDefault="004C1665" w:rsidP="004C1665">
      <w:pPr>
        <w:pStyle w:val="Para"/>
        <w:ind w:left="720"/>
      </w:pPr>
      <w:r w:rsidRPr="00E30BB1">
        <w:t xml:space="preserve">&gt;14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BDABC0F" w14:textId="77777777" w:rsidR="004C1665" w:rsidRPr="00E30BB1" w:rsidRDefault="004C1665" w:rsidP="004C1665">
      <w:pPr>
        <w:pStyle w:val="Para"/>
        <w:ind w:left="720" w:firstLine="0"/>
      </w:pPr>
    </w:p>
    <w:p w14:paraId="516D5541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           ETX-204A-AC</w:t>
      </w:r>
    </w:p>
    <w:p w14:paraId="6A6C753A" w14:textId="77777777" w:rsidR="004C1665" w:rsidRPr="00E30BB1" w:rsidRDefault="004C1665" w:rsidP="004C1665">
      <w:pPr>
        <w:pStyle w:val="Para"/>
        <w:ind w:left="810" w:firstLine="270"/>
      </w:pPr>
      <w:r w:rsidRPr="00E30BB1">
        <w:t>Generator</w:t>
      </w:r>
    </w:p>
    <w:p w14:paraId="5DDA315F" w14:textId="77777777" w:rsidR="004C1665" w:rsidRPr="00E30BB1" w:rsidRDefault="004C1665" w:rsidP="004C1665">
      <w:pPr>
        <w:pStyle w:val="Para"/>
        <w:ind w:left="810" w:firstLine="270"/>
      </w:pPr>
    </w:p>
    <w:p w14:paraId="16A4FAA8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5230BD25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</w:t>
      </w:r>
    </w:p>
    <w:p w14:paraId="32D52489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5E76B6B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ETX-204A-AC</w:t>
      </w:r>
    </w:p>
    <w:p w14:paraId="405FCF3A" w14:textId="77777777" w:rsidR="004C1665" w:rsidRPr="00E30BB1" w:rsidRDefault="004C1665" w:rsidP="004C1665">
      <w:pPr>
        <w:pStyle w:val="Para"/>
        <w:ind w:left="810" w:firstLine="270"/>
      </w:pPr>
      <w:r w:rsidRPr="00E30BB1">
        <w:t>Generator&gt;Generator number (All)</w:t>
      </w:r>
    </w:p>
    <w:p w14:paraId="369DCC12" w14:textId="77777777" w:rsidR="004C1665" w:rsidRPr="00E30BB1" w:rsidRDefault="004C1665" w:rsidP="004C1665">
      <w:pPr>
        <w:pStyle w:val="Para"/>
        <w:ind w:left="810" w:firstLine="270"/>
      </w:pPr>
    </w:p>
    <w:p w14:paraId="5EAAACDF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1</w:t>
      </w:r>
    </w:p>
    <w:p w14:paraId="54B6DB26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2. Generator 2</w:t>
      </w:r>
    </w:p>
    <w:p w14:paraId="06022F7A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3. Generator 3</w:t>
      </w:r>
    </w:p>
    <w:p w14:paraId="1CE419AA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4. Generator 4</w:t>
      </w:r>
    </w:p>
    <w:p w14:paraId="75B94707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5. All</w:t>
      </w:r>
    </w:p>
    <w:p w14:paraId="5FE6C131" w14:textId="77777777" w:rsidR="004C1665" w:rsidRPr="00E30BB1" w:rsidRDefault="004C1665" w:rsidP="004C1665">
      <w:pPr>
        <w:pStyle w:val="Para"/>
        <w:ind w:left="810" w:firstLine="270"/>
      </w:pPr>
    </w:p>
    <w:p w14:paraId="328E5323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1918337E" w14:textId="77777777" w:rsidR="004C1665" w:rsidRPr="00E30BB1" w:rsidRDefault="004C1665" w:rsidP="004C1665">
      <w:pPr>
        <w:pStyle w:val="Para"/>
        <w:ind w:left="810" w:firstLine="270"/>
      </w:pPr>
    </w:p>
    <w:p w14:paraId="507C3114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                   ETX-204A-AC</w:t>
      </w:r>
    </w:p>
    <w:p w14:paraId="4773B0F8" w14:textId="77777777" w:rsidR="004C1665" w:rsidRPr="00E30BB1" w:rsidRDefault="004C1665" w:rsidP="004C1665">
      <w:pPr>
        <w:pStyle w:val="Para"/>
        <w:ind w:left="810" w:firstLine="270"/>
      </w:pPr>
      <w:r w:rsidRPr="00E30BB1">
        <w:t>Generator&gt;Base SA/DA</w:t>
      </w:r>
    </w:p>
    <w:p w14:paraId="3C58F8BB" w14:textId="77777777" w:rsidR="004C1665" w:rsidRPr="00E30BB1" w:rsidRDefault="004C1665" w:rsidP="004C1665">
      <w:pPr>
        <w:pStyle w:val="Para"/>
        <w:ind w:left="810" w:firstLine="270"/>
      </w:pPr>
    </w:p>
    <w:p w14:paraId="3C4AE138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</w:t>
      </w:r>
      <w:proofErr w:type="gramStart"/>
      <w:r w:rsidRPr="00E30BB1">
        <w:t>num  &gt;</w:t>
      </w:r>
      <w:proofErr w:type="gramEnd"/>
      <w:r w:rsidRPr="00E30BB1">
        <w:t xml:space="preserve">   (Generator 1-4 )</w:t>
      </w:r>
    </w:p>
    <w:p w14:paraId="178DC43F" w14:textId="33A68E9F" w:rsidR="004C1665" w:rsidRPr="00E30BB1" w:rsidRDefault="004C1665" w:rsidP="004C1665">
      <w:pPr>
        <w:pStyle w:val="Para"/>
        <w:ind w:left="810" w:firstLine="270"/>
      </w:pPr>
      <w:r w:rsidRPr="00E30BB1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E30BB1" w14:paraId="42EE2C17" w14:textId="77777777" w:rsidTr="003867BD">
        <w:tc>
          <w:tcPr>
            <w:tcW w:w="3131" w:type="dxa"/>
          </w:tcPr>
          <w:p w14:paraId="34AE757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SA        </w:t>
            </w:r>
          </w:p>
        </w:tc>
      </w:tr>
      <w:tr w:rsidR="004C1665" w:rsidRPr="00E30BB1" w14:paraId="50C43633" w14:textId="77777777" w:rsidTr="003867BD">
        <w:tc>
          <w:tcPr>
            <w:tcW w:w="3131" w:type="dxa"/>
          </w:tcPr>
          <w:p w14:paraId="461E48C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lastRenderedPageBreak/>
              <w:t xml:space="preserve">Generator1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LAN1)</w:t>
            </w:r>
          </w:p>
        </w:tc>
        <w:tc>
          <w:tcPr>
            <w:tcW w:w="3131" w:type="dxa"/>
          </w:tcPr>
          <w:p w14:paraId="12DB76CE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00-00-00-00-00-11</w:t>
            </w:r>
          </w:p>
        </w:tc>
      </w:tr>
      <w:tr w:rsidR="004C1665" w:rsidRPr="00E30BB1" w14:paraId="6630EEE4" w14:textId="77777777" w:rsidTr="003867BD">
        <w:tc>
          <w:tcPr>
            <w:tcW w:w="3131" w:type="dxa"/>
          </w:tcPr>
          <w:p w14:paraId="12601879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Generator2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LAN2)</w:t>
            </w:r>
          </w:p>
        </w:tc>
        <w:tc>
          <w:tcPr>
            <w:tcW w:w="3131" w:type="dxa"/>
          </w:tcPr>
          <w:p w14:paraId="0B979A8C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00-00-00-00-00-10</w:t>
            </w:r>
          </w:p>
        </w:tc>
      </w:tr>
      <w:tr w:rsidR="004C1665" w:rsidRPr="00E30BB1" w14:paraId="026A22DC" w14:textId="77777777" w:rsidTr="003867BD">
        <w:tc>
          <w:tcPr>
            <w:tcW w:w="3131" w:type="dxa"/>
          </w:tcPr>
          <w:p w14:paraId="7E498A4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Generator3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LAN3)</w:t>
            </w:r>
          </w:p>
        </w:tc>
        <w:tc>
          <w:tcPr>
            <w:tcW w:w="3131" w:type="dxa"/>
          </w:tcPr>
          <w:p w14:paraId="6649A8E4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00-00-00-00-00-03</w:t>
            </w:r>
          </w:p>
        </w:tc>
      </w:tr>
      <w:tr w:rsidR="004C1665" w:rsidRPr="00E30BB1" w14:paraId="2C4D808D" w14:textId="77777777" w:rsidTr="003867BD">
        <w:tc>
          <w:tcPr>
            <w:tcW w:w="3131" w:type="dxa"/>
          </w:tcPr>
          <w:p w14:paraId="3CC811D6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Generator4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LAN4)</w:t>
            </w:r>
          </w:p>
        </w:tc>
        <w:tc>
          <w:tcPr>
            <w:tcW w:w="3131" w:type="dxa"/>
          </w:tcPr>
          <w:p w14:paraId="62611642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00-00-00-00-00-07</w:t>
            </w:r>
          </w:p>
        </w:tc>
      </w:tr>
    </w:tbl>
    <w:p w14:paraId="7EA76D26" w14:textId="77777777" w:rsidR="004C1665" w:rsidRPr="00E30BB1" w:rsidRDefault="004C1665" w:rsidP="004C1665">
      <w:pPr>
        <w:pStyle w:val="Para"/>
        <w:ind w:left="720"/>
      </w:pPr>
    </w:p>
    <w:p w14:paraId="78134F20" w14:textId="77777777" w:rsidR="004C1665" w:rsidRPr="00E30BB1" w:rsidRDefault="004C1665" w:rsidP="004C1665">
      <w:pPr>
        <w:pStyle w:val="Para"/>
        <w:ind w:left="720" w:firstLine="360"/>
      </w:pPr>
      <w:r w:rsidRPr="00E30BB1">
        <w:t>&gt;S</w:t>
      </w:r>
    </w:p>
    <w:p w14:paraId="17CF7670" w14:textId="77777777" w:rsidR="004C1665" w:rsidRPr="00E30BB1" w:rsidRDefault="004C1665" w:rsidP="004C1665">
      <w:pPr>
        <w:pStyle w:val="Para"/>
        <w:ind w:left="720" w:firstLine="360"/>
      </w:pPr>
    </w:p>
    <w:p w14:paraId="0CFF6B40" w14:textId="77777777" w:rsidR="004C1665" w:rsidRPr="00E30BB1" w:rsidRDefault="004C1665" w:rsidP="004C1665">
      <w:pPr>
        <w:pStyle w:val="Para"/>
        <w:ind w:left="720" w:firstLine="360"/>
      </w:pPr>
      <w:r w:rsidRPr="00E30BB1">
        <w:t>Please select item &lt;1 to 13&gt;</w:t>
      </w:r>
    </w:p>
    <w:p w14:paraId="3DC23172" w14:textId="77777777" w:rsidR="004C1665" w:rsidRPr="00E30BB1" w:rsidRDefault="004C1665" w:rsidP="004C1665">
      <w:pPr>
        <w:pStyle w:val="Para"/>
        <w:ind w:left="720" w:firstLine="360"/>
      </w:pPr>
      <w:r w:rsidRPr="00E30BB1">
        <w:t>S-Save to FPGA</w:t>
      </w:r>
    </w:p>
    <w:p w14:paraId="5DEFA8EC" w14:textId="77777777" w:rsidR="004C1665" w:rsidRPr="00E30BB1" w:rsidRDefault="004C1665" w:rsidP="004C1665">
      <w:pPr>
        <w:pStyle w:val="Para"/>
        <w:ind w:left="720"/>
      </w:pPr>
    </w:p>
    <w:p w14:paraId="4E303CA7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ETX-204A-AC</w:t>
      </w:r>
    </w:p>
    <w:p w14:paraId="2B93A11F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998DC8E" w14:textId="77777777" w:rsidR="004C1665" w:rsidRPr="00E30BB1" w:rsidRDefault="004C1665" w:rsidP="004C1665">
      <w:pPr>
        <w:pStyle w:val="Para"/>
        <w:ind w:left="720"/>
      </w:pPr>
    </w:p>
    <w:p w14:paraId="58521990" w14:textId="77777777" w:rsidR="004C1665" w:rsidRPr="00E30BB1" w:rsidRDefault="004C1665" w:rsidP="004C1665">
      <w:pPr>
        <w:pStyle w:val="Para"/>
        <w:ind w:left="720"/>
      </w:pPr>
      <w:r w:rsidRPr="00E30BB1">
        <w:t xml:space="preserve">9. Generator statistics       </w:t>
      </w:r>
      <w:proofErr w:type="gramStart"/>
      <w:r w:rsidRPr="00E30BB1">
        <w:t xml:space="preserve">   [</w:t>
      </w:r>
      <w:proofErr w:type="gramEnd"/>
      <w:r w:rsidRPr="00E30BB1">
        <w:t>]</w:t>
      </w:r>
    </w:p>
    <w:p w14:paraId="60AB8B51" w14:textId="77777777" w:rsidR="004C1665" w:rsidRPr="00E30BB1" w:rsidRDefault="004C1665" w:rsidP="004C1665">
      <w:pPr>
        <w:pStyle w:val="Para"/>
        <w:ind w:left="0" w:firstLine="0"/>
      </w:pPr>
    </w:p>
    <w:p w14:paraId="300C92BF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9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D666793" w14:textId="77777777" w:rsidR="004C1665" w:rsidRPr="00E30BB1" w:rsidRDefault="004C1665" w:rsidP="004C1665">
      <w:pPr>
        <w:pStyle w:val="Para"/>
        <w:ind w:left="0" w:firstLine="0"/>
      </w:pPr>
    </w:p>
    <w:p w14:paraId="0CA06978" w14:textId="77777777" w:rsidR="004C1665" w:rsidRPr="00E30BB1" w:rsidRDefault="004C1665" w:rsidP="004C1665">
      <w:pPr>
        <w:pStyle w:val="Para"/>
        <w:ind w:left="720"/>
      </w:pPr>
      <w:r w:rsidRPr="00E30BB1">
        <w:t xml:space="preserve">     ETX-204A-AC</w:t>
      </w:r>
    </w:p>
    <w:p w14:paraId="00FAC5D6" w14:textId="77777777" w:rsidR="004C1665" w:rsidRPr="00E30BB1" w:rsidRDefault="004C1665" w:rsidP="004C1665">
      <w:pPr>
        <w:pStyle w:val="Para"/>
        <w:ind w:left="720"/>
      </w:pPr>
      <w:r w:rsidRPr="00E30BB1">
        <w:t>Generator&gt;Generator statistics</w:t>
      </w:r>
    </w:p>
    <w:p w14:paraId="2F8460C9" w14:textId="77777777" w:rsidR="004C1665" w:rsidRPr="00E30BB1" w:rsidRDefault="004C1665" w:rsidP="004C1665">
      <w:pPr>
        <w:pStyle w:val="Para"/>
        <w:ind w:left="720"/>
      </w:pPr>
    </w:p>
    <w:p w14:paraId="0481C1C9" w14:textId="77777777" w:rsidR="004C1665" w:rsidRPr="00E30BB1" w:rsidRDefault="004C1665" w:rsidP="004C1665">
      <w:pPr>
        <w:pStyle w:val="Para"/>
        <w:ind w:left="720"/>
      </w:pPr>
      <w:r w:rsidRPr="00E30BB1">
        <w:t xml:space="preserve">  </w:t>
      </w:r>
      <w:r w:rsidRPr="00E30BB1"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Pr="00E30BB1" w:rsidRDefault="004C1665" w:rsidP="004C1665">
      <w:pPr>
        <w:pStyle w:val="Para"/>
        <w:ind w:left="720"/>
      </w:pPr>
      <w:r w:rsidRPr="00E30BB1">
        <w:t>&gt;</w:t>
      </w:r>
    </w:p>
    <w:p w14:paraId="12DE57AA" w14:textId="77777777" w:rsidR="004C1665" w:rsidRPr="00E30BB1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 w:rsidRPr="00E30BB1">
        <w:t>H-Stop; C-Clear all;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913485">
      <w:headerReference w:type="default" r:id="rId62"/>
      <w:footerReference w:type="default" r:id="rId63"/>
      <w:headerReference w:type="first" r:id="rId64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5" w:author="Ilya Ginzburg" w:date="2024-01-14T07:53:00Z" w:initials="IG">
    <w:p w14:paraId="0DB54B43" w14:textId="77777777" w:rsidR="00A6530E" w:rsidRDefault="00A6530E" w:rsidP="00A6530E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ממתין</w:t>
      </w:r>
      <w:r>
        <w:rPr>
          <w:rtl/>
        </w:rPr>
        <w:t xml:space="preserve"> </w:t>
      </w:r>
      <w:r>
        <w:rPr>
          <w:rFonts w:hint="eastAsia"/>
          <w:rtl/>
        </w:rPr>
        <w:t>למוצר</w:t>
      </w:r>
    </w:p>
  </w:comment>
  <w:comment w:id="60" w:author="Ilya Ginzburg" w:date="2024-01-14T08:18:00Z" w:initials="IG">
    <w:p w14:paraId="5EB2B2CA" w14:textId="77777777" w:rsidR="00F1397C" w:rsidRDefault="00F1397C" w:rsidP="00F1397C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הוספתי</w:t>
      </w:r>
    </w:p>
  </w:comment>
  <w:comment w:id="61" w:author="Ilya Ginzburg" w:date="2024-01-14T08:19:00Z" w:initials="IG">
    <w:p w14:paraId="58A20F1B" w14:textId="48FD45D9" w:rsidR="00F1397C" w:rsidRDefault="00F1397C" w:rsidP="00F1397C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כבר</w:t>
      </w:r>
      <w:r>
        <w:rPr>
          <w:rtl/>
        </w:rPr>
        <w:t xml:space="preserve"> </w:t>
      </w:r>
      <w:r>
        <w:rPr>
          <w:rFonts w:hint="eastAsia"/>
          <w:rtl/>
        </w:rPr>
        <w:t>היה</w:t>
      </w:r>
      <w:r>
        <w:rPr>
          <w:rtl/>
        </w:rPr>
        <w:t xml:space="preserve"> </w:t>
      </w:r>
      <w:r>
        <w:rPr>
          <w:rFonts w:hint="eastAsia"/>
          <w:rtl/>
        </w:rPr>
        <w:t>קיים</w:t>
      </w:r>
    </w:p>
  </w:comment>
  <w:comment w:id="68" w:author="Ilya Ginzburg" w:date="2024-01-14T08:22:00Z" w:initials="IG">
    <w:p w14:paraId="376D66C1" w14:textId="77777777" w:rsidR="00F1397C" w:rsidRDefault="00F1397C" w:rsidP="00F1397C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השורה</w:t>
      </w:r>
      <w:r>
        <w:rPr>
          <w:rtl/>
        </w:rPr>
        <w:t xml:space="preserve"> </w:t>
      </w:r>
      <w:r>
        <w:rPr>
          <w:rFonts w:hint="eastAsia"/>
          <w:rtl/>
        </w:rPr>
        <w:t>הייתה</w:t>
      </w:r>
      <w:r>
        <w:rPr>
          <w:rtl/>
        </w:rPr>
        <w:t xml:space="preserve"> </w:t>
      </w:r>
      <w:r>
        <w:rPr>
          <w:rFonts w:hint="eastAsia"/>
          <w:rtl/>
        </w:rPr>
        <w:t>קיימת</w:t>
      </w:r>
      <w:r>
        <w:rPr>
          <w:rtl/>
        </w:rPr>
        <w:t xml:space="preserve"> </w:t>
      </w:r>
      <w:r>
        <w:rPr>
          <w:rFonts w:hint="eastAsia"/>
          <w:rtl/>
        </w:rPr>
        <w:t>ב</w:t>
      </w:r>
      <w:r>
        <w:t>-L4</w:t>
      </w:r>
    </w:p>
  </w:comment>
  <w:comment w:id="70" w:author="Ilya Ginzburg" w:date="2024-01-14T08:32:00Z" w:initials="IG">
    <w:p w14:paraId="6D17279A" w14:textId="77777777" w:rsidR="00727A02" w:rsidRDefault="00727A02" w:rsidP="00727A02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הוספתי</w:t>
      </w:r>
      <w:r>
        <w:rPr>
          <w:rtl/>
        </w:rPr>
        <w:t xml:space="preserve">, </w:t>
      </w:r>
      <w:r>
        <w:rPr>
          <w:rFonts w:hint="eastAsia"/>
          <w:rtl/>
        </w:rPr>
        <w:t>כל</w:t>
      </w:r>
      <w:r>
        <w:rPr>
          <w:rtl/>
        </w:rPr>
        <w:t xml:space="preserve"> </w:t>
      </w:r>
      <w:r>
        <w:rPr>
          <w:rFonts w:hint="eastAsia"/>
          <w:rtl/>
        </w:rPr>
        <w:t>שאר</w:t>
      </w:r>
      <w:r>
        <w:rPr>
          <w:rtl/>
        </w:rPr>
        <w:t xml:space="preserve"> </w:t>
      </w:r>
      <w:r>
        <w:rPr>
          <w:rFonts w:hint="eastAsia"/>
          <w:rtl/>
        </w:rPr>
        <w:t>הירוק</w:t>
      </w:r>
      <w:r>
        <w:rPr>
          <w:rtl/>
        </w:rPr>
        <w:t xml:space="preserve"> </w:t>
      </w:r>
      <w:r>
        <w:rPr>
          <w:rFonts w:hint="eastAsia"/>
          <w:rtl/>
        </w:rPr>
        <w:t>היה</w:t>
      </w:r>
      <w:r>
        <w:rPr>
          <w:rtl/>
        </w:rPr>
        <w:t xml:space="preserve"> </w:t>
      </w:r>
      <w:r>
        <w:rPr>
          <w:rFonts w:hint="eastAsia"/>
          <w:rtl/>
        </w:rPr>
        <w:t>קיים</w:t>
      </w:r>
    </w:p>
  </w:comment>
  <w:comment w:id="72" w:author="Ilya Ginzburg" w:date="2024-01-14T08:56:00Z" w:initials="IG">
    <w:p w14:paraId="3B2A24CA" w14:textId="77777777" w:rsidR="007E0743" w:rsidRDefault="007E0743" w:rsidP="007E0743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הוספתי</w:t>
      </w:r>
    </w:p>
  </w:comment>
  <w:comment w:id="79" w:author="Ilya Ginzburg" w:date="2024-01-14T07:52:00Z" w:initials="IG">
    <w:p w14:paraId="440092B7" w14:textId="0A093F66" w:rsidR="00A6530E" w:rsidRDefault="00A6530E" w:rsidP="00A6530E">
      <w:pPr>
        <w:pStyle w:val="CommentText"/>
        <w:ind w:left="0"/>
      </w:pPr>
      <w:r>
        <w:rPr>
          <w:rStyle w:val="CommentReference"/>
        </w:rPr>
        <w:annotationRef/>
      </w:r>
      <w:r>
        <w:rPr>
          <w:rFonts w:hint="eastAsia"/>
          <w:rtl/>
        </w:rPr>
        <w:t>ממתין</w:t>
      </w:r>
      <w:r>
        <w:rPr>
          <w:rtl/>
        </w:rPr>
        <w:t xml:space="preserve"> </w:t>
      </w:r>
      <w:r>
        <w:rPr>
          <w:rFonts w:hint="eastAsia"/>
          <w:rtl/>
        </w:rPr>
        <w:t>למערך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B54B43" w15:done="0"/>
  <w15:commentEx w15:paraId="5EB2B2CA" w15:done="0"/>
  <w15:commentEx w15:paraId="58A20F1B" w15:done="0"/>
  <w15:commentEx w15:paraId="376D66C1" w15:done="0"/>
  <w15:commentEx w15:paraId="6D17279A" w15:done="0"/>
  <w15:commentEx w15:paraId="3B2A24CA" w15:done="0"/>
  <w15:commentEx w15:paraId="440092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BA4E449" w16cex:dateUtc="2024-01-14T05:53:00Z"/>
  <w16cex:commentExtensible w16cex:durableId="18CA996C" w16cex:dateUtc="2024-01-14T06:18:00Z"/>
  <w16cex:commentExtensible w16cex:durableId="24DB812D" w16cex:dateUtc="2024-01-14T06:19:00Z"/>
  <w16cex:commentExtensible w16cex:durableId="415F99E4" w16cex:dateUtc="2024-01-14T06:22:00Z"/>
  <w16cex:commentExtensible w16cex:durableId="4AC269C8" w16cex:dateUtc="2024-01-14T06:32:00Z"/>
  <w16cex:commentExtensible w16cex:durableId="551DF414" w16cex:dateUtc="2024-01-14T06:56:00Z"/>
  <w16cex:commentExtensible w16cex:durableId="0117E1CF" w16cex:dateUtc="2024-01-14T05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B54B43" w16cid:durableId="4BA4E449"/>
  <w16cid:commentId w16cid:paraId="5EB2B2CA" w16cid:durableId="18CA996C"/>
  <w16cid:commentId w16cid:paraId="58A20F1B" w16cid:durableId="24DB812D"/>
  <w16cid:commentId w16cid:paraId="376D66C1" w16cid:durableId="415F99E4"/>
  <w16cid:commentId w16cid:paraId="6D17279A" w16cid:durableId="4AC269C8"/>
  <w16cid:commentId w16cid:paraId="3B2A24CA" w16cid:durableId="551DF414"/>
  <w16cid:commentId w16cid:paraId="440092B7" w16cid:durableId="0117E1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DBFAE" w14:textId="77777777" w:rsidR="00913485" w:rsidRDefault="00913485">
      <w:r>
        <w:separator/>
      </w:r>
    </w:p>
  </w:endnote>
  <w:endnote w:type="continuationSeparator" w:id="0">
    <w:p w14:paraId="3CFD7A37" w14:textId="77777777" w:rsidR="00913485" w:rsidRDefault="00913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4B5B6758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725FE8">
      <w:rPr>
        <w:rFonts w:cs="Times New Roman"/>
        <w:i/>
        <w:sz w:val="24"/>
        <w:szCs w:val="24"/>
      </w:rPr>
      <w:t>14</w:t>
    </w:r>
    <w:r w:rsidRPr="00B0681F">
      <w:rPr>
        <w:rFonts w:cs="Times New Roman"/>
        <w:i/>
        <w:sz w:val="24"/>
        <w:szCs w:val="24"/>
      </w:rPr>
      <w:t>/</w:t>
    </w:r>
    <w:r w:rsidR="00DF6263">
      <w:rPr>
        <w:rFonts w:cs="Times New Roman"/>
        <w:i/>
        <w:sz w:val="24"/>
        <w:szCs w:val="24"/>
      </w:rPr>
      <w:t>0</w:t>
    </w:r>
    <w:r w:rsidR="00725FE8">
      <w:rPr>
        <w:rFonts w:cs="Times New Roman"/>
        <w:i/>
        <w:sz w:val="24"/>
        <w:szCs w:val="24"/>
      </w:rPr>
      <w:t>1</w:t>
    </w:r>
    <w:r w:rsidRPr="00B0681F">
      <w:rPr>
        <w:rFonts w:cs="Times New Roman"/>
        <w:i/>
        <w:sz w:val="24"/>
        <w:szCs w:val="24"/>
      </w:rPr>
      <w:t>/202</w:t>
    </w:r>
    <w:r w:rsidR="00725FE8">
      <w:rPr>
        <w:rFonts w:cs="Times New Roman"/>
        <w:i/>
        <w:sz w:val="24"/>
        <w:szCs w:val="24"/>
      </w:rPr>
      <w:t>4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5F33F" w14:textId="77777777" w:rsidR="00913485" w:rsidRDefault="00913485">
      <w:r>
        <w:separator/>
      </w:r>
    </w:p>
  </w:footnote>
  <w:footnote w:type="continuationSeparator" w:id="0">
    <w:p w14:paraId="60E1B42B" w14:textId="77777777" w:rsidR="00913485" w:rsidRDefault="009134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168679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lya Ginzburg">
    <w15:presenceInfo w15:providerId="AD" w15:userId="S::ilya_g@rad.com::5c5adcc8-fd80-41c3-b0fe-e7d912f30d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vendorID="64" w:dllVersion="0" w:nlCheck="1" w:checkStyle="0"/>
  <w:activeWritingStyle w:appName="MSWord" w:lang="en-US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37E4A"/>
    <w:rsid w:val="0004009D"/>
    <w:rsid w:val="000405F5"/>
    <w:rsid w:val="00040679"/>
    <w:rsid w:val="00040BAE"/>
    <w:rsid w:val="00041632"/>
    <w:rsid w:val="00042771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4C3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38F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21BA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135"/>
    <w:rsid w:val="001444CF"/>
    <w:rsid w:val="00144909"/>
    <w:rsid w:val="0015173E"/>
    <w:rsid w:val="00151DAC"/>
    <w:rsid w:val="00152980"/>
    <w:rsid w:val="001540FB"/>
    <w:rsid w:val="00155084"/>
    <w:rsid w:val="00160067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9C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305C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60D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6EE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590D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BAA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744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120E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6CF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0D7F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2C6E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E7D4E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2C95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5FE8"/>
    <w:rsid w:val="0072730A"/>
    <w:rsid w:val="0072732B"/>
    <w:rsid w:val="00727A02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145"/>
    <w:rsid w:val="00767C09"/>
    <w:rsid w:val="007705D7"/>
    <w:rsid w:val="007717ED"/>
    <w:rsid w:val="007739AA"/>
    <w:rsid w:val="00773C31"/>
    <w:rsid w:val="00774155"/>
    <w:rsid w:val="00775346"/>
    <w:rsid w:val="00775C7B"/>
    <w:rsid w:val="00776F1F"/>
    <w:rsid w:val="0077754B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0743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1ACA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1E36"/>
    <w:rsid w:val="008A52DE"/>
    <w:rsid w:val="008A5B30"/>
    <w:rsid w:val="008A6932"/>
    <w:rsid w:val="008A726F"/>
    <w:rsid w:val="008B010C"/>
    <w:rsid w:val="008B213F"/>
    <w:rsid w:val="008B22CC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3485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428C"/>
    <w:rsid w:val="00954FF1"/>
    <w:rsid w:val="00955476"/>
    <w:rsid w:val="00955A27"/>
    <w:rsid w:val="0096010E"/>
    <w:rsid w:val="009607B3"/>
    <w:rsid w:val="00961E87"/>
    <w:rsid w:val="00962DBC"/>
    <w:rsid w:val="009640FE"/>
    <w:rsid w:val="0096433F"/>
    <w:rsid w:val="00965DEE"/>
    <w:rsid w:val="00966D48"/>
    <w:rsid w:val="009710EC"/>
    <w:rsid w:val="009730FC"/>
    <w:rsid w:val="0097392D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13A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3B4B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927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6530E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54E0"/>
    <w:rsid w:val="00A962B2"/>
    <w:rsid w:val="00A96832"/>
    <w:rsid w:val="00A97391"/>
    <w:rsid w:val="00AA058F"/>
    <w:rsid w:val="00AA1409"/>
    <w:rsid w:val="00AA1481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AF6EDD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9B8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D6116"/>
    <w:rsid w:val="00BE0EF2"/>
    <w:rsid w:val="00BE1F02"/>
    <w:rsid w:val="00BE272E"/>
    <w:rsid w:val="00BE3507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21C0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D81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C3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51F4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DF6263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485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BB1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1445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E7401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97C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693"/>
    <w:rsid w:val="00F65E6B"/>
    <w:rsid w:val="00F66280"/>
    <w:rsid w:val="00F67C6F"/>
    <w:rsid w:val="00F70402"/>
    <w:rsid w:val="00F70470"/>
    <w:rsid w:val="00F71C5B"/>
    <w:rsid w:val="00F71D73"/>
    <w:rsid w:val="00F7238E"/>
    <w:rsid w:val="00F72BF2"/>
    <w:rsid w:val="00F72EA6"/>
    <w:rsid w:val="00F73B36"/>
    <w:rsid w:val="00F747C5"/>
    <w:rsid w:val="00F74C96"/>
    <w:rsid w:val="00F76954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  <w:style w:type="paragraph" w:customStyle="1" w:styleId="xmsonormal">
    <w:name w:val="x_msonormal"/>
    <w:basedOn w:val="Normal"/>
    <w:rsid w:val="00EB1445"/>
    <w:pPr>
      <w:spacing w:before="100" w:beforeAutospacing="1" w:after="100" w:afterAutospacing="1"/>
      <w:ind w:left="0" w:right="0"/>
    </w:pPr>
    <w:rPr>
      <w:rFonts w:ascii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comments" Target="comments.xml"/><Relationship Id="rId26" Type="http://schemas.openxmlformats.org/officeDocument/2006/relationships/image" Target="media/image11.emf"/><Relationship Id="rId39" Type="http://schemas.openxmlformats.org/officeDocument/2006/relationships/image" Target="media/image21.png"/><Relationship Id="rId21" Type="http://schemas.microsoft.com/office/2018/08/relationships/commentsExtensible" Target="commentsExtensible.xml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image" Target="media/image20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emf"/><Relationship Id="rId66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microsoft.com/office/2011/relationships/commentsExtended" Target="commentsExtended.xml"/><Relationship Id="rId31" Type="http://schemas.openxmlformats.org/officeDocument/2006/relationships/image" Target="media/image15.png"/><Relationship Id="rId44" Type="http://schemas.openxmlformats.org/officeDocument/2006/relationships/image" Target="media/image26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2.bin"/><Relationship Id="rId30" Type="http://schemas.openxmlformats.org/officeDocument/2006/relationships/image" Target="media/image14.png"/><Relationship Id="rId35" Type="http://schemas.openxmlformats.org/officeDocument/2006/relationships/image" Target="media/image19.e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emf"/><Relationship Id="rId64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oleObject" Target="embeddings/oleObject1.bin"/><Relationship Id="rId33" Type="http://schemas.openxmlformats.org/officeDocument/2006/relationships/image" Target="media/image17.emf"/><Relationship Id="rId38" Type="http://schemas.openxmlformats.org/officeDocument/2006/relationships/oleObject" Target="embeddings/oleObject4.bin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microsoft.com/office/2016/09/relationships/commentsIds" Target="commentsIds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F1C3394DFA3241829FC67DCA003A69" ma:contentTypeVersion="7" ma:contentTypeDescription="Create a new document." ma:contentTypeScope="" ma:versionID="2850552f72bd761d2765ffc93de08031">
  <xsd:schema xmlns:xsd="http://www.w3.org/2001/XMLSchema" xmlns:xs="http://www.w3.org/2001/XMLSchema" xmlns:p="http://schemas.microsoft.com/office/2006/metadata/properties" xmlns:ns3="6fdb05f0-b115-4c37-bfa9-dda6c4115ddc" targetNamespace="http://schemas.microsoft.com/office/2006/metadata/properties" ma:root="true" ma:fieldsID="1f7b81f9dcd6274e8f12f16aeed86d1a" ns3:_="">
    <xsd:import namespace="6fdb05f0-b115-4c37-bfa9-dda6c4115d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db05f0-b115-4c37-bfa9-dda6c4115d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2BDDB121-BB87-40CB-A495-4B17BB226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db05f0-b115-4c37-bfa9-dda6c4115d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6E428D-FDA2-439C-AF29-1F64CDE510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D292ED-030F-41B8-9570-4F159B1591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ftitemplate.dot</Template>
  <TotalTime>221</TotalTime>
  <Pages>1</Pages>
  <Words>6052</Words>
  <Characters>34498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40470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Tal Molcho</dc:creator>
  <cp:keywords/>
  <dc:description/>
  <cp:lastModifiedBy>Ilya Ginzburg</cp:lastModifiedBy>
  <cp:revision>31</cp:revision>
  <cp:lastPrinted>2022-05-24T06:05:00Z</cp:lastPrinted>
  <dcterms:created xsi:type="dcterms:W3CDTF">2023-06-27T03:24:00Z</dcterms:created>
  <dcterms:modified xsi:type="dcterms:W3CDTF">2024-01-14T07:29:00Z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2023-05-17T07:36:58Z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099874c1-442d-4a06-9d92-bd0f60011584</vt:lpwstr>
  </property>
  <property fmtid="{D5CDD505-2E9C-101B-9397-08002B2CF9AE}" pid="13" name="MSIP_Label_4d4ac586-bf97-4fe2-b352-319616e2445d_ContentBits">
    <vt:lpwstr>0</vt:lpwstr>
  </property>
  <property fmtid="{D5CDD505-2E9C-101B-9397-08002B2CF9AE}" pid="14" name="ContentTypeId">
    <vt:lpwstr>0x0101004FF1C3394DFA3241829FC67DCA003A69</vt:lpwstr>
  </property>
</Properties>
</file>