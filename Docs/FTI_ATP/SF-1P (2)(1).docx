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4E931" w14:textId="77777777" w:rsidR="00D26AC3" w:rsidRPr="00CF3F2F" w:rsidRDefault="00D26AC3" w:rsidP="001F3B72">
      <w:pPr>
        <w:ind w:left="0"/>
        <w:rPr>
          <w:rFonts w:cstheme="minorBidi"/>
          <w:sz w:val="76"/>
          <w:szCs w:val="76"/>
          <w:rtl/>
        </w:rPr>
      </w:pPr>
    </w:p>
    <w:p w14:paraId="7712DB48" w14:textId="77777777" w:rsidR="00D26AC3" w:rsidRDefault="00D26AC3">
      <w:pPr>
        <w:ind w:left="0"/>
        <w:jc w:val="center"/>
        <w:rPr>
          <w:rFonts w:cs="ZapfHumnst BT"/>
          <w:sz w:val="76"/>
          <w:szCs w:val="76"/>
        </w:rPr>
      </w:pPr>
    </w:p>
    <w:p w14:paraId="29735B3C" w14:textId="4D2B8B74" w:rsidR="009109FA" w:rsidRDefault="00FF3B43" w:rsidP="00A26646">
      <w:pPr>
        <w:pBdr>
          <w:bottom w:val="single" w:sz="4" w:space="1" w:color="auto"/>
        </w:pBdr>
        <w:ind w:left="0" w:right="48" w:firstLine="720"/>
        <w:jc w:val="center"/>
        <w:rPr>
          <w:sz w:val="76"/>
          <w:szCs w:val="76"/>
        </w:rPr>
      </w:pPr>
      <w:r>
        <w:rPr>
          <w:rFonts w:cs="ZapfHumnst BT"/>
          <w:sz w:val="76"/>
          <w:szCs w:val="76"/>
        </w:rPr>
        <w:t>SF</w:t>
      </w:r>
      <w:r w:rsidR="002236CD">
        <w:rPr>
          <w:rFonts w:cs="ZapfHumnst BT"/>
          <w:sz w:val="76"/>
          <w:szCs w:val="76"/>
        </w:rPr>
        <w:t>-1P</w:t>
      </w:r>
    </w:p>
    <w:p w14:paraId="497FCCDC" w14:textId="0E62F99D" w:rsidR="00D26AC3" w:rsidRDefault="00D26AC3" w:rsidP="0092021E">
      <w:pPr>
        <w:ind w:left="0" w:right="48"/>
        <w:jc w:val="center"/>
        <w:rPr>
          <w:rFonts w:ascii="Helvetica" w:hAnsi="Helvetica" w:cs="Helvetica"/>
        </w:rPr>
      </w:pPr>
      <w:r>
        <w:rPr>
          <w:rFonts w:cs="ZapfHumnst BT"/>
          <w:sz w:val="36"/>
          <w:szCs w:val="36"/>
        </w:rPr>
        <w:t>Final Test Instructions</w:t>
      </w:r>
      <w:r w:rsidR="0092021E">
        <w:rPr>
          <w:rFonts w:cs="ZapfHumnst BT"/>
          <w:sz w:val="36"/>
          <w:szCs w:val="36"/>
        </w:rPr>
        <w:t xml:space="preserve"> </w:t>
      </w:r>
    </w:p>
    <w:p w14:paraId="55D825DC" w14:textId="72CA3C71" w:rsidR="000F1CF5" w:rsidRDefault="000F1CF5" w:rsidP="004D4D3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          </w:t>
      </w:r>
    </w:p>
    <w:p w14:paraId="4B7F52AE" w14:textId="77777777" w:rsidR="000F1CF5" w:rsidRDefault="000F1CF5" w:rsidP="001F3B72">
      <w:pPr>
        <w:jc w:val="center"/>
        <w:rPr>
          <w:rFonts w:ascii="Helvetica" w:hAnsi="Helvetica" w:cs="Helvetica"/>
        </w:rPr>
      </w:pPr>
    </w:p>
    <w:p w14:paraId="6E93BC98" w14:textId="77777777" w:rsidR="000F1CF5" w:rsidRDefault="000F1CF5" w:rsidP="001F3B72">
      <w:pPr>
        <w:jc w:val="center"/>
        <w:rPr>
          <w:rFonts w:ascii="Helvetica" w:hAnsi="Helvetica" w:cs="Helvetica"/>
        </w:rPr>
      </w:pPr>
    </w:p>
    <w:p w14:paraId="0C85AF78" w14:textId="77777777" w:rsidR="00D26AC3" w:rsidRDefault="00D26AC3">
      <w:pPr>
        <w:pStyle w:val="etad"/>
      </w:pPr>
    </w:p>
    <w:p w14:paraId="5EAFE90D" w14:textId="77777777" w:rsidR="000F1CF5" w:rsidRDefault="000F1CF5">
      <w:pPr>
        <w:pStyle w:val="etad"/>
      </w:pPr>
    </w:p>
    <w:p w14:paraId="7FA94F07" w14:textId="1114C32F" w:rsidR="00D26AC3" w:rsidRDefault="00D26AC3" w:rsidP="0067707F">
      <w:pPr>
        <w:pStyle w:val="etad"/>
      </w:pPr>
      <w:r>
        <w:t xml:space="preserve">Last Updated: </w:t>
      </w:r>
      <w:r w:rsidR="00030422">
        <w:t>31</w:t>
      </w:r>
      <w:r w:rsidR="00496FCE">
        <w:t>/</w:t>
      </w:r>
      <w:r w:rsidR="00030422">
        <w:t>05</w:t>
      </w:r>
      <w:r w:rsidR="00496FCE">
        <w:t>/</w:t>
      </w:r>
      <w:r w:rsidR="00C30817">
        <w:t>202</w:t>
      </w:r>
      <w:r w:rsidR="00030422">
        <w:t>3</w:t>
      </w:r>
    </w:p>
    <w:p w14:paraId="1D49C7D7" w14:textId="77777777" w:rsidR="00D26AC3" w:rsidRDefault="00D26AC3">
      <w:pPr>
        <w:rPr>
          <w:rFonts w:ascii="Helvetica" w:hAnsi="Helvetica" w:cs="Helvetica"/>
        </w:rPr>
      </w:pPr>
    </w:p>
    <w:p w14:paraId="3284462B" w14:textId="77777777" w:rsidR="00D26AC3" w:rsidRDefault="00D26AC3">
      <w:pPr>
        <w:rPr>
          <w:rFonts w:ascii="Helvetica" w:hAnsi="Helvetica" w:cs="Helvetica"/>
        </w:rPr>
      </w:pPr>
    </w:p>
    <w:p w14:paraId="1784A8E7" w14:textId="77777777" w:rsidR="00D26AC3" w:rsidRDefault="00D26AC3">
      <w:pPr>
        <w:rPr>
          <w:rFonts w:ascii="Helvetica" w:hAnsi="Helvetica" w:cs="Helvetica"/>
        </w:rPr>
      </w:pPr>
    </w:p>
    <w:p w14:paraId="5750721E" w14:textId="77777777" w:rsidR="00D26AC3" w:rsidRDefault="00D26AC3">
      <w:pPr>
        <w:rPr>
          <w:rFonts w:ascii="Helvetica" w:hAnsi="Helvetica" w:cs="Helvetica"/>
        </w:rPr>
      </w:pPr>
    </w:p>
    <w:p w14:paraId="4436DEB0" w14:textId="77777777" w:rsidR="00D26AC3" w:rsidRDefault="00D26AC3">
      <w:pPr>
        <w:rPr>
          <w:rFonts w:ascii="Helvetica" w:hAnsi="Helvetica" w:cs="Helvetica"/>
        </w:rPr>
      </w:pPr>
    </w:p>
    <w:p w14:paraId="0809CE19" w14:textId="77777777" w:rsidR="00D26AC3" w:rsidRPr="00831651" w:rsidRDefault="00D26AC3" w:rsidP="00142BDF">
      <w:pPr>
        <w:pStyle w:val="TOCHeading"/>
        <w:jc w:val="center"/>
      </w:pPr>
      <w:r>
        <w:br w:type="page"/>
      </w:r>
      <w:r w:rsidRPr="007A69CA">
        <w:lastRenderedPageBreak/>
        <w:t>Contents</w:t>
      </w:r>
    </w:p>
    <w:bookmarkStart w:id="0" w:name="_Toc486816199"/>
    <w:bookmarkStart w:id="1" w:name="_Toc520795976"/>
    <w:bookmarkStart w:id="2" w:name="_Toc521098117"/>
    <w:bookmarkStart w:id="3" w:name="_Toc521744120"/>
    <w:bookmarkStart w:id="4" w:name="_Toc521990819"/>
    <w:bookmarkStart w:id="5" w:name="_Toc523850179"/>
    <w:bookmarkStart w:id="6" w:name="_Toc524235279"/>
    <w:bookmarkStart w:id="7" w:name="_Toc524314920"/>
    <w:bookmarkStart w:id="8" w:name="_Toc531415658"/>
    <w:p w14:paraId="123710AB" w14:textId="5D35BC60" w:rsidR="00F00666" w:rsidRDefault="00016CEA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begin"/>
      </w:r>
      <w:r>
        <w:rPr>
          <w:rStyle w:val="Hyperlink"/>
          <w:rFonts w:asciiTheme="majorHAnsi" w:hAnsiTheme="majorHAnsi"/>
          <w:b w:val="0"/>
          <w:bCs w:val="0"/>
          <w:sz w:val="24"/>
          <w:szCs w:val="24"/>
        </w:rPr>
        <w:instrText xml:space="preserve"> TOC \o "1-2" \h \z \t "TOF Heading,1,TOT Heading,1" </w:instrText>
      </w:r>
      <w:r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separate"/>
      </w:r>
      <w:hyperlink w:anchor="_Toc94452505" w:history="1">
        <w:r w:rsidR="00F00666" w:rsidRPr="00C7748B">
          <w:rPr>
            <w:rStyle w:val="Hyperlink"/>
            <w:rFonts w:cs="Humnst777 BT"/>
            <w:noProof/>
          </w:rPr>
          <w:t>1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rFonts w:cs="Humnst777 BT"/>
            <w:noProof/>
          </w:rPr>
          <w:t>Required Test Equipment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_Toc94452505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</w:t>
        </w:r>
        <w:r w:rsidR="00F00666">
          <w:rPr>
            <w:noProof/>
            <w:webHidden/>
          </w:rPr>
          <w:fldChar w:fldCharType="end"/>
        </w:r>
      </w:hyperlink>
    </w:p>
    <w:p w14:paraId="658734C1" w14:textId="2C70C6B9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6" w:history="1">
        <w:r w:rsidR="00F00666" w:rsidRPr="00C7748B">
          <w:rPr>
            <w:rStyle w:val="Hyperlink"/>
            <w:noProof/>
          </w:rPr>
          <w:t>2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Preparations for Testing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_Toc94452506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</w:t>
        </w:r>
        <w:r w:rsidR="00F00666">
          <w:rPr>
            <w:noProof/>
            <w:webHidden/>
          </w:rPr>
          <w:fldChar w:fldCharType="end"/>
        </w:r>
      </w:hyperlink>
    </w:p>
    <w:p w14:paraId="0EFFCFA5" w14:textId="5BC84407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07" w:history="1">
        <w:r w:rsidR="00F00666" w:rsidRPr="00C7748B">
          <w:rPr>
            <w:rStyle w:val="Hyperlink"/>
            <w:noProof/>
          </w:rPr>
          <w:t>2.1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U-boot download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_Toc94452507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</w:t>
        </w:r>
        <w:r w:rsidR="00F00666">
          <w:rPr>
            <w:noProof/>
            <w:webHidden/>
          </w:rPr>
          <w:fldChar w:fldCharType="end"/>
        </w:r>
      </w:hyperlink>
    </w:p>
    <w:p w14:paraId="06CDA644" w14:textId="25FCB06E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8" w:history="1">
        <w:r w:rsidR="00F00666" w:rsidRPr="00C7748B">
          <w:rPr>
            <w:rStyle w:val="Hyperlink"/>
            <w:noProof/>
          </w:rPr>
          <w:t>3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Visual Inspection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_Toc94452508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7</w:t>
        </w:r>
        <w:r w:rsidR="00F00666">
          <w:rPr>
            <w:noProof/>
            <w:webHidden/>
          </w:rPr>
          <w:fldChar w:fldCharType="end"/>
        </w:r>
      </w:hyperlink>
    </w:p>
    <w:p w14:paraId="1A703075" w14:textId="7E9FB3F9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9" w:history="1">
        <w:r w:rsidR="00F00666" w:rsidRPr="00C7748B">
          <w:rPr>
            <w:rStyle w:val="Hyperlink"/>
            <w:rFonts w:cs="Humnst777 BT"/>
            <w:noProof/>
          </w:rPr>
          <w:t>4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rFonts w:cs="Humnst777 BT"/>
            <w:noProof/>
          </w:rPr>
          <w:t>Basic Operational Tests (BOT)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_Toc94452509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8</w:t>
        </w:r>
        <w:r w:rsidR="00F00666">
          <w:rPr>
            <w:noProof/>
            <w:webHidden/>
          </w:rPr>
          <w:fldChar w:fldCharType="end"/>
        </w:r>
      </w:hyperlink>
    </w:p>
    <w:p w14:paraId="5CFFC35B" w14:textId="519E99BF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0" w:history="1">
        <w:r w:rsidR="00F00666" w:rsidRPr="00C7748B">
          <w:rPr>
            <w:rStyle w:val="Hyperlink"/>
            <w:noProof/>
          </w:rPr>
          <w:t>4.1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Automated BOT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_Toc94452510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8</w:t>
        </w:r>
        <w:r w:rsidR="00F00666">
          <w:rPr>
            <w:noProof/>
            <w:webHidden/>
          </w:rPr>
          <w:fldChar w:fldCharType="end"/>
        </w:r>
      </w:hyperlink>
    </w:p>
    <w:p w14:paraId="5AF66581" w14:textId="771E5BA4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1" w:history="1">
        <w:r w:rsidR="00F00666" w:rsidRPr="00C7748B">
          <w:rPr>
            <w:rStyle w:val="Hyperlink"/>
            <w:noProof/>
          </w:rPr>
          <w:t>4.2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Manual BOT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_Toc94452511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8</w:t>
        </w:r>
        <w:r w:rsidR="00F00666">
          <w:rPr>
            <w:noProof/>
            <w:webHidden/>
          </w:rPr>
          <w:fldChar w:fldCharType="end"/>
        </w:r>
      </w:hyperlink>
    </w:p>
    <w:p w14:paraId="39A0F1D6" w14:textId="5F9C5081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2" w:history="1">
        <w:r w:rsidR="00F00666" w:rsidRPr="00C7748B">
          <w:rPr>
            <w:rStyle w:val="Hyperlink"/>
            <w:noProof/>
          </w:rPr>
          <w:t>5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Environmental Stress Screening (ESS)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_Toc94452512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6E6A6EC3" w14:textId="676E5A6E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3" w:history="1">
        <w:r w:rsidR="00F00666" w:rsidRPr="00C7748B">
          <w:rPr>
            <w:rStyle w:val="Hyperlink"/>
            <w:noProof/>
          </w:rPr>
          <w:t>6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Automated Final Tests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_Toc94452513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04282EBF" w14:textId="249EE89A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4" w:history="1">
        <w:r w:rsidR="00F00666" w:rsidRPr="00C7748B">
          <w:rPr>
            <w:rStyle w:val="Hyperlink"/>
            <w:noProof/>
          </w:rPr>
          <w:t>6.1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Setup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_Toc94452514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14960B43" w14:textId="73F6EE45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5" w:history="1">
        <w:r w:rsidR="00F00666" w:rsidRPr="00C7748B">
          <w:rPr>
            <w:rStyle w:val="Hyperlink"/>
            <w:noProof/>
          </w:rPr>
          <w:t>6.2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Running the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_Toc94452515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5B3AD3D1" w14:textId="5485F3A9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6" w:history="1">
        <w:r w:rsidR="00F00666" w:rsidRPr="00C7748B">
          <w:rPr>
            <w:rStyle w:val="Hyperlink"/>
            <w:noProof/>
          </w:rPr>
          <w:t>7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Manual Final Tests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_Toc94452516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7ADCE7E4" w14:textId="312C53DC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7" w:history="1">
        <w:r w:rsidR="00F00666" w:rsidRPr="00C7748B">
          <w:rPr>
            <w:rStyle w:val="Hyperlink"/>
            <w:noProof/>
          </w:rPr>
          <w:t>7.1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General Function Tests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_Toc94452517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07B91669" w14:textId="05F2702B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8" w:history="1">
        <w:r w:rsidR="00F00666" w:rsidRPr="00C7748B">
          <w:rPr>
            <w:rStyle w:val="Hyperlink"/>
            <w:noProof/>
          </w:rPr>
          <w:t>7.2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Identification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_Toc94452518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629D61EE" w14:textId="0005D7D6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9" w:history="1">
        <w:r w:rsidR="00F00666" w:rsidRPr="00C7748B">
          <w:rPr>
            <w:rStyle w:val="Hyperlink"/>
            <w:noProof/>
          </w:rPr>
          <w:t>7.3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FD Button check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_Toc94452519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19</w:t>
        </w:r>
        <w:r w:rsidR="00F00666">
          <w:rPr>
            <w:noProof/>
            <w:webHidden/>
          </w:rPr>
          <w:fldChar w:fldCharType="end"/>
        </w:r>
      </w:hyperlink>
    </w:p>
    <w:p w14:paraId="4AC2D29C" w14:textId="5D1E338F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0" w:history="1">
        <w:r w:rsidR="00F00666" w:rsidRPr="00C7748B">
          <w:rPr>
            <w:rStyle w:val="Hyperlink"/>
            <w:noProof/>
          </w:rPr>
          <w:t>7.4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Dry Contact/Alarm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_Toc94452520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21</w:t>
        </w:r>
        <w:r w:rsidR="00F00666">
          <w:rPr>
            <w:noProof/>
            <w:webHidden/>
          </w:rPr>
          <w:fldChar w:fldCharType="end"/>
        </w:r>
      </w:hyperlink>
    </w:p>
    <w:p w14:paraId="2F167AC6" w14:textId="044C18A0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1" w:history="1">
        <w:r w:rsidR="00F00666" w:rsidRPr="00C7748B">
          <w:rPr>
            <w:rStyle w:val="Hyperlink"/>
            <w:noProof/>
          </w:rPr>
          <w:t>7.5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Cellular Modem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_Toc94452521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23</w:t>
        </w:r>
        <w:r w:rsidR="00F00666">
          <w:rPr>
            <w:noProof/>
            <w:webHidden/>
          </w:rPr>
          <w:fldChar w:fldCharType="end"/>
        </w:r>
      </w:hyperlink>
    </w:p>
    <w:p w14:paraId="0C70B814" w14:textId="5EB29595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2" w:history="1">
        <w:r w:rsidR="00F00666" w:rsidRPr="00C7748B">
          <w:rPr>
            <w:rStyle w:val="Hyperlink"/>
            <w:noProof/>
          </w:rPr>
          <w:t>7.6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TEST RS232 for only port s1 Option</w:t>
        </w:r>
        <w:r w:rsidR="00F00666" w:rsidRPr="00C7748B">
          <w:rPr>
            <w:rStyle w:val="Hyperlink"/>
            <w:noProof/>
            <w:rtl/>
          </w:rPr>
          <w:t xml:space="preserve"> </w:t>
        </w:r>
        <w:r w:rsidR="00F00666" w:rsidRPr="00C7748B">
          <w:rPr>
            <w:rStyle w:val="Hyperlink"/>
            <w:noProof/>
          </w:rPr>
          <w:t>2RS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_Toc94452522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28</w:t>
        </w:r>
        <w:r w:rsidR="00F00666">
          <w:rPr>
            <w:noProof/>
            <w:webHidden/>
          </w:rPr>
          <w:fldChar w:fldCharType="end"/>
        </w:r>
      </w:hyperlink>
    </w:p>
    <w:p w14:paraId="5B5288F1" w14:textId="0DA2C8FA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3" w:history="1">
        <w:r w:rsidR="00F00666" w:rsidRPr="00C7748B">
          <w:rPr>
            <w:rStyle w:val="Hyperlink"/>
            <w:noProof/>
          </w:rPr>
          <w:t>7.7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GPS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_Toc94452523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30</w:t>
        </w:r>
        <w:r w:rsidR="00F00666">
          <w:rPr>
            <w:noProof/>
            <w:webHidden/>
          </w:rPr>
          <w:fldChar w:fldCharType="end"/>
        </w:r>
      </w:hyperlink>
    </w:p>
    <w:p w14:paraId="085C6FCE" w14:textId="0732D43C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4" w:history="1">
        <w:r w:rsidR="00F00666" w:rsidRPr="00C7748B">
          <w:rPr>
            <w:rStyle w:val="Hyperlink"/>
            <w:noProof/>
          </w:rPr>
          <w:t>7.8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Wi-Fi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_Toc94452524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30</w:t>
        </w:r>
        <w:r w:rsidR="00F00666">
          <w:rPr>
            <w:noProof/>
            <w:webHidden/>
          </w:rPr>
          <w:fldChar w:fldCharType="end"/>
        </w:r>
      </w:hyperlink>
    </w:p>
    <w:p w14:paraId="5D39D4AD" w14:textId="05E9F63D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5" w:history="1">
        <w:r w:rsidR="00F00666" w:rsidRPr="00C7748B">
          <w:rPr>
            <w:rStyle w:val="Hyperlink"/>
            <w:noProof/>
          </w:rPr>
          <w:t>7.9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Data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_Toc94452525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36</w:t>
        </w:r>
        <w:r w:rsidR="00F00666">
          <w:rPr>
            <w:noProof/>
            <w:webHidden/>
          </w:rPr>
          <w:fldChar w:fldCharType="end"/>
        </w:r>
      </w:hyperlink>
    </w:p>
    <w:p w14:paraId="0EA0DC73" w14:textId="1C341E86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6" w:history="1">
        <w:r w:rsidR="00F00666" w:rsidRPr="00C7748B">
          <w:rPr>
            <w:rStyle w:val="Hyperlink"/>
            <w:noProof/>
          </w:rPr>
          <w:t>7.10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Test SSH connection ETH port 4 or 6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_Toc94452526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39</w:t>
        </w:r>
        <w:r w:rsidR="00F00666">
          <w:rPr>
            <w:noProof/>
            <w:webHidden/>
          </w:rPr>
          <w:fldChar w:fldCharType="end"/>
        </w:r>
      </w:hyperlink>
    </w:p>
    <w:p w14:paraId="4C35D4F5" w14:textId="564F7419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7" w:history="1">
        <w:r w:rsidR="00F00666" w:rsidRPr="00C7748B">
          <w:rPr>
            <w:rStyle w:val="Hyperlink"/>
            <w:noProof/>
          </w:rPr>
          <w:t>8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Preparations for Shipment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_Toc94452527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41</w:t>
        </w:r>
        <w:r w:rsidR="00F00666">
          <w:rPr>
            <w:noProof/>
            <w:webHidden/>
          </w:rPr>
          <w:fldChar w:fldCharType="end"/>
        </w:r>
      </w:hyperlink>
    </w:p>
    <w:p w14:paraId="4837A926" w14:textId="5F82BEC4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8" w:history="1">
        <w:r w:rsidR="00F00666" w:rsidRPr="00C7748B">
          <w:rPr>
            <w:rStyle w:val="Hyperlink"/>
            <w:noProof/>
          </w:rPr>
          <w:t>9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Factory Setting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_Toc94452528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42</w:t>
        </w:r>
        <w:r w:rsidR="00F00666">
          <w:rPr>
            <w:noProof/>
            <w:webHidden/>
          </w:rPr>
          <w:fldChar w:fldCharType="end"/>
        </w:r>
      </w:hyperlink>
    </w:p>
    <w:p w14:paraId="1A60F119" w14:textId="084626F1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9" w:history="1">
        <w:r w:rsidR="00F00666" w:rsidRPr="00C7748B">
          <w:rPr>
            <w:rStyle w:val="Hyperlink"/>
            <w:noProof/>
          </w:rPr>
          <w:t>10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Safety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_Toc94452529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42</w:t>
        </w:r>
        <w:r w:rsidR="00F00666">
          <w:rPr>
            <w:noProof/>
            <w:webHidden/>
          </w:rPr>
          <w:fldChar w:fldCharType="end"/>
        </w:r>
      </w:hyperlink>
    </w:p>
    <w:p w14:paraId="140DFAD7" w14:textId="5E0E5FEC" w:rsidR="00F00666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0" w:history="1">
        <w:r w:rsidR="00F00666" w:rsidRPr="00C7748B">
          <w:rPr>
            <w:rStyle w:val="Hyperlink"/>
            <w:noProof/>
          </w:rPr>
          <w:t>Appendix A.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EEPROM Parameters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_Toc94452530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43</w:t>
        </w:r>
        <w:r w:rsidR="00F00666">
          <w:rPr>
            <w:noProof/>
            <w:webHidden/>
          </w:rPr>
          <w:fldChar w:fldCharType="end"/>
        </w:r>
      </w:hyperlink>
    </w:p>
    <w:p w14:paraId="775CCAC4" w14:textId="79BDF0C3" w:rsidR="00F00666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1" w:history="1">
        <w:r w:rsidR="00F00666" w:rsidRPr="00C7748B">
          <w:rPr>
            <w:rStyle w:val="Hyperlink"/>
            <w:noProof/>
          </w:rPr>
          <w:t>Appendix B.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ETX-204 generator configuration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_Toc94452531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45</w:t>
        </w:r>
        <w:r w:rsidR="00F00666">
          <w:rPr>
            <w:noProof/>
            <w:webHidden/>
          </w:rPr>
          <w:fldChar w:fldCharType="end"/>
        </w:r>
      </w:hyperlink>
    </w:p>
    <w:p w14:paraId="47B197A0" w14:textId="3DDBB80A" w:rsidR="007D57E8" w:rsidRDefault="00016CEA" w:rsidP="004C1665">
      <w:pPr>
        <w:pStyle w:val="Para"/>
        <w:rPr>
          <w:rStyle w:val="Hyperlink"/>
          <w:noProof/>
        </w:rPr>
      </w:pPr>
      <w:r>
        <w:rPr>
          <w:rStyle w:val="Hyperlink"/>
          <w:rFonts w:asciiTheme="majorHAnsi" w:hAnsiTheme="majorHAnsi" w:cs="Times New Roman"/>
          <w:b/>
          <w:bCs/>
          <w:sz w:val="24"/>
          <w:szCs w:val="24"/>
        </w:rPr>
        <w:fldChar w:fldCharType="end"/>
      </w:r>
      <w:r w:rsidR="00D26AC3">
        <w:rPr>
          <w:rFonts w:cs="ZapfHumnst BT"/>
        </w:rPr>
        <w:t xml:space="preserve"> </w:t>
      </w:r>
      <w:bookmarkStart w:id="9" w:name="_Toc18936758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527D83">
        <w:rPr>
          <w:rFonts w:ascii="Humnst777 BT" w:hAnsi="Humnst777 BT" w:cs="Humnst777 BT"/>
          <w:b/>
          <w:bCs/>
          <w:kern w:val="28"/>
          <w:sz w:val="26"/>
          <w:szCs w:val="26"/>
        </w:rPr>
        <w:br w:type="page"/>
      </w:r>
    </w:p>
    <w:p w14:paraId="09A44FA5" w14:textId="60E4E04C" w:rsidR="00D26AC3" w:rsidRDefault="00831651" w:rsidP="004D4D39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10" w:name="_Toc11147840"/>
      <w:bookmarkStart w:id="11" w:name="_Toc94452505"/>
      <w:r>
        <w:rPr>
          <w:rFonts w:cs="Humnst777 BT"/>
        </w:rPr>
        <w:lastRenderedPageBreak/>
        <w:t xml:space="preserve">Required </w:t>
      </w:r>
      <w:r w:rsidR="00D26AC3">
        <w:rPr>
          <w:rFonts w:cs="Humnst777 BT"/>
        </w:rPr>
        <w:t>Test Equipment</w:t>
      </w:r>
      <w:bookmarkEnd w:id="9"/>
      <w:bookmarkEnd w:id="10"/>
      <w:bookmarkEnd w:id="11"/>
    </w:p>
    <w:tbl>
      <w:tblPr>
        <w:tblW w:w="108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7"/>
        <w:gridCol w:w="3970"/>
        <w:gridCol w:w="1714"/>
        <w:gridCol w:w="4061"/>
      </w:tblGrid>
      <w:tr w:rsidR="00272E24" w14:paraId="18FF68BD" w14:textId="77777777" w:rsidTr="003D19E0">
        <w:trPr>
          <w:trHeight w:val="449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012157D0" w14:textId="77777777" w:rsidR="00272E24" w:rsidRPr="004B21A4" w:rsidRDefault="00272E24" w:rsidP="00C44B78">
            <w:pPr>
              <w:pStyle w:val="TableHead"/>
            </w:pPr>
            <w:bookmarkStart w:id="12" w:name="_Toc12206260"/>
            <w:r w:rsidRPr="004B21A4">
              <w:t>Item</w:t>
            </w: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773279A9" w14:textId="77777777" w:rsidR="00272E24" w:rsidRPr="004B21A4" w:rsidRDefault="00272E24" w:rsidP="00C44B78">
            <w:pPr>
              <w:pStyle w:val="TableHead"/>
            </w:pPr>
            <w:r w:rsidRPr="004B21A4">
              <w:t>Generic Name/Description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667243F3" w14:textId="77777777" w:rsidR="00272E24" w:rsidRPr="004B21A4" w:rsidRDefault="00272E24" w:rsidP="00C44B78">
            <w:pPr>
              <w:pStyle w:val="TableHead"/>
            </w:pPr>
            <w:r w:rsidRPr="004B21A4">
              <w:t>Manufacture</w:t>
            </w:r>
            <w:r>
              <w:t>r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48A5BAE3" w14:textId="250F1E5E" w:rsidR="00272E24" w:rsidRPr="004B21A4" w:rsidRDefault="00B43E2F" w:rsidP="00B43E2F">
            <w:pPr>
              <w:pStyle w:val="TableHead"/>
            </w:pPr>
            <w:r>
              <w:t>Model</w:t>
            </w:r>
          </w:p>
        </w:tc>
      </w:tr>
      <w:tr w:rsidR="00272E24" w14:paraId="2AFBCFAB" w14:textId="77777777" w:rsidTr="003D19E0">
        <w:trPr>
          <w:trHeight w:val="449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961DF13" w14:textId="4DAAFA7E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5AB78928" w14:textId="7ED0C7CC" w:rsidR="00272E24" w:rsidRPr="004B21A4" w:rsidRDefault="004406F8" w:rsidP="005D18DC">
            <w:pPr>
              <w:pStyle w:val="tabletext"/>
            </w:pPr>
            <w:r>
              <w:t>SF</w:t>
            </w:r>
            <w:r w:rsidR="00895264">
              <w:t>-1P</w:t>
            </w:r>
            <w:r w:rsidR="00272E24" w:rsidRPr="004B21A4">
              <w:t xml:space="preserve"> - </w:t>
            </w:r>
            <w:r w:rsidR="005D18DC">
              <w:t>U</w:t>
            </w:r>
            <w:r w:rsidR="00272E24" w:rsidRPr="004B21A4">
              <w:t>UT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4E15B8A5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259681C" w14:textId="2DB4FD16" w:rsidR="00272E24" w:rsidRPr="004B21A4" w:rsidRDefault="00272E24" w:rsidP="00C44B78">
            <w:pPr>
              <w:pStyle w:val="tabletext"/>
            </w:pPr>
          </w:p>
        </w:tc>
      </w:tr>
      <w:tr w:rsidR="00272E24" w14:paraId="0E104736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95A9044" w14:textId="3358890B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425D3C92" w14:textId="77777777" w:rsidR="00272E24" w:rsidRPr="004B21A4" w:rsidRDefault="00272E24" w:rsidP="00C44B78">
            <w:pPr>
              <w:pStyle w:val="tabletext"/>
            </w:pPr>
            <w:r w:rsidRPr="004B21A4">
              <w:t>SFP for GE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0DE98BE7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53A8CEBF" w14:textId="77777777" w:rsidR="00272E24" w:rsidRPr="004B21A4" w:rsidRDefault="00272E24" w:rsidP="00C44B78">
            <w:pPr>
              <w:pStyle w:val="tabletext"/>
            </w:pPr>
            <w:r w:rsidRPr="004B21A4">
              <w:t>SFP-</w:t>
            </w:r>
            <w:r>
              <w:t>9G</w:t>
            </w:r>
          </w:p>
        </w:tc>
      </w:tr>
      <w:tr w:rsidR="00272E24" w14:paraId="3A81A40B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B3F9462" w14:textId="79446ACF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12C4C65" w14:textId="77777777" w:rsidR="00272E24" w:rsidRPr="004B21A4" w:rsidRDefault="00272E24" w:rsidP="00C44B78">
            <w:pPr>
              <w:pStyle w:val="tabletext"/>
            </w:pPr>
            <w:r w:rsidRPr="004B21A4">
              <w:t>RJ45/DB9 Terminal and Serial cables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6B7B7B88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7B3EFD20" w14:textId="77777777" w:rsidR="00272E24" w:rsidRPr="004B21A4" w:rsidRDefault="00272E24" w:rsidP="00C44B78">
            <w:pPr>
              <w:pStyle w:val="tabletext"/>
            </w:pPr>
            <w:r w:rsidRPr="004B21A4">
              <w:t>CBL-RJ45/D9/F/6FT x 2</w:t>
            </w:r>
          </w:p>
        </w:tc>
      </w:tr>
      <w:tr w:rsidR="00272E24" w14:paraId="317A5999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A7F17BC" w14:textId="50C28B4C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8BE43B1" w14:textId="77777777" w:rsidR="00272E24" w:rsidRPr="004B21A4" w:rsidRDefault="00272E24" w:rsidP="00C44B78">
            <w:pPr>
              <w:pStyle w:val="tabletext"/>
            </w:pPr>
            <w:r w:rsidRPr="004B21A4">
              <w:t>GETH Cable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5637A036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2F0A1953" w14:textId="77777777" w:rsidR="00272E24" w:rsidRPr="004B21A4" w:rsidRDefault="00272E24" w:rsidP="00C44B78">
            <w:pPr>
              <w:pStyle w:val="tabletext"/>
            </w:pPr>
            <w:r>
              <w:t>N/A</w:t>
            </w:r>
          </w:p>
        </w:tc>
      </w:tr>
      <w:tr w:rsidR="00272E24" w14:paraId="3B499CE4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DCC1142" w14:textId="5266C570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58BEE02D" w14:textId="77777777" w:rsidR="00272E24" w:rsidRPr="004B21A4" w:rsidRDefault="00272E24" w:rsidP="00C44B78">
            <w:pPr>
              <w:pStyle w:val="tabletext"/>
            </w:pPr>
            <w:r w:rsidRPr="004B21A4">
              <w:t>Terminal S/W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2DAAF7F7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12F77B80" w14:textId="7891DEA5" w:rsidR="00272E24" w:rsidRPr="004B21A4" w:rsidRDefault="005D18DC" w:rsidP="005D18DC">
            <w:pPr>
              <w:pStyle w:val="tabletext"/>
            </w:pPr>
            <w:proofErr w:type="spellStart"/>
            <w:r>
              <w:t>Procomm</w:t>
            </w:r>
            <w:proofErr w:type="spellEnd"/>
            <w:r>
              <w:t xml:space="preserve"> </w:t>
            </w:r>
          </w:p>
        </w:tc>
      </w:tr>
      <w:tr w:rsidR="00272E24" w14:paraId="425E5293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214A3EF" w14:textId="4BB149EE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3CE1B7C7" w14:textId="283E5A66" w:rsidR="00272E24" w:rsidRPr="004B21A4" w:rsidRDefault="005D18DC" w:rsidP="00C44B78">
            <w:pPr>
              <w:pStyle w:val="tabletext"/>
            </w:pPr>
            <w:r>
              <w:t>T</w:t>
            </w:r>
            <w:r w:rsidR="00272E24" w:rsidRPr="004B21A4">
              <w:t>FTP - S/W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3A5430B9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4ADE0478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</w:tr>
      <w:tr w:rsidR="00272E24" w14:paraId="25C1575B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792A938" w14:textId="6B6E0D0B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0729EB1" w14:textId="77777777" w:rsidR="00272E24" w:rsidRPr="004B21A4" w:rsidRDefault="00272E24" w:rsidP="00C44B78">
            <w:pPr>
              <w:pStyle w:val="tabletext"/>
            </w:pPr>
            <w:r w:rsidRPr="004B21A4">
              <w:t>GE/FE Generator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183E9B82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4E08E56" w14:textId="06E20F03" w:rsidR="00272E24" w:rsidRPr="004B21A4" w:rsidRDefault="00272E24" w:rsidP="00C44B78">
            <w:pPr>
              <w:pStyle w:val="tabletext"/>
            </w:pPr>
            <w:r w:rsidRPr="004B21A4">
              <w:t>ETX-20</w:t>
            </w:r>
            <w:r w:rsidR="00E50817">
              <w:t>4</w:t>
            </w:r>
            <w:r w:rsidRPr="004B21A4">
              <w:t xml:space="preserve">AX x2 </w:t>
            </w:r>
          </w:p>
        </w:tc>
      </w:tr>
      <w:tr w:rsidR="00272E24" w14:paraId="7700D263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6A949D49" w14:textId="674B61DD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6262F90C" w14:textId="77777777" w:rsidR="00272E24" w:rsidRPr="004B21A4" w:rsidRDefault="00272E24" w:rsidP="00C44B78">
            <w:pPr>
              <w:pStyle w:val="tabletext"/>
            </w:pPr>
            <w:r w:rsidRPr="004B21A4">
              <w:t>Serial port LOOP cable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09F9210C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5757B1D" w14:textId="77777777" w:rsidR="00272E24" w:rsidRPr="004B21A4" w:rsidRDefault="00272E24" w:rsidP="00C44B78">
            <w:pPr>
              <w:pStyle w:val="tabletext"/>
            </w:pPr>
            <w:r w:rsidRPr="004B21A4">
              <w:t>CBL-RS232-RJ45-RJ45</w:t>
            </w:r>
          </w:p>
        </w:tc>
      </w:tr>
      <w:tr w:rsidR="000E3DE5" w14:paraId="76A01024" w14:textId="77777777" w:rsidTr="003D19E0">
        <w:trPr>
          <w:trHeight w:val="295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2AF678AE" w14:textId="51F63C51" w:rsidR="000E3DE5" w:rsidRPr="004B21A4" w:rsidRDefault="000E3DE5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4C8075FD" w14:textId="613C77CC" w:rsidR="000E3DE5" w:rsidRPr="004B21A4" w:rsidRDefault="000E3DE5" w:rsidP="000E3DE5">
            <w:pPr>
              <w:pStyle w:val="tabletext"/>
            </w:pPr>
            <w:r>
              <w:t>GPS Passive antenna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773B4F63" w14:textId="67CCA7C5" w:rsidR="000E3DE5" w:rsidRPr="004B21A4" w:rsidRDefault="000E3DE5" w:rsidP="000E3DE5">
            <w:pPr>
              <w:pStyle w:val="tabletext"/>
            </w:pPr>
            <w:r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6B6E0418" w14:textId="314D2887" w:rsidR="000E3DE5" w:rsidRPr="004B21A4" w:rsidRDefault="000E3DE5" w:rsidP="000E3DE5">
            <w:pPr>
              <w:pStyle w:val="tabletext"/>
            </w:pPr>
            <w:r w:rsidRPr="006654D3">
              <w:t>T-RPA-PB0-393353-1M-X-005</w:t>
            </w:r>
          </w:p>
        </w:tc>
      </w:tr>
      <w:tr w:rsidR="003D19E0" w14:paraId="26EEABAB" w14:textId="77777777" w:rsidTr="003D19E0">
        <w:trPr>
          <w:trHeight w:val="295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6A1F17C3" w14:textId="77777777" w:rsidR="003D19E0" w:rsidRPr="00381BA5" w:rsidRDefault="003D19E0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  <w:highlight w:val="green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45DF9577" w14:textId="2E4CC771" w:rsidR="003D19E0" w:rsidRPr="00381BA5" w:rsidRDefault="003D19E0" w:rsidP="000E3DE5">
            <w:pPr>
              <w:pStyle w:val="tabletext"/>
              <w:rPr>
                <w:highlight w:val="green"/>
              </w:rPr>
            </w:pPr>
            <w:r w:rsidRPr="00381BA5">
              <w:rPr>
                <w:highlight w:val="green"/>
              </w:rPr>
              <w:t xml:space="preserve">32GB </w:t>
            </w:r>
            <w:proofErr w:type="spellStart"/>
            <w:r w:rsidRPr="00381BA5">
              <w:rPr>
                <w:highlight w:val="green"/>
              </w:rPr>
              <w:t>sd</w:t>
            </w:r>
            <w:proofErr w:type="spellEnd"/>
            <w:r w:rsidRPr="00381BA5">
              <w:rPr>
                <w:highlight w:val="green"/>
              </w:rPr>
              <w:t xml:space="preserve"> card 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2D75D936" w14:textId="21E3B88C" w:rsidR="003D19E0" w:rsidRPr="00381BA5" w:rsidRDefault="003D19E0" w:rsidP="000E3DE5">
            <w:pPr>
              <w:pStyle w:val="tabletext"/>
              <w:rPr>
                <w:highlight w:val="green"/>
              </w:rPr>
            </w:pPr>
            <w:r w:rsidRPr="00381BA5">
              <w:rPr>
                <w:highlight w:val="green"/>
              </w:rPr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1D1AC470" w14:textId="1C760BCF" w:rsidR="003D19E0" w:rsidRPr="00381BA5" w:rsidRDefault="003D19E0" w:rsidP="000E3DE5">
            <w:pPr>
              <w:pStyle w:val="tabletext"/>
              <w:rPr>
                <w:highlight w:val="green"/>
              </w:rPr>
            </w:pPr>
            <w:r w:rsidRPr="00381BA5">
              <w:rPr>
                <w:highlight w:val="green"/>
              </w:rPr>
              <w:t>32 GB capacity only!</w:t>
            </w:r>
          </w:p>
        </w:tc>
      </w:tr>
    </w:tbl>
    <w:p w14:paraId="25E8A53F" w14:textId="4D826A56" w:rsidR="00357D95" w:rsidRDefault="00357D95" w:rsidP="00357D95">
      <w:pPr>
        <w:pStyle w:val="Heading1"/>
        <w:ind w:left="450" w:hanging="360"/>
      </w:pPr>
      <w:bookmarkStart w:id="13" w:name="_Toc355172669"/>
      <w:bookmarkStart w:id="14" w:name="_Toc36362363"/>
      <w:bookmarkStart w:id="15" w:name="_Toc94452506"/>
      <w:bookmarkEnd w:id="12"/>
      <w:r>
        <w:t>Preparations for Testing</w:t>
      </w:r>
      <w:bookmarkEnd w:id="13"/>
      <w:bookmarkEnd w:id="14"/>
      <w:bookmarkEnd w:id="15"/>
    </w:p>
    <w:p w14:paraId="691825EB" w14:textId="462F8B50" w:rsidR="00357D95" w:rsidRDefault="007153DF" w:rsidP="00EB6B8A">
      <w:pPr>
        <w:pStyle w:val="Heading2"/>
        <w:ind w:hanging="396"/>
      </w:pPr>
      <w:r>
        <w:t xml:space="preserve"> </w:t>
      </w:r>
      <w:bookmarkStart w:id="16" w:name="_Toc94452507"/>
      <w:r w:rsidR="00357D95">
        <w:t>U-boot</w:t>
      </w:r>
      <w:r w:rsidR="00357D95" w:rsidRPr="00B77479">
        <w:t xml:space="preserve"> download</w:t>
      </w:r>
      <w:bookmarkEnd w:id="16"/>
    </w:p>
    <w:p w14:paraId="15AF65BC" w14:textId="07818A3B" w:rsidR="00357D95" w:rsidRDefault="00357D95" w:rsidP="006435D0">
      <w:pPr>
        <w:pStyle w:val="Heading2"/>
        <w:numPr>
          <w:ilvl w:val="0"/>
          <w:numId w:val="0"/>
        </w:numPr>
        <w:ind w:right="461"/>
        <w:contextualSpacing/>
        <w:rPr>
          <w:rFonts w:ascii="ZapfHumnst BT" w:hAnsi="ZapfHumnst BT" w:cs="Miriam"/>
          <w:b w:val="0"/>
          <w:bCs w:val="0"/>
          <w:sz w:val="22"/>
          <w:szCs w:val="22"/>
          <w:rtl/>
        </w:rPr>
      </w:pPr>
      <w:bookmarkStart w:id="17" w:name="_Toc59034269"/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            </w:t>
      </w:r>
      <w:r w:rsidR="00590042">
        <w:rPr>
          <w:rFonts w:ascii="ZapfHumnst BT" w:hAnsi="ZapfHumnst BT" w:cs="Miriam"/>
          <w:b w:val="0"/>
          <w:bCs w:val="0"/>
          <w:sz w:val="22"/>
          <w:szCs w:val="22"/>
        </w:rPr>
        <w:t xml:space="preserve">       </w:t>
      </w:r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 </w:t>
      </w:r>
      <w:r w:rsidR="00590042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</w:p>
    <w:p w14:paraId="04DE8B3B" w14:textId="17F885DF" w:rsidR="00357D95" w:rsidRDefault="00357D95" w:rsidP="00424416">
      <w:pPr>
        <w:pStyle w:val="Para"/>
        <w:numPr>
          <w:ilvl w:val="0"/>
          <w:numId w:val="19"/>
        </w:numPr>
      </w:pPr>
      <w:r w:rsidRPr="00F972CC">
        <w:t xml:space="preserve">The process of loading </w:t>
      </w:r>
      <w:r w:rsidR="00517A9E">
        <w:t>u-boot</w:t>
      </w:r>
      <w:r w:rsidR="00517A9E" w:rsidRPr="00F972CC">
        <w:t xml:space="preserve"> </w:t>
      </w:r>
      <w:r w:rsidRPr="00F972CC">
        <w:t xml:space="preserve">software and </w:t>
      </w:r>
      <w:r w:rsidR="00517A9E">
        <w:t xml:space="preserve">UUT option (according to latest version in ECO) </w:t>
      </w:r>
      <w:r w:rsidRPr="00F972CC">
        <w:t xml:space="preserve">is performed by </w:t>
      </w:r>
      <w:r>
        <w:t xml:space="preserve">PC </w:t>
      </w:r>
      <w:r w:rsidRPr="00F972CC">
        <w:t>Linux</w:t>
      </w:r>
      <w:r>
        <w:t xml:space="preserve"> only.</w:t>
      </w:r>
    </w:p>
    <w:p w14:paraId="48C87342" w14:textId="5CE4257C" w:rsidR="006435D0" w:rsidRDefault="006435D0" w:rsidP="00424416">
      <w:pPr>
        <w:pStyle w:val="Para"/>
        <w:numPr>
          <w:ilvl w:val="0"/>
          <w:numId w:val="19"/>
        </w:numPr>
      </w:pPr>
      <w:r>
        <w:t xml:space="preserve">Block </w:t>
      </w:r>
      <w:r w:rsidRPr="0093102A">
        <w:t xml:space="preserve">diagram below (Figure </w:t>
      </w:r>
      <w:r>
        <w:t>1</w:t>
      </w:r>
      <w:r w:rsidRPr="0093102A">
        <w:t xml:space="preserve">) depicts connection of </w:t>
      </w:r>
      <w:r w:rsidR="004406F8">
        <w:t>SF</w:t>
      </w:r>
      <w:r w:rsidRPr="0093102A">
        <w:t xml:space="preserve">-1P to </w:t>
      </w:r>
      <w:proofErr w:type="gramStart"/>
      <w:r w:rsidRPr="0093102A">
        <w:t>terminal</w:t>
      </w:r>
      <w:proofErr w:type="gramEnd"/>
    </w:p>
    <w:p w14:paraId="18DB9D84" w14:textId="5C8324D3" w:rsidR="006435D0" w:rsidRPr="00F972CC" w:rsidRDefault="006435D0" w:rsidP="006435D0">
      <w:pPr>
        <w:pStyle w:val="Para"/>
        <w:ind w:left="1170" w:firstLine="0"/>
      </w:pPr>
      <w:r>
        <w:t xml:space="preserve"> </w:t>
      </w:r>
      <w:r w:rsidRPr="0093102A">
        <w:t>through serial port and connection of TFTP server to device Ethernet</w:t>
      </w:r>
      <w:r w:rsidR="00F94762">
        <w:t>2</w:t>
      </w:r>
    </w:p>
    <w:p w14:paraId="07426BBE" w14:textId="4254C664" w:rsidR="00A82E98" w:rsidRPr="00FC1EE9" w:rsidRDefault="00357D95" w:rsidP="0079615D">
      <w:pPr>
        <w:pStyle w:val="Heading2"/>
        <w:numPr>
          <w:ilvl w:val="0"/>
          <w:numId w:val="0"/>
        </w:numPr>
        <w:ind w:left="846" w:right="461"/>
        <w:contextualSpacing/>
      </w:pPr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bookmarkEnd w:id="17"/>
    </w:p>
    <w:p w14:paraId="344B60D8" w14:textId="2F1C13D0" w:rsidR="00595ED6" w:rsidRDefault="00300011" w:rsidP="00595ED6">
      <w:pPr>
        <w:pStyle w:val="Para"/>
        <w:ind w:left="1426" w:right="43" w:firstLine="0"/>
        <w:rPr>
          <w:rFonts w:cs="Humnst777 BT"/>
        </w:rPr>
      </w:pPr>
      <w:bookmarkStart w:id="18" w:name="_Toc151974139"/>
      <w:bookmarkStart w:id="19" w:name="_Toc11147841"/>
      <w:bookmarkStart w:id="20" w:name="_Toc536520954"/>
      <w:bookmarkStart w:id="21" w:name="_Toc536522419"/>
      <w:r>
        <w:rPr>
          <w:noProof/>
        </w:rPr>
        <w:drawing>
          <wp:inline distT="0" distB="0" distL="0" distR="0" wp14:anchorId="1E88D91D" wp14:editId="02FE001C">
            <wp:extent cx="3132146" cy="2190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F-1p_first2.em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46" cy="21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DE98" w14:textId="03271FE4" w:rsidR="00ED1AEE" w:rsidRPr="00FC2055" w:rsidRDefault="00ED1AEE" w:rsidP="00ED1AEE">
      <w:pPr>
        <w:pStyle w:val="Caption"/>
        <w:ind w:left="0"/>
        <w:jc w:val="center"/>
        <w:rPr>
          <w:color w:val="auto"/>
        </w:rPr>
      </w:pPr>
      <w:r w:rsidRPr="00FC2055">
        <w:rPr>
          <w:color w:val="auto"/>
        </w:rPr>
        <w:t xml:space="preserve">Figure </w:t>
      </w:r>
      <w:proofErr w:type="gramStart"/>
      <w:r w:rsidR="00FC2055">
        <w:rPr>
          <w:color w:val="auto"/>
        </w:rPr>
        <w:t>1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 w:rsidR="00300011">
        <w:rPr>
          <w:color w:val="auto"/>
        </w:rPr>
        <w:t>SF</w:t>
      </w:r>
      <w:r w:rsidRPr="00FC2055">
        <w:rPr>
          <w:color w:val="auto"/>
        </w:rPr>
        <w:t>-1P Terminal and Ethernet port connection</w:t>
      </w:r>
    </w:p>
    <w:p w14:paraId="0723DD18" w14:textId="77777777" w:rsidR="00E46488" w:rsidRPr="0001020C" w:rsidRDefault="00E46488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Connect terminal to Serial Port 2 (upper connector) and relocate </w:t>
      </w:r>
      <w:r w:rsidRPr="0001020C">
        <w:rPr>
          <w:rFonts w:ascii="Tahoma" w:hAnsi="Tahoma" w:cs="Tahoma"/>
          <w:color w:val="333333"/>
          <w:shd w:val="clear" w:color="auto" w:fill="FFFFFF"/>
        </w:rPr>
        <w:t>jumper J2</w:t>
      </w:r>
      <w:r>
        <w:rPr>
          <w:rFonts w:ascii="Tahoma" w:hAnsi="Tahoma" w:cs="Tahoma"/>
          <w:color w:val="333333"/>
          <w:shd w:val="clear" w:color="auto" w:fill="FFFFFF"/>
        </w:rPr>
        <w:t>1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as show</w:t>
      </w:r>
      <w:r>
        <w:rPr>
          <w:rFonts w:ascii="Tahoma" w:hAnsi="Tahoma" w:cs="Tahoma"/>
          <w:color w:val="333333"/>
          <w:shd w:val="clear" w:color="auto" w:fill="FFFFFF"/>
        </w:rPr>
        <w:t>n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in figure below:</w:t>
      </w:r>
      <w:r>
        <w:rPr>
          <w:rFonts w:ascii="Tahoma" w:hAnsi="Tahoma" w:cs="Tahoma"/>
          <w:color w:val="333333"/>
          <w:shd w:val="clear" w:color="auto" w:fill="FFFFFF"/>
        </w:rPr>
        <w:t xml:space="preserve">  </w:t>
      </w:r>
    </w:p>
    <w:p w14:paraId="05E5859D" w14:textId="77777777" w:rsidR="00E46488" w:rsidRDefault="00E46488" w:rsidP="00E46488">
      <w:pPr>
        <w:pStyle w:val="ListParagraph"/>
        <w:ind w:left="117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5491E0" wp14:editId="726D0B66">
            <wp:simplePos x="0" y="0"/>
            <wp:positionH relativeFrom="page">
              <wp:posOffset>1517722</wp:posOffset>
            </wp:positionH>
            <wp:positionV relativeFrom="paragraph">
              <wp:posOffset>35368</wp:posOffset>
            </wp:positionV>
            <wp:extent cx="488950" cy="9486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38BBC" w14:textId="77777777" w:rsidR="00E46488" w:rsidRPr="00AE0CEB" w:rsidRDefault="00E46488" w:rsidP="00E46488">
      <w:pPr>
        <w:pStyle w:val="ListParagraph"/>
        <w:ind w:left="1170"/>
      </w:pPr>
    </w:p>
    <w:p w14:paraId="51DC2FD5" w14:textId="23930DDE" w:rsid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B87C833" w14:textId="03184278" w:rsid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4BAA552" w14:textId="17652FAF" w:rsid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FE2FE7B" w14:textId="77777777" w:rsidR="00E46488" w:rsidRP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2958E63" w14:textId="5616E540" w:rsidR="00BC7874" w:rsidRPr="00767C09" w:rsidRDefault="00A33B35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Fonts w:ascii="Tahoma" w:hAnsi="Tahoma" w:cs="Tahoma"/>
          <w:b/>
          <w:bCs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>T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 xml:space="preserve">ransfer UART image to the </w:t>
      </w:r>
      <w:r w:rsidR="004406F8">
        <w:rPr>
          <w:rFonts w:ascii="Tahoma" w:hAnsi="Tahoma" w:cs="Tahoma"/>
          <w:color w:val="333333"/>
          <w:shd w:val="clear" w:color="auto" w:fill="FFFFFF"/>
        </w:rPr>
        <w:t>SF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>-1P</w:t>
      </w:r>
      <w:r>
        <w:rPr>
          <w:rFonts w:ascii="Tahoma" w:hAnsi="Tahoma" w:cs="Tahoma"/>
          <w:color w:val="333333"/>
          <w:shd w:val="clear" w:color="auto" w:fill="FFFFFF"/>
        </w:rPr>
        <w:t>, set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 xml:space="preserve"> jumpers J18</w:t>
      </w:r>
      <w:r>
        <w:rPr>
          <w:rFonts w:ascii="Tahoma" w:hAnsi="Tahoma" w:cs="Tahoma"/>
          <w:color w:val="333333"/>
          <w:shd w:val="clear" w:color="auto" w:fill="FFFFFF"/>
        </w:rPr>
        <w:t xml:space="preserve">, J19, 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>J20 should be installed for “UART Mode” and relocated as show in figure below:</w:t>
      </w:r>
    </w:p>
    <w:p w14:paraId="3F7F02E9" w14:textId="12DB1C06" w:rsidR="00767C09" w:rsidRDefault="00767C09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1E4D14" wp14:editId="327FDBFF">
            <wp:extent cx="1221475" cy="9685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159" cy="9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D191" w14:textId="6B4A9B23" w:rsidR="00785A25" w:rsidRDefault="00785A25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282E8A79" w14:textId="231A96A3" w:rsidR="00785A25" w:rsidRPr="007D4D7F" w:rsidRDefault="009D32C7" w:rsidP="00785A25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highlight w:val="green"/>
          <w:shd w:val="clear" w:color="auto" w:fill="FFFFFF"/>
        </w:rPr>
      </w:pPr>
      <w:r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 xml:space="preserve"> </w:t>
      </w:r>
      <w:r w:rsidR="00785A25" w:rsidRPr="007D4D7F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>Set</w:t>
      </w:r>
      <w:r w:rsidR="00163669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 xml:space="preserve"> / check</w:t>
      </w:r>
      <w:r w:rsidR="00785A25" w:rsidRPr="007D4D7F">
        <w:rPr>
          <w:rStyle w:val="Strong"/>
          <w:rFonts w:ascii="Tahoma" w:hAnsi="Tahoma" w:cs="Tahoma"/>
          <w:color w:val="333333"/>
          <w:highlight w:val="green"/>
          <w:shd w:val="clear" w:color="auto" w:fill="FFFFFF"/>
        </w:rPr>
        <w:t xml:space="preserve"> </w:t>
      </w:r>
      <w:r w:rsidR="007D4D7F" w:rsidRPr="007D4D7F">
        <w:rPr>
          <w:rStyle w:val="Strong"/>
          <w:rFonts w:ascii="Tahoma" w:hAnsi="Tahoma" w:cs="Tahoma"/>
          <w:color w:val="333333"/>
          <w:highlight w:val="green"/>
          <w:shd w:val="clear" w:color="auto" w:fill="FFFFFF"/>
        </w:rPr>
        <w:t xml:space="preserve">all </w:t>
      </w:r>
      <w:r w:rsidR="00785A25" w:rsidRPr="007D4D7F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>pa</w:t>
      </w:r>
      <w:r w:rsidRPr="007D4D7F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>rameters in the inventory</w:t>
      </w:r>
      <w:r w:rsidR="007D4D7F" w:rsidRPr="007D4D7F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 xml:space="preserve"> (according to the circuit)</w:t>
      </w:r>
    </w:p>
    <w:p w14:paraId="69D95249" w14:textId="399521F3" w:rsidR="00785A25" w:rsidRPr="007D4D7F" w:rsidRDefault="00785A25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highlight w:val="green"/>
          <w:shd w:val="clear" w:color="auto" w:fill="FFFFFF"/>
        </w:rPr>
      </w:pPr>
    </w:p>
    <w:p w14:paraId="294444F0" w14:textId="2C52307E" w:rsidR="007D4D7F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7D4D7F">
        <w:rPr>
          <w:rFonts w:ascii="Tahoma" w:hAnsi="Tahoma" w:cs="Tahoma"/>
          <w:b/>
          <w:bCs/>
          <w:noProof/>
          <w:color w:val="333333"/>
          <w:highlight w:val="green"/>
          <w:shd w:val="clear" w:color="auto" w:fill="FFFFFF"/>
        </w:rPr>
        <w:drawing>
          <wp:inline distT="0" distB="0" distL="0" distR="0" wp14:anchorId="334FEB87" wp14:editId="135FD7A6">
            <wp:extent cx="4114800" cy="2086791"/>
            <wp:effectExtent l="0" t="0" r="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065" cy="20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2804" w14:textId="48DFB402" w:rsidR="007D4D7F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9099308" w14:textId="66C3BE9C" w:rsidR="007D4D7F" w:rsidRPr="007D4D7F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b w:val="0"/>
          <w:bCs w:val="0"/>
          <w:color w:val="FF0000"/>
          <w:shd w:val="clear" w:color="auto" w:fill="FFFFFF"/>
        </w:rPr>
      </w:pPr>
      <w:r w:rsidRPr="007D4D7F">
        <w:rPr>
          <w:rStyle w:val="Strong"/>
          <w:rFonts w:ascii="Tahoma" w:hAnsi="Tahoma" w:cs="Tahoma"/>
          <w:b w:val="0"/>
          <w:bCs w:val="0"/>
          <w:color w:val="FF0000"/>
          <w:highlight w:val="green"/>
          <w:shd w:val="clear" w:color="auto" w:fill="FFFFFF"/>
        </w:rPr>
        <w:t xml:space="preserve">Pay attention that the “start from” area set to the first </w:t>
      </w:r>
      <w:proofErr w:type="gramStart"/>
      <w:r w:rsidRPr="007D4D7F">
        <w:rPr>
          <w:rStyle w:val="Strong"/>
          <w:rFonts w:ascii="Tahoma" w:hAnsi="Tahoma" w:cs="Tahoma"/>
          <w:b w:val="0"/>
          <w:bCs w:val="0"/>
          <w:color w:val="FF0000"/>
          <w:highlight w:val="green"/>
          <w:shd w:val="clear" w:color="auto" w:fill="FFFFFF"/>
        </w:rPr>
        <w:t>test</w:t>
      </w:r>
      <w:proofErr w:type="gramEnd"/>
    </w:p>
    <w:p w14:paraId="59CCC26A" w14:textId="77777777" w:rsidR="009D32C7" w:rsidRDefault="009D32C7" w:rsidP="009D32C7">
      <w:pPr>
        <w:pStyle w:val="Para"/>
        <w:tabs>
          <w:tab w:val="clear" w:pos="1276"/>
          <w:tab w:val="left" w:pos="720"/>
        </w:tabs>
      </w:pPr>
    </w:p>
    <w:p w14:paraId="0F58D078" w14:textId="7493AE59" w:rsidR="00767C09" w:rsidRDefault="009D32C7" w:rsidP="009D32C7">
      <w:pPr>
        <w:pStyle w:val="Para"/>
        <w:tabs>
          <w:tab w:val="clear" w:pos="1276"/>
          <w:tab w:val="left" w:pos="720"/>
        </w:tabs>
      </w:pPr>
      <w:r>
        <w:t xml:space="preserve"> </w:t>
      </w:r>
      <w:r w:rsidR="00785A25">
        <w:t>6</w:t>
      </w:r>
      <w:r w:rsidR="00A33B35">
        <w:t>.</w:t>
      </w:r>
      <w:r w:rsidR="00270BBF">
        <w:rPr>
          <w:rFonts w:hint="cs"/>
          <w:rtl/>
        </w:rPr>
        <w:t xml:space="preserve">    </w:t>
      </w:r>
      <w:r w:rsidR="00B16407">
        <w:t>Use following command</w:t>
      </w:r>
      <w:r w:rsidR="003C15D3">
        <w:t>:</w:t>
      </w:r>
    </w:p>
    <w:p w14:paraId="4F4213D3" w14:textId="77777777" w:rsidR="003C15D3" w:rsidRDefault="003C15D3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7387E81" w14:textId="71619752" w:rsidR="003122AC" w:rsidRDefault="009004F6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6B5806">
        <w:rPr>
          <w:rFonts w:ascii="Tahoma" w:hAnsi="Tahoma" w:cs="Tahoma"/>
          <w:b/>
          <w:bCs/>
          <w:color w:val="333333"/>
          <w:shd w:val="clear" w:color="auto" w:fill="FFFFFF"/>
        </w:rPr>
        <w:t xml:space="preserve">cd /home/etx-1p/projects/boot/u-boot </w:t>
      </w:r>
      <w:r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</w:t>
      </w:r>
    </w:p>
    <w:p w14:paraId="42334B23" w14:textId="77777777" w:rsidR="003C15D3" w:rsidRPr="009004F6" w:rsidRDefault="003C15D3" w:rsidP="007C40E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2585859" w14:textId="7E6C3A1A" w:rsidR="00E77292" w:rsidRPr="009004F6" w:rsidRDefault="003122AC" w:rsidP="00E7729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  <w:proofErr w:type="spellStart"/>
      <w:r w:rsidRPr="006B5806">
        <w:rPr>
          <w:rFonts w:cs="Humnst777 BT"/>
          <w:b/>
          <w:bCs/>
        </w:rPr>
        <w:t>sudo</w:t>
      </w:r>
      <w:proofErr w:type="spellEnd"/>
      <w:r w:rsidRPr="006B5806">
        <w:rPr>
          <w:rFonts w:cs="Humnst777 BT"/>
          <w:b/>
          <w:bCs/>
        </w:rPr>
        <w:t xml:space="preserve"> ./deploy.sh</w:t>
      </w:r>
      <w:r w:rsidRPr="00EB6BAF">
        <w:rPr>
          <w:rFonts w:cs="Humnst777 BT"/>
          <w:b/>
          <w:bCs/>
          <w:i/>
          <w:iCs/>
        </w:rPr>
        <w:t xml:space="preserve"> </w:t>
      </w:r>
      <w:r w:rsidRPr="00EB6BAF">
        <w:rPr>
          <w:rFonts w:cs="Humnst777 BT"/>
          <w:b/>
          <w:bCs/>
          <w:i/>
          <w:iCs/>
          <w:highlight w:val="yellow"/>
        </w:rPr>
        <w:t>2</w:t>
      </w:r>
      <w:r>
        <w:rPr>
          <w:rFonts w:cs="Humnst777 BT"/>
        </w:rPr>
        <w:t xml:space="preserve">    </w:t>
      </w:r>
      <w:r w:rsidR="00E77292" w:rsidRPr="0093102A">
        <w:rPr>
          <w:rFonts w:ascii="Tahoma" w:hAnsi="Tahoma" w:cs="Tahoma"/>
          <w:color w:val="333333"/>
          <w:shd w:val="clear" w:color="auto" w:fill="FFFFFF"/>
        </w:rPr>
        <w:t>Press "Enter"</w:t>
      </w:r>
      <w:r w:rsidR="00E77292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="00E77292">
        <w:rPr>
          <w:rFonts w:cs="Humnst777 BT"/>
        </w:rPr>
        <w:t xml:space="preserve">( </w:t>
      </w:r>
      <w:r w:rsidR="00E77292" w:rsidRPr="001D07A4">
        <w:rPr>
          <w:rFonts w:cs="Humnst777 BT"/>
          <w:highlight w:val="yellow"/>
        </w:rPr>
        <w:t>2</w:t>
      </w:r>
      <w:proofErr w:type="gramEnd"/>
      <w:r w:rsidR="00E77292" w:rsidRPr="003122AC">
        <w:rPr>
          <w:rFonts w:cs="Humnst777 BT"/>
        </w:rPr>
        <w:t xml:space="preserve"> is the serial number (USB port)</w:t>
      </w:r>
    </w:p>
    <w:p w14:paraId="5C0B1F95" w14:textId="6F98F8F9" w:rsidR="00A32FB3" w:rsidRDefault="003122AC" w:rsidP="009071A1">
      <w:pPr>
        <w:pStyle w:val="Para"/>
        <w:ind w:left="1426" w:right="43" w:firstLine="0"/>
        <w:rPr>
          <w:rFonts w:cs="Humnst777 BT"/>
        </w:rPr>
      </w:pPr>
      <w:r>
        <w:rPr>
          <w:rFonts w:cs="Humnst777 BT"/>
        </w:rPr>
        <w:t xml:space="preserve">    </w:t>
      </w:r>
    </w:p>
    <w:p w14:paraId="1BB41BD3" w14:textId="6278E65B" w:rsidR="00270BBF" w:rsidRDefault="00E77292" w:rsidP="007C40E2">
      <w:pPr>
        <w:pStyle w:val="Para"/>
        <w:ind w:left="1426" w:right="43" w:firstLine="0"/>
        <w:rPr>
          <w:rFonts w:cs="Humnst777 BT"/>
          <w:rtl/>
        </w:rPr>
      </w:pPr>
      <w:r w:rsidRPr="00E77292">
        <w:rPr>
          <w:rFonts w:cs="Humnst777 BT"/>
        </w:rPr>
        <w:t>Waiting for the process to complete until the command</w:t>
      </w:r>
      <w:r w:rsidR="00270BBF">
        <w:rPr>
          <w:rFonts w:cs="Humnst777 BT"/>
        </w:rPr>
        <w:t>:</w:t>
      </w:r>
    </w:p>
    <w:p w14:paraId="6D47EE4B" w14:textId="77777777" w:rsidR="00270BBF" w:rsidRDefault="00270BBF" w:rsidP="007C40E2">
      <w:pPr>
        <w:pStyle w:val="Para"/>
        <w:ind w:left="1426" w:right="43" w:firstLine="0"/>
        <w:rPr>
          <w:rFonts w:cs="Humnst777 BT"/>
          <w:rtl/>
        </w:rPr>
      </w:pPr>
    </w:p>
    <w:p w14:paraId="1FDF952E" w14:textId="7B8DA941" w:rsidR="003122AC" w:rsidRDefault="00270BBF" w:rsidP="007C40E2">
      <w:pPr>
        <w:pStyle w:val="Para"/>
        <w:ind w:left="1426" w:right="43" w:firstLine="0"/>
        <w:rPr>
          <w:rFonts w:cs="Humnst777 BT"/>
        </w:rPr>
      </w:pPr>
      <w:r w:rsidRPr="003122AC">
        <w:rPr>
          <w:rFonts w:cs="Humnst777 BT"/>
        </w:rPr>
        <w:t>PCPE&gt;&gt;</w:t>
      </w:r>
      <w:r w:rsidR="003122AC">
        <w:rPr>
          <w:rFonts w:cs="Humnst777 BT"/>
        </w:rPr>
        <w:t xml:space="preserve">                 </w:t>
      </w:r>
    </w:p>
    <w:p w14:paraId="039C9046" w14:textId="285782DB" w:rsidR="003122AC" w:rsidRDefault="003122AC" w:rsidP="007C40E2">
      <w:pPr>
        <w:pStyle w:val="Para"/>
        <w:ind w:left="1426" w:right="43" w:firstLine="0"/>
        <w:rPr>
          <w:rFonts w:cs="Humnst777 BT"/>
        </w:rPr>
      </w:pPr>
    </w:p>
    <w:p w14:paraId="4043D297" w14:textId="47F7115C" w:rsidR="003122AC" w:rsidRDefault="003122AC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3122AC">
        <w:rPr>
          <w:rFonts w:cs="Humnst777 BT"/>
        </w:rPr>
        <w:t>PCPE&gt;&gt;</w:t>
      </w:r>
      <w:proofErr w:type="spellStart"/>
      <w:r w:rsidRPr="00EB6BAF">
        <w:rPr>
          <w:rFonts w:cs="Humnst777 BT"/>
          <w:b/>
          <w:bCs/>
          <w:i/>
          <w:iCs/>
        </w:rPr>
        <w:t>setenv</w:t>
      </w:r>
      <w:proofErr w:type="spellEnd"/>
      <w:r w:rsidRPr="00EB6BAF">
        <w:rPr>
          <w:rFonts w:cs="Humnst777 BT"/>
          <w:b/>
          <w:bCs/>
          <w:i/>
          <w:iCs/>
        </w:rPr>
        <w:t xml:space="preserve"> </w:t>
      </w:r>
      <w:proofErr w:type="spellStart"/>
      <w:r w:rsidRPr="00EB6BAF">
        <w:rPr>
          <w:rFonts w:cs="Humnst777 BT"/>
          <w:b/>
          <w:bCs/>
          <w:i/>
          <w:iCs/>
        </w:rPr>
        <w:t>serverip</w:t>
      </w:r>
      <w:proofErr w:type="spellEnd"/>
      <w:r w:rsidRPr="00EB6BAF">
        <w:rPr>
          <w:rFonts w:cs="Humnst777 BT"/>
          <w:b/>
          <w:bCs/>
          <w:i/>
          <w:iCs/>
        </w:rPr>
        <w:t xml:space="preserve"> 10.10.10.1</w:t>
      </w:r>
      <w:proofErr w:type="gramStart"/>
      <w:r>
        <w:rPr>
          <w:rFonts w:cs="Humnst777 BT"/>
        </w:rPr>
        <w:t xml:space="preserve">  </w:t>
      </w:r>
      <w:r w:rsidR="00632AFE">
        <w:rPr>
          <w:rFonts w:cs="Humnst777 BT"/>
        </w:rPr>
        <w:t xml:space="preserve"> </w:t>
      </w:r>
      <w:r w:rsidR="00632AFE">
        <w:t>(</w:t>
      </w:r>
      <w:proofErr w:type="gramEnd"/>
      <w:r w:rsidR="00632AFE">
        <w:t>PC</w:t>
      </w:r>
      <w:r w:rsidR="008B213F">
        <w:t xml:space="preserve"> </w:t>
      </w:r>
      <w:r w:rsidR="008B213F" w:rsidRPr="00F972CC">
        <w:t>Linux</w:t>
      </w:r>
      <w:r w:rsidR="00632AFE">
        <w:t xml:space="preserve"> NIC)</w:t>
      </w:r>
      <w:r>
        <w:rPr>
          <w:rFonts w:cs="Humnst777 BT"/>
        </w:rPr>
        <w:t xml:space="preserve">    </w:t>
      </w:r>
    </w:p>
    <w:p w14:paraId="6AF23041" w14:textId="6C61E371" w:rsidR="003122AC" w:rsidRDefault="003122AC" w:rsidP="007C40E2">
      <w:pPr>
        <w:pStyle w:val="Para"/>
        <w:ind w:left="1426" w:right="43" w:firstLine="0"/>
        <w:rPr>
          <w:rFonts w:cs="Humnst777 BT"/>
          <w:b/>
          <w:bCs/>
        </w:rPr>
      </w:pPr>
      <w:r w:rsidRPr="003122AC">
        <w:rPr>
          <w:rFonts w:cs="Humnst777 BT"/>
        </w:rPr>
        <w:t>PCPE&gt;&gt;</w:t>
      </w:r>
      <w:proofErr w:type="spellStart"/>
      <w:r w:rsidRPr="00EB6BAF">
        <w:rPr>
          <w:rFonts w:cs="Humnst777 BT"/>
          <w:b/>
          <w:bCs/>
          <w:i/>
          <w:iCs/>
        </w:rPr>
        <w:t>setenv</w:t>
      </w:r>
      <w:proofErr w:type="spellEnd"/>
      <w:r w:rsidRPr="00EB6BAF">
        <w:rPr>
          <w:rFonts w:cs="Humnst777 BT"/>
          <w:b/>
          <w:bCs/>
          <w:i/>
          <w:iCs/>
        </w:rPr>
        <w:t xml:space="preserve"> </w:t>
      </w:r>
      <w:proofErr w:type="spellStart"/>
      <w:r w:rsidRPr="00EB6BAF">
        <w:rPr>
          <w:rFonts w:cs="Humnst777 BT"/>
          <w:b/>
          <w:bCs/>
          <w:i/>
          <w:iCs/>
        </w:rPr>
        <w:t>ipaddr</w:t>
      </w:r>
      <w:proofErr w:type="spellEnd"/>
      <w:r w:rsidRPr="00EB6BAF">
        <w:rPr>
          <w:rFonts w:cs="Humnst777 BT"/>
          <w:b/>
          <w:bCs/>
          <w:i/>
          <w:iCs/>
        </w:rPr>
        <w:t xml:space="preserve"> 10.10.10.10</w:t>
      </w:r>
      <w:r>
        <w:rPr>
          <w:rFonts w:cs="Humnst777 BT"/>
          <w:b/>
          <w:bCs/>
        </w:rPr>
        <w:t xml:space="preserve"> </w:t>
      </w:r>
      <w:proofErr w:type="gramStart"/>
      <w:r>
        <w:rPr>
          <w:rFonts w:cs="Humnst777 BT"/>
          <w:b/>
          <w:bCs/>
        </w:rPr>
        <w:t xml:space="preserve">  </w:t>
      </w:r>
      <w:r w:rsidR="00632AFE">
        <w:rPr>
          <w:rFonts w:cs="Humnst777 BT"/>
          <w:b/>
          <w:bCs/>
        </w:rPr>
        <w:t xml:space="preserve"> </w:t>
      </w:r>
      <w:r w:rsidR="00632AFE">
        <w:rPr>
          <w:rFonts w:cs="Humnst777 BT"/>
        </w:rPr>
        <w:t>(</w:t>
      </w:r>
      <w:proofErr w:type="gramEnd"/>
      <w:r w:rsidR="00632AFE">
        <w:rPr>
          <w:rFonts w:cs="Humnst777 BT"/>
        </w:rPr>
        <w:t>UUT)</w:t>
      </w:r>
      <w:r>
        <w:rPr>
          <w:rFonts w:cs="Humnst777 BT"/>
          <w:b/>
          <w:bCs/>
        </w:rPr>
        <w:t xml:space="preserve">   </w:t>
      </w:r>
      <w:r w:rsidR="00632AFE">
        <w:rPr>
          <w:rFonts w:cs="Humnst777 BT"/>
          <w:b/>
          <w:bCs/>
        </w:rPr>
        <w:t xml:space="preserve">    </w:t>
      </w:r>
      <w:r>
        <w:rPr>
          <w:rFonts w:cs="Humnst777 BT"/>
          <w:b/>
          <w:bCs/>
        </w:rPr>
        <w:t xml:space="preserve"> </w:t>
      </w:r>
    </w:p>
    <w:p w14:paraId="36E52D06" w14:textId="025F4AE9" w:rsidR="003122AC" w:rsidRDefault="003122AC" w:rsidP="007C40E2">
      <w:pPr>
        <w:pStyle w:val="Para"/>
        <w:ind w:left="1426" w:right="43" w:firstLine="0"/>
        <w:rPr>
          <w:rFonts w:cs="Humnst777 BT"/>
        </w:rPr>
      </w:pPr>
      <w:r w:rsidRPr="003122AC">
        <w:rPr>
          <w:rFonts w:cs="Humnst777 BT"/>
        </w:rPr>
        <w:t>PCPE&gt;&gt;</w:t>
      </w:r>
      <w:proofErr w:type="spellStart"/>
      <w:r w:rsidRPr="00EB6BAF">
        <w:rPr>
          <w:rFonts w:cs="Humnst777 BT"/>
          <w:b/>
          <w:bCs/>
          <w:i/>
          <w:iCs/>
        </w:rPr>
        <w:t>setenv</w:t>
      </w:r>
      <w:proofErr w:type="spellEnd"/>
      <w:r w:rsidRPr="00EB6BAF">
        <w:rPr>
          <w:rFonts w:cs="Humnst777 BT"/>
          <w:b/>
          <w:bCs/>
          <w:i/>
          <w:iCs/>
        </w:rPr>
        <w:t xml:space="preserve"> </w:t>
      </w:r>
      <w:proofErr w:type="spellStart"/>
      <w:r w:rsidRPr="00EB6BAF">
        <w:rPr>
          <w:rFonts w:cs="Humnst777 BT"/>
          <w:b/>
          <w:bCs/>
          <w:i/>
          <w:iCs/>
        </w:rPr>
        <w:t>gatewayip</w:t>
      </w:r>
      <w:proofErr w:type="spellEnd"/>
      <w:r w:rsidRPr="00EB6BAF">
        <w:rPr>
          <w:rFonts w:cs="Humnst777 BT"/>
          <w:b/>
          <w:bCs/>
          <w:i/>
          <w:iCs/>
        </w:rPr>
        <w:t xml:space="preserve"> 10.10.10.1</w:t>
      </w:r>
      <w:r>
        <w:rPr>
          <w:rFonts w:cs="Humnst777 BT"/>
        </w:rPr>
        <w:t xml:space="preserve">    </w:t>
      </w:r>
      <w:r w:rsidR="00632AFE">
        <w:rPr>
          <w:rFonts w:cs="Humnst777 BT"/>
        </w:rPr>
        <w:t xml:space="preserve">            </w:t>
      </w:r>
    </w:p>
    <w:p w14:paraId="16461D7E" w14:textId="1CC96CA4" w:rsidR="005E2396" w:rsidRDefault="005E2396" w:rsidP="007C40E2">
      <w:pPr>
        <w:pStyle w:val="Para"/>
        <w:ind w:left="1426" w:right="43" w:firstLine="0"/>
        <w:rPr>
          <w:rFonts w:cs="Humnst777 BT"/>
        </w:rPr>
      </w:pPr>
      <w:r w:rsidRPr="005E2396">
        <w:rPr>
          <w:rFonts w:cs="Humnst777 BT"/>
        </w:rPr>
        <w:t>PCPE&gt;&gt;</w:t>
      </w:r>
      <w:proofErr w:type="spellStart"/>
      <w:r w:rsidRPr="00EB6BAF">
        <w:rPr>
          <w:rFonts w:cs="Humnst777 BT"/>
          <w:b/>
          <w:bCs/>
          <w:i/>
          <w:iCs/>
        </w:rPr>
        <w:t>setenv</w:t>
      </w:r>
      <w:proofErr w:type="spellEnd"/>
      <w:r w:rsidRPr="00EB6BAF">
        <w:rPr>
          <w:rFonts w:cs="Humnst777 BT"/>
          <w:b/>
          <w:bCs/>
          <w:i/>
          <w:iCs/>
        </w:rPr>
        <w:t xml:space="preserve"> </w:t>
      </w:r>
      <w:proofErr w:type="spellStart"/>
      <w:r w:rsidRPr="00EB6BAF">
        <w:rPr>
          <w:rFonts w:cs="Humnst777 BT"/>
          <w:b/>
          <w:bCs/>
          <w:i/>
          <w:iCs/>
        </w:rPr>
        <w:t>ethact</w:t>
      </w:r>
      <w:proofErr w:type="spellEnd"/>
      <w:r w:rsidRPr="00EB6BAF">
        <w:rPr>
          <w:rFonts w:cs="Humnst777 BT"/>
          <w:b/>
          <w:bCs/>
          <w:i/>
          <w:iCs/>
        </w:rPr>
        <w:t xml:space="preserve"> neta@40000</w:t>
      </w:r>
      <w:r>
        <w:rPr>
          <w:rFonts w:cs="Humnst777 BT"/>
          <w:b/>
          <w:bCs/>
        </w:rPr>
        <w:t xml:space="preserve">        </w:t>
      </w:r>
      <w:r w:rsidR="00632AFE">
        <w:rPr>
          <w:rFonts w:cs="Humnst777 BT"/>
          <w:b/>
          <w:bCs/>
        </w:rPr>
        <w:t xml:space="preserve">           </w:t>
      </w:r>
    </w:p>
    <w:p w14:paraId="32D1FA46" w14:textId="7659988F" w:rsidR="00675E8B" w:rsidRDefault="00675E8B" w:rsidP="007C40E2">
      <w:pPr>
        <w:pStyle w:val="Para"/>
        <w:ind w:left="1426" w:right="43" w:firstLine="0"/>
        <w:rPr>
          <w:rFonts w:cs="Humnst777 BT"/>
          <w:sz w:val="16"/>
          <w:szCs w:val="16"/>
          <w:rtl/>
        </w:rPr>
      </w:pPr>
      <w:r w:rsidRPr="00675E8B">
        <w:rPr>
          <w:rFonts w:cs="Humnst777 BT"/>
        </w:rPr>
        <w:t>PCPE&gt;&gt;</w:t>
      </w:r>
      <w:r w:rsidRPr="00EB6BAF">
        <w:rPr>
          <w:rFonts w:cs="Humnst777 BT"/>
          <w:b/>
          <w:bCs/>
          <w:i/>
          <w:iCs/>
        </w:rPr>
        <w:t>ping 10.10.10.1</w:t>
      </w:r>
      <w:r w:rsidR="00B16407">
        <w:rPr>
          <w:rFonts w:cs="Humnst777 BT"/>
          <w:b/>
          <w:bCs/>
        </w:rPr>
        <w:t xml:space="preserve"> </w:t>
      </w:r>
      <w:proofErr w:type="gramStart"/>
      <w:r w:rsidR="00B16407">
        <w:rPr>
          <w:rFonts w:cs="Humnst777 BT"/>
          <w:b/>
          <w:bCs/>
        </w:rPr>
        <w:t xml:space="preserve">  </w:t>
      </w:r>
      <w:r>
        <w:rPr>
          <w:rFonts w:cs="Humnst777 BT"/>
          <w:b/>
          <w:bCs/>
        </w:rPr>
        <w:t xml:space="preserve"> </w:t>
      </w:r>
      <w:r w:rsidR="00B16407">
        <w:rPr>
          <w:rFonts w:cs="Humnst777 BT"/>
        </w:rPr>
        <w:t>(</w:t>
      </w:r>
      <w:proofErr w:type="gramEnd"/>
      <w:r w:rsidR="00B16407" w:rsidRPr="00B16407">
        <w:rPr>
          <w:rFonts w:cs="Humnst777 BT"/>
          <w:sz w:val="16"/>
          <w:szCs w:val="16"/>
        </w:rPr>
        <w:t>To check the communication to the server)</w:t>
      </w:r>
    </w:p>
    <w:p w14:paraId="5DE87664" w14:textId="3A12C0D5" w:rsidR="00270BBF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</w:p>
    <w:p w14:paraId="7C7C716F" w14:textId="6DCC1A0A" w:rsidR="00270BBF" w:rsidRPr="00B16407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  <w:r>
        <w:rPr>
          <w:rFonts w:cstheme="minorBidi" w:hint="cs"/>
          <w:sz w:val="16"/>
          <w:szCs w:val="16"/>
          <w:rtl/>
        </w:rPr>
        <w:t xml:space="preserve">    </w:t>
      </w:r>
      <w:r>
        <w:rPr>
          <w:noProof/>
        </w:rPr>
        <w:drawing>
          <wp:inline distT="0" distB="0" distL="0" distR="0" wp14:anchorId="4A0FE7A5" wp14:editId="55030593">
            <wp:extent cx="212407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43D" w14:textId="7A103DCD" w:rsidR="00357D95" w:rsidRDefault="00357D95" w:rsidP="007C40E2">
      <w:pPr>
        <w:pStyle w:val="Para"/>
        <w:ind w:left="1426" w:right="43" w:firstLine="0"/>
        <w:rPr>
          <w:rFonts w:cs="Humnst777 BT"/>
        </w:rPr>
      </w:pPr>
    </w:p>
    <w:p w14:paraId="5C1FD2EA" w14:textId="663E93A4" w:rsidR="00357D95" w:rsidRDefault="00270BBF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270BBF">
        <w:rPr>
          <w:rFonts w:cs="Humnst777 BT"/>
        </w:rPr>
        <w:t>PCPE&gt;&gt;</w:t>
      </w:r>
      <w:proofErr w:type="spellStart"/>
      <w:r w:rsidRPr="003D3701">
        <w:rPr>
          <w:rFonts w:cs="Humnst777 BT"/>
          <w:b/>
          <w:bCs/>
          <w:i/>
          <w:iCs/>
        </w:rPr>
        <w:t>bubt</w:t>
      </w:r>
      <w:proofErr w:type="spellEnd"/>
      <w:r w:rsidRPr="003D3701">
        <w:rPr>
          <w:rFonts w:cs="Humnst777 BT"/>
          <w:b/>
          <w:bCs/>
          <w:i/>
          <w:iCs/>
        </w:rPr>
        <w:t xml:space="preserve"> flash-</w:t>
      </w:r>
      <w:proofErr w:type="spellStart"/>
      <w:r w:rsidRPr="003D3701">
        <w:rPr>
          <w:rFonts w:cs="Humnst777 BT"/>
          <w:b/>
          <w:bCs/>
          <w:i/>
          <w:iCs/>
        </w:rPr>
        <w:t>image.bin</w:t>
      </w:r>
      <w:proofErr w:type="spellEnd"/>
      <w:r w:rsidRPr="003D3701">
        <w:rPr>
          <w:rFonts w:cs="Humnst777 BT"/>
          <w:b/>
          <w:bCs/>
          <w:i/>
          <w:iCs/>
        </w:rPr>
        <w:t xml:space="preserve"> </w:t>
      </w:r>
      <w:proofErr w:type="spellStart"/>
      <w:r w:rsidRPr="003D3701">
        <w:rPr>
          <w:rFonts w:cs="Humnst777 BT"/>
          <w:b/>
          <w:bCs/>
          <w:i/>
          <w:iCs/>
        </w:rPr>
        <w:t>spi</w:t>
      </w:r>
      <w:proofErr w:type="spellEnd"/>
      <w:r w:rsidRPr="003D3701">
        <w:rPr>
          <w:rFonts w:cs="Humnst777 BT"/>
          <w:b/>
          <w:bCs/>
          <w:i/>
          <w:iCs/>
        </w:rPr>
        <w:t xml:space="preserve"> </w:t>
      </w:r>
      <w:proofErr w:type="spellStart"/>
      <w:r w:rsidRPr="003D3701">
        <w:rPr>
          <w:rFonts w:cs="Humnst777 BT"/>
          <w:b/>
          <w:bCs/>
          <w:i/>
          <w:iCs/>
        </w:rPr>
        <w:t>tftp</w:t>
      </w:r>
      <w:proofErr w:type="spellEnd"/>
      <w:r>
        <w:rPr>
          <w:rFonts w:cs="Humnst777 BT"/>
          <w:b/>
          <w:bCs/>
        </w:rPr>
        <w:t xml:space="preserve">      </w:t>
      </w:r>
    </w:p>
    <w:p w14:paraId="39C4CB54" w14:textId="77777777" w:rsidR="004C56A2" w:rsidRDefault="004C56A2" w:rsidP="007C40E2">
      <w:pPr>
        <w:pStyle w:val="Para"/>
        <w:ind w:left="1426" w:right="43" w:firstLine="0"/>
        <w:rPr>
          <w:rFonts w:cs="Humnst777 BT"/>
        </w:rPr>
      </w:pPr>
    </w:p>
    <w:p w14:paraId="12EC59CF" w14:textId="76FCFCBD" w:rsidR="00270BBF" w:rsidRDefault="00270BBF" w:rsidP="00270BBF">
      <w:pPr>
        <w:pStyle w:val="Para"/>
        <w:ind w:left="1426" w:right="43" w:firstLine="0"/>
        <w:rPr>
          <w:rFonts w:cs="Humnst777 BT"/>
          <w:rtl/>
        </w:rPr>
      </w:pP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5B1B0CA6" w14:textId="103E2462" w:rsidR="00357D95" w:rsidRDefault="00357D95" w:rsidP="007C40E2">
      <w:pPr>
        <w:pStyle w:val="Para"/>
        <w:ind w:left="1426" w:right="43" w:firstLine="0"/>
        <w:rPr>
          <w:rFonts w:cs="Humnst777 BT"/>
        </w:rPr>
      </w:pPr>
    </w:p>
    <w:p w14:paraId="3B067056" w14:textId="6AFC956A" w:rsidR="00270BBF" w:rsidRDefault="00270BBF" w:rsidP="007C40E2">
      <w:pPr>
        <w:pStyle w:val="Para"/>
        <w:ind w:left="1426" w:right="43" w:firstLine="0"/>
        <w:rPr>
          <w:rFonts w:cs="Humnst777 BT"/>
        </w:rPr>
      </w:pPr>
      <w:r w:rsidRPr="00270BBF">
        <w:rPr>
          <w:rFonts w:cs="Humnst777 BT"/>
        </w:rPr>
        <w:t>Done!</w:t>
      </w:r>
    </w:p>
    <w:p w14:paraId="19C15E73" w14:textId="77777777" w:rsidR="003D370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3D3701">
        <w:rPr>
          <w:rFonts w:cs="Humnst777 BT"/>
        </w:rPr>
        <w:t>PCPE&gt;&gt;</w:t>
      </w:r>
      <w:proofErr w:type="spellStart"/>
      <w:r w:rsidRPr="003D3701">
        <w:rPr>
          <w:rFonts w:cs="Humnst777 BT"/>
          <w:b/>
          <w:bCs/>
          <w:i/>
          <w:iCs/>
          <w:sz w:val="20"/>
          <w:szCs w:val="20"/>
        </w:rPr>
        <w:t>tftpboot</w:t>
      </w:r>
      <w:proofErr w:type="spellEnd"/>
      <w:r w:rsidRPr="003D3701">
        <w:rPr>
          <w:rFonts w:cs="Humnst777 BT"/>
          <w:b/>
          <w:bCs/>
          <w:i/>
          <w:iCs/>
          <w:sz w:val="20"/>
          <w:szCs w:val="20"/>
        </w:rPr>
        <w:t xml:space="preserve"> $</w:t>
      </w:r>
      <w:proofErr w:type="spellStart"/>
      <w:r w:rsidRPr="003D3701">
        <w:rPr>
          <w:rFonts w:cs="Humnst777 BT"/>
          <w:b/>
          <w:bCs/>
          <w:i/>
          <w:iCs/>
          <w:sz w:val="20"/>
          <w:szCs w:val="20"/>
        </w:rPr>
        <w:t>loadaddr</w:t>
      </w:r>
      <w:proofErr w:type="spellEnd"/>
      <w:r w:rsidRPr="003D3701">
        <w:rPr>
          <w:rFonts w:cs="Humnst777 BT"/>
          <w:b/>
          <w:bCs/>
          <w:i/>
          <w:iCs/>
          <w:sz w:val="20"/>
          <w:szCs w:val="20"/>
        </w:rPr>
        <w:t xml:space="preserve"> boot- scripts/</w:t>
      </w:r>
      <w:proofErr w:type="spellStart"/>
      <w:r w:rsidRPr="003D3701">
        <w:rPr>
          <w:rFonts w:cs="Humnst777 BT"/>
          <w:b/>
          <w:bCs/>
          <w:i/>
          <w:iCs/>
          <w:sz w:val="20"/>
          <w:szCs w:val="20"/>
        </w:rPr>
        <w:t>set_boot_param_etx_general.img</w:t>
      </w:r>
      <w:proofErr w:type="spellEnd"/>
      <w:r>
        <w:rPr>
          <w:rFonts w:cs="Humnst777 BT"/>
          <w:sz w:val="20"/>
          <w:szCs w:val="20"/>
        </w:rPr>
        <w:t xml:space="preserve">  </w:t>
      </w:r>
    </w:p>
    <w:p w14:paraId="51021E9E" w14:textId="3EE5E06B" w:rsidR="003D3701" w:rsidRDefault="003D3701" w:rsidP="003D3701">
      <w:pPr>
        <w:pStyle w:val="Para"/>
        <w:ind w:left="1426" w:right="43" w:firstLine="0"/>
        <w:rPr>
          <w:rFonts w:cs="Humnst777 BT"/>
        </w:rPr>
      </w:pPr>
    </w:p>
    <w:p w14:paraId="13DF481C" w14:textId="5B30229A" w:rsidR="003D3701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60AC4A41" w14:textId="4CA9976C" w:rsidR="003D3701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</w:p>
    <w:p w14:paraId="0A5EA601" w14:textId="77777777" w:rsidR="003D3701" w:rsidRDefault="003D3701" w:rsidP="003D3701">
      <w:pPr>
        <w:pStyle w:val="Para"/>
        <w:ind w:left="1426" w:right="43" w:firstLine="0"/>
        <w:rPr>
          <w:rFonts w:cs="Humnst777 BT"/>
          <w:rtl/>
        </w:rPr>
      </w:pP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2122F516" w14:textId="6C13200B" w:rsidR="003D370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48EED00" w14:textId="6F3A9816" w:rsidR="003D3701" w:rsidRPr="003D3701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</w:t>
      </w:r>
      <w:r w:rsidRPr="003D3701">
        <w:rPr>
          <w:rFonts w:cs="Humnst777 BT"/>
          <w:sz w:val="20"/>
          <w:szCs w:val="20"/>
        </w:rPr>
        <w:t>done</w:t>
      </w:r>
    </w:p>
    <w:p w14:paraId="3A26EE92" w14:textId="6CD742FA" w:rsidR="003D3701" w:rsidRPr="003D3701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</w:t>
      </w:r>
      <w:r w:rsidRPr="003D3701">
        <w:rPr>
          <w:rFonts w:cs="Humnst777 BT"/>
          <w:sz w:val="20"/>
          <w:szCs w:val="20"/>
        </w:rPr>
        <w:t>Bytes transferred = 3601 (e11 hex)</w:t>
      </w:r>
    </w:p>
    <w:p w14:paraId="34C1423A" w14:textId="56FD509B" w:rsidR="003D370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3D3701">
        <w:rPr>
          <w:rFonts w:cs="Humnst777 BT"/>
          <w:sz w:val="20"/>
          <w:szCs w:val="20"/>
        </w:rPr>
        <w:t>PCPE&gt;&gt;</w:t>
      </w:r>
    </w:p>
    <w:p w14:paraId="4F0A2259" w14:textId="52D49A94" w:rsidR="00EB6BAF" w:rsidRDefault="00EB6BAF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13B0F56" w14:textId="3BE1E783" w:rsidR="00EB6BAF" w:rsidRDefault="00EB6BAF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  <w:r w:rsidRPr="00EB6BAF">
        <w:rPr>
          <w:rFonts w:cs="Humnst777 BT"/>
          <w:sz w:val="20"/>
          <w:szCs w:val="20"/>
        </w:rPr>
        <w:t>PCPE&gt;&gt;</w:t>
      </w:r>
      <w:r w:rsidRPr="00EB6BAF">
        <w:rPr>
          <w:rFonts w:cs="Humnst777 BT"/>
          <w:b/>
          <w:bCs/>
          <w:i/>
          <w:iCs/>
          <w:sz w:val="20"/>
          <w:szCs w:val="20"/>
        </w:rPr>
        <w:t>source $</w:t>
      </w:r>
      <w:proofErr w:type="spellStart"/>
      <w:r w:rsidRPr="00EB6BAF">
        <w:rPr>
          <w:rFonts w:cs="Humnst777 BT"/>
          <w:b/>
          <w:bCs/>
          <w:i/>
          <w:iCs/>
          <w:sz w:val="20"/>
          <w:szCs w:val="20"/>
        </w:rPr>
        <w:t>loadaddr</w:t>
      </w:r>
      <w:proofErr w:type="spellEnd"/>
    </w:p>
    <w:p w14:paraId="647B5E43" w14:textId="77777777" w:rsidR="00A32FB3" w:rsidRDefault="00A32FB3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</w:p>
    <w:p w14:paraId="736E1928" w14:textId="422154F4" w:rsidR="00A32FB3" w:rsidRDefault="00A32FB3" w:rsidP="00A32FB3">
      <w:pPr>
        <w:pStyle w:val="Para"/>
        <w:ind w:left="1426" w:right="43" w:firstLine="0"/>
        <w:rPr>
          <w:rFonts w:cs="Humnst777 BT"/>
        </w:rPr>
      </w:pP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13C4E9E9" w14:textId="77777777" w:rsidR="00A32FB3" w:rsidRPr="00A32FB3" w:rsidRDefault="00A32FB3" w:rsidP="00A32FB3">
      <w:pPr>
        <w:pStyle w:val="Para"/>
        <w:ind w:left="1426" w:right="43" w:firstLine="0"/>
        <w:rPr>
          <w:rFonts w:cs="Humnst777 BT"/>
        </w:rPr>
      </w:pPr>
    </w:p>
    <w:p w14:paraId="5363FF02" w14:textId="044E5E40" w:rsidR="00A32FB3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</w:t>
      </w:r>
      <w:r w:rsidRPr="00A32FB3">
        <w:rPr>
          <w:rFonts w:cs="Humnst777 BT"/>
          <w:sz w:val="20"/>
          <w:szCs w:val="20"/>
        </w:rPr>
        <w:t>Erasing SPI flash...Writing to SPI flash...done</w:t>
      </w:r>
    </w:p>
    <w:p w14:paraId="4D825F1E" w14:textId="77777777" w:rsidR="00A32FB3" w:rsidRPr="00A32FB3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</w:p>
    <w:p w14:paraId="518D7D5B" w14:textId="06B8870C" w:rsidR="00A32FB3" w:rsidRDefault="00A32FB3" w:rsidP="00A32FB3">
      <w:pPr>
        <w:pStyle w:val="Para"/>
        <w:ind w:left="1426" w:right="43" w:firstLine="0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</w:t>
      </w:r>
      <w:r w:rsidRPr="00A32FB3">
        <w:rPr>
          <w:rFonts w:cs="Humnst777 BT"/>
          <w:sz w:val="20"/>
          <w:szCs w:val="20"/>
        </w:rPr>
        <w:t>PCPE&gt;&gt;</w:t>
      </w:r>
    </w:p>
    <w:p w14:paraId="0304ACCE" w14:textId="09B2F7C9" w:rsidR="00C2186D" w:rsidRPr="00C2186D" w:rsidRDefault="00C2186D" w:rsidP="00C2186D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C2186D">
        <w:rPr>
          <w:rFonts w:cs="Humnst777 BT"/>
          <w:sz w:val="20"/>
          <w:szCs w:val="20"/>
        </w:rPr>
        <w:t>PCPE&gt;&gt;</w:t>
      </w:r>
      <w:r w:rsidRPr="00C2186D">
        <w:rPr>
          <w:rFonts w:cs="Humnst777 BT"/>
          <w:b/>
          <w:bCs/>
          <w:i/>
          <w:iCs/>
          <w:sz w:val="20"/>
          <w:szCs w:val="20"/>
        </w:rPr>
        <w:t>reset</w:t>
      </w:r>
      <w:r>
        <w:rPr>
          <w:rFonts w:cs="Humnst777 BT"/>
          <w:b/>
          <w:bCs/>
          <w:i/>
          <w:iCs/>
          <w:sz w:val="20"/>
          <w:szCs w:val="20"/>
        </w:rPr>
        <w:t xml:space="preserve">       </w:t>
      </w:r>
    </w:p>
    <w:p w14:paraId="1D5779F2" w14:textId="71A48952" w:rsidR="00C2186D" w:rsidRP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</w:t>
      </w:r>
      <w:r w:rsidRPr="00C2186D">
        <w:rPr>
          <w:rFonts w:cs="Humnst777 BT"/>
          <w:sz w:val="20"/>
          <w:szCs w:val="20"/>
        </w:rPr>
        <w:t>resetting ...</w:t>
      </w:r>
    </w:p>
    <w:p w14:paraId="3FEE014C" w14:textId="34EE68A6" w:rsidR="00C2186D" w:rsidRP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</w:t>
      </w:r>
    </w:p>
    <w:p w14:paraId="28B485EB" w14:textId="2EA9278F" w:rsid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E</w:t>
      </w:r>
    </w:p>
    <w:p w14:paraId="2A5F5964" w14:textId="297937D5" w:rsidR="00C2186D" w:rsidRP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A14952" w14:textId="6E5588CC" w:rsidR="00C2186D" w:rsidRDefault="00C2186D" w:rsidP="00C2186D">
      <w:pPr>
        <w:pStyle w:val="Para"/>
        <w:ind w:left="1426" w:right="43" w:firstLine="0"/>
        <w:rPr>
          <w:rFonts w:cstheme="minorBidi"/>
          <w:sz w:val="20"/>
          <w:szCs w:val="20"/>
        </w:rPr>
      </w:pPr>
      <w:r>
        <w:rPr>
          <w:rFonts w:cs="Humnst777 BT"/>
          <w:sz w:val="20"/>
          <w:szCs w:val="20"/>
        </w:rPr>
        <w:t xml:space="preserve">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="001E628E" w:rsidRPr="001E628E">
        <w:rPr>
          <w:rFonts w:cs="Humnst777 BT"/>
          <w:sz w:val="20"/>
          <w:szCs w:val="20"/>
        </w:rPr>
        <w:t>Write the letter X</w:t>
      </w:r>
      <w:r w:rsidR="001E628E">
        <w:rPr>
          <w:rFonts w:cs="Humnst777 BT"/>
          <w:sz w:val="20"/>
          <w:szCs w:val="20"/>
        </w:rPr>
        <w:t xml:space="preserve">  </w:t>
      </w:r>
      <w:r w:rsidR="001E628E">
        <w:rPr>
          <w:rFonts w:cs="Humnst777 BT" w:hint="cs"/>
          <w:sz w:val="20"/>
          <w:szCs w:val="20"/>
          <w:rtl/>
        </w:rPr>
        <w:t xml:space="preserve"> </w:t>
      </w:r>
      <w:r w:rsidR="001E628E">
        <w:rPr>
          <w:rFonts w:cs="Humnst777 BT"/>
          <w:sz w:val="20"/>
          <w:szCs w:val="20"/>
        </w:rPr>
        <w:t xml:space="preserve"> </w:t>
      </w:r>
      <w:r w:rsidR="001E628E" w:rsidRPr="0093102A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="001E628E" w:rsidRPr="0093102A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="001E628E" w:rsidRPr="0093102A">
        <w:rPr>
          <w:rFonts w:ascii="Tahoma" w:hAnsi="Tahoma" w:cs="Tahoma"/>
          <w:color w:val="333333"/>
          <w:shd w:val="clear" w:color="auto" w:fill="FFFFFF"/>
        </w:rPr>
        <w:t>"</w:t>
      </w:r>
    </w:p>
    <w:p w14:paraId="3FC610F5" w14:textId="2C856AF6" w:rsidR="001E628E" w:rsidRDefault="001E628E" w:rsidP="00C2186D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3BB25231" w14:textId="61E56C5A" w:rsidR="001E628E" w:rsidRPr="001E628E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1E628E">
        <w:rPr>
          <w:rFonts w:cstheme="minorBidi"/>
          <w:color w:val="FF0000"/>
          <w:sz w:val="20"/>
          <w:szCs w:val="20"/>
        </w:rPr>
        <w:t xml:space="preserve">Sometimes you </w:t>
      </w:r>
      <w:r w:rsidR="0079615D">
        <w:rPr>
          <w:rFonts w:cstheme="minorBidi"/>
          <w:color w:val="FF0000"/>
          <w:sz w:val="20"/>
          <w:szCs w:val="20"/>
        </w:rPr>
        <w:t>need</w:t>
      </w:r>
      <w:r w:rsidRPr="001E628E">
        <w:rPr>
          <w:rFonts w:cstheme="minorBidi"/>
          <w:color w:val="FF0000"/>
          <w:sz w:val="20"/>
          <w:szCs w:val="20"/>
        </w:rPr>
        <w:t xml:space="preserve"> to write the letter </w:t>
      </w:r>
      <w:r>
        <w:rPr>
          <w:rFonts w:cstheme="minorBidi"/>
          <w:color w:val="FF0000"/>
          <w:sz w:val="20"/>
          <w:szCs w:val="20"/>
        </w:rPr>
        <w:t>X</w:t>
      </w:r>
      <w:r w:rsidRPr="001E628E">
        <w:rPr>
          <w:rFonts w:cstheme="minorBidi"/>
          <w:color w:val="FF0000"/>
          <w:sz w:val="20"/>
          <w:szCs w:val="20"/>
        </w:rPr>
        <w:t xml:space="preserve"> </w:t>
      </w:r>
      <w:proofErr w:type="gramStart"/>
      <w:r w:rsidRPr="001E628E">
        <w:rPr>
          <w:rFonts w:cstheme="minorBidi"/>
          <w:color w:val="FF0000"/>
          <w:sz w:val="20"/>
          <w:szCs w:val="20"/>
        </w:rPr>
        <w:t>again</w:t>
      </w:r>
      <w:proofErr w:type="gramEnd"/>
    </w:p>
    <w:p w14:paraId="4307F7BE" w14:textId="77777777" w:rsidR="001E628E" w:rsidRPr="001E628E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15651EAF" w14:textId="626DF883" w:rsidR="001E628E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/>
          <w:color w:val="FF0000"/>
          <w:sz w:val="20"/>
          <w:szCs w:val="20"/>
        </w:rPr>
        <w:t xml:space="preserve">        </w:t>
      </w:r>
      <w:r w:rsidRPr="001E628E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1E628E">
        <w:rPr>
          <w:rFonts w:cstheme="minorBidi"/>
          <w:color w:val="FF0000"/>
          <w:sz w:val="20"/>
          <w:szCs w:val="20"/>
        </w:rPr>
        <w:t>To begin deploying the software</w:t>
      </w:r>
    </w:p>
    <w:p w14:paraId="2FE3A3EA" w14:textId="4B14182E" w:rsidR="001E628E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5CF0842F" w14:textId="31D8A181" w:rsidR="001E628E" w:rsidRDefault="001E628E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color w:val="FF0000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Pr="001E628E">
        <w:rPr>
          <w:rFonts w:cs="Humnst777 BT"/>
          <w:sz w:val="20"/>
          <w:szCs w:val="20"/>
        </w:rPr>
        <w:t xml:space="preserve">Write the letter </w:t>
      </w:r>
      <w:proofErr w:type="gramStart"/>
      <w:r w:rsidRPr="001E628E">
        <w:rPr>
          <w:rFonts w:cs="Humnst777 BT"/>
          <w:sz w:val="20"/>
          <w:szCs w:val="20"/>
        </w:rPr>
        <w:t>X</w:t>
      </w:r>
      <w:proofErr w:type="gramEnd"/>
      <w:r>
        <w:rPr>
          <w:rFonts w:cs="Humnst777 BT"/>
          <w:sz w:val="20"/>
          <w:szCs w:val="20"/>
        </w:rPr>
        <w:t xml:space="preserve">  </w:t>
      </w:r>
      <w:r>
        <w:rPr>
          <w:rFonts w:cs="Humnst777 BT" w:hint="cs"/>
          <w:sz w:val="20"/>
          <w:szCs w:val="20"/>
          <w:rtl/>
        </w:rPr>
        <w:t xml:space="preserve"> </w:t>
      </w:r>
      <w:r>
        <w:rPr>
          <w:rFonts w:cs="Humnst777 BT"/>
          <w:sz w:val="20"/>
          <w:szCs w:val="20"/>
        </w:rPr>
        <w:t xml:space="preserve"> </w:t>
      </w:r>
    </w:p>
    <w:p w14:paraId="7C9F94D6" w14:textId="111DC9CF" w:rsidR="001E628E" w:rsidRDefault="001E628E" w:rsidP="001E628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052278C0" w14:textId="5ACFFB74" w:rsidR="001E628E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  <w:r>
        <w:rPr>
          <w:rFonts w:cs="Humnst777 BT" w:hint="cs"/>
          <w:rtl/>
        </w:rPr>
        <w:t xml:space="preserve">     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5D1C6F">
        <w:rPr>
          <w:rFonts w:cstheme="minorBidi"/>
          <w:b/>
          <w:bCs/>
          <w:i/>
          <w:i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</w:t>
      </w:r>
      <w:proofErr w:type="gramStart"/>
      <w:r w:rsidR="005462A4">
        <w:rPr>
          <w:rFonts w:cs="Humnst777 BT"/>
        </w:rPr>
        <w:t>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>
        <w:rPr>
          <w:rFonts w:cstheme="minorBidi"/>
          <w:sz w:val="20"/>
          <w:szCs w:val="20"/>
        </w:rPr>
        <w:t xml:space="preserve">  </w:t>
      </w:r>
    </w:p>
    <w:p w14:paraId="540CCA55" w14:textId="5E9E9762" w:rsidR="001E628E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</w:t>
      </w:r>
    </w:p>
    <w:p w14:paraId="55C19013" w14:textId="652A854A" w:rsidR="001E628E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  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35C2F" w:rsidRPr="00A33B35" w14:paraId="7758A209" w14:textId="77777777" w:rsidTr="00C35C2F">
        <w:tc>
          <w:tcPr>
            <w:tcW w:w="879" w:type="dxa"/>
          </w:tcPr>
          <w:p w14:paraId="3089FBF0" w14:textId="77777777" w:rsidR="00C35C2F" w:rsidRPr="00A33B35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A33B35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76294CC5" w14:textId="77777777" w:rsidR="00FD6CE8" w:rsidRDefault="00FD6CE8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FD6CE8">
              <w:rPr>
                <w:b/>
                <w:bCs/>
                <w:i/>
                <w:iCs/>
                <w:sz w:val="24"/>
                <w:szCs w:val="24"/>
              </w:rPr>
              <w:t xml:space="preserve">Both files are burned according to an order option </w:t>
            </w:r>
          </w:p>
          <w:p w14:paraId="6125A51A" w14:textId="49A5BBFA" w:rsidR="00C35C2F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C35C2F">
              <w:rPr>
                <w:b/>
                <w:bCs/>
                <w:i/>
                <w:iCs/>
                <w:sz w:val="20"/>
                <w:szCs w:val="20"/>
              </w:rPr>
              <w:t>setenv</w:t>
            </w:r>
            <w:proofErr w:type="spellEnd"/>
            <w:r w:rsidRPr="00C35C2F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C35C2F">
              <w:rPr>
                <w:b/>
                <w:bCs/>
                <w:i/>
                <w:iCs/>
                <w:sz w:val="20"/>
                <w:szCs w:val="20"/>
              </w:rPr>
              <w:t>fdt_name</w:t>
            </w:r>
            <w:proofErr w:type="spellEnd"/>
            <w:r w:rsidRPr="00C35C2F">
              <w:rPr>
                <w:b/>
                <w:bCs/>
                <w:i/>
                <w:iCs/>
                <w:sz w:val="20"/>
                <w:szCs w:val="20"/>
              </w:rPr>
              <w:t xml:space="preserve"> /boot/armada-3720-SF1p.dtb</w:t>
            </w:r>
            <w:proofErr w:type="gramStart"/>
            <w:r>
              <w:rPr>
                <w:b/>
                <w:bCs/>
                <w:i/>
                <w:iCs/>
                <w:sz w:val="20"/>
                <w:szCs w:val="20"/>
              </w:rPr>
              <w:t xml:space="preserve">   (</w:t>
            </w:r>
            <w:proofErr w:type="gramEnd"/>
            <w:r>
              <w:rPr>
                <w:b/>
                <w:bCs/>
                <w:i/>
                <w:iCs/>
                <w:sz w:val="20"/>
                <w:szCs w:val="20"/>
              </w:rPr>
              <w:t>option 2 LAN)</w:t>
            </w:r>
          </w:p>
          <w:p w14:paraId="237DE41B" w14:textId="4538A221" w:rsidR="00C35C2F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C35C2F">
              <w:rPr>
                <w:b/>
                <w:bCs/>
                <w:i/>
                <w:iCs/>
                <w:sz w:val="20"/>
                <w:szCs w:val="20"/>
              </w:rPr>
              <w:t>setenv</w:t>
            </w:r>
            <w:proofErr w:type="spellEnd"/>
            <w:r w:rsidRPr="00C35C2F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C35C2F">
              <w:rPr>
                <w:b/>
                <w:bCs/>
                <w:i/>
                <w:iCs/>
                <w:sz w:val="20"/>
                <w:szCs w:val="20"/>
              </w:rPr>
              <w:t>fdt_name</w:t>
            </w:r>
            <w:proofErr w:type="spellEnd"/>
            <w:r w:rsidRPr="00C35C2F">
              <w:rPr>
                <w:b/>
                <w:bCs/>
                <w:i/>
                <w:iCs/>
                <w:sz w:val="20"/>
                <w:szCs w:val="20"/>
              </w:rPr>
              <w:t xml:space="preserve"> /boot/armada-3720-SF1p_superSet.dtb</w:t>
            </w:r>
            <w:r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gramStart"/>
            <w:r>
              <w:rPr>
                <w:b/>
                <w:bCs/>
                <w:i/>
                <w:iCs/>
                <w:sz w:val="20"/>
                <w:szCs w:val="20"/>
              </w:rPr>
              <w:t xml:space="preserve">   (</w:t>
            </w:r>
            <w:proofErr w:type="gramEnd"/>
            <w:r>
              <w:rPr>
                <w:b/>
                <w:bCs/>
                <w:i/>
                <w:iCs/>
                <w:sz w:val="20"/>
                <w:szCs w:val="20"/>
              </w:rPr>
              <w:t>option 4 LAN )</w:t>
            </w:r>
          </w:p>
          <w:p w14:paraId="3892EB46" w14:textId="66D6FFF1" w:rsidR="00C35C2F" w:rsidRPr="00A33B35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14:paraId="2B4864DD" w14:textId="13524B3A" w:rsidR="001E628E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</w:p>
    <w:p w14:paraId="5243CD6B" w14:textId="5EB89047" w:rsidR="00C35C2F" w:rsidRPr="00C35C2F" w:rsidRDefault="00C52AB2" w:rsidP="00C35C2F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r w:rsidR="001E628E" w:rsidRPr="001E628E">
        <w:rPr>
          <w:rFonts w:cstheme="minorBidi"/>
          <w:sz w:val="20"/>
          <w:szCs w:val="20"/>
        </w:rPr>
        <w:t>PCPE&gt;&gt;</w:t>
      </w:r>
      <w:r w:rsidR="00C35C2F" w:rsidRPr="00C35C2F">
        <w:t xml:space="preserve"> </w:t>
      </w:r>
      <w:proofErr w:type="spellStart"/>
      <w:r w:rsidR="00C35C2F" w:rsidRPr="00C35C2F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C35C2F" w:rsidRPr="00C35C2F">
        <w:rPr>
          <w:rFonts w:cstheme="minorBidi"/>
          <w:b/>
          <w:bCs/>
          <w:i/>
          <w:iCs/>
          <w:sz w:val="20"/>
          <w:szCs w:val="20"/>
        </w:rPr>
        <w:t xml:space="preserve"> </w:t>
      </w:r>
      <w:proofErr w:type="spellStart"/>
      <w:r w:rsidR="00C35C2F" w:rsidRPr="00C35C2F">
        <w:rPr>
          <w:rFonts w:cstheme="minorBidi"/>
          <w:b/>
          <w:bCs/>
          <w:i/>
          <w:iCs/>
          <w:sz w:val="20"/>
          <w:szCs w:val="20"/>
        </w:rPr>
        <w:t>fdt_name</w:t>
      </w:r>
      <w:proofErr w:type="spellEnd"/>
      <w:r w:rsidR="00C35C2F" w:rsidRPr="00C35C2F">
        <w:rPr>
          <w:rFonts w:cstheme="minorBidi"/>
          <w:b/>
          <w:bCs/>
          <w:i/>
          <w:iCs/>
          <w:sz w:val="20"/>
          <w:szCs w:val="20"/>
        </w:rPr>
        <w:t xml:space="preserve"> /boot/armada-3720-SF1p.dtb</w:t>
      </w:r>
      <w:r w:rsidR="00C35C2F">
        <w:rPr>
          <w:rFonts w:cstheme="minorBidi"/>
          <w:b/>
          <w:bCs/>
          <w:i/>
          <w:iCs/>
          <w:sz w:val="20"/>
          <w:szCs w:val="20"/>
        </w:rPr>
        <w:t xml:space="preserve">   </w:t>
      </w:r>
    </w:p>
    <w:p w14:paraId="3F7155BE" w14:textId="1BE21212" w:rsidR="00C52AB2" w:rsidRDefault="00C35C2F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             </w:t>
      </w:r>
      <w:proofErr w:type="spellStart"/>
      <w:r w:rsidRPr="00C35C2F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Pr="00C35C2F">
        <w:rPr>
          <w:rFonts w:cstheme="minorBidi"/>
          <w:b/>
          <w:bCs/>
          <w:i/>
          <w:iCs/>
          <w:sz w:val="20"/>
          <w:szCs w:val="20"/>
        </w:rPr>
        <w:t xml:space="preserve"> </w:t>
      </w:r>
      <w:proofErr w:type="spellStart"/>
      <w:r w:rsidRPr="00C35C2F">
        <w:rPr>
          <w:rFonts w:cstheme="minorBidi"/>
          <w:b/>
          <w:bCs/>
          <w:i/>
          <w:iCs/>
          <w:sz w:val="20"/>
          <w:szCs w:val="20"/>
        </w:rPr>
        <w:t>fdt_name</w:t>
      </w:r>
      <w:proofErr w:type="spellEnd"/>
      <w:r w:rsidRPr="00C35C2F">
        <w:rPr>
          <w:rFonts w:cstheme="minorBidi"/>
          <w:b/>
          <w:bCs/>
          <w:i/>
          <w:iCs/>
          <w:sz w:val="20"/>
          <w:szCs w:val="20"/>
        </w:rPr>
        <w:t xml:space="preserve"> /boot/armada-3720-SF1p_superSet.dtb</w:t>
      </w:r>
      <w:r w:rsidR="00C52AB2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4ADBF7BB" w14:textId="77777777" w:rsidR="00E8506E" w:rsidRPr="00E8506E" w:rsidRDefault="00E8506E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52AB2" w:rsidRPr="00A33B35" w14:paraId="7901DD3E" w14:textId="77777777" w:rsidTr="009071A1">
        <w:tc>
          <w:tcPr>
            <w:tcW w:w="879" w:type="dxa"/>
          </w:tcPr>
          <w:p w14:paraId="7E955D03" w14:textId="4A17714F" w:rsidR="00C52AB2" w:rsidRPr="00A33B35" w:rsidRDefault="00C52AB2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A33B35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431E35C7" w14:textId="1AF5B339" w:rsidR="00C52AB2" w:rsidRPr="00A33B35" w:rsidRDefault="00A33B35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 xml:space="preserve">In PC, </w:t>
            </w:r>
            <w:r w:rsidR="00E27744">
              <w:rPr>
                <w:b/>
                <w:bCs/>
                <w:i/>
                <w:iCs/>
                <w:sz w:val="24"/>
                <w:szCs w:val="24"/>
              </w:rPr>
              <w:t xml:space="preserve">need </w:t>
            </w:r>
            <w:r>
              <w:rPr>
                <w:b/>
                <w:bCs/>
                <w:i/>
                <w:iCs/>
                <w:sz w:val="24"/>
                <w:szCs w:val="24"/>
              </w:rPr>
              <w:t xml:space="preserve">4x </w:t>
            </w:r>
            <w:r w:rsidR="00C52AB2" w:rsidRPr="00A33B35">
              <w:rPr>
                <w:b/>
                <w:bCs/>
                <w:i/>
                <w:iCs/>
                <w:sz w:val="24"/>
                <w:szCs w:val="24"/>
              </w:rPr>
              <w:t xml:space="preserve">Mac </w:t>
            </w:r>
            <w:r w:rsidR="00E27744">
              <w:rPr>
                <w:b/>
                <w:bCs/>
                <w:i/>
                <w:iCs/>
                <w:sz w:val="24"/>
                <w:szCs w:val="24"/>
              </w:rPr>
              <w:t>per product</w:t>
            </w:r>
          </w:p>
        </w:tc>
      </w:tr>
    </w:tbl>
    <w:p w14:paraId="345D7585" w14:textId="007230F5" w:rsidR="001E628E" w:rsidRDefault="001E628E" w:rsidP="00E8506E">
      <w:pPr>
        <w:pStyle w:val="Para"/>
        <w:ind w:left="0" w:right="43" w:firstLine="0"/>
        <w:rPr>
          <w:rFonts w:cstheme="minorBidi"/>
          <w:b/>
          <w:bCs/>
          <w:i/>
          <w:iCs/>
          <w:sz w:val="20"/>
          <w:szCs w:val="20"/>
          <w:rtl/>
        </w:rPr>
      </w:pPr>
    </w:p>
    <w:p w14:paraId="477D7290" w14:textId="0237DD39" w:rsidR="00C52AB2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 xml:space="preserve"> eth1addr </w:t>
      </w:r>
      <w:proofErr w:type="gram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00:51:82:11:22:</w:t>
      </w:r>
      <w:r w:rsidR="001E628E" w:rsidRPr="00C52AB2">
        <w:rPr>
          <w:rFonts w:cstheme="minorBidi"/>
          <w:b/>
          <w:bCs/>
          <w:i/>
          <w:iCs/>
          <w:sz w:val="20"/>
          <w:szCs w:val="20"/>
          <w:highlight w:val="yellow"/>
        </w:rPr>
        <w:t>60</w:t>
      </w:r>
      <w:proofErr w:type="gram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ab/>
      </w:r>
      <w:r>
        <w:rPr>
          <w:rFonts w:cstheme="minorBidi"/>
          <w:b/>
          <w:bCs/>
          <w:i/>
          <w:iCs/>
          <w:sz w:val="20"/>
          <w:szCs w:val="20"/>
        </w:rPr>
        <w:t xml:space="preserve">  </w:t>
      </w:r>
    </w:p>
    <w:p w14:paraId="7549507E" w14:textId="32A0D4EF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1E628E">
        <w:rPr>
          <w:rFonts w:cstheme="minorBidi"/>
          <w:b/>
          <w:bCs/>
          <w:i/>
          <w:iCs/>
          <w:sz w:val="20"/>
          <w:szCs w:val="20"/>
        </w:rPr>
        <w:tab/>
      </w:r>
      <w:r w:rsidRPr="001E628E">
        <w:rPr>
          <w:rFonts w:cstheme="minorBidi"/>
          <w:b/>
          <w:bCs/>
          <w:i/>
          <w:iCs/>
          <w:sz w:val="20"/>
          <w:szCs w:val="20"/>
        </w:rPr>
        <w:tab/>
      </w:r>
      <w:r w:rsidRPr="001E628E">
        <w:rPr>
          <w:rFonts w:cstheme="minorBidi"/>
          <w:b/>
          <w:bCs/>
          <w:i/>
          <w:iCs/>
          <w:sz w:val="20"/>
          <w:szCs w:val="20"/>
        </w:rPr>
        <w:tab/>
      </w:r>
    </w:p>
    <w:p w14:paraId="1CAEAD1A" w14:textId="342E8BE8" w:rsidR="00C52AB2" w:rsidRDefault="00C52AB2" w:rsidP="00C52AB2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 xml:space="preserve"> eth2addr </w:t>
      </w:r>
      <w:proofErr w:type="gram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00:51:82:11:22:</w:t>
      </w:r>
      <w:r w:rsidR="001E628E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6</w:t>
      </w:r>
      <w:r w:rsidR="00E27744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1</w:t>
      </w:r>
      <w:proofErr w:type="gramEnd"/>
      <w:r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8A1DBCD" w14:textId="74338AB8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7C5AE358" w14:textId="78B9FF99" w:rsidR="00C52AB2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 xml:space="preserve"> eth3addr </w:t>
      </w:r>
      <w:proofErr w:type="gram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00:51:82:11:22:</w:t>
      </w:r>
      <w:r w:rsidR="001E628E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6</w:t>
      </w:r>
      <w:r w:rsidR="00E27744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2</w:t>
      </w:r>
      <w:proofErr w:type="gramEnd"/>
      <w:r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479FBDA" w14:textId="45D0B063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5E408E90" w14:textId="128F89E5" w:rsidR="00C52AB2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lastRenderedPageBreak/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 xml:space="preserve"> eth4addr </w:t>
      </w:r>
      <w:proofErr w:type="gram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00:51:82:11:22:</w:t>
      </w:r>
      <w:r w:rsidR="001E628E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6</w:t>
      </w:r>
      <w:r w:rsidR="00E27744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3</w:t>
      </w:r>
      <w:proofErr w:type="gramEnd"/>
      <w:r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26BF8C66" w14:textId="6DAA0DE4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  <w:rtl/>
        </w:rPr>
      </w:pPr>
    </w:p>
    <w:p w14:paraId="363E2468" w14:textId="27A9CCAB" w:rsidR="006A34B1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saveenv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ab/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ab/>
      </w:r>
    </w:p>
    <w:p w14:paraId="7ED64B64" w14:textId="77777777" w:rsidR="006A34B1" w:rsidRPr="006A34B1" w:rsidRDefault="006A34B1" w:rsidP="006A34B1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3E6D7565" w14:textId="5A44B9A5" w:rsidR="006A34B1" w:rsidRDefault="006A34B1" w:rsidP="006A34B1">
      <w:pPr>
        <w:pStyle w:val="Para"/>
        <w:ind w:left="0" w:right="43" w:firstLine="0"/>
        <w:rPr>
          <w:rFonts w:cs="Humnst777 BT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           </w:t>
      </w: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2C426C0D" w14:textId="12D61562" w:rsidR="006A34B1" w:rsidRDefault="006A34B1" w:rsidP="006A34B1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</w:t>
      </w:r>
    </w:p>
    <w:p w14:paraId="6B94C9FB" w14:textId="74AFEF35" w:rsidR="006A34B1" w:rsidRDefault="006A34B1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</w:t>
      </w:r>
      <w:r w:rsidRPr="006A34B1">
        <w:rPr>
          <w:rFonts w:cstheme="minorBidi"/>
          <w:sz w:val="20"/>
          <w:szCs w:val="20"/>
        </w:rPr>
        <w:t>Erasing SPI flash...Writing to SPI flash...done</w:t>
      </w:r>
    </w:p>
    <w:p w14:paraId="7EE6FC97" w14:textId="77777777" w:rsidR="00296609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       </w:t>
      </w:r>
    </w:p>
    <w:p w14:paraId="6A79BCC7" w14:textId="5BF32E8A" w:rsidR="001E628E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       </w:t>
      </w:r>
      <w:r w:rsidR="006A34B1">
        <w:rPr>
          <w:rFonts w:cstheme="minorBidi"/>
          <w:sz w:val="20"/>
          <w:szCs w:val="20"/>
        </w:rPr>
        <w:t xml:space="preserve"> </w:t>
      </w:r>
      <w:r w:rsidR="006A34B1" w:rsidRPr="006A34B1">
        <w:rPr>
          <w:rFonts w:cstheme="minorBidi"/>
          <w:sz w:val="20"/>
          <w:szCs w:val="20"/>
        </w:rPr>
        <w:t>PCPE&gt;&gt;</w:t>
      </w:r>
    </w:p>
    <w:p w14:paraId="1B4D4C96" w14:textId="3DFB9C59" w:rsidR="00296609" w:rsidRPr="00785A25" w:rsidRDefault="00296609" w:rsidP="00296609">
      <w:pPr>
        <w:pStyle w:val="Para"/>
        <w:numPr>
          <w:ilvl w:val="0"/>
          <w:numId w:val="39"/>
        </w:numPr>
        <w:rPr>
          <w:rFonts w:cstheme="minorBidi"/>
          <w:sz w:val="20"/>
          <w:szCs w:val="20"/>
        </w:rPr>
      </w:pPr>
      <w:r w:rsidRPr="00DE5950">
        <w:rPr>
          <w:rFonts w:cstheme="minorBidi"/>
          <w:sz w:val="20"/>
          <w:szCs w:val="20"/>
        </w:rPr>
        <w:t xml:space="preserve">For </w:t>
      </w:r>
      <w:r w:rsidRPr="00DE5950">
        <w:rPr>
          <w:i/>
          <w:iCs/>
          <w:sz w:val="20"/>
          <w:szCs w:val="20"/>
        </w:rPr>
        <w:t>option 4 LAN</w:t>
      </w:r>
    </w:p>
    <w:p w14:paraId="78A9D4AD" w14:textId="2650E297" w:rsidR="00785A25" w:rsidRDefault="00785A25" w:rsidP="00785A25">
      <w:pPr>
        <w:pStyle w:val="Para"/>
        <w:rPr>
          <w:i/>
          <w:iCs/>
          <w:sz w:val="20"/>
          <w:szCs w:val="20"/>
        </w:rPr>
      </w:pPr>
    </w:p>
    <w:p w14:paraId="08118A82" w14:textId="23FB53ED" w:rsidR="00785A25" w:rsidRDefault="00785A25" w:rsidP="00785A25">
      <w:pPr>
        <w:pStyle w:val="Para"/>
        <w:rPr>
          <w:i/>
          <w:iCs/>
          <w:sz w:val="20"/>
          <w:szCs w:val="20"/>
        </w:rPr>
      </w:pPr>
    </w:p>
    <w:p w14:paraId="7BCF7580" w14:textId="77777777" w:rsidR="00785A25" w:rsidRPr="00DE5950" w:rsidRDefault="00785A25" w:rsidP="00785A25">
      <w:pPr>
        <w:pStyle w:val="Para"/>
        <w:rPr>
          <w:rFonts w:cstheme="minorBidi"/>
          <w:sz w:val="20"/>
          <w:szCs w:val="20"/>
        </w:rPr>
      </w:pPr>
    </w:p>
    <w:p w14:paraId="56911E4B" w14:textId="18440E3F" w:rsidR="00296609" w:rsidRPr="00DE5950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</w:p>
    <w:p w14:paraId="7B763A1B" w14:textId="7E10F8D6" w:rsidR="00296609" w:rsidRPr="00785A25" w:rsidRDefault="00296609" w:rsidP="00296609">
      <w:pPr>
        <w:ind w:left="0"/>
        <w:rPr>
          <w:highlight w:val="green"/>
        </w:rPr>
      </w:pPr>
      <w:r w:rsidRPr="00785A25">
        <w:rPr>
          <w:highlight w:val="green"/>
        </w:rPr>
        <w:t>Enter command:</w:t>
      </w:r>
    </w:p>
    <w:p w14:paraId="6C2735DB" w14:textId="01C012BB" w:rsidR="00C44EA0" w:rsidRPr="00785A25" w:rsidRDefault="00C44EA0" w:rsidP="00296609">
      <w:pPr>
        <w:ind w:left="0"/>
        <w:rPr>
          <w:b/>
          <w:bCs/>
          <w:highlight w:val="green"/>
        </w:rPr>
      </w:pPr>
      <w:r w:rsidRPr="00785A25">
        <w:rPr>
          <w:rFonts w:cstheme="minorBidi"/>
          <w:sz w:val="20"/>
          <w:szCs w:val="20"/>
          <w:highlight w:val="green"/>
        </w:rPr>
        <w:t xml:space="preserve">                PCPE</w:t>
      </w:r>
      <w:r w:rsidRPr="00785A25">
        <w:rPr>
          <w:rFonts w:cstheme="minorBidi"/>
          <w:b/>
          <w:bCs/>
          <w:i/>
          <w:iCs/>
          <w:sz w:val="20"/>
          <w:szCs w:val="20"/>
          <w:highlight w:val="green"/>
        </w:rPr>
        <w:t>&gt;&gt;</w:t>
      </w:r>
      <w:proofErr w:type="spellStart"/>
      <w:r w:rsidRPr="00785A25">
        <w:rPr>
          <w:b/>
          <w:bCs/>
          <w:highlight w:val="green"/>
        </w:rPr>
        <w:t>iic</w:t>
      </w:r>
      <w:proofErr w:type="spellEnd"/>
      <w:r w:rsidRPr="00785A25">
        <w:rPr>
          <w:b/>
          <w:bCs/>
          <w:highlight w:val="green"/>
        </w:rPr>
        <w:t xml:space="preserve"> e 52</w:t>
      </w:r>
    </w:p>
    <w:p w14:paraId="01A01B78" w14:textId="6F2A6A51" w:rsidR="00296609" w:rsidRPr="00785A25" w:rsidRDefault="00296609" w:rsidP="00296609">
      <w:pPr>
        <w:ind w:left="0"/>
        <w:rPr>
          <w:b/>
          <w:b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    </w:t>
      </w:r>
      <w:r w:rsidRPr="00785A25">
        <w:rPr>
          <w:rFonts w:cstheme="minorBidi"/>
          <w:sz w:val="20"/>
          <w:szCs w:val="20"/>
          <w:highlight w:val="green"/>
        </w:rPr>
        <w:t>PCPE</w:t>
      </w:r>
      <w:r w:rsidRPr="00785A25">
        <w:rPr>
          <w:rFonts w:cstheme="minorBidi"/>
          <w:b/>
          <w:bCs/>
          <w:i/>
          <w:iCs/>
          <w:sz w:val="20"/>
          <w:szCs w:val="20"/>
          <w:highlight w:val="green"/>
        </w:rPr>
        <w:t>&gt;&gt;</w:t>
      </w:r>
      <w:proofErr w:type="spellStart"/>
      <w:r w:rsidRPr="00785A25">
        <w:rPr>
          <w:b/>
          <w:bCs/>
          <w:i/>
          <w:iCs/>
          <w:highlight w:val="green"/>
        </w:rPr>
        <w:t>iic</w:t>
      </w:r>
      <w:proofErr w:type="spellEnd"/>
      <w:r w:rsidRPr="00785A25">
        <w:rPr>
          <w:b/>
          <w:bCs/>
          <w:i/>
          <w:iCs/>
          <w:highlight w:val="green"/>
        </w:rPr>
        <w:t xml:space="preserve"> </w:t>
      </w:r>
      <w:proofErr w:type="gramStart"/>
      <w:r w:rsidRPr="00785A25">
        <w:rPr>
          <w:b/>
          <w:bCs/>
          <w:i/>
          <w:iCs/>
          <w:highlight w:val="green"/>
        </w:rPr>
        <w:t xml:space="preserve">c  </w:t>
      </w:r>
      <w:r w:rsidR="00BA2FCA" w:rsidRPr="00785A25">
        <w:rPr>
          <w:b/>
          <w:bCs/>
          <w:i/>
          <w:iCs/>
          <w:highlight w:val="green"/>
        </w:rPr>
        <w:t>&lt;</w:t>
      </w:r>
      <w:proofErr w:type="gramEnd"/>
      <w:r w:rsidR="00BA2FCA" w:rsidRPr="00785A25">
        <w:rPr>
          <w:b/>
          <w:bCs/>
          <w:highlight w:val="green"/>
        </w:rPr>
        <w:t>by barcode name&gt; .txt</w:t>
      </w:r>
    </w:p>
    <w:p w14:paraId="493D9E49" w14:textId="77777777" w:rsidR="00BA2FCA" w:rsidRPr="00785A25" w:rsidRDefault="00BA2FCA" w:rsidP="00296609">
      <w:pPr>
        <w:ind w:left="0"/>
        <w:rPr>
          <w:b/>
          <w:bCs/>
          <w:highlight w:val="green"/>
        </w:rPr>
      </w:pPr>
    </w:p>
    <w:p w14:paraId="764A6F3B" w14:textId="77777777" w:rsidR="00296609" w:rsidRPr="00785A25" w:rsidRDefault="00296609" w:rsidP="00296609">
      <w:pPr>
        <w:rPr>
          <w:b/>
          <w:bCs/>
          <w:i/>
          <w:i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 Example:</w:t>
      </w:r>
    </w:p>
    <w:p w14:paraId="209A23D2" w14:textId="5CBC34B7" w:rsidR="00296609" w:rsidRPr="00785A25" w:rsidRDefault="00296609" w:rsidP="00296609">
      <w:pPr>
        <w:rPr>
          <w:b/>
          <w:bCs/>
          <w:i/>
          <w:i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</w:t>
      </w:r>
      <w:proofErr w:type="spellStart"/>
      <w:r w:rsidRPr="00785A25">
        <w:rPr>
          <w:b/>
          <w:bCs/>
          <w:i/>
          <w:iCs/>
          <w:highlight w:val="green"/>
        </w:rPr>
        <w:t>iic</w:t>
      </w:r>
      <w:proofErr w:type="spellEnd"/>
      <w:r w:rsidRPr="00785A25">
        <w:rPr>
          <w:b/>
          <w:bCs/>
          <w:i/>
          <w:iCs/>
          <w:highlight w:val="green"/>
        </w:rPr>
        <w:t xml:space="preserve"> c SF-1PE1DC4U2S2RS.txt</w:t>
      </w:r>
    </w:p>
    <w:p w14:paraId="5D13997E" w14:textId="77777777" w:rsidR="00296609" w:rsidRPr="00785A25" w:rsidRDefault="00296609" w:rsidP="00785A25">
      <w:pPr>
        <w:ind w:left="0"/>
        <w:rPr>
          <w:b/>
          <w:bCs/>
          <w:i/>
          <w:iCs/>
          <w:highlight w:val="green"/>
        </w:rPr>
      </w:pPr>
    </w:p>
    <w:p w14:paraId="236D8290" w14:textId="25C39B1B" w:rsidR="00296609" w:rsidRPr="00785A25" w:rsidRDefault="00296609" w:rsidP="00296609">
      <w:pPr>
        <w:pStyle w:val="Para"/>
        <w:ind w:left="0"/>
        <w:rPr>
          <w:rFonts w:cstheme="minorBidi"/>
          <w:sz w:val="20"/>
          <w:szCs w:val="20"/>
          <w:highlight w:val="green"/>
        </w:rPr>
      </w:pPr>
      <w:r w:rsidRPr="00785A25">
        <w:rPr>
          <w:rFonts w:cstheme="minorBidi"/>
          <w:sz w:val="20"/>
          <w:szCs w:val="20"/>
          <w:highlight w:val="green"/>
        </w:rPr>
        <w:t xml:space="preserve">  MODEM_1_MANUFACTURER=,MODEM_2_MANUFACTURER=,MODEM_1_TYPE=,MODEM_2_TYPE=,MAC_ADDRESS=18:18:18:18:18:AC,MAIN_CARD_HW_VERSION=0.4,SUB_CARD_1_HW_VERSION=,CSL=B,PART_NUMBER=SF-1P/E1/DC/</w:t>
      </w:r>
      <w:r w:rsidRPr="00785A25">
        <w:rPr>
          <w:rFonts w:cstheme="minorBidi"/>
          <w:sz w:val="20"/>
          <w:szCs w:val="20"/>
          <w:highlight w:val="yellow"/>
        </w:rPr>
        <w:t>4U</w:t>
      </w:r>
      <w:r w:rsidRPr="00785A25">
        <w:rPr>
          <w:rFonts w:cstheme="minorBidi"/>
          <w:sz w:val="20"/>
          <w:szCs w:val="20"/>
          <w:highlight w:val="green"/>
        </w:rPr>
        <w:t>2S/2RS,PCB_MAIN_ID=SF-1P.REV0.4I,PCB_SUB_CARD_1_ID=,PS=12V,SD_SLOT=YES,SERIAL_1=RS232,SERIAL_2=RS232,SERIAL_1_CTS_DTR=YES,SERIAL_2_CTS_DTR=YES,RS485_1=,RS485_2=,DRY_CONTACT=2_2,NNI_WAN_1=FIBER,NNI_WAN_2=FIBER,LAN_3_4=,LIST_REF=0.0,END=</w:t>
      </w:r>
    </w:p>
    <w:p w14:paraId="3B368995" w14:textId="77777777" w:rsidR="00296609" w:rsidRPr="00785A25" w:rsidRDefault="00296609" w:rsidP="00296609">
      <w:pPr>
        <w:pStyle w:val="Para"/>
        <w:ind w:left="0"/>
        <w:rPr>
          <w:rFonts w:cstheme="minorBidi"/>
          <w:sz w:val="20"/>
          <w:szCs w:val="20"/>
          <w:highlight w:val="green"/>
        </w:rPr>
      </w:pPr>
    </w:p>
    <w:p w14:paraId="05E3490D" w14:textId="6DA9B782" w:rsidR="00296609" w:rsidRPr="00785A25" w:rsidRDefault="00296609" w:rsidP="00296609">
      <w:pPr>
        <w:pStyle w:val="Para"/>
        <w:numPr>
          <w:ilvl w:val="0"/>
          <w:numId w:val="38"/>
        </w:numPr>
        <w:rPr>
          <w:rFonts w:cstheme="minorBidi"/>
          <w:sz w:val="20"/>
          <w:szCs w:val="20"/>
          <w:highlight w:val="green"/>
        </w:rPr>
      </w:pPr>
      <w:r w:rsidRPr="00785A25">
        <w:rPr>
          <w:rFonts w:cstheme="minorBidi"/>
          <w:sz w:val="20"/>
          <w:szCs w:val="20"/>
          <w:highlight w:val="green"/>
        </w:rPr>
        <w:t xml:space="preserve">For </w:t>
      </w:r>
      <w:r w:rsidRPr="00785A25">
        <w:rPr>
          <w:i/>
          <w:iCs/>
          <w:sz w:val="20"/>
          <w:szCs w:val="20"/>
          <w:highlight w:val="green"/>
        </w:rPr>
        <w:t>option 2 LAN</w:t>
      </w:r>
    </w:p>
    <w:p w14:paraId="22F1E580" w14:textId="34FE147A" w:rsidR="00296609" w:rsidRPr="00785A25" w:rsidRDefault="00296609" w:rsidP="00296609">
      <w:pPr>
        <w:pStyle w:val="Para"/>
        <w:rPr>
          <w:b/>
          <w:bCs/>
          <w:i/>
          <w:iCs/>
          <w:sz w:val="20"/>
          <w:szCs w:val="20"/>
          <w:highlight w:val="green"/>
        </w:rPr>
      </w:pPr>
    </w:p>
    <w:p w14:paraId="4D5CA6E2" w14:textId="77777777" w:rsidR="00296609" w:rsidRPr="00785A25" w:rsidRDefault="00296609" w:rsidP="00296609">
      <w:pPr>
        <w:ind w:left="0"/>
        <w:rPr>
          <w:highlight w:val="green"/>
        </w:rPr>
      </w:pPr>
      <w:r w:rsidRPr="00785A25">
        <w:rPr>
          <w:highlight w:val="green"/>
        </w:rPr>
        <w:t>Enter command:</w:t>
      </w:r>
    </w:p>
    <w:p w14:paraId="767B015E" w14:textId="65EDCEFB" w:rsidR="00296609" w:rsidRPr="00785A25" w:rsidRDefault="00296609" w:rsidP="00296609">
      <w:pPr>
        <w:ind w:left="0"/>
        <w:rPr>
          <w:b/>
          <w:b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    </w:t>
      </w:r>
      <w:r w:rsidRPr="00785A25">
        <w:rPr>
          <w:rFonts w:cstheme="minorBidi"/>
          <w:sz w:val="20"/>
          <w:szCs w:val="20"/>
          <w:highlight w:val="green"/>
        </w:rPr>
        <w:t>PCPE</w:t>
      </w:r>
      <w:r w:rsidRPr="00785A25">
        <w:rPr>
          <w:rFonts w:cstheme="minorBidi"/>
          <w:b/>
          <w:bCs/>
          <w:i/>
          <w:iCs/>
          <w:sz w:val="20"/>
          <w:szCs w:val="20"/>
          <w:highlight w:val="green"/>
        </w:rPr>
        <w:t>&gt;&gt;</w:t>
      </w:r>
      <w:r w:rsidR="00BA2FCA" w:rsidRPr="00785A25">
        <w:rPr>
          <w:b/>
          <w:bCs/>
          <w:i/>
          <w:iCs/>
          <w:highlight w:val="green"/>
        </w:rPr>
        <w:t xml:space="preserve"> </w:t>
      </w:r>
      <w:proofErr w:type="spellStart"/>
      <w:r w:rsidR="00BA2FCA" w:rsidRPr="00785A25">
        <w:rPr>
          <w:b/>
          <w:bCs/>
          <w:i/>
          <w:iCs/>
          <w:highlight w:val="green"/>
        </w:rPr>
        <w:t>iic</w:t>
      </w:r>
      <w:proofErr w:type="spellEnd"/>
      <w:r w:rsidR="00BA2FCA" w:rsidRPr="00785A25">
        <w:rPr>
          <w:b/>
          <w:bCs/>
          <w:i/>
          <w:iCs/>
          <w:highlight w:val="green"/>
        </w:rPr>
        <w:t xml:space="preserve"> </w:t>
      </w:r>
      <w:proofErr w:type="gramStart"/>
      <w:r w:rsidR="00BA2FCA" w:rsidRPr="00785A25">
        <w:rPr>
          <w:b/>
          <w:bCs/>
          <w:i/>
          <w:iCs/>
          <w:highlight w:val="green"/>
        </w:rPr>
        <w:t>c  &lt;</w:t>
      </w:r>
      <w:proofErr w:type="gramEnd"/>
      <w:r w:rsidR="00BA2FCA" w:rsidRPr="00785A25">
        <w:rPr>
          <w:b/>
          <w:bCs/>
          <w:highlight w:val="green"/>
        </w:rPr>
        <w:t>by barcode name&gt; .txt</w:t>
      </w:r>
    </w:p>
    <w:p w14:paraId="67F0681C" w14:textId="77777777" w:rsidR="00296609" w:rsidRPr="00785A25" w:rsidRDefault="00296609" w:rsidP="00296609">
      <w:pPr>
        <w:rPr>
          <w:b/>
          <w:bCs/>
          <w:i/>
          <w:i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 Example:</w:t>
      </w:r>
    </w:p>
    <w:p w14:paraId="0CD6E8D8" w14:textId="3F7969FE" w:rsidR="00296609" w:rsidRPr="00785A25" w:rsidRDefault="00296609" w:rsidP="00296609">
      <w:pPr>
        <w:rPr>
          <w:b/>
          <w:bCs/>
          <w:i/>
          <w:i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</w:t>
      </w:r>
      <w:proofErr w:type="spellStart"/>
      <w:r w:rsidRPr="00785A25">
        <w:rPr>
          <w:b/>
          <w:bCs/>
          <w:i/>
          <w:iCs/>
          <w:highlight w:val="green"/>
        </w:rPr>
        <w:t>iic</w:t>
      </w:r>
      <w:proofErr w:type="spellEnd"/>
      <w:r w:rsidRPr="00785A25">
        <w:rPr>
          <w:b/>
          <w:bCs/>
          <w:i/>
          <w:iCs/>
          <w:highlight w:val="green"/>
        </w:rPr>
        <w:t xml:space="preserve"> c SF-1PE1ACEX2U2RS.txt</w:t>
      </w:r>
    </w:p>
    <w:p w14:paraId="6359D007" w14:textId="77777777" w:rsidR="00296609" w:rsidRPr="00785A25" w:rsidRDefault="00296609" w:rsidP="00BA2FCA">
      <w:pPr>
        <w:ind w:left="0"/>
        <w:rPr>
          <w:b/>
          <w:bCs/>
          <w:i/>
          <w:iCs/>
          <w:highlight w:val="green"/>
        </w:rPr>
      </w:pPr>
    </w:p>
    <w:p w14:paraId="1DCDA837" w14:textId="7C666143" w:rsidR="00296609" w:rsidRDefault="00296609" w:rsidP="00296609">
      <w:pPr>
        <w:pStyle w:val="Para"/>
        <w:ind w:left="0"/>
        <w:rPr>
          <w:rFonts w:cstheme="minorBidi"/>
          <w:sz w:val="20"/>
          <w:szCs w:val="20"/>
        </w:rPr>
      </w:pPr>
      <w:r w:rsidRPr="00785A25">
        <w:rPr>
          <w:rFonts w:cstheme="minorBidi"/>
          <w:sz w:val="20"/>
          <w:szCs w:val="20"/>
          <w:highlight w:val="green"/>
        </w:rPr>
        <w:t xml:space="preserve">  MODEM_1_MANUFACTURER=,MODEM_2_MANUFACTURER=,MODEM_1_TYPE=,MODEM_2_TYPE=,MAC_ADDRESS=18:18:18:18:18:18,MAIN_CARD_HW_VERSION=0.4,SUB_CARD_1_HW_VERSION=,CSL=B,PART_NUMBER=SF-1P/E1/ACEX/</w:t>
      </w:r>
      <w:r w:rsidRPr="00785A25">
        <w:rPr>
          <w:rFonts w:cstheme="minorBidi"/>
          <w:sz w:val="20"/>
          <w:szCs w:val="20"/>
          <w:highlight w:val="yellow"/>
        </w:rPr>
        <w:t>2U</w:t>
      </w:r>
      <w:r w:rsidRPr="00785A25">
        <w:rPr>
          <w:rFonts w:cstheme="minorBidi"/>
          <w:sz w:val="20"/>
          <w:szCs w:val="20"/>
          <w:highlight w:val="green"/>
        </w:rPr>
        <w:t>/2RS,PCB_MAIN_ID=SF-1P.REV0.4I,PCB_SUB_CARD_1_ID=,PS=12V,SD_SLOT=YES,SERIAL_1=RS232,SERIAL_2=RS232,SERIAL_1_CTS_DTR=YES,SERIAL_2_CTS_DTR=YES,RS485_1=,RS485_2=,DRY_CONTACT=2_2,NNI_WAN_1=,NNI_WAN_2=,LAN_3_4=,LIST_REF=0.0,END=</w:t>
      </w:r>
    </w:p>
    <w:p w14:paraId="7B525B66" w14:textId="04DEA9BD" w:rsidR="00296609" w:rsidRDefault="00296609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</w:p>
    <w:p w14:paraId="6D226E0E" w14:textId="5CE50A57" w:rsidR="002A31C8" w:rsidRDefault="002A31C8" w:rsidP="006A34B1">
      <w:pPr>
        <w:pStyle w:val="Para"/>
        <w:rPr>
          <w:rFonts w:cstheme="minorBidi"/>
          <w:sz w:val="20"/>
          <w:szCs w:val="20"/>
        </w:rPr>
      </w:pPr>
    </w:p>
    <w:p w14:paraId="59CAA42A" w14:textId="77777777" w:rsidR="002A31C8" w:rsidRDefault="002A31C8" w:rsidP="006A34B1">
      <w:pPr>
        <w:pStyle w:val="Para"/>
        <w:rPr>
          <w:rFonts w:cstheme="minorBidi"/>
          <w:sz w:val="20"/>
          <w:szCs w:val="20"/>
        </w:rPr>
      </w:pPr>
    </w:p>
    <w:p w14:paraId="2508C0C0" w14:textId="42F8762D" w:rsidR="00296609" w:rsidRDefault="00296609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lastRenderedPageBreak/>
        <w:t xml:space="preserve">       </w:t>
      </w:r>
      <w:r w:rsidRPr="006A34B1">
        <w:rPr>
          <w:rFonts w:cstheme="minorBidi"/>
          <w:sz w:val="20"/>
          <w:szCs w:val="20"/>
        </w:rPr>
        <w:t>PCPE&gt;&gt;</w:t>
      </w:r>
    </w:p>
    <w:p w14:paraId="0A073036" w14:textId="77777777" w:rsidR="006A34B1" w:rsidRPr="006A34B1" w:rsidRDefault="006A34B1" w:rsidP="006A34B1">
      <w:pPr>
        <w:pStyle w:val="Para"/>
        <w:rPr>
          <w:rFonts w:cstheme="minorBidi"/>
          <w:sz w:val="20"/>
          <w:szCs w:val="20"/>
        </w:rPr>
      </w:pPr>
    </w:p>
    <w:p w14:paraId="37780EFB" w14:textId="6EB5A5B5" w:rsidR="006A34B1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 </w:t>
      </w:r>
      <w:r w:rsidR="001E628E" w:rsidRPr="001E628E">
        <w:rPr>
          <w:rFonts w:cstheme="minorBidi"/>
          <w:sz w:val="20"/>
          <w:szCs w:val="20"/>
        </w:rPr>
        <w:t>PCPE&gt;&gt;</w:t>
      </w:r>
      <w:r w:rsidR="00E73590">
        <w:rPr>
          <w:rFonts w:cstheme="minorBidi"/>
          <w:b/>
          <w:bCs/>
          <w:i/>
          <w:iCs/>
          <w:sz w:val="20"/>
          <w:szCs w:val="20"/>
        </w:rPr>
        <w:t xml:space="preserve">run </w:t>
      </w:r>
      <w:proofErr w:type="spellStart"/>
      <w:r w:rsidR="00E73590">
        <w:rPr>
          <w:rFonts w:cstheme="minorBidi"/>
          <w:b/>
          <w:bCs/>
          <w:i/>
          <w:iCs/>
          <w:sz w:val="20"/>
          <w:szCs w:val="20"/>
        </w:rPr>
        <w:t>bootnet</w:t>
      </w:r>
      <w:proofErr w:type="spellEnd"/>
      <w:r w:rsidR="006A34B1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39F172C4" w14:textId="6B905DFC" w:rsidR="003F1FF8" w:rsidRDefault="003F1FF8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</w:t>
      </w:r>
    </w:p>
    <w:p w14:paraId="1C726F15" w14:textId="26DB7DA2" w:rsidR="003F1FF8" w:rsidRDefault="003F1FF8" w:rsidP="006A34B1">
      <w:pPr>
        <w:pStyle w:val="Para"/>
        <w:rPr>
          <w:rFonts w:cs="Humnst777 BT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     </w:t>
      </w: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4D6F72FD" w14:textId="479B2429" w:rsidR="003F1FF8" w:rsidRDefault="003F1FF8" w:rsidP="006A34B1">
      <w:pPr>
        <w:pStyle w:val="Para"/>
        <w:rPr>
          <w:rFonts w:cs="Humnst777 BT"/>
        </w:rPr>
      </w:pPr>
    </w:p>
    <w:p w14:paraId="1DE0EB49" w14:textId="3BEFC2E9" w:rsidR="003F1FF8" w:rsidRDefault="003F1FF8" w:rsidP="003F1FF8">
      <w:pPr>
        <w:pStyle w:val="Para"/>
        <w:rPr>
          <w:rFonts w:cs="Humnst777 BT"/>
        </w:rPr>
      </w:pPr>
      <w:r>
        <w:rPr>
          <w:rFonts w:cs="Humnst777 BT"/>
        </w:rPr>
        <w:t xml:space="preserve">      </w:t>
      </w:r>
      <w:r w:rsidRPr="003F1FF8">
        <w:rPr>
          <w:rFonts w:cs="Humnst777 BT"/>
        </w:rPr>
        <w:t xml:space="preserve"> </w:t>
      </w:r>
      <w:proofErr w:type="gramStart"/>
      <w:r w:rsidRPr="003F1FF8">
        <w:rPr>
          <w:rFonts w:cs="Humnst777 BT"/>
        </w:rPr>
        <w:t>[  373.381241</w:t>
      </w:r>
      <w:proofErr w:type="gramEnd"/>
      <w:r w:rsidRPr="003F1FF8">
        <w:rPr>
          <w:rFonts w:cs="Humnst777 BT"/>
        </w:rPr>
        <w:t xml:space="preserve">] </w:t>
      </w:r>
      <w:proofErr w:type="spellStart"/>
      <w:r w:rsidRPr="003F1FF8">
        <w:rPr>
          <w:rFonts w:cs="Humnst777 BT"/>
        </w:rPr>
        <w:t>kvm</w:t>
      </w:r>
      <w:proofErr w:type="spellEnd"/>
      <w:r w:rsidRPr="003F1FF8">
        <w:rPr>
          <w:rFonts w:cs="Humnst777 BT"/>
        </w:rPr>
        <w:t>: exiting hardware virtualization</w:t>
      </w:r>
    </w:p>
    <w:p w14:paraId="781529CD" w14:textId="77777777" w:rsidR="003F1FF8" w:rsidRPr="003F1FF8" w:rsidRDefault="003F1FF8" w:rsidP="003F1FF8">
      <w:pPr>
        <w:pStyle w:val="Para"/>
        <w:rPr>
          <w:rFonts w:cs="Humnst777 BT"/>
        </w:rPr>
      </w:pPr>
    </w:p>
    <w:p w14:paraId="58AF0C6F" w14:textId="6ED18A09" w:rsidR="003F1FF8" w:rsidRDefault="003F1FF8" w:rsidP="003F1FF8">
      <w:pPr>
        <w:pStyle w:val="Para"/>
        <w:rPr>
          <w:rFonts w:cs="Humnst777 BT"/>
        </w:rPr>
      </w:pPr>
      <w:r>
        <w:rPr>
          <w:rFonts w:cs="Humnst777 BT"/>
        </w:rPr>
        <w:t xml:space="preserve">       </w:t>
      </w:r>
      <w:proofErr w:type="gramStart"/>
      <w:r w:rsidRPr="003F1FF8">
        <w:rPr>
          <w:rFonts w:cs="Humnst777 BT"/>
        </w:rPr>
        <w:t>[  373.404</w:t>
      </w:r>
      <w:proofErr w:type="gramEnd"/>
      <w:r w:rsidRPr="003F1FF8">
        <w:rPr>
          <w:rFonts w:cs="Humnst777 BT"/>
        </w:rPr>
        <w:t>&gt;</w:t>
      </w:r>
      <w:r>
        <w:rPr>
          <w:rFonts w:cs="Humnst777 BT"/>
        </w:rPr>
        <w:t xml:space="preserve"> </w:t>
      </w:r>
    </w:p>
    <w:p w14:paraId="77A97B65" w14:textId="77777777" w:rsidR="003F1FF8" w:rsidRDefault="003F1FF8" w:rsidP="003F1FF8">
      <w:pPr>
        <w:pStyle w:val="Para"/>
        <w:rPr>
          <w:rFonts w:cs="Humnst777 BT"/>
        </w:rPr>
      </w:pPr>
    </w:p>
    <w:p w14:paraId="1639820F" w14:textId="32DD4CA1" w:rsidR="003F1FF8" w:rsidRDefault="003F1FF8" w:rsidP="003F1FF8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   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44BCAFC6" w14:textId="77777777" w:rsidR="003F1FF8" w:rsidRPr="003F1FF8" w:rsidRDefault="003F1FF8" w:rsidP="003F1FF8">
      <w:pPr>
        <w:pStyle w:val="Para"/>
        <w:rPr>
          <w:rFonts w:cs="Humnst777 BT"/>
        </w:rPr>
      </w:pPr>
    </w:p>
    <w:p w14:paraId="704A12EC" w14:textId="77777777" w:rsidR="003F1FF8" w:rsidRPr="00C2186D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</w:t>
      </w:r>
    </w:p>
    <w:p w14:paraId="64C4CBC3" w14:textId="77777777" w:rsidR="003F1FF8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E</w:t>
      </w:r>
    </w:p>
    <w:p w14:paraId="6CC9E48F" w14:textId="77777777" w:rsidR="003F1FF8" w:rsidRPr="00C2186D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852314C" w14:textId="77777777" w:rsidR="003F1FF8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</w:rPr>
      </w:pPr>
      <w:r>
        <w:rPr>
          <w:rFonts w:cs="Humnst777 BT"/>
          <w:sz w:val="20"/>
          <w:szCs w:val="20"/>
        </w:rPr>
        <w:t xml:space="preserve">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Pr="001E628E">
        <w:rPr>
          <w:rFonts w:cs="Humnst777 BT"/>
          <w:sz w:val="20"/>
          <w:szCs w:val="20"/>
        </w:rPr>
        <w:t>Write the letter X</w:t>
      </w:r>
      <w:r>
        <w:rPr>
          <w:rFonts w:cs="Humnst777 BT"/>
          <w:sz w:val="20"/>
          <w:szCs w:val="20"/>
        </w:rPr>
        <w:t xml:space="preserve">  </w:t>
      </w:r>
      <w:r>
        <w:rPr>
          <w:rFonts w:cs="Humnst777 BT" w:hint="cs"/>
          <w:sz w:val="20"/>
          <w:szCs w:val="20"/>
          <w:rtl/>
        </w:rPr>
        <w:t xml:space="preserve"> </w:t>
      </w:r>
      <w:r>
        <w:rPr>
          <w:rFonts w:cs="Humnst777 BT"/>
          <w:sz w:val="20"/>
          <w:szCs w:val="20"/>
        </w:rPr>
        <w:t xml:space="preserve"> </w:t>
      </w:r>
      <w:r w:rsidRPr="0093102A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93102A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93102A">
        <w:rPr>
          <w:rFonts w:ascii="Tahoma" w:hAnsi="Tahoma" w:cs="Tahoma"/>
          <w:color w:val="333333"/>
          <w:shd w:val="clear" w:color="auto" w:fill="FFFFFF"/>
        </w:rPr>
        <w:t>"</w:t>
      </w:r>
    </w:p>
    <w:p w14:paraId="2439E117" w14:textId="77777777" w:rsidR="003F1FF8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5B7CF6D6" w14:textId="0BFF7668" w:rsidR="003F1FF8" w:rsidRPr="001E628E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1E628E">
        <w:rPr>
          <w:rFonts w:cstheme="minorBidi"/>
          <w:color w:val="FF0000"/>
          <w:sz w:val="20"/>
          <w:szCs w:val="20"/>
        </w:rPr>
        <w:t xml:space="preserve">Sometimes you </w:t>
      </w:r>
      <w:r w:rsidR="00E27744">
        <w:rPr>
          <w:rFonts w:cstheme="minorBidi"/>
          <w:color w:val="FF0000"/>
          <w:sz w:val="20"/>
          <w:szCs w:val="20"/>
        </w:rPr>
        <w:t>need</w:t>
      </w:r>
      <w:r w:rsidRPr="001E628E">
        <w:rPr>
          <w:rFonts w:cstheme="minorBidi"/>
          <w:color w:val="FF0000"/>
          <w:sz w:val="20"/>
          <w:szCs w:val="20"/>
        </w:rPr>
        <w:t xml:space="preserve"> to write the letter </w:t>
      </w:r>
      <w:r>
        <w:rPr>
          <w:rFonts w:cstheme="minorBidi"/>
          <w:color w:val="FF0000"/>
          <w:sz w:val="20"/>
          <w:szCs w:val="20"/>
        </w:rPr>
        <w:t>X</w:t>
      </w:r>
      <w:r w:rsidRPr="001E628E">
        <w:rPr>
          <w:rFonts w:cstheme="minorBidi"/>
          <w:color w:val="FF0000"/>
          <w:sz w:val="20"/>
          <w:szCs w:val="20"/>
        </w:rPr>
        <w:t xml:space="preserve"> </w:t>
      </w:r>
      <w:proofErr w:type="gramStart"/>
      <w:r w:rsidRPr="001E628E">
        <w:rPr>
          <w:rFonts w:cstheme="minorBidi"/>
          <w:color w:val="FF0000"/>
          <w:sz w:val="20"/>
          <w:szCs w:val="20"/>
        </w:rPr>
        <w:t>again</w:t>
      </w:r>
      <w:proofErr w:type="gramEnd"/>
    </w:p>
    <w:p w14:paraId="64165485" w14:textId="77777777" w:rsidR="003F1FF8" w:rsidRPr="001E628E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47B557EB" w14:textId="77777777" w:rsidR="003F1FF8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/>
          <w:color w:val="FF0000"/>
          <w:sz w:val="20"/>
          <w:szCs w:val="20"/>
        </w:rPr>
        <w:t xml:space="preserve">        </w:t>
      </w:r>
      <w:r w:rsidRPr="001E628E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1E628E">
        <w:rPr>
          <w:rFonts w:cstheme="minorBidi"/>
          <w:color w:val="FF0000"/>
          <w:sz w:val="20"/>
          <w:szCs w:val="20"/>
        </w:rPr>
        <w:t>To begin deploying the software</w:t>
      </w:r>
    </w:p>
    <w:p w14:paraId="12FAB7E7" w14:textId="77777777" w:rsidR="003F1FF8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03F13373" w14:textId="56BA064F" w:rsidR="00A32FB3" w:rsidRDefault="003F1FF8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color w:val="FF0000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Pr="001E628E">
        <w:rPr>
          <w:rFonts w:cs="Humnst777 BT"/>
          <w:sz w:val="20"/>
          <w:szCs w:val="20"/>
        </w:rPr>
        <w:t>Write the letter X</w:t>
      </w:r>
      <w:r>
        <w:rPr>
          <w:rFonts w:cs="Humnst777 BT"/>
          <w:sz w:val="20"/>
          <w:szCs w:val="20"/>
        </w:rPr>
        <w:t xml:space="preserve">  </w:t>
      </w:r>
      <w:r>
        <w:rPr>
          <w:rFonts w:cs="Humnst777 BT" w:hint="cs"/>
          <w:sz w:val="20"/>
          <w:szCs w:val="20"/>
          <w:rtl/>
        </w:rPr>
        <w:t xml:space="preserve"> </w:t>
      </w:r>
      <w:r>
        <w:rPr>
          <w:rFonts w:cs="Humnst777 BT"/>
          <w:sz w:val="20"/>
          <w:szCs w:val="20"/>
        </w:rPr>
        <w:t xml:space="preserve"> </w:t>
      </w:r>
      <w:r w:rsidRPr="0093102A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93102A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93102A">
        <w:rPr>
          <w:rFonts w:ascii="Tahoma" w:hAnsi="Tahoma" w:cs="Tahoma"/>
          <w:color w:val="333333"/>
          <w:shd w:val="clear" w:color="auto" w:fill="FFFFFF"/>
        </w:rPr>
        <w:t>"</w:t>
      </w:r>
    </w:p>
    <w:p w14:paraId="3990EDAD" w14:textId="77777777" w:rsidR="00133F50" w:rsidRPr="00133F50" w:rsidRDefault="00133F50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2B6EB3E2" w14:textId="47750A91" w:rsidR="003F1FF8" w:rsidRDefault="006A34B1" w:rsidP="00E8506E">
      <w:pPr>
        <w:pStyle w:val="Para"/>
        <w:ind w:right="43"/>
        <w:rPr>
          <w:rFonts w:cs="Humnst777 BT"/>
          <w:rtl/>
        </w:rPr>
      </w:pPr>
      <w:r>
        <w:rPr>
          <w:rFonts w:cs="Humnst777 BT"/>
        </w:rPr>
        <w:t xml:space="preserve">    </w:t>
      </w:r>
      <w:r w:rsidR="00133F50">
        <w:rPr>
          <w:rFonts w:cs="Humnst777 BT"/>
        </w:rPr>
        <w:t xml:space="preserve">     </w:t>
      </w:r>
      <w:r>
        <w:rPr>
          <w:rFonts w:cs="Humnst777 BT"/>
        </w:rPr>
        <w:t xml:space="preserve"> </w:t>
      </w: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4679EDDE" w14:textId="5C9CAEC3" w:rsidR="003F1FF8" w:rsidRDefault="003F1FF8" w:rsidP="00CB61AF">
      <w:pPr>
        <w:pStyle w:val="Para"/>
        <w:ind w:right="43"/>
        <w:rPr>
          <w:rFonts w:cs="Humnst777 BT"/>
        </w:rPr>
      </w:pPr>
      <w:r>
        <w:rPr>
          <w:rFonts w:cs="Humnst777 BT"/>
        </w:rPr>
        <w:t xml:space="preserve">     </w:t>
      </w:r>
      <w:r w:rsidR="00133F50">
        <w:rPr>
          <w:rFonts w:cs="Humnst777 BT"/>
        </w:rPr>
        <w:t xml:space="preserve">     </w:t>
      </w:r>
      <w:r w:rsidRPr="003F1FF8">
        <w:rPr>
          <w:rFonts w:cs="Humnst777 BT"/>
        </w:rPr>
        <w:t>user&gt;</w:t>
      </w:r>
      <w:proofErr w:type="spellStart"/>
      <w:r w:rsidRPr="00133F50">
        <w:rPr>
          <w:rFonts w:cs="Humnst777 BT"/>
          <w:b/>
          <w:bCs/>
          <w:i/>
          <w:iCs/>
        </w:rPr>
        <w:t>su</w:t>
      </w:r>
      <w:proofErr w:type="spellEnd"/>
      <w:r w:rsidRPr="00133F50">
        <w:rPr>
          <w:rFonts w:cs="Humnst777 BT"/>
          <w:b/>
          <w:bCs/>
          <w:i/>
          <w:iCs/>
        </w:rPr>
        <w:t xml:space="preserve"> </w:t>
      </w:r>
      <w:r>
        <w:rPr>
          <w:rFonts w:cs="Humnst777 BT"/>
        </w:rPr>
        <w:t xml:space="preserve">   </w:t>
      </w:r>
    </w:p>
    <w:p w14:paraId="34D70791" w14:textId="63121323" w:rsidR="003F1FF8" w:rsidRPr="00E8506E" w:rsidRDefault="003F1FF8" w:rsidP="00E8506E">
      <w:pPr>
        <w:pStyle w:val="Para"/>
        <w:ind w:right="43"/>
        <w:rPr>
          <w:rFonts w:cs="Humnst777 BT"/>
          <w:i/>
          <w:iCs/>
        </w:rPr>
      </w:pPr>
      <w:r>
        <w:rPr>
          <w:rFonts w:cs="Humnst777 BT"/>
        </w:rPr>
        <w:t xml:space="preserve">    </w:t>
      </w:r>
      <w:r w:rsidR="00133F50">
        <w:rPr>
          <w:rFonts w:cs="Humnst777 BT"/>
        </w:rPr>
        <w:t xml:space="preserve">     </w:t>
      </w:r>
      <w:r>
        <w:rPr>
          <w:rFonts w:cs="Humnst777 BT"/>
        </w:rPr>
        <w:t xml:space="preserve"> </w:t>
      </w:r>
      <w:r w:rsidRPr="003F1FF8">
        <w:rPr>
          <w:rFonts w:cs="Humnst777 BT"/>
        </w:rPr>
        <w:t>password&gt;</w:t>
      </w:r>
      <w:r w:rsidRPr="00133F50">
        <w:rPr>
          <w:rFonts w:cs="Humnst777 BT"/>
          <w:b/>
          <w:bCs/>
          <w:i/>
          <w:iCs/>
        </w:rPr>
        <w:t>1234</w:t>
      </w:r>
      <w:r w:rsidR="0056395A">
        <w:rPr>
          <w:rFonts w:cs="Humnst777 BT"/>
          <w:b/>
          <w:bCs/>
          <w:i/>
          <w:iCs/>
        </w:rPr>
        <w:t xml:space="preserve">    </w:t>
      </w:r>
    </w:p>
    <w:p w14:paraId="121E3557" w14:textId="73BBADCD" w:rsidR="00133F50" w:rsidRDefault="003F1FF8" w:rsidP="00E8506E">
      <w:pPr>
        <w:pStyle w:val="Para"/>
        <w:ind w:right="43"/>
        <w:rPr>
          <w:rFonts w:cs="Humnst777 BT"/>
        </w:rPr>
      </w:pPr>
      <w:r>
        <w:rPr>
          <w:rFonts w:cs="Humnst777 BT"/>
        </w:rPr>
        <w:t xml:space="preserve">   </w:t>
      </w:r>
      <w:r w:rsidR="00133F50">
        <w:rPr>
          <w:rFonts w:cs="Humnst777 BT"/>
        </w:rPr>
        <w:t xml:space="preserve">      </w:t>
      </w:r>
      <w:r>
        <w:rPr>
          <w:rFonts w:cs="Humnst777 BT"/>
        </w:rPr>
        <w:t xml:space="preserve">  </w:t>
      </w:r>
      <w:r w:rsidR="00C35C2F">
        <w:rPr>
          <w:rFonts w:cs="Humnst777 BT"/>
        </w:rPr>
        <w:t>SF</w:t>
      </w:r>
      <w:r w:rsidRPr="003F1FF8">
        <w:rPr>
          <w:rFonts w:cs="Humnst777 BT"/>
        </w:rPr>
        <w:t>-1p#</w:t>
      </w:r>
    </w:p>
    <w:p w14:paraId="6AC3B417" w14:textId="471A34BB" w:rsidR="00133F50" w:rsidRPr="009071A1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9071A1">
        <w:rPr>
          <w:rFonts w:ascii="Tahoma" w:hAnsi="Tahoma" w:cs="Tahoma"/>
          <w:color w:val="333333"/>
          <w:shd w:val="clear" w:color="auto" w:fill="FFFFFF"/>
        </w:rPr>
        <w:t xml:space="preserve">Power off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9071A1">
        <w:rPr>
          <w:rFonts w:ascii="Tahoma" w:hAnsi="Tahoma" w:cs="Tahoma"/>
          <w:color w:val="333333"/>
          <w:shd w:val="clear" w:color="auto" w:fill="FFFFFF"/>
        </w:rPr>
        <w:t xml:space="preserve">-1P board. </w:t>
      </w:r>
    </w:p>
    <w:p w14:paraId="60B19D14" w14:textId="6889BDC0" w:rsidR="00133F50" w:rsidRPr="00E27744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27744">
        <w:rPr>
          <w:rFonts w:ascii="Tahoma" w:hAnsi="Tahoma" w:cs="Tahoma"/>
          <w:color w:val="333333"/>
          <w:shd w:val="clear" w:color="auto" w:fill="FFFFFF"/>
        </w:rPr>
        <w:t xml:space="preserve">Change </w:t>
      </w:r>
      <w:r w:rsidR="00E27744">
        <w:rPr>
          <w:rFonts w:ascii="Tahoma" w:hAnsi="Tahoma" w:cs="Tahoma"/>
          <w:color w:val="333333"/>
          <w:shd w:val="clear" w:color="auto" w:fill="FFFFFF"/>
        </w:rPr>
        <w:t>J</w:t>
      </w:r>
      <w:r w:rsidRPr="00E27744">
        <w:rPr>
          <w:rFonts w:ascii="Tahoma" w:hAnsi="Tahoma" w:cs="Tahoma"/>
          <w:color w:val="333333"/>
          <w:shd w:val="clear" w:color="auto" w:fill="FFFFFF"/>
        </w:rPr>
        <w:t>umpers as follow</w:t>
      </w:r>
      <w:r w:rsidR="00E27744">
        <w:rPr>
          <w:rFonts w:ascii="Tahoma" w:hAnsi="Tahoma" w:cs="Tahoma"/>
          <w:color w:val="333333"/>
          <w:shd w:val="clear" w:color="auto" w:fill="FFFFFF"/>
        </w:rPr>
        <w:t xml:space="preserve"> for normal mode</w:t>
      </w:r>
      <w:r w:rsidRPr="00E27744">
        <w:rPr>
          <w:rFonts w:ascii="Tahoma" w:hAnsi="Tahoma" w:cs="Tahoma"/>
          <w:color w:val="333333"/>
          <w:shd w:val="clear" w:color="auto" w:fill="FFFFFF"/>
        </w:rPr>
        <w:t>:</w:t>
      </w:r>
    </w:p>
    <w:p w14:paraId="06C66762" w14:textId="0C02F1A2" w:rsidR="00133F50" w:rsidRDefault="00133F50" w:rsidP="00B24B51">
      <w:pPr>
        <w:shd w:val="clear" w:color="auto" w:fill="FFFFFF"/>
        <w:ind w:left="0"/>
        <w:jc w:val="center"/>
        <w:rPr>
          <w:rFonts w:ascii="Tahoma" w:hAnsi="Tahoma" w:cs="Tahoma"/>
          <w:color w:val="333333"/>
        </w:rPr>
      </w:pPr>
      <w:r>
        <w:rPr>
          <w:noProof/>
        </w:rPr>
        <w:drawing>
          <wp:inline distT="0" distB="0" distL="0" distR="0" wp14:anchorId="115033E6" wp14:editId="65423E58">
            <wp:extent cx="1203960" cy="978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950" cy="99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E219" w14:textId="41AB3222" w:rsidR="00B24B51" w:rsidRPr="009071A1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9071A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9071A1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9071A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9071A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72D93AD" w14:textId="7D4F3F9D" w:rsidR="00B24B51" w:rsidRPr="00B24B51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B24B5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5FA887E5" w14:textId="6ACB05C7" w:rsidR="00B24B51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 </w:t>
      </w:r>
      <w:r w:rsidR="00C3594B">
        <w:rPr>
          <w:rFonts w:cs="Humnst777 BT"/>
        </w:rPr>
        <w:t xml:space="preserve">        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C027FA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C649A8">
        <w:rPr>
          <w:rFonts w:cs="Humnst777 BT"/>
        </w:rPr>
        <w:t>and</w:t>
      </w:r>
      <w:r w:rsidRPr="001E628E">
        <w:rPr>
          <w:rFonts w:cs="Humnst777 BT"/>
        </w:rPr>
        <w:t xml:space="preserve"> press 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proofErr w:type="gramStart"/>
      <w:r w:rsidRPr="0093102A">
        <w:rPr>
          <w:rFonts w:ascii="Tahoma" w:hAnsi="Tahoma" w:cs="Tahoma"/>
          <w:color w:val="333333"/>
          <w:shd w:val="clear" w:color="auto" w:fill="FFFFFF"/>
        </w:rPr>
        <w:t>Enter"</w:t>
      </w:r>
      <w:proofErr w:type="gramEnd"/>
      <w:r>
        <w:rPr>
          <w:rFonts w:cstheme="minorBidi"/>
          <w:sz w:val="20"/>
          <w:szCs w:val="20"/>
        </w:rPr>
        <w:t xml:space="preserve">      </w:t>
      </w:r>
    </w:p>
    <w:p w14:paraId="69A45B51" w14:textId="5E362EA6" w:rsidR="00B24B51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2D28B1B3" w14:textId="43C68014" w:rsidR="003D3701" w:rsidRPr="006435D0" w:rsidRDefault="00B24B51" w:rsidP="006435D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</w:t>
      </w:r>
      <w:r w:rsidR="00C3594B">
        <w:rPr>
          <w:rFonts w:cstheme="minorBidi"/>
          <w:sz w:val="20"/>
          <w:szCs w:val="20"/>
        </w:rPr>
        <w:t xml:space="preserve">        </w:t>
      </w:r>
      <w:r>
        <w:rPr>
          <w:rFonts w:cstheme="minorBidi"/>
          <w:sz w:val="20"/>
          <w:szCs w:val="20"/>
        </w:rPr>
        <w:t xml:space="preserve">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529EF2EC" w14:textId="4ACEFD68" w:rsidR="00D26AC3" w:rsidRPr="00595ED6" w:rsidRDefault="00D26AC3" w:rsidP="00595ED6">
      <w:pPr>
        <w:pStyle w:val="Heading1"/>
        <w:ind w:left="450" w:hanging="360"/>
      </w:pPr>
      <w:bookmarkStart w:id="22" w:name="_Toc94452508"/>
      <w:r w:rsidRPr="00595ED6">
        <w:t>Visual Inspection</w:t>
      </w:r>
      <w:bookmarkEnd w:id="18"/>
      <w:bookmarkEnd w:id="19"/>
      <w:bookmarkEnd w:id="22"/>
      <w:r w:rsidRPr="00595ED6">
        <w:t xml:space="preserve"> </w:t>
      </w:r>
    </w:p>
    <w:p w14:paraId="73340377" w14:textId="344EF45A" w:rsidR="00272E24" w:rsidRPr="00272E24" w:rsidRDefault="00272E24" w:rsidP="00272E24">
      <w:pPr>
        <w:pStyle w:val="Para"/>
        <w:numPr>
          <w:ilvl w:val="0"/>
          <w:numId w:val="6"/>
        </w:numPr>
      </w:pPr>
      <w:r w:rsidRPr="00272E24">
        <w:t>As specified in the GFTI.</w:t>
      </w:r>
    </w:p>
    <w:p w14:paraId="36DA3488" w14:textId="540101B8" w:rsidR="00A92D17" w:rsidRDefault="00A92D17" w:rsidP="00346DD9">
      <w:pPr>
        <w:pStyle w:val="Para"/>
        <w:numPr>
          <w:ilvl w:val="0"/>
          <w:numId w:val="6"/>
        </w:numPr>
      </w:pPr>
      <w:r w:rsidRPr="00757B4E">
        <w:t xml:space="preserve">Confirm there is a </w:t>
      </w:r>
      <w:proofErr w:type="spellStart"/>
      <w:r w:rsidR="00346DD9">
        <w:t>Quectel</w:t>
      </w:r>
      <w:proofErr w:type="spellEnd"/>
      <w:r w:rsidR="00346DD9">
        <w:t xml:space="preserve"> </w:t>
      </w:r>
      <w:r w:rsidRPr="00757B4E">
        <w:t>cellular modem a</w:t>
      </w:r>
      <w:r w:rsidR="00AF6345">
        <w:t>ccording to the ordering option L1,</w:t>
      </w:r>
      <w:r w:rsidR="008E02D5">
        <w:t xml:space="preserve"> </w:t>
      </w:r>
      <w:r w:rsidR="00AF6345">
        <w:t>L2,</w:t>
      </w:r>
      <w:r w:rsidR="008E02D5">
        <w:t xml:space="preserve"> </w:t>
      </w:r>
      <w:r w:rsidR="00AF6345">
        <w:t>L3</w:t>
      </w:r>
      <w:r w:rsidR="00346DD9">
        <w:t>,</w:t>
      </w:r>
      <w:r w:rsidR="00595ED6">
        <w:t xml:space="preserve"> </w:t>
      </w:r>
      <w:r w:rsidR="00346DD9">
        <w:t xml:space="preserve">L4 </w:t>
      </w:r>
      <w:r w:rsidR="00AF6345">
        <w:t>or HSP</w:t>
      </w:r>
      <w:r w:rsidR="005A1526">
        <w:t>.</w:t>
      </w:r>
    </w:p>
    <w:p w14:paraId="6C1E155A" w14:textId="0A2518E0" w:rsidR="00A92D17" w:rsidRDefault="00A92D17" w:rsidP="00D40AA1">
      <w:pPr>
        <w:pStyle w:val="Para"/>
        <w:numPr>
          <w:ilvl w:val="0"/>
          <w:numId w:val="6"/>
        </w:numPr>
      </w:pPr>
      <w:r w:rsidRPr="00757B4E">
        <w:lastRenderedPageBreak/>
        <w:t xml:space="preserve">Make sure the </w:t>
      </w:r>
      <w:r w:rsidR="00566976" w:rsidRPr="00757B4E">
        <w:t xml:space="preserve">mini - coax cables </w:t>
      </w:r>
      <w:proofErr w:type="gramStart"/>
      <w:r w:rsidR="00566976">
        <w:t>U.FL</w:t>
      </w:r>
      <w:proofErr w:type="gramEnd"/>
      <w:r w:rsidR="00566976">
        <w:t xml:space="preserve">-to-SMA </w:t>
      </w:r>
      <w:r w:rsidR="00566976" w:rsidRPr="00757B4E">
        <w:t xml:space="preserve">are </w:t>
      </w:r>
      <w:r w:rsidR="00566976">
        <w:t>attached to corresponding RF connectors on cellular modem:</w:t>
      </w:r>
      <w:r w:rsidRPr="00757B4E">
        <w:t xml:space="preserve"> </w:t>
      </w:r>
    </w:p>
    <w:p w14:paraId="7700D31F" w14:textId="7AFE46A2" w:rsidR="003477F4" w:rsidRDefault="00CB475C" w:rsidP="00424416">
      <w:pPr>
        <w:pStyle w:val="Para"/>
        <w:numPr>
          <w:ilvl w:val="0"/>
          <w:numId w:val="7"/>
        </w:numPr>
      </w:pPr>
      <w:r w:rsidRPr="00757B4E">
        <w:t xml:space="preserve">For LTE </w:t>
      </w:r>
      <w:r>
        <w:t xml:space="preserve">modems L1, L2, L3 and L4, </w:t>
      </w:r>
      <w:bookmarkStart w:id="23" w:name="_Hlk66025313"/>
      <w:r>
        <w:t xml:space="preserve">LTE </w:t>
      </w:r>
      <w:r w:rsidR="00A92D17" w:rsidRPr="00757B4E">
        <w:t xml:space="preserve">MAIN </w:t>
      </w:r>
      <w:bookmarkEnd w:id="23"/>
      <w:r>
        <w:t>and LTE AUX are</w:t>
      </w:r>
      <w:r w:rsidR="00286490">
        <w:t xml:space="preserve"> </w:t>
      </w:r>
      <w:r w:rsidR="00566976">
        <w:t>connect</w:t>
      </w:r>
      <w:r>
        <w:t>ed</w:t>
      </w:r>
      <w:r w:rsidR="00566976">
        <w:t xml:space="preserve"> on </w:t>
      </w:r>
      <w:r w:rsidR="00346DD9">
        <w:t xml:space="preserve">the </w:t>
      </w:r>
      <w:r>
        <w:t>back</w:t>
      </w:r>
      <w:r w:rsidR="00566976">
        <w:t xml:space="preserve"> panel.</w:t>
      </w:r>
    </w:p>
    <w:p w14:paraId="6E7C5A5C" w14:textId="6A6C2322" w:rsidR="00CB475C" w:rsidRDefault="00566976" w:rsidP="00424416">
      <w:pPr>
        <w:pStyle w:val="Para"/>
        <w:numPr>
          <w:ilvl w:val="0"/>
          <w:numId w:val="7"/>
        </w:numPr>
      </w:pPr>
      <w:r>
        <w:t>For HSP modem</w:t>
      </w:r>
      <w:r w:rsidR="00CB475C">
        <w:t>,</w:t>
      </w:r>
      <w:r>
        <w:t xml:space="preserve"> </w:t>
      </w:r>
      <w:r w:rsidR="00CB475C">
        <w:t xml:space="preserve">LTE </w:t>
      </w:r>
      <w:r w:rsidR="00CB475C" w:rsidRPr="00757B4E">
        <w:t xml:space="preserve">MAIN </w:t>
      </w:r>
      <w:r w:rsidR="00CB475C">
        <w:t>is connected on the back panel.</w:t>
      </w:r>
    </w:p>
    <w:p w14:paraId="625802F3" w14:textId="1F36514B" w:rsidR="00346DD9" w:rsidRDefault="00346DD9" w:rsidP="00424416">
      <w:pPr>
        <w:pStyle w:val="Para"/>
        <w:numPr>
          <w:ilvl w:val="0"/>
          <w:numId w:val="7"/>
        </w:numPr>
      </w:pPr>
      <w:r>
        <w:t xml:space="preserve">For GPS </w:t>
      </w:r>
      <w:r w:rsidR="00CB475C">
        <w:t>option, GPS</w:t>
      </w:r>
      <w:r>
        <w:t xml:space="preserve"> is connected </w:t>
      </w:r>
      <w:r w:rsidR="00CB475C">
        <w:t>on the back</w:t>
      </w:r>
      <w:r>
        <w:t xml:space="preserve"> panel.</w:t>
      </w:r>
    </w:p>
    <w:p w14:paraId="01D95AE1" w14:textId="2931B9A2" w:rsidR="00391C94" w:rsidRDefault="00391C94" w:rsidP="00391C94">
      <w:pPr>
        <w:pStyle w:val="Para"/>
        <w:numPr>
          <w:ilvl w:val="0"/>
          <w:numId w:val="6"/>
        </w:numPr>
      </w:pPr>
      <w:r>
        <w:t xml:space="preserve">Verify J18, J19, J20 </w:t>
      </w:r>
      <w:proofErr w:type="gramStart"/>
      <w:r>
        <w:t>assembled</w:t>
      </w:r>
      <w:proofErr w:type="gramEnd"/>
    </w:p>
    <w:p w14:paraId="024F5CA3" w14:textId="77777777" w:rsidR="00391C94" w:rsidRDefault="00391C94" w:rsidP="00391C94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24" w:name="_Toc151974140"/>
      <w:bookmarkStart w:id="25" w:name="_Toc11147842"/>
      <w:bookmarkStart w:id="26" w:name="_Toc76916488"/>
      <w:bookmarkStart w:id="27" w:name="_Toc94452509"/>
      <w:r w:rsidRPr="00C21488">
        <w:rPr>
          <w:rFonts w:cs="Humnst777 BT"/>
        </w:rPr>
        <w:lastRenderedPageBreak/>
        <w:t>Basic Operational Tests (BOT)</w:t>
      </w:r>
      <w:bookmarkEnd w:id="24"/>
      <w:bookmarkEnd w:id="25"/>
      <w:bookmarkEnd w:id="26"/>
      <w:bookmarkEnd w:id="27"/>
    </w:p>
    <w:p w14:paraId="488DA619" w14:textId="52985BC7" w:rsidR="004751E7" w:rsidRDefault="004751E7" w:rsidP="007A36BE">
      <w:pPr>
        <w:pStyle w:val="Heading2"/>
      </w:pPr>
      <w:bookmarkStart w:id="28" w:name="_Toc94452510"/>
      <w:bookmarkStart w:id="29" w:name="_Toc36362364"/>
      <w:bookmarkStart w:id="30" w:name="_Toc11147846"/>
      <w:r>
        <w:t>Automated BOT</w:t>
      </w:r>
      <w:bookmarkEnd w:id="28"/>
    </w:p>
    <w:p w14:paraId="5F267A7C" w14:textId="6235CF6C" w:rsidR="004751E7" w:rsidRDefault="004751E7" w:rsidP="004751E7">
      <w:pPr>
        <w:pStyle w:val="Para"/>
      </w:pPr>
      <w:r>
        <w:t>N/A</w:t>
      </w:r>
    </w:p>
    <w:p w14:paraId="1D11CE3F" w14:textId="48FD9329" w:rsidR="000B25EB" w:rsidRDefault="004751E7" w:rsidP="00557DF8">
      <w:pPr>
        <w:pStyle w:val="Heading2"/>
      </w:pPr>
      <w:bookmarkStart w:id="31" w:name="_Toc364928558"/>
      <w:bookmarkStart w:id="32" w:name="_Toc94452511"/>
      <w:r>
        <w:t>Manual BOT</w:t>
      </w:r>
      <w:bookmarkStart w:id="33" w:name="_Toc36362378"/>
      <w:bookmarkEnd w:id="31"/>
      <w:bookmarkEnd w:id="32"/>
    </w:p>
    <w:p w14:paraId="43037A6A" w14:textId="615730DA" w:rsidR="005462A4" w:rsidRPr="005462A4" w:rsidRDefault="005462A4" w:rsidP="005462A4">
      <w:pPr>
        <w:pStyle w:val="Para"/>
      </w:pPr>
      <w:r>
        <w:t xml:space="preserve">All </w:t>
      </w:r>
      <w:r w:rsidRPr="005462A4">
        <w:rPr>
          <w:highlight w:val="yellow"/>
        </w:rPr>
        <w:t>marked by yellow</w:t>
      </w:r>
      <w:r>
        <w:t xml:space="preserve"> should be </w:t>
      </w:r>
      <w:proofErr w:type="gramStart"/>
      <w:r>
        <w:t>checked</w:t>
      </w:r>
      <w:proofErr w:type="gramEnd"/>
    </w:p>
    <w:p w14:paraId="18868AF6" w14:textId="22157156" w:rsidR="00924A21" w:rsidRPr="00924A21" w:rsidRDefault="00C80ABC" w:rsidP="00924A21">
      <w:pPr>
        <w:pStyle w:val="Heading3"/>
        <w:ind w:left="1260"/>
      </w:pPr>
      <w:r>
        <w:t>USB Tree</w:t>
      </w:r>
      <w:r w:rsidR="00421418">
        <w:t xml:space="preserve"> Test </w:t>
      </w:r>
      <w:r w:rsidR="00421418" w:rsidRPr="00060B52">
        <w:t>(according to option)</w:t>
      </w:r>
      <w:bookmarkEnd w:id="33"/>
    </w:p>
    <w:p w14:paraId="244B9C04" w14:textId="3D162E6D" w:rsidR="00144909" w:rsidRPr="00B24B51" w:rsidRDefault="00144909" w:rsidP="00424416">
      <w:pPr>
        <w:pStyle w:val="ListParagraph"/>
        <w:numPr>
          <w:ilvl w:val="0"/>
          <w:numId w:val="2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B24B5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B24B51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B24B5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B24B5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222F0216" w14:textId="77777777" w:rsidR="00144909" w:rsidRPr="00B24B51" w:rsidRDefault="00144909" w:rsidP="00424416">
      <w:pPr>
        <w:pStyle w:val="ListParagraph"/>
        <w:numPr>
          <w:ilvl w:val="0"/>
          <w:numId w:val="2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B24B5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486A40A1" w14:textId="0E477113" w:rsidR="00557DF8" w:rsidRPr="00DB4DA4" w:rsidRDefault="00144909" w:rsidP="00DB4DA4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</w:t>
      </w:r>
      <w:r w:rsidR="00700F5A">
        <w:rPr>
          <w:rFonts w:cs="Humnst777 BT"/>
        </w:rPr>
        <w:t xml:space="preserve">       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5462A4">
        <w:rPr>
          <w:rFonts w:cstheme="minorBidi"/>
          <w:b/>
          <w:bCs/>
          <w:sz w:val="20"/>
          <w:szCs w:val="20"/>
        </w:rPr>
        <w:t>Hit any key to stop autoboot</w:t>
      </w:r>
      <w:r w:rsidRPr="001E628E">
        <w:rPr>
          <w:rFonts w:cstheme="minorBidi"/>
          <w:b/>
          <w:bCs/>
          <w:sz w:val="20"/>
          <w:szCs w:val="20"/>
        </w:rPr>
        <w:t xml:space="preserve">:  </w:t>
      </w:r>
      <w:proofErr w:type="gramStart"/>
      <w:r w:rsidRPr="001E628E">
        <w:rPr>
          <w:rFonts w:cstheme="minorBidi"/>
          <w:b/>
          <w:bCs/>
          <w:sz w:val="20"/>
          <w:szCs w:val="20"/>
        </w:rPr>
        <w:t>0</w:t>
      </w:r>
      <w:r>
        <w:rPr>
          <w:rFonts w:cstheme="minorBidi"/>
          <w:sz w:val="20"/>
          <w:szCs w:val="20"/>
        </w:rPr>
        <w:t xml:space="preserve"> </w:t>
      </w:r>
      <w:r>
        <w:rPr>
          <w:rFonts w:cs="Humnst777 BT" w:hint="cs"/>
          <w:rtl/>
        </w:rPr>
        <w:t xml:space="preserve"> </w:t>
      </w:r>
      <w:r w:rsidR="00C649A8">
        <w:rPr>
          <w:rFonts w:cs="Humnst777 BT"/>
        </w:rPr>
        <w:t>and</w:t>
      </w:r>
      <w:proofErr w:type="gramEnd"/>
      <w:r w:rsidRPr="001E628E">
        <w:rPr>
          <w:rFonts w:cs="Humnst777 BT"/>
        </w:rPr>
        <w:t xml:space="preserve"> press </w:t>
      </w:r>
      <w:r w:rsidRPr="0093102A">
        <w:rPr>
          <w:rFonts w:ascii="Tahoma" w:hAnsi="Tahoma" w:cs="Tahoma"/>
          <w:color w:val="333333"/>
          <w:shd w:val="clear" w:color="auto" w:fill="FFFFFF"/>
        </w:rPr>
        <w:t>"Enter"</w:t>
      </w:r>
      <w:r>
        <w:rPr>
          <w:rFonts w:cstheme="minorBidi"/>
          <w:sz w:val="20"/>
          <w:szCs w:val="20"/>
        </w:rPr>
        <w:t xml:space="preserve">     </w:t>
      </w:r>
    </w:p>
    <w:p w14:paraId="5881870E" w14:textId="2B4BE49C" w:rsidR="00144909" w:rsidRDefault="00144909" w:rsidP="00144909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4217F9CD" w14:textId="543A7905" w:rsidR="00C80ABC" w:rsidRDefault="00DB4DA4" w:rsidP="00DB4DA4">
      <w:pPr>
        <w:pStyle w:val="Para"/>
        <w:tabs>
          <w:tab w:val="left" w:pos="720"/>
        </w:tabs>
        <w:ind w:left="0" w:firstLine="0"/>
      </w:pPr>
      <w:r>
        <w:rPr>
          <w:rFonts w:cstheme="minorBidi"/>
          <w:sz w:val="20"/>
          <w:szCs w:val="20"/>
        </w:rPr>
        <w:t xml:space="preserve">      </w:t>
      </w:r>
      <w:r w:rsidR="00557DF8">
        <w:rPr>
          <w:rFonts w:cstheme="minorBidi"/>
          <w:sz w:val="20"/>
          <w:szCs w:val="20"/>
        </w:rPr>
        <w:t xml:space="preserve">   </w:t>
      </w:r>
      <w:r w:rsidR="00C80ABC">
        <w:t xml:space="preserve">PCPE&gt;&gt; </w:t>
      </w:r>
      <w:proofErr w:type="spellStart"/>
      <w:r w:rsidR="00C80ABC" w:rsidRPr="00924A21">
        <w:rPr>
          <w:b/>
          <w:bCs/>
          <w:i/>
          <w:iCs/>
        </w:rPr>
        <w:t>usb</w:t>
      </w:r>
      <w:proofErr w:type="spellEnd"/>
      <w:r w:rsidR="00C80ABC" w:rsidRPr="00924A21">
        <w:rPr>
          <w:b/>
          <w:bCs/>
          <w:i/>
          <w:iCs/>
        </w:rPr>
        <w:t xml:space="preserve"> </w:t>
      </w:r>
      <w:proofErr w:type="gramStart"/>
      <w:r w:rsidR="00C80ABC" w:rsidRPr="00924A21">
        <w:rPr>
          <w:b/>
          <w:bCs/>
          <w:i/>
          <w:iCs/>
        </w:rPr>
        <w:t>start</w:t>
      </w:r>
      <w:proofErr w:type="gramEnd"/>
    </w:p>
    <w:p w14:paraId="2CD70F68" w14:textId="77777777" w:rsidR="00C80ABC" w:rsidRDefault="00C80ABC" w:rsidP="00C80ABC">
      <w:pPr>
        <w:pStyle w:val="Para"/>
        <w:tabs>
          <w:tab w:val="left" w:pos="720"/>
        </w:tabs>
      </w:pPr>
      <w:r>
        <w:t>starting USB...</w:t>
      </w:r>
    </w:p>
    <w:p w14:paraId="5176CBC4" w14:textId="77777777" w:rsidR="00C80ABC" w:rsidRDefault="00C80ABC" w:rsidP="00C80ABC">
      <w:pPr>
        <w:pStyle w:val="Para"/>
        <w:tabs>
          <w:tab w:val="left" w:pos="720"/>
        </w:tabs>
      </w:pPr>
      <w:r>
        <w:t xml:space="preserve">USB0:   Register 2000104 </w:t>
      </w:r>
      <w:proofErr w:type="spellStart"/>
      <w:r>
        <w:t>NbrPorts</w:t>
      </w:r>
      <w:proofErr w:type="spellEnd"/>
      <w:r>
        <w:t xml:space="preserve"> 2</w:t>
      </w:r>
    </w:p>
    <w:p w14:paraId="557406E1" w14:textId="77777777" w:rsidR="00C80ABC" w:rsidRDefault="00C80ABC" w:rsidP="00C80ABC">
      <w:pPr>
        <w:pStyle w:val="Para"/>
        <w:tabs>
          <w:tab w:val="left" w:pos="720"/>
        </w:tabs>
      </w:pPr>
      <w:r>
        <w:t>Starting the controller</w:t>
      </w:r>
    </w:p>
    <w:p w14:paraId="5F38B60F" w14:textId="77777777" w:rsidR="00C80ABC" w:rsidRDefault="00C80ABC" w:rsidP="00C80ABC">
      <w:pPr>
        <w:pStyle w:val="Para"/>
        <w:tabs>
          <w:tab w:val="left" w:pos="720"/>
        </w:tabs>
      </w:pPr>
      <w:r>
        <w:t>USB XHCI 1.00</w:t>
      </w:r>
    </w:p>
    <w:p w14:paraId="1DAD52DD" w14:textId="77777777" w:rsidR="00C80ABC" w:rsidRDefault="00C80ABC" w:rsidP="00C80ABC">
      <w:pPr>
        <w:pStyle w:val="Para"/>
        <w:tabs>
          <w:tab w:val="left" w:pos="720"/>
        </w:tabs>
      </w:pPr>
      <w:r>
        <w:t>USB1:   USB EHCI 1.00</w:t>
      </w:r>
    </w:p>
    <w:p w14:paraId="1D50B3F7" w14:textId="77777777" w:rsidR="00C80ABC" w:rsidRDefault="00C80ABC" w:rsidP="00C80ABC">
      <w:pPr>
        <w:pStyle w:val="Para"/>
        <w:tabs>
          <w:tab w:val="left" w:pos="720"/>
        </w:tabs>
        <w:rPr>
          <w:rtl/>
        </w:rPr>
      </w:pPr>
      <w:r w:rsidRPr="00924A21">
        <w:rPr>
          <w:highlight w:val="yellow"/>
        </w:rPr>
        <w:t>scanning bus 0 for devices... 2 USB Device(s) found</w:t>
      </w:r>
    </w:p>
    <w:p w14:paraId="3C14CFBD" w14:textId="77777777" w:rsidR="00C80ABC" w:rsidRDefault="00C80ABC" w:rsidP="00C80ABC">
      <w:pPr>
        <w:pStyle w:val="Para"/>
        <w:tabs>
          <w:tab w:val="left" w:pos="720"/>
        </w:tabs>
      </w:pPr>
      <w:r>
        <w:t>scanning bus 1 for devices... 1 USB Device(s) found</w:t>
      </w:r>
    </w:p>
    <w:p w14:paraId="05726AAB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  <w:r>
        <w:t xml:space="preserve">       scanning </w:t>
      </w:r>
      <w:proofErr w:type="spellStart"/>
      <w:r>
        <w:t>usb</w:t>
      </w:r>
      <w:proofErr w:type="spellEnd"/>
      <w:r>
        <w:t xml:space="preserve"> for storage devices... 0 Storage Device(s) found</w:t>
      </w:r>
    </w:p>
    <w:p w14:paraId="1172CFE8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tbl>
      <w:tblPr>
        <w:tblStyle w:val="TableGrid"/>
        <w:tblW w:w="0" w:type="auto"/>
        <w:tblInd w:w="1276" w:type="dxa"/>
        <w:tblLayout w:type="fixed"/>
        <w:tblLook w:val="06A0" w:firstRow="1" w:lastRow="0" w:firstColumn="1" w:lastColumn="0" w:noHBand="1" w:noVBand="1"/>
      </w:tblPr>
      <w:tblGrid>
        <w:gridCol w:w="2319"/>
        <w:gridCol w:w="3060"/>
      </w:tblGrid>
      <w:tr w:rsidR="00C80ABC" w14:paraId="22BE2041" w14:textId="77777777" w:rsidTr="00DC619B">
        <w:tc>
          <w:tcPr>
            <w:tcW w:w="2319" w:type="dxa"/>
          </w:tcPr>
          <w:p w14:paraId="7C9EAA14" w14:textId="77777777" w:rsidR="00C80ABC" w:rsidRDefault="00C80ABC" w:rsidP="00DC619B">
            <w:pPr>
              <w:pStyle w:val="Para"/>
              <w:tabs>
                <w:tab w:val="left" w:pos="709"/>
              </w:tabs>
              <w:ind w:hanging="1231"/>
              <w:jc w:val="center"/>
              <w:rPr>
                <w:b/>
                <w:bCs/>
              </w:rPr>
            </w:pPr>
            <w:r w:rsidRPr="0CBFCA7D">
              <w:rPr>
                <w:b/>
                <w:bCs/>
              </w:rPr>
              <w:t>option</w:t>
            </w:r>
          </w:p>
        </w:tc>
        <w:tc>
          <w:tcPr>
            <w:tcW w:w="3060" w:type="dxa"/>
          </w:tcPr>
          <w:p w14:paraId="6DEFC74F" w14:textId="77777777" w:rsidR="00C80ABC" w:rsidRDefault="00C80ABC" w:rsidP="006D5495">
            <w:pPr>
              <w:pStyle w:val="Para"/>
              <w:jc w:val="center"/>
              <w:rPr>
                <w:b/>
                <w:bCs/>
                <w:rtl/>
              </w:rPr>
            </w:pPr>
            <w:r w:rsidRPr="06904323">
              <w:rPr>
                <w:b/>
                <w:bCs/>
              </w:rPr>
              <w:t>bus 0 devices</w:t>
            </w:r>
          </w:p>
        </w:tc>
      </w:tr>
      <w:tr w:rsidR="00C80ABC" w14:paraId="797CE28A" w14:textId="77777777" w:rsidTr="00DC619B">
        <w:tc>
          <w:tcPr>
            <w:tcW w:w="2319" w:type="dxa"/>
          </w:tcPr>
          <w:p w14:paraId="72E82F82" w14:textId="77777777" w:rsidR="00C80ABC" w:rsidRDefault="00C80ABC" w:rsidP="00DC619B">
            <w:pPr>
              <w:pStyle w:val="Para"/>
              <w:ind w:hanging="1276"/>
            </w:pPr>
            <w:r>
              <w:t xml:space="preserve">LTE and </w:t>
            </w:r>
            <w:proofErr w:type="spellStart"/>
            <w:r>
              <w:t>WiFi</w:t>
            </w:r>
            <w:proofErr w:type="spellEnd"/>
            <w:r>
              <w:t xml:space="preserve"> </w:t>
            </w:r>
          </w:p>
        </w:tc>
        <w:tc>
          <w:tcPr>
            <w:tcW w:w="3060" w:type="dxa"/>
          </w:tcPr>
          <w:p w14:paraId="50737C85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2</w:t>
            </w:r>
          </w:p>
        </w:tc>
      </w:tr>
      <w:tr w:rsidR="00C80ABC" w14:paraId="7196870D" w14:textId="77777777" w:rsidTr="00DC619B">
        <w:tc>
          <w:tcPr>
            <w:tcW w:w="2319" w:type="dxa"/>
          </w:tcPr>
          <w:p w14:paraId="470BBB5F" w14:textId="77777777" w:rsidR="00C80ABC" w:rsidRDefault="00C80ABC" w:rsidP="00DC619B">
            <w:pPr>
              <w:pStyle w:val="Para"/>
              <w:ind w:hanging="1276"/>
            </w:pPr>
            <w:r>
              <w:t>LTE only</w:t>
            </w:r>
          </w:p>
        </w:tc>
        <w:tc>
          <w:tcPr>
            <w:tcW w:w="3060" w:type="dxa"/>
          </w:tcPr>
          <w:p w14:paraId="28201370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2</w:t>
            </w:r>
          </w:p>
        </w:tc>
      </w:tr>
      <w:tr w:rsidR="00C80ABC" w14:paraId="6B00EC6A" w14:textId="77777777" w:rsidTr="00DC619B">
        <w:tc>
          <w:tcPr>
            <w:tcW w:w="2319" w:type="dxa"/>
          </w:tcPr>
          <w:p w14:paraId="36C7F5FC" w14:textId="77777777" w:rsidR="00C80ABC" w:rsidRDefault="00C80ABC" w:rsidP="00DC619B">
            <w:pPr>
              <w:pStyle w:val="Para"/>
              <w:ind w:hanging="1276"/>
            </w:pPr>
            <w:proofErr w:type="spellStart"/>
            <w:r>
              <w:t>WiFi</w:t>
            </w:r>
            <w:proofErr w:type="spellEnd"/>
            <w:r>
              <w:t xml:space="preserve"> only</w:t>
            </w:r>
          </w:p>
        </w:tc>
        <w:tc>
          <w:tcPr>
            <w:tcW w:w="3060" w:type="dxa"/>
          </w:tcPr>
          <w:p w14:paraId="30348C8E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1</w:t>
            </w:r>
          </w:p>
        </w:tc>
      </w:tr>
      <w:tr w:rsidR="00C80ABC" w14:paraId="435E1892" w14:textId="77777777" w:rsidTr="00DC619B">
        <w:tc>
          <w:tcPr>
            <w:tcW w:w="2319" w:type="dxa"/>
          </w:tcPr>
          <w:p w14:paraId="1D7A8DA1" w14:textId="77777777" w:rsidR="00C80ABC" w:rsidRDefault="00C80ABC" w:rsidP="00DC619B">
            <w:pPr>
              <w:pStyle w:val="Para"/>
              <w:ind w:hanging="1276"/>
            </w:pPr>
            <w:r>
              <w:t xml:space="preserve">No LTE no </w:t>
            </w:r>
            <w:proofErr w:type="spellStart"/>
            <w:r>
              <w:t>WiFi</w:t>
            </w:r>
            <w:proofErr w:type="spellEnd"/>
          </w:p>
        </w:tc>
        <w:tc>
          <w:tcPr>
            <w:tcW w:w="3060" w:type="dxa"/>
          </w:tcPr>
          <w:p w14:paraId="01981B5B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1</w:t>
            </w:r>
          </w:p>
        </w:tc>
      </w:tr>
    </w:tbl>
    <w:p w14:paraId="0BE180D2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p w14:paraId="6517A6D1" w14:textId="77777777" w:rsidR="00C80ABC" w:rsidRDefault="00C80ABC" w:rsidP="00C80ABC">
      <w:pPr>
        <w:pStyle w:val="Para"/>
        <w:tabs>
          <w:tab w:val="left" w:pos="720"/>
        </w:tabs>
      </w:pPr>
      <w:r>
        <w:t xml:space="preserve">PCPE&gt;&gt; </w:t>
      </w:r>
      <w:proofErr w:type="spellStart"/>
      <w:r w:rsidRPr="00924A21">
        <w:rPr>
          <w:b/>
          <w:bCs/>
          <w:i/>
          <w:iCs/>
        </w:rPr>
        <w:t>usb</w:t>
      </w:r>
      <w:proofErr w:type="spellEnd"/>
      <w:r w:rsidRPr="00924A21">
        <w:rPr>
          <w:b/>
          <w:bCs/>
          <w:i/>
          <w:iCs/>
        </w:rPr>
        <w:t xml:space="preserve"> tree</w:t>
      </w:r>
    </w:p>
    <w:p w14:paraId="57679869" w14:textId="77777777" w:rsidR="00C80ABC" w:rsidRDefault="00C80ABC" w:rsidP="00C80ABC">
      <w:pPr>
        <w:pStyle w:val="Para"/>
        <w:tabs>
          <w:tab w:val="left" w:pos="720"/>
        </w:tabs>
      </w:pPr>
      <w:r>
        <w:t>USB device tree:</w:t>
      </w:r>
    </w:p>
    <w:p w14:paraId="3C4ED0FB" w14:textId="77777777" w:rsidR="00C80ABC" w:rsidRDefault="00C80ABC" w:rsidP="00C80ABC">
      <w:pPr>
        <w:pStyle w:val="Para"/>
        <w:tabs>
          <w:tab w:val="left" w:pos="720"/>
        </w:tabs>
      </w:pPr>
      <w:r>
        <w:t xml:space="preserve">  1 Hub (5 Gb/s, 0mA)</w:t>
      </w:r>
    </w:p>
    <w:p w14:paraId="36B4090C" w14:textId="77777777" w:rsidR="00C80ABC" w:rsidRDefault="00C80ABC" w:rsidP="00C80ABC">
      <w:pPr>
        <w:pStyle w:val="Para"/>
        <w:tabs>
          <w:tab w:val="left" w:pos="720"/>
        </w:tabs>
      </w:pPr>
      <w:r>
        <w:t xml:space="preserve">  | U-Boot XHCI Host Controller</w:t>
      </w:r>
    </w:p>
    <w:p w14:paraId="33CBDF5C" w14:textId="77777777" w:rsidR="00C80ABC" w:rsidRDefault="00C80ABC" w:rsidP="00C80ABC">
      <w:pPr>
        <w:pStyle w:val="Para"/>
        <w:tabs>
          <w:tab w:val="left" w:pos="720"/>
        </w:tabs>
      </w:pPr>
      <w:r>
        <w:t xml:space="preserve">  |</w:t>
      </w:r>
    </w:p>
    <w:p w14:paraId="2F44A9A2" w14:textId="77777777" w:rsidR="00C80ABC" w:rsidRDefault="00C80ABC" w:rsidP="00C80ABC">
      <w:pPr>
        <w:pStyle w:val="Para"/>
        <w:tabs>
          <w:tab w:val="left" w:pos="720"/>
        </w:tabs>
        <w:rPr>
          <w:highlight w:val="yellow"/>
        </w:rPr>
      </w:pPr>
      <w:r>
        <w:t xml:space="preserve">  </w:t>
      </w:r>
      <w:r w:rsidRPr="31E70BCA">
        <w:rPr>
          <w:highlight w:val="yellow"/>
        </w:rPr>
        <w:t>+-2 Vendor specific</w:t>
      </w:r>
    </w:p>
    <w:p w14:paraId="782C8430" w14:textId="77777777" w:rsidR="00C80ABC" w:rsidRDefault="00C80ABC" w:rsidP="00C80ABC">
      <w:pPr>
        <w:pStyle w:val="Para"/>
        <w:tabs>
          <w:tab w:val="left" w:pos="720"/>
        </w:tabs>
      </w:pPr>
      <w:r>
        <w:t xml:space="preserve">  1 Hub (480 Mb/s, 0mA)</w:t>
      </w:r>
    </w:p>
    <w:p w14:paraId="5ED82B8F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  <w:r>
        <w:t xml:space="preserve">     u-boot EHCI Host Controller</w:t>
      </w:r>
    </w:p>
    <w:p w14:paraId="260BEC2F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tbl>
      <w:tblPr>
        <w:tblW w:w="5385" w:type="dxa"/>
        <w:tblInd w:w="115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22"/>
        <w:gridCol w:w="3063"/>
      </w:tblGrid>
      <w:tr w:rsidR="00CF0565" w:rsidRPr="00CF0565" w14:paraId="2DB52CE3" w14:textId="77777777" w:rsidTr="00CF0565">
        <w:tc>
          <w:tcPr>
            <w:tcW w:w="23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EC61E" w14:textId="77777777" w:rsidR="00CF0565" w:rsidRPr="00CF0565" w:rsidRDefault="00CF0565" w:rsidP="00455ADC">
            <w:pPr>
              <w:pStyle w:val="Para"/>
              <w:ind w:hanging="1231"/>
              <w:jc w:val="center"/>
              <w:rPr>
                <w:b/>
                <w:bCs/>
                <w:sz w:val="18"/>
                <w:szCs w:val="18"/>
                <w:highlight w:val="magenta"/>
              </w:rPr>
            </w:pPr>
            <w:r w:rsidRPr="00CF0565">
              <w:rPr>
                <w:b/>
                <w:bCs/>
                <w:sz w:val="18"/>
                <w:szCs w:val="18"/>
                <w:highlight w:val="magenta"/>
              </w:rPr>
              <w:t>option</w:t>
            </w:r>
          </w:p>
        </w:tc>
        <w:tc>
          <w:tcPr>
            <w:tcW w:w="30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B36EF8" w14:textId="77777777" w:rsidR="00CF0565" w:rsidRPr="00CF0565" w:rsidRDefault="00CF0565" w:rsidP="00455ADC">
            <w:pPr>
              <w:pStyle w:val="Para"/>
              <w:jc w:val="center"/>
              <w:rPr>
                <w:sz w:val="18"/>
                <w:szCs w:val="18"/>
                <w:highlight w:val="magenta"/>
              </w:rPr>
            </w:pPr>
            <w:r w:rsidRPr="00CF0565">
              <w:rPr>
                <w:b/>
                <w:bCs/>
                <w:sz w:val="18"/>
                <w:szCs w:val="18"/>
                <w:highlight w:val="magenta"/>
              </w:rPr>
              <w:t>2 Vendor specific</w:t>
            </w:r>
          </w:p>
        </w:tc>
      </w:tr>
      <w:tr w:rsidR="00CF0565" w:rsidRPr="00CF0565" w14:paraId="02F1490B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7BFA2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magenta"/>
              </w:rPr>
              <w:t xml:space="preserve">LTE and </w:t>
            </w:r>
            <w:proofErr w:type="spellStart"/>
            <w:r w:rsidRPr="00CF0565">
              <w:rPr>
                <w:sz w:val="18"/>
                <w:szCs w:val="18"/>
                <w:highlight w:val="magenta"/>
              </w:rPr>
              <w:t>WiFi</w:t>
            </w:r>
            <w:proofErr w:type="spellEnd"/>
            <w:r w:rsidRPr="00CF0565">
              <w:rPr>
                <w:sz w:val="18"/>
                <w:szCs w:val="18"/>
                <w:highlight w:val="magenta"/>
              </w:rPr>
              <w:t xml:space="preserve"> 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F620C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yellow"/>
              </w:rPr>
            </w:pPr>
            <w:r w:rsidRPr="00CF0565">
              <w:rPr>
                <w:sz w:val="18"/>
                <w:szCs w:val="18"/>
                <w:highlight w:val="yellow"/>
              </w:rPr>
              <w:t>2 Vendor specific</w:t>
            </w:r>
          </w:p>
        </w:tc>
      </w:tr>
      <w:tr w:rsidR="00CF0565" w:rsidRPr="00CF0565" w14:paraId="32416387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BE6EF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magenta"/>
              </w:rPr>
              <w:t>LTE only (except L450x)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76B04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yellow"/>
              </w:rPr>
              <w:t>2 Vendor specific</w:t>
            </w:r>
          </w:p>
        </w:tc>
      </w:tr>
      <w:tr w:rsidR="00CF0565" w:rsidRPr="00CF0565" w14:paraId="1665E798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3FB40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proofErr w:type="spellStart"/>
            <w:r w:rsidRPr="00CF0565">
              <w:rPr>
                <w:sz w:val="18"/>
                <w:szCs w:val="18"/>
                <w:highlight w:val="magenta"/>
              </w:rPr>
              <w:t>WiFi</w:t>
            </w:r>
            <w:proofErr w:type="spellEnd"/>
            <w:r w:rsidRPr="00CF0565">
              <w:rPr>
                <w:sz w:val="18"/>
                <w:szCs w:val="18"/>
                <w:highlight w:val="magenta"/>
              </w:rPr>
              <w:t xml:space="preserve"> only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A8B7B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yellow"/>
              </w:rPr>
              <w:t xml:space="preserve">no </w:t>
            </w:r>
            <w:r w:rsidRPr="00CF0565">
              <w:rPr>
                <w:sz w:val="18"/>
                <w:szCs w:val="18"/>
                <w:highlight w:val="magenta"/>
              </w:rPr>
              <w:t>“2 Vendor specific”</w:t>
            </w:r>
          </w:p>
        </w:tc>
      </w:tr>
      <w:tr w:rsidR="00CF0565" w:rsidRPr="00CF0565" w14:paraId="775951E4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727A13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magenta"/>
              </w:rPr>
              <w:t xml:space="preserve">No LTE no </w:t>
            </w:r>
            <w:proofErr w:type="spellStart"/>
            <w:r w:rsidRPr="00CF0565">
              <w:rPr>
                <w:sz w:val="18"/>
                <w:szCs w:val="18"/>
                <w:highlight w:val="magenta"/>
              </w:rPr>
              <w:t>WiFi</w:t>
            </w:r>
            <w:proofErr w:type="spellEnd"/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20C28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yellow"/>
              </w:rPr>
              <w:t xml:space="preserve">no </w:t>
            </w:r>
            <w:r w:rsidRPr="00CF0565">
              <w:rPr>
                <w:sz w:val="18"/>
                <w:szCs w:val="18"/>
                <w:highlight w:val="magenta"/>
              </w:rPr>
              <w:t>“2 Vendor specific”</w:t>
            </w:r>
          </w:p>
        </w:tc>
      </w:tr>
      <w:tr w:rsidR="00CF0565" w:rsidRPr="00CF0565" w14:paraId="0D95E959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A77F3B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magenta"/>
              </w:rPr>
              <w:t xml:space="preserve">LTE L450x only 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8C763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yellow"/>
              </w:rPr>
              <w:t xml:space="preserve">no </w:t>
            </w:r>
            <w:r w:rsidRPr="00CF0565">
              <w:rPr>
                <w:sz w:val="18"/>
                <w:szCs w:val="18"/>
                <w:highlight w:val="magenta"/>
              </w:rPr>
              <w:t>“2 Vendor specific”</w:t>
            </w:r>
          </w:p>
        </w:tc>
      </w:tr>
    </w:tbl>
    <w:p w14:paraId="7516F588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p w14:paraId="3E771A2E" w14:textId="0CD66AEE" w:rsidR="00557DF8" w:rsidRDefault="00557DF8" w:rsidP="00C80ABC">
      <w:pPr>
        <w:pStyle w:val="Para"/>
        <w:ind w:left="0"/>
        <w:jc w:val="both"/>
        <w:rPr>
          <w:rFonts w:cstheme="minorBidi"/>
          <w:sz w:val="20"/>
          <w:szCs w:val="20"/>
        </w:rPr>
      </w:pPr>
    </w:p>
    <w:p w14:paraId="3EC25EA0" w14:textId="62012812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lastRenderedPageBreak/>
        <w:t xml:space="preserve">      </w:t>
      </w:r>
      <w:r w:rsidR="0041109F" w:rsidRPr="0041109F">
        <w:rPr>
          <w:rFonts w:cstheme="minorBidi"/>
          <w:sz w:val="20"/>
          <w:szCs w:val="20"/>
        </w:rPr>
        <w:t xml:space="preserve">PCPE&gt;&gt; </w:t>
      </w:r>
      <w:proofErr w:type="spellStart"/>
      <w:r w:rsidR="0041109F" w:rsidRPr="0041109F">
        <w:rPr>
          <w:rFonts w:cstheme="minorBidi"/>
          <w:sz w:val="20"/>
          <w:szCs w:val="20"/>
        </w:rPr>
        <w:t>pci</w:t>
      </w:r>
      <w:proofErr w:type="spellEnd"/>
    </w:p>
    <w:p w14:paraId="41B500B5" w14:textId="1B260DA4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r w:rsidR="0041109F" w:rsidRPr="0041109F">
        <w:rPr>
          <w:rFonts w:cstheme="minorBidi"/>
          <w:sz w:val="20"/>
          <w:szCs w:val="20"/>
        </w:rPr>
        <w:t>Scanning PCI devices on bus 0</w:t>
      </w:r>
    </w:p>
    <w:p w14:paraId="57E8FEC3" w14:textId="544231C8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proofErr w:type="spellStart"/>
      <w:proofErr w:type="gramStart"/>
      <w:r w:rsidR="0041109F" w:rsidRPr="0041109F">
        <w:rPr>
          <w:rFonts w:cstheme="minorBidi"/>
          <w:sz w:val="20"/>
          <w:szCs w:val="20"/>
        </w:rPr>
        <w:t>BusDevFun</w:t>
      </w:r>
      <w:proofErr w:type="spellEnd"/>
      <w:r w:rsidR="0041109F" w:rsidRPr="0041109F">
        <w:rPr>
          <w:rFonts w:cstheme="minorBidi"/>
          <w:sz w:val="20"/>
          <w:szCs w:val="20"/>
        </w:rPr>
        <w:t xml:space="preserve">  </w:t>
      </w:r>
      <w:proofErr w:type="spellStart"/>
      <w:r w:rsidR="0041109F" w:rsidRPr="0041109F">
        <w:rPr>
          <w:rFonts w:cstheme="minorBidi"/>
          <w:sz w:val="20"/>
          <w:szCs w:val="20"/>
        </w:rPr>
        <w:t>VendorId</w:t>
      </w:r>
      <w:proofErr w:type="spellEnd"/>
      <w:proofErr w:type="gramEnd"/>
      <w:r w:rsidR="0041109F" w:rsidRPr="0041109F">
        <w:rPr>
          <w:rFonts w:cstheme="minorBidi"/>
          <w:sz w:val="20"/>
          <w:szCs w:val="20"/>
        </w:rPr>
        <w:t xml:space="preserve">   </w:t>
      </w:r>
      <w:proofErr w:type="spellStart"/>
      <w:r w:rsidR="0041109F" w:rsidRPr="0041109F">
        <w:rPr>
          <w:rFonts w:cstheme="minorBidi"/>
          <w:sz w:val="20"/>
          <w:szCs w:val="20"/>
        </w:rPr>
        <w:t>DeviceId</w:t>
      </w:r>
      <w:proofErr w:type="spellEnd"/>
      <w:r w:rsidR="0041109F" w:rsidRPr="0041109F">
        <w:rPr>
          <w:rFonts w:cstheme="minorBidi"/>
          <w:sz w:val="20"/>
          <w:szCs w:val="20"/>
        </w:rPr>
        <w:t xml:space="preserve">   Device Class       Sub-Class</w:t>
      </w:r>
    </w:p>
    <w:p w14:paraId="208264F8" w14:textId="3F6F67AF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</w:t>
      </w:r>
      <w:r w:rsidR="0041109F" w:rsidRPr="0041109F">
        <w:rPr>
          <w:rFonts w:cstheme="minorBidi"/>
          <w:sz w:val="20"/>
          <w:szCs w:val="20"/>
        </w:rPr>
        <w:t>_____________________________________________________________</w:t>
      </w:r>
    </w:p>
    <w:p w14:paraId="3EB048F9" w14:textId="456847AC" w:rsidR="00557DF8" w:rsidRDefault="0041109F" w:rsidP="0041109F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757A99">
        <w:rPr>
          <w:rFonts w:cstheme="minorBidi"/>
          <w:sz w:val="20"/>
          <w:szCs w:val="20"/>
        </w:rPr>
        <w:t xml:space="preserve">00.00.00   0x1b4b     0x2b42     </w:t>
      </w:r>
      <w:r w:rsidRPr="00196A27">
        <w:rPr>
          <w:rFonts w:cstheme="minorBidi"/>
          <w:sz w:val="20"/>
          <w:szCs w:val="20"/>
          <w:highlight w:val="yellow"/>
        </w:rPr>
        <w:t xml:space="preserve">Network controller      </w:t>
      </w:r>
      <w:r w:rsidRPr="00757A99">
        <w:rPr>
          <w:rFonts w:cstheme="minorBidi"/>
          <w:sz w:val="20"/>
          <w:szCs w:val="20"/>
        </w:rPr>
        <w:t>0x00</w:t>
      </w:r>
    </w:p>
    <w:p w14:paraId="782DD56B" w14:textId="11615D57" w:rsidR="00C2333D" w:rsidRDefault="00C2333D" w:rsidP="00144909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3D1D0DE2" w14:textId="3E7881BE" w:rsidR="00EF3E22" w:rsidRPr="00381BA5" w:rsidRDefault="000405F5" w:rsidP="003461E0">
      <w:pPr>
        <w:pStyle w:val="Heading3"/>
        <w:rPr>
          <w:highlight w:val="green"/>
        </w:rPr>
      </w:pPr>
      <w:r w:rsidRPr="00381BA5">
        <w:rPr>
          <w:highlight w:val="green"/>
        </w:rPr>
        <w:t xml:space="preserve">SD-Card </w:t>
      </w:r>
      <w:r w:rsidR="00EF3E22" w:rsidRPr="00381BA5">
        <w:rPr>
          <w:highlight w:val="green"/>
        </w:rPr>
        <w:t xml:space="preserve">connectivity </w:t>
      </w:r>
      <w:r w:rsidRPr="00381BA5">
        <w:rPr>
          <w:highlight w:val="green"/>
        </w:rPr>
        <w:t>test</w:t>
      </w:r>
    </w:p>
    <w:p w14:paraId="380AB75D" w14:textId="29999C0A" w:rsidR="00EF3E22" w:rsidRPr="00381BA5" w:rsidRDefault="00EF3E22" w:rsidP="00EF3E22">
      <w:pPr>
        <w:pStyle w:val="Para"/>
        <w:rPr>
          <w:b/>
          <w:bCs/>
          <w:highlight w:val="green"/>
        </w:rPr>
      </w:pPr>
      <w:r w:rsidRPr="00381BA5">
        <w:rPr>
          <w:highlight w:val="green"/>
        </w:rPr>
        <w:t xml:space="preserve">PCPE&gt;&gt; </w:t>
      </w:r>
      <w:r w:rsidRPr="00381BA5">
        <w:rPr>
          <w:b/>
          <w:bCs/>
          <w:highlight w:val="green"/>
        </w:rPr>
        <w:t>mmc info</w:t>
      </w:r>
    </w:p>
    <w:p w14:paraId="0503E734" w14:textId="77777777" w:rsidR="003D19E0" w:rsidRPr="00381BA5" w:rsidRDefault="003D19E0" w:rsidP="00EF3E22">
      <w:pPr>
        <w:pStyle w:val="Para"/>
        <w:rPr>
          <w:b/>
          <w:bCs/>
          <w:highlight w:val="green"/>
        </w:rPr>
      </w:pPr>
    </w:p>
    <w:p w14:paraId="1073D876" w14:textId="7FB04D7C" w:rsidR="003D19E0" w:rsidRPr="00381BA5" w:rsidRDefault="003D19E0" w:rsidP="00EF3E22">
      <w:pPr>
        <w:pStyle w:val="Para"/>
        <w:rPr>
          <w:highlight w:val="green"/>
        </w:rPr>
      </w:pPr>
      <w:r w:rsidRPr="00381BA5">
        <w:rPr>
          <w:highlight w:val="green"/>
        </w:rPr>
        <w:t xml:space="preserve">Ignore the first </w:t>
      </w:r>
      <w:proofErr w:type="gramStart"/>
      <w:r w:rsidRPr="00381BA5">
        <w:rPr>
          <w:highlight w:val="green"/>
        </w:rPr>
        <w:t>print</w:t>
      </w:r>
      <w:proofErr w:type="gramEnd"/>
    </w:p>
    <w:p w14:paraId="064763DD" w14:textId="7D3E1E01" w:rsidR="003D19E0" w:rsidRPr="00381BA5" w:rsidRDefault="003D19E0" w:rsidP="00EF3E22">
      <w:pPr>
        <w:pStyle w:val="Para"/>
        <w:rPr>
          <w:highlight w:val="green"/>
        </w:rPr>
      </w:pPr>
    </w:p>
    <w:p w14:paraId="53121615" w14:textId="4C6ABF94" w:rsidR="003D19E0" w:rsidRPr="00381BA5" w:rsidRDefault="003D19E0" w:rsidP="003D19E0">
      <w:pPr>
        <w:pStyle w:val="Para"/>
        <w:rPr>
          <w:b/>
          <w:bCs/>
          <w:highlight w:val="green"/>
        </w:rPr>
      </w:pPr>
      <w:r w:rsidRPr="00381BA5">
        <w:rPr>
          <w:highlight w:val="green"/>
        </w:rPr>
        <w:t xml:space="preserve">PCPE&gt;&gt; </w:t>
      </w:r>
      <w:r w:rsidRPr="00381BA5">
        <w:rPr>
          <w:b/>
          <w:bCs/>
          <w:highlight w:val="green"/>
        </w:rPr>
        <w:t>mmc info</w:t>
      </w:r>
    </w:p>
    <w:p w14:paraId="235490CC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Device: sdhci@d0000</w:t>
      </w:r>
    </w:p>
    <w:p w14:paraId="7E43B01B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Manufacturer ID: 3</w:t>
      </w:r>
    </w:p>
    <w:p w14:paraId="05C7FF63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OEM: 5344</w:t>
      </w:r>
    </w:p>
    <w:p w14:paraId="649D2AF1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Name: SC32G</w:t>
      </w:r>
    </w:p>
    <w:p w14:paraId="7C853F4E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Tran Speed: 50000000</w:t>
      </w:r>
    </w:p>
    <w:p w14:paraId="1EDA98C9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Rd Block Len: 512</w:t>
      </w:r>
    </w:p>
    <w:p w14:paraId="43241DD4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SD version 3.0</w:t>
      </w:r>
    </w:p>
    <w:p w14:paraId="5B991A71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High Capacity: Yes</w:t>
      </w:r>
    </w:p>
    <w:p w14:paraId="1B984562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 xml:space="preserve">Capacity: </w:t>
      </w:r>
      <w:r w:rsidRPr="001E25C6">
        <w:rPr>
          <w:highlight w:val="yellow"/>
        </w:rPr>
        <w:t>29.7 GiB</w:t>
      </w:r>
    </w:p>
    <w:p w14:paraId="3BAA7C65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Bus Width: 4-bit</w:t>
      </w:r>
    </w:p>
    <w:p w14:paraId="7D499384" w14:textId="55D05E71" w:rsidR="00763540" w:rsidRDefault="003D19E0" w:rsidP="003D19E0">
      <w:pPr>
        <w:pStyle w:val="Para"/>
      </w:pPr>
      <w:r w:rsidRPr="00381BA5">
        <w:rPr>
          <w:highlight w:val="green"/>
        </w:rPr>
        <w:t>Erase Group Size: 512 Bytes</w:t>
      </w:r>
    </w:p>
    <w:p w14:paraId="35C3E680" w14:textId="77777777" w:rsidR="003D19E0" w:rsidRPr="00EF3E22" w:rsidRDefault="003D19E0" w:rsidP="003D19E0">
      <w:pPr>
        <w:pStyle w:val="Para"/>
      </w:pPr>
    </w:p>
    <w:p w14:paraId="565F2491" w14:textId="48104ED1" w:rsidR="003461E0" w:rsidRDefault="003461E0" w:rsidP="003461E0">
      <w:pPr>
        <w:pStyle w:val="Heading3"/>
      </w:pPr>
      <w:r>
        <w:t>S</w:t>
      </w:r>
      <w:r w:rsidR="00D83E15">
        <w:t>OC</w:t>
      </w:r>
      <w:r>
        <w:t xml:space="preserve"> Flash memory device</w:t>
      </w:r>
      <w:r w:rsidR="000405F5">
        <w:t xml:space="preserve"> test</w:t>
      </w:r>
    </w:p>
    <w:p w14:paraId="49FE1D53" w14:textId="79409814" w:rsidR="003461E0" w:rsidRPr="00AF2D5D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352519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352519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34B7DD43" w14:textId="77777777" w:rsidR="003461E0" w:rsidRPr="00352519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0CB0113C" w14:textId="5637ECE7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</w:t>
      </w:r>
      <w:r w:rsidR="00875427">
        <w:rPr>
          <w:rFonts w:cs="Humnst777 BT"/>
        </w:rPr>
        <w:t xml:space="preserve">     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316D58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</w:t>
      </w:r>
      <w:proofErr w:type="gramStart"/>
      <w:r w:rsidR="005462A4">
        <w:rPr>
          <w:rFonts w:cs="Humnst777 BT"/>
        </w:rPr>
        <w:t>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>
        <w:rPr>
          <w:rFonts w:cstheme="minorBidi"/>
          <w:sz w:val="20"/>
          <w:szCs w:val="20"/>
        </w:rPr>
        <w:t xml:space="preserve">      </w:t>
      </w:r>
    </w:p>
    <w:p w14:paraId="5991DF9F" w14:textId="77777777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4C3CB2C6" w14:textId="16490D5E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r w:rsidR="00875427">
        <w:rPr>
          <w:rFonts w:cstheme="minorBidi"/>
          <w:sz w:val="20"/>
          <w:szCs w:val="20"/>
        </w:rPr>
        <w:t xml:space="preserve">      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4FA331DE" w14:textId="77777777" w:rsidR="003461E0" w:rsidRPr="00352519" w:rsidRDefault="003461E0" w:rsidP="003461E0">
      <w:pPr>
        <w:pStyle w:val="Para"/>
      </w:pPr>
    </w:p>
    <w:p w14:paraId="63E8147C" w14:textId="77777777" w:rsidR="003461E0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>
        <w:t>Use following command:</w:t>
      </w:r>
    </w:p>
    <w:p w14:paraId="6347CD69" w14:textId="77777777" w:rsidR="003461E0" w:rsidRDefault="003461E0" w:rsidP="00FF3EBA">
      <w:pPr>
        <w:pStyle w:val="Para"/>
        <w:ind w:left="0" w:firstLine="0"/>
      </w:pPr>
    </w:p>
    <w:p w14:paraId="54A029A8" w14:textId="77777777" w:rsidR="003461E0" w:rsidRPr="00352519" w:rsidRDefault="003461E0" w:rsidP="003461E0">
      <w:pPr>
        <w:pStyle w:val="Para"/>
      </w:pPr>
      <w:r>
        <w:t xml:space="preserve">PCPE&gt;&gt; </w:t>
      </w:r>
      <w:r w:rsidRPr="00352519">
        <w:rPr>
          <w:b/>
          <w:bCs/>
        </w:rPr>
        <w:t>mmc dev 1:0</w:t>
      </w:r>
    </w:p>
    <w:p w14:paraId="12025349" w14:textId="77777777" w:rsidR="00F747C5" w:rsidRPr="00F747C5" w:rsidRDefault="00F747C5" w:rsidP="00F747C5">
      <w:pPr>
        <w:pStyle w:val="Para"/>
        <w:rPr>
          <w:highlight w:val="yellow"/>
        </w:rPr>
      </w:pPr>
      <w:r w:rsidRPr="00F747C5">
        <w:rPr>
          <w:highlight w:val="yellow"/>
        </w:rPr>
        <w:t>switch to partitions #0, OK</w:t>
      </w:r>
    </w:p>
    <w:p w14:paraId="48D5EEB5" w14:textId="7E41C838" w:rsidR="003461E0" w:rsidRDefault="00F747C5" w:rsidP="00F747C5">
      <w:pPr>
        <w:pStyle w:val="Para"/>
      </w:pPr>
      <w:r w:rsidRPr="00F747C5">
        <w:rPr>
          <w:highlight w:val="yellow"/>
        </w:rPr>
        <w:t xml:space="preserve">mmc1(part 0) is current </w:t>
      </w:r>
      <w:proofErr w:type="gramStart"/>
      <w:r w:rsidRPr="00F747C5">
        <w:rPr>
          <w:highlight w:val="yellow"/>
        </w:rPr>
        <w:t>device</w:t>
      </w:r>
      <w:proofErr w:type="gramEnd"/>
    </w:p>
    <w:p w14:paraId="1C082EFB" w14:textId="727555B6" w:rsidR="00381CE4" w:rsidRDefault="00381CE4" w:rsidP="00381CE4">
      <w:pPr>
        <w:pStyle w:val="Para"/>
      </w:pPr>
    </w:p>
    <w:p w14:paraId="79CB58ED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Device: sdhci@d8000</w:t>
      </w:r>
    </w:p>
    <w:p w14:paraId="091F8299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Manufacturer ID: 90</w:t>
      </w:r>
    </w:p>
    <w:p w14:paraId="18E1DCDC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OEM: 14a</w:t>
      </w:r>
    </w:p>
    <w:p w14:paraId="2BE29D05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Name: H8G4a</w:t>
      </w:r>
    </w:p>
    <w:p w14:paraId="2FAE8C07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Tran Speed: 52000000</w:t>
      </w:r>
    </w:p>
    <w:p w14:paraId="563EBFC2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Rd Block Len: 512</w:t>
      </w:r>
    </w:p>
    <w:p w14:paraId="404F5FCD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lastRenderedPageBreak/>
        <w:t>MMC version 5.1</w:t>
      </w:r>
    </w:p>
    <w:p w14:paraId="401B0BA5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High Capacity: Yes</w:t>
      </w:r>
    </w:p>
    <w:p w14:paraId="689AA06A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Capacity: 7.3 GiB</w:t>
      </w:r>
    </w:p>
    <w:p w14:paraId="0F08FCCB" w14:textId="77777777" w:rsidR="00F747C5" w:rsidRPr="00F747C5" w:rsidRDefault="00F747C5" w:rsidP="00F747C5">
      <w:pPr>
        <w:pStyle w:val="Para"/>
        <w:rPr>
          <w:highlight w:val="yellow"/>
        </w:rPr>
      </w:pPr>
      <w:r w:rsidRPr="00F747C5">
        <w:rPr>
          <w:highlight w:val="yellow"/>
        </w:rPr>
        <w:t>Bus Width: 8-bit</w:t>
      </w:r>
    </w:p>
    <w:p w14:paraId="66D6BC01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Erase Group Size: 512 KiB</w:t>
      </w:r>
    </w:p>
    <w:p w14:paraId="56F75E69" w14:textId="77777777" w:rsidR="00F747C5" w:rsidRPr="00F747C5" w:rsidRDefault="00F747C5" w:rsidP="00F747C5">
      <w:pPr>
        <w:pStyle w:val="Para"/>
        <w:rPr>
          <w:highlight w:val="yellow"/>
        </w:rPr>
      </w:pPr>
      <w:r w:rsidRPr="00F747C5">
        <w:rPr>
          <w:highlight w:val="yellow"/>
        </w:rPr>
        <w:t>HC WP Group Size: 8 MiB</w:t>
      </w:r>
    </w:p>
    <w:p w14:paraId="6AEDB922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User Capacity: 7.3 GiB WRREL</w:t>
      </w:r>
    </w:p>
    <w:p w14:paraId="3CE44922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Boot Capacity: 8 MiB ENH</w:t>
      </w:r>
    </w:p>
    <w:p w14:paraId="1A6609E0" w14:textId="1CD679E4" w:rsidR="00F747C5" w:rsidRDefault="00F747C5" w:rsidP="00F747C5">
      <w:pPr>
        <w:pStyle w:val="Para"/>
      </w:pPr>
      <w:r w:rsidRPr="00F747C5">
        <w:rPr>
          <w:highlight w:val="green"/>
        </w:rPr>
        <w:t>RPMB Capacity: 4 MiB ENH</w:t>
      </w:r>
    </w:p>
    <w:p w14:paraId="212C26F8" w14:textId="77777777" w:rsidR="00F747C5" w:rsidRDefault="00F747C5" w:rsidP="00381CE4">
      <w:pPr>
        <w:pStyle w:val="Para"/>
      </w:pPr>
    </w:p>
    <w:p w14:paraId="4EDB845B" w14:textId="77777777" w:rsidR="0037486E" w:rsidRDefault="0037486E" w:rsidP="0037486E">
      <w:pPr>
        <w:pStyle w:val="Para"/>
      </w:pPr>
      <w:r>
        <w:t>PCPE&gt;&gt; mmc list</w:t>
      </w:r>
    </w:p>
    <w:p w14:paraId="567164C2" w14:textId="77777777" w:rsidR="0037486E" w:rsidRPr="0037486E" w:rsidRDefault="0037486E" w:rsidP="0037486E">
      <w:pPr>
        <w:pStyle w:val="Para"/>
        <w:rPr>
          <w:highlight w:val="yellow"/>
        </w:rPr>
      </w:pPr>
      <w:r w:rsidRPr="0037486E">
        <w:rPr>
          <w:highlight w:val="yellow"/>
        </w:rPr>
        <w:t>sdhci@d0000: 0 (SD)</w:t>
      </w:r>
    </w:p>
    <w:p w14:paraId="4B94FD0D" w14:textId="3CAB0F18" w:rsidR="003461E0" w:rsidRDefault="0037486E" w:rsidP="0037486E">
      <w:pPr>
        <w:pStyle w:val="Para"/>
      </w:pPr>
      <w:r w:rsidRPr="0037486E">
        <w:rPr>
          <w:highlight w:val="yellow"/>
        </w:rPr>
        <w:t>sdhci@d8000: 1 (eMMC)</w:t>
      </w:r>
    </w:p>
    <w:p w14:paraId="096EE436" w14:textId="77777777" w:rsidR="00F747C5" w:rsidRDefault="00F747C5" w:rsidP="0037486E">
      <w:pPr>
        <w:pStyle w:val="Para"/>
        <w:rPr>
          <w:rtl/>
        </w:rPr>
      </w:pPr>
    </w:p>
    <w:p w14:paraId="71EE8014" w14:textId="77777777" w:rsidR="00185E21" w:rsidRDefault="00185E21" w:rsidP="0037486E">
      <w:pPr>
        <w:pStyle w:val="Para"/>
      </w:pPr>
    </w:p>
    <w:p w14:paraId="3DAA8EAC" w14:textId="72668686" w:rsidR="003461E0" w:rsidRDefault="003461E0" w:rsidP="003867BD">
      <w:pPr>
        <w:pStyle w:val="Heading3"/>
      </w:pPr>
      <w:r>
        <w:t>S</w:t>
      </w:r>
      <w:r w:rsidR="00D83E15">
        <w:t>OC</w:t>
      </w:r>
      <w:r>
        <w:t xml:space="preserve"> I2C</w:t>
      </w:r>
      <w:r w:rsidR="001D4A5D">
        <w:t xml:space="preserve"> test</w:t>
      </w:r>
    </w:p>
    <w:p w14:paraId="7A702D88" w14:textId="1A33A534" w:rsidR="003461E0" w:rsidRPr="00352519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86E17">
        <w:rPr>
          <w:rFonts w:ascii="Tahoma" w:hAnsi="Tahoma" w:cs="Tahoma"/>
          <w:color w:val="333333"/>
          <w:shd w:val="clear" w:color="auto" w:fill="FFFFFF"/>
        </w:rPr>
        <w:t>SF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352519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352519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3C8FA2A2" w14:textId="77777777" w:rsidR="003461E0" w:rsidRPr="0093102A" w:rsidRDefault="003461E0" w:rsidP="003461E0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6D5EEDCD" w14:textId="77777777" w:rsidR="003461E0" w:rsidRPr="00352519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6DD5C037" w14:textId="16D4840A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</w:t>
      </w:r>
      <w:r w:rsidR="00A57FA9">
        <w:rPr>
          <w:rFonts w:cs="Humnst777 BT"/>
        </w:rPr>
        <w:t xml:space="preserve">    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</w:t>
      </w:r>
      <w:r w:rsidRPr="005612F3">
        <w:rPr>
          <w:rFonts w:cs="Humnst777 BT"/>
        </w:rPr>
        <w:t xml:space="preserve">command </w:t>
      </w:r>
      <w:r w:rsidRPr="005612F3">
        <w:rPr>
          <w:rFonts w:cs="Humnst777 BT" w:hint="cs"/>
          <w:rtl/>
        </w:rPr>
        <w:t xml:space="preserve">   </w:t>
      </w:r>
      <w:r w:rsidRPr="005612F3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</w:t>
      </w:r>
      <w:proofErr w:type="gramStart"/>
      <w:r w:rsidR="005462A4">
        <w:rPr>
          <w:rFonts w:cs="Humnst777 BT"/>
        </w:rPr>
        <w:t>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>
        <w:rPr>
          <w:rFonts w:cstheme="minorBidi"/>
          <w:sz w:val="20"/>
          <w:szCs w:val="20"/>
        </w:rPr>
        <w:t xml:space="preserve">      </w:t>
      </w:r>
    </w:p>
    <w:p w14:paraId="3C3BE9CE" w14:textId="77777777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618545FF" w14:textId="1F6D92A1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</w:t>
      </w:r>
      <w:r w:rsidR="00A57FA9">
        <w:rPr>
          <w:rFonts w:cstheme="minorBidi"/>
          <w:sz w:val="20"/>
          <w:szCs w:val="20"/>
        </w:rPr>
        <w:t xml:space="preserve">     </w:t>
      </w:r>
      <w:r>
        <w:rPr>
          <w:rFonts w:cstheme="minorBidi"/>
          <w:sz w:val="20"/>
          <w:szCs w:val="20"/>
        </w:rPr>
        <w:t xml:space="preserve"> 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2E5B37E8" w14:textId="77777777" w:rsidR="003461E0" w:rsidRDefault="003461E0" w:rsidP="003461E0">
      <w:pPr>
        <w:pStyle w:val="Para"/>
      </w:pPr>
    </w:p>
    <w:p w14:paraId="7C7C8B55" w14:textId="77777777" w:rsidR="003461E0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>
        <w:t>Use following command:</w:t>
      </w:r>
    </w:p>
    <w:p w14:paraId="50FA23BB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</w:p>
    <w:p w14:paraId="27398D7C" w14:textId="77777777" w:rsidR="003461E0" w:rsidRPr="00352519" w:rsidRDefault="003461E0" w:rsidP="003461E0">
      <w:pPr>
        <w:pStyle w:val="Para"/>
        <w:tabs>
          <w:tab w:val="left" w:pos="720"/>
        </w:tabs>
      </w:pPr>
      <w:r>
        <w:t xml:space="preserve">PCPE&gt;&gt; </w:t>
      </w:r>
      <w:r w:rsidRPr="00352519">
        <w:rPr>
          <w:b/>
          <w:bCs/>
        </w:rPr>
        <w:t>i2c bus</w:t>
      </w:r>
    </w:p>
    <w:p w14:paraId="65F58BA3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  <w:r w:rsidRPr="005612F3">
        <w:rPr>
          <w:highlight w:val="yellow"/>
        </w:rPr>
        <w:t>Bus 0:  i2c@11000</w:t>
      </w:r>
    </w:p>
    <w:p w14:paraId="17FAD1E5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</w:p>
    <w:p w14:paraId="0C530454" w14:textId="77777777" w:rsidR="003461E0" w:rsidRPr="00352519" w:rsidRDefault="003461E0" w:rsidP="003461E0">
      <w:pPr>
        <w:pStyle w:val="Para"/>
        <w:tabs>
          <w:tab w:val="left" w:pos="720"/>
        </w:tabs>
        <w:rPr>
          <w:b/>
          <w:bCs/>
        </w:rPr>
      </w:pPr>
      <w:r>
        <w:t xml:space="preserve">PCPE&gt;&gt; </w:t>
      </w:r>
      <w:r w:rsidRPr="00352519">
        <w:rPr>
          <w:b/>
          <w:bCs/>
        </w:rPr>
        <w:t>i2c dev 0</w:t>
      </w:r>
    </w:p>
    <w:p w14:paraId="67D9BE97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  <w:r>
        <w:t>Setting bus to 0</w:t>
      </w:r>
    </w:p>
    <w:p w14:paraId="4D4D7867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</w:p>
    <w:p w14:paraId="3010F74A" w14:textId="77777777" w:rsidR="003461E0" w:rsidRPr="00352519" w:rsidRDefault="003461E0" w:rsidP="003461E0">
      <w:pPr>
        <w:pStyle w:val="Para"/>
        <w:tabs>
          <w:tab w:val="left" w:pos="720"/>
        </w:tabs>
        <w:rPr>
          <w:b/>
          <w:bCs/>
        </w:rPr>
      </w:pPr>
      <w:r>
        <w:t xml:space="preserve">PCPE&gt;&gt; </w:t>
      </w:r>
      <w:r w:rsidRPr="00352519">
        <w:rPr>
          <w:b/>
          <w:bCs/>
        </w:rPr>
        <w:t>i2c probe</w:t>
      </w:r>
    </w:p>
    <w:p w14:paraId="15EB8CA1" w14:textId="77777777" w:rsidR="003461E0" w:rsidRDefault="003461E0" w:rsidP="003461E0">
      <w:pPr>
        <w:pStyle w:val="Para"/>
        <w:tabs>
          <w:tab w:val="left" w:pos="720"/>
        </w:tabs>
      </w:pPr>
      <w:r>
        <w:t xml:space="preserve">Valid chip addresses: </w:t>
      </w:r>
      <w:r w:rsidRPr="005612F3">
        <w:rPr>
          <w:highlight w:val="yellow"/>
        </w:rPr>
        <w:t>20</w:t>
      </w:r>
      <w:r>
        <w:t xml:space="preserve"> 21 22 23 24 25 26 27 28 29 2A 2B 2C 2D 2E 2F 30 31 32 33 34 35 36 37 38 39 3A 3B 3C 3D 3E 3F 40 41 42 43 44 45 46 47 48 49 4A 4B 4C 4D 4E 4F 50 51 52 53 54 55 56 57 58 59 5A 5B 5C 5D 5E 5F 60 61 62 63 64 65 66 67 68 69 6A 6B 6C 6D 6E 6F 70 71 72 73 74 75 76 77 78 79 7A 7B 7C 7D 7E </w:t>
      </w:r>
      <w:r w:rsidRPr="005612F3">
        <w:rPr>
          <w:highlight w:val="yellow"/>
        </w:rPr>
        <w:t>7F</w:t>
      </w:r>
    </w:p>
    <w:p w14:paraId="44B5CD9A" w14:textId="6A2B850B" w:rsidR="003461E0" w:rsidRDefault="003461E0" w:rsidP="005612F3">
      <w:pPr>
        <w:pStyle w:val="Para"/>
        <w:tabs>
          <w:tab w:val="left" w:pos="720"/>
        </w:tabs>
        <w:ind w:left="0" w:firstLine="0"/>
        <w:rPr>
          <w:b/>
          <w:bCs/>
        </w:rPr>
      </w:pPr>
    </w:p>
    <w:p w14:paraId="06BC8845" w14:textId="212D7E84" w:rsidR="005612F3" w:rsidRDefault="005612F3" w:rsidP="005612F3">
      <w:pPr>
        <w:shd w:val="clear" w:color="auto" w:fill="FFFFFF"/>
        <w:ind w:firstLine="493"/>
        <w:rPr>
          <w:b/>
          <w:bCs/>
        </w:rPr>
      </w:pPr>
      <w:r w:rsidRPr="005612F3">
        <w:t xml:space="preserve">PCPE&gt;&gt; </w:t>
      </w:r>
      <w:r w:rsidRPr="005612F3">
        <w:rPr>
          <w:b/>
          <w:bCs/>
        </w:rPr>
        <w:t>i2c mw 0x52 0.2 0x</w:t>
      </w:r>
      <w:r>
        <w:rPr>
          <w:b/>
          <w:bCs/>
        </w:rPr>
        <w:t>aa</w:t>
      </w:r>
      <w:r w:rsidRPr="005612F3">
        <w:rPr>
          <w:b/>
          <w:bCs/>
        </w:rPr>
        <w:t xml:space="preserve"> 0x1</w:t>
      </w:r>
    </w:p>
    <w:p w14:paraId="4FAFE784" w14:textId="70064068" w:rsidR="005612F3" w:rsidRDefault="005612F3" w:rsidP="005612F3">
      <w:pPr>
        <w:shd w:val="clear" w:color="auto" w:fill="FFFFFF"/>
        <w:ind w:firstLine="493"/>
        <w:rPr>
          <w:b/>
          <w:bCs/>
        </w:rPr>
      </w:pPr>
      <w:r>
        <w:t xml:space="preserve">PCPE&gt;&gt; </w:t>
      </w:r>
      <w:r w:rsidRPr="00352519">
        <w:rPr>
          <w:b/>
          <w:bCs/>
        </w:rPr>
        <w:t>i2c md 0x52 0.2 0x20</w:t>
      </w:r>
    </w:p>
    <w:p w14:paraId="3AE1D8FB" w14:textId="7D776AED" w:rsidR="005612F3" w:rsidRPr="005612F3" w:rsidRDefault="005612F3" w:rsidP="005612F3">
      <w:pPr>
        <w:shd w:val="clear" w:color="auto" w:fill="FFFFFF"/>
        <w:ind w:firstLine="493"/>
      </w:pPr>
      <w:r w:rsidRPr="006B3586"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0000: </w:t>
      </w:r>
      <w:r w:rsidRPr="005612F3">
        <w:rPr>
          <w:rFonts w:ascii="Tahoma" w:hAnsi="Tahoma" w:cs="Tahoma"/>
          <w:color w:val="333333"/>
          <w:sz w:val="21"/>
          <w:szCs w:val="21"/>
          <w:highlight w:val="yellow"/>
          <w:shd w:val="clear" w:color="auto" w:fill="FFFFFF"/>
        </w:rPr>
        <w:t>aa</w:t>
      </w:r>
    </w:p>
    <w:p w14:paraId="417C4486" w14:textId="77777777" w:rsidR="003461E0" w:rsidRPr="005612F3" w:rsidRDefault="003461E0" w:rsidP="005612F3">
      <w:pPr>
        <w:shd w:val="clear" w:color="auto" w:fill="FFFFFF"/>
        <w:ind w:left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575DA211" w14:textId="77777777" w:rsidR="003461E0" w:rsidRPr="005612F3" w:rsidRDefault="003461E0" w:rsidP="005612F3">
      <w:pPr>
        <w:shd w:val="clear" w:color="auto" w:fill="FFFFFF"/>
        <w:ind w:firstLine="493"/>
      </w:pPr>
      <w:r w:rsidRPr="005612F3">
        <w:t xml:space="preserve">PCPE&gt;&gt; </w:t>
      </w:r>
      <w:r w:rsidRPr="005612F3">
        <w:rPr>
          <w:b/>
          <w:bCs/>
        </w:rPr>
        <w:t>i2c mw 0x52 0.2 0xbb 0x1</w:t>
      </w:r>
    </w:p>
    <w:p w14:paraId="3E1F5AC4" w14:textId="77777777" w:rsidR="003461E0" w:rsidRPr="005612F3" w:rsidRDefault="003461E0" w:rsidP="005612F3">
      <w:pPr>
        <w:shd w:val="clear" w:color="auto" w:fill="FFFFFF"/>
        <w:ind w:firstLine="493"/>
      </w:pPr>
      <w:r w:rsidRPr="005612F3">
        <w:lastRenderedPageBreak/>
        <w:t xml:space="preserve">PCPE&gt;&gt; </w:t>
      </w:r>
      <w:r w:rsidRPr="005612F3">
        <w:rPr>
          <w:b/>
          <w:bCs/>
        </w:rPr>
        <w:t>i2c md 0x52 0.2 0x20</w:t>
      </w:r>
    </w:p>
    <w:p w14:paraId="4DCE6EFB" w14:textId="65421DD9" w:rsidR="003461E0" w:rsidRPr="005612F3" w:rsidRDefault="003461E0" w:rsidP="005612F3">
      <w:pPr>
        <w:shd w:val="clear" w:color="auto" w:fill="FFFFFF"/>
        <w:ind w:firstLine="493"/>
      </w:pPr>
      <w:r w:rsidRPr="005612F3">
        <w:t xml:space="preserve">0000: </w:t>
      </w:r>
      <w:r w:rsidRPr="005612F3">
        <w:rPr>
          <w:highlight w:val="yellow"/>
        </w:rPr>
        <w:t>bb</w:t>
      </w:r>
      <w:r w:rsidRPr="005612F3">
        <w:t xml:space="preserve"> </w:t>
      </w:r>
    </w:p>
    <w:p w14:paraId="4980BB82" w14:textId="4B3978D5" w:rsidR="003461E0" w:rsidRDefault="0032261E" w:rsidP="00F377C5">
      <w:pPr>
        <w:pStyle w:val="Heading3"/>
      </w:pPr>
      <w:r w:rsidRPr="0032261E">
        <w:t xml:space="preserve">Front panel </w:t>
      </w:r>
      <w:r w:rsidR="003461E0">
        <w:t>LEDs</w:t>
      </w:r>
      <w:r w:rsidR="00D83E15">
        <w:t xml:space="preserve"> test</w:t>
      </w:r>
    </w:p>
    <w:p w14:paraId="309B34F7" w14:textId="08011CBD" w:rsidR="003461E0" w:rsidRPr="003461E0" w:rsidRDefault="00CE4113" w:rsidP="001D4A5D">
      <w:pPr>
        <w:pStyle w:val="ListParagraph"/>
        <w:shd w:val="clear" w:color="auto" w:fill="FFFFFF"/>
        <w:spacing w:before="100" w:beforeAutospacing="1" w:afterAutospacing="1"/>
        <w:ind w:left="1980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hint="cs"/>
          <w:b/>
          <w:bCs/>
        </w:rPr>
        <w:t>SF</w:t>
      </w:r>
      <w:r w:rsidR="003461E0" w:rsidRPr="0093102A">
        <w:rPr>
          <w:b/>
          <w:bCs/>
        </w:rPr>
        <w:t>-1P Front Panel LEDs</w:t>
      </w:r>
    </w:p>
    <w:p w14:paraId="36DCE0C5" w14:textId="57CBF24D" w:rsidR="003461E0" w:rsidRPr="003461E0" w:rsidRDefault="00CE4113" w:rsidP="003461E0">
      <w:pPr>
        <w:shd w:val="clear" w:color="auto" w:fill="FFFFFF"/>
        <w:spacing w:before="100" w:beforeAutospacing="1" w:afterAutospacing="1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605F95">
        <w:rPr>
          <w:noProof/>
        </w:rPr>
        <w:drawing>
          <wp:inline distT="0" distB="0" distL="0" distR="0" wp14:anchorId="023CC24C" wp14:editId="7450D032">
            <wp:extent cx="4362450" cy="14340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07" cy="14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35C7" w14:textId="79F8ABCA" w:rsidR="003461E0" w:rsidRDefault="003461E0" w:rsidP="003461E0">
      <w:pPr>
        <w:pStyle w:val="Caption"/>
        <w:jc w:val="center"/>
      </w:pPr>
      <w:r>
        <w:t xml:space="preserve">Figure </w:t>
      </w:r>
      <w:r>
        <w:rPr>
          <w:noProof/>
        </w:rPr>
        <w:t>2</w:t>
      </w:r>
      <w:r>
        <w:t xml:space="preserve">: </w:t>
      </w:r>
      <w:r w:rsidR="00CE4113">
        <w:rPr>
          <w:rFonts w:hint="cs"/>
        </w:rPr>
        <w:t>SF</w:t>
      </w:r>
      <w:r>
        <w:t>-1P Front Panel LEDs</w:t>
      </w:r>
    </w:p>
    <w:p w14:paraId="0DD5A932" w14:textId="6BAEE063" w:rsidR="00C2333D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AE30D2">
        <w:rPr>
          <w:rFonts w:cstheme="minorBidi"/>
          <w:sz w:val="20"/>
          <w:szCs w:val="20"/>
        </w:rPr>
        <w:t>Connect a power supply to a test product</w:t>
      </w:r>
      <w:r>
        <w:rPr>
          <w:rFonts w:cstheme="minorBidi"/>
          <w:sz w:val="20"/>
          <w:szCs w:val="20"/>
        </w:rPr>
        <w:t xml:space="preserve"> </w:t>
      </w:r>
      <w:r w:rsidR="00CE4113">
        <w:rPr>
          <w:rFonts w:cstheme="minorBidi" w:hint="cs"/>
          <w:sz w:val="20"/>
          <w:szCs w:val="20"/>
        </w:rPr>
        <w:t>SF</w:t>
      </w:r>
      <w:r>
        <w:rPr>
          <w:rFonts w:cstheme="minorBidi"/>
          <w:sz w:val="20"/>
          <w:szCs w:val="20"/>
        </w:rPr>
        <w:t>-1P</w:t>
      </w:r>
      <w:r w:rsidRPr="00AE30D2">
        <w:rPr>
          <w:rFonts w:cstheme="minorBidi"/>
          <w:sz w:val="20"/>
          <w:szCs w:val="20"/>
        </w:rPr>
        <w:t xml:space="preserve"> and confirm a green LED </w:t>
      </w:r>
      <w:r>
        <w:rPr>
          <w:rFonts w:cstheme="minorBidi" w:hint="cs"/>
          <w:sz w:val="20"/>
          <w:szCs w:val="20"/>
        </w:rPr>
        <w:t xml:space="preserve">PWR </w:t>
      </w:r>
      <w:r w:rsidRPr="00AE30D2">
        <w:rPr>
          <w:rFonts w:cstheme="minorBidi"/>
          <w:sz w:val="20"/>
          <w:szCs w:val="20"/>
        </w:rPr>
        <w:t>is on</w:t>
      </w:r>
    </w:p>
    <w:p w14:paraId="3E9D4712" w14:textId="5FF1F04F" w:rsidR="00AE30D2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AE30D2">
        <w:rPr>
          <w:rFonts w:cstheme="minorBidi"/>
          <w:sz w:val="20"/>
          <w:szCs w:val="20"/>
        </w:rPr>
        <w:t>Disconnect the power supply to the test product</w:t>
      </w:r>
      <w:r>
        <w:rPr>
          <w:rFonts w:cstheme="minorBidi" w:hint="cs"/>
          <w:sz w:val="20"/>
          <w:szCs w:val="20"/>
        </w:rPr>
        <w:t xml:space="preserve"> </w:t>
      </w:r>
      <w:r w:rsidR="00CE4113">
        <w:rPr>
          <w:rFonts w:cstheme="minorBidi" w:hint="cs"/>
          <w:sz w:val="20"/>
          <w:szCs w:val="20"/>
        </w:rPr>
        <w:t>SF</w:t>
      </w:r>
      <w:r>
        <w:rPr>
          <w:rFonts w:cstheme="minorBidi" w:hint="cs"/>
          <w:sz w:val="20"/>
          <w:szCs w:val="20"/>
          <w:rtl/>
        </w:rPr>
        <w:t>-</w:t>
      </w:r>
      <w:r w:rsidR="00CE4113">
        <w:rPr>
          <w:rFonts w:cstheme="minorBidi"/>
          <w:sz w:val="20"/>
          <w:szCs w:val="20"/>
        </w:rPr>
        <w:t>1</w:t>
      </w:r>
      <w:r>
        <w:rPr>
          <w:rFonts w:cstheme="minorBidi" w:hint="cs"/>
          <w:sz w:val="20"/>
          <w:szCs w:val="20"/>
        </w:rPr>
        <w:t>P</w:t>
      </w:r>
      <w:r w:rsidRPr="00AE30D2">
        <w:rPr>
          <w:rFonts w:cstheme="minorBidi"/>
          <w:sz w:val="20"/>
          <w:szCs w:val="20"/>
        </w:rPr>
        <w:t xml:space="preserve"> and confirm the LED</w:t>
      </w:r>
      <w:r>
        <w:rPr>
          <w:rFonts w:cstheme="minorBidi" w:hint="cs"/>
          <w:sz w:val="20"/>
          <w:szCs w:val="20"/>
          <w:rtl/>
        </w:rPr>
        <w:t xml:space="preserve"> </w:t>
      </w:r>
      <w:r>
        <w:rPr>
          <w:rFonts w:cstheme="minorBidi" w:hint="cs"/>
          <w:sz w:val="20"/>
          <w:szCs w:val="20"/>
        </w:rPr>
        <w:t>PWR</w:t>
      </w:r>
      <w:r w:rsidRPr="00AE30D2">
        <w:rPr>
          <w:rFonts w:cstheme="minorBidi"/>
          <w:sz w:val="20"/>
          <w:szCs w:val="20"/>
        </w:rPr>
        <w:t xml:space="preserve"> is </w:t>
      </w:r>
      <w:proofErr w:type="gramStart"/>
      <w:r w:rsidRPr="00AE30D2">
        <w:rPr>
          <w:rFonts w:cstheme="minorBidi"/>
          <w:sz w:val="20"/>
          <w:szCs w:val="20"/>
        </w:rPr>
        <w:t>off</w:t>
      </w:r>
      <w:proofErr w:type="gramEnd"/>
    </w:p>
    <w:p w14:paraId="2C13E708" w14:textId="1292DDC0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5308CC8" w14:textId="23D25B7E" w:rsidR="001E3F0A" w:rsidRDefault="001E3F0A" w:rsidP="001E3F0A">
      <w:pPr>
        <w:pStyle w:val="Para"/>
      </w:pPr>
      <w:r>
        <w:t>LEDs may be tested with PCPE commands:</w:t>
      </w:r>
    </w:p>
    <w:p w14:paraId="7377AE9A" w14:textId="1B14C75B" w:rsidR="001E3F0A" w:rsidRPr="00352519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E4113">
        <w:rPr>
          <w:rFonts w:ascii="Tahoma" w:hAnsi="Tahoma" w:cs="Tahoma"/>
          <w:color w:val="333333"/>
          <w:shd w:val="clear" w:color="auto" w:fill="FFFFFF"/>
        </w:rPr>
        <w:t>SF-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1P board - plug the </w:t>
      </w:r>
      <w:proofErr w:type="gramStart"/>
      <w:r w:rsidRPr="00352519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352519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2762B343" w14:textId="77777777" w:rsidR="001E3F0A" w:rsidRPr="00352519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1083DA2C" w14:textId="5991098A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</w:t>
      </w:r>
      <w:r w:rsidR="0012784E">
        <w:rPr>
          <w:rFonts w:cs="Humnst777 BT"/>
        </w:rPr>
        <w:t xml:space="preserve">      </w:t>
      </w:r>
      <w:r>
        <w:rPr>
          <w:rFonts w:cs="Humnst777 BT"/>
        </w:rPr>
        <w:t xml:space="preserve"> 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6E48D4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</w:t>
      </w:r>
      <w:proofErr w:type="gramStart"/>
      <w:r w:rsidR="005462A4">
        <w:rPr>
          <w:rFonts w:cs="Humnst777 BT"/>
        </w:rPr>
        <w:t>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>
        <w:rPr>
          <w:rFonts w:cstheme="minorBidi"/>
          <w:sz w:val="20"/>
          <w:szCs w:val="20"/>
        </w:rPr>
        <w:t xml:space="preserve">      </w:t>
      </w:r>
    </w:p>
    <w:p w14:paraId="2D5592BE" w14:textId="77777777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46EB44CF" w14:textId="5D9FECAF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</w:t>
      </w:r>
      <w:r w:rsidR="0012784E">
        <w:rPr>
          <w:rFonts w:cstheme="minorBidi"/>
          <w:sz w:val="20"/>
          <w:szCs w:val="20"/>
        </w:rPr>
        <w:t xml:space="preserve">     </w:t>
      </w:r>
      <w:r>
        <w:rPr>
          <w:rFonts w:cstheme="minorBidi"/>
          <w:sz w:val="20"/>
          <w:szCs w:val="20"/>
        </w:rPr>
        <w:t xml:space="preserve">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33A1B226" w14:textId="5D3C33FE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1E3F0A" w14:paraId="5B033DCE" w14:textId="77777777" w:rsidTr="001E3F0A">
        <w:tc>
          <w:tcPr>
            <w:tcW w:w="3131" w:type="dxa"/>
          </w:tcPr>
          <w:p w14:paraId="6114A88B" w14:textId="62D241DD" w:rsidR="001E3F0A" w:rsidRPr="001E3F0A" w:rsidRDefault="001E3F0A" w:rsidP="001E3F0A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1E3F0A">
              <w:rPr>
                <w:b/>
                <w:bCs/>
                <w:sz w:val="20"/>
                <w:szCs w:val="20"/>
              </w:rPr>
              <w:t>Test LED</w:t>
            </w:r>
          </w:p>
        </w:tc>
        <w:tc>
          <w:tcPr>
            <w:tcW w:w="3131" w:type="dxa"/>
          </w:tcPr>
          <w:p w14:paraId="7092C5EB" w14:textId="7922FAFF" w:rsidR="001E3F0A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Command</w:t>
            </w:r>
          </w:p>
        </w:tc>
        <w:tc>
          <w:tcPr>
            <w:tcW w:w="3132" w:type="dxa"/>
          </w:tcPr>
          <w:p w14:paraId="49BFB804" w14:textId="2BF075AD" w:rsidR="001E3F0A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LED Status</w:t>
            </w:r>
          </w:p>
        </w:tc>
      </w:tr>
      <w:tr w:rsidR="00320D0B" w14:paraId="2F188583" w14:textId="77777777" w:rsidTr="001E3F0A">
        <w:tc>
          <w:tcPr>
            <w:tcW w:w="3131" w:type="dxa"/>
          </w:tcPr>
          <w:p w14:paraId="2666E533" w14:textId="586157E3" w:rsidR="00320D0B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RUN</w:t>
            </w:r>
            <w:r w:rsidRPr="00560AB6">
              <w:rPr>
                <w:rFonts w:ascii="Calibri" w:hAnsi="Calibri" w:cs="Calibri"/>
                <w:color w:val="000000"/>
              </w:rPr>
              <w:t>” on/off</w:t>
            </w:r>
          </w:p>
        </w:tc>
        <w:tc>
          <w:tcPr>
            <w:tcW w:w="3131" w:type="dxa"/>
          </w:tcPr>
          <w:p w14:paraId="03E52ABD" w14:textId="77777777" w:rsidR="00320D0B" w:rsidRPr="003F7D86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  <w:p w14:paraId="54739571" w14:textId="09A54FDB" w:rsidR="00D97B6A" w:rsidRPr="003F7D86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</w:tc>
        <w:tc>
          <w:tcPr>
            <w:tcW w:w="3132" w:type="dxa"/>
          </w:tcPr>
          <w:p w14:paraId="5BD60CF3" w14:textId="4288E3C3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GREEN </w:t>
            </w:r>
          </w:p>
          <w:p w14:paraId="7138E790" w14:textId="0E99EF09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320D0B" w14:paraId="16B22330" w14:textId="77777777" w:rsidTr="001E3F0A">
        <w:tc>
          <w:tcPr>
            <w:tcW w:w="3131" w:type="dxa"/>
          </w:tcPr>
          <w:p w14:paraId="5AC6B25A" w14:textId="38485CC5" w:rsidR="00320D0B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560AB6">
              <w:rPr>
                <w:rFonts w:ascii="Calibri" w:hAnsi="Calibri" w:cs="Calibri"/>
                <w:color w:val="000000"/>
              </w:rPr>
              <w:t>A</w:t>
            </w:r>
            <w:r>
              <w:rPr>
                <w:rFonts w:ascii="Calibri" w:hAnsi="Calibri" w:cs="Calibri"/>
                <w:color w:val="000000"/>
              </w:rPr>
              <w:t>LM</w:t>
            </w:r>
            <w:r w:rsidRPr="00560AB6">
              <w:rPr>
                <w:rFonts w:ascii="Calibri" w:hAnsi="Calibri" w:cs="Calibri"/>
                <w:color w:val="000000"/>
              </w:rPr>
              <w:t xml:space="preserve"> on/off</w:t>
            </w:r>
          </w:p>
        </w:tc>
        <w:tc>
          <w:tcPr>
            <w:tcW w:w="3131" w:type="dxa"/>
          </w:tcPr>
          <w:p w14:paraId="4CDB48CB" w14:textId="77777777" w:rsidR="00320D0B" w:rsidRPr="003F7D86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  <w:p w14:paraId="13B516A4" w14:textId="13847648" w:rsidR="00D97B6A" w:rsidRPr="003F7D86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</w:tc>
        <w:tc>
          <w:tcPr>
            <w:tcW w:w="3132" w:type="dxa"/>
          </w:tcPr>
          <w:p w14:paraId="12A57D2B" w14:textId="77777777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</w:t>
            </w:r>
          </w:p>
          <w:p w14:paraId="2532534B" w14:textId="595394B1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320D0B" w14:paraId="7105D330" w14:textId="77777777" w:rsidTr="001E3F0A">
        <w:tc>
          <w:tcPr>
            <w:tcW w:w="3131" w:type="dxa"/>
          </w:tcPr>
          <w:p w14:paraId="4AFCB217" w14:textId="55C2ABBD" w:rsidR="00320D0B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>AUX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Pr="00410278">
              <w:rPr>
                <w:rFonts w:ascii="Calibri" w:hAnsi="Calibri" w:cs="Calibri"/>
                <w:color w:val="00B050"/>
              </w:rPr>
              <w:t xml:space="preserve">Green </w:t>
            </w:r>
            <w:r w:rsidRPr="0036012A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7BD76D44" w14:textId="77777777" w:rsidR="00492261" w:rsidRPr="003F7D86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5B490B66" w14:textId="60B42954" w:rsidR="00D97B6A" w:rsidRPr="003F7D86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0x9656</w:t>
            </w:r>
          </w:p>
        </w:tc>
        <w:tc>
          <w:tcPr>
            <w:tcW w:w="3132" w:type="dxa"/>
          </w:tcPr>
          <w:p w14:paraId="1C47293D" w14:textId="68132BEC" w:rsidR="00320D0B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GREEN </w:t>
            </w:r>
          </w:p>
        </w:tc>
      </w:tr>
      <w:tr w:rsidR="00320D0B" w14:paraId="1C2C88BC" w14:textId="77777777" w:rsidTr="001E3F0A">
        <w:tc>
          <w:tcPr>
            <w:tcW w:w="3131" w:type="dxa"/>
          </w:tcPr>
          <w:p w14:paraId="0783C3F7" w14:textId="1602BC3A" w:rsidR="00320D0B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 xml:space="preserve">AUX </w:t>
            </w:r>
            <w:r w:rsidRPr="00410278">
              <w:rPr>
                <w:rFonts w:ascii="Calibri" w:hAnsi="Calibri" w:cs="Calibri"/>
                <w:color w:val="00B050"/>
              </w:rPr>
              <w:t xml:space="preserve">Green </w:t>
            </w:r>
            <w:r w:rsidRPr="0036012A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7C5B3041" w14:textId="77777777" w:rsidR="00B3525E" w:rsidRPr="003F7D86" w:rsidRDefault="00723B48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5018104" w14:textId="6B0595B7" w:rsidR="00723B48" w:rsidRPr="003F7D86" w:rsidRDefault="00723B48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 mii write 1 0 0x9656</w:t>
            </w:r>
          </w:p>
        </w:tc>
        <w:tc>
          <w:tcPr>
            <w:tcW w:w="3132" w:type="dxa"/>
          </w:tcPr>
          <w:p w14:paraId="05BF6FB1" w14:textId="3811D97D" w:rsidR="00320D0B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OFF </w:t>
            </w:r>
          </w:p>
        </w:tc>
      </w:tr>
      <w:tr w:rsidR="00320D0B" w14:paraId="4BCCC01C" w14:textId="77777777" w:rsidTr="001E3F0A">
        <w:tc>
          <w:tcPr>
            <w:tcW w:w="3131" w:type="dxa"/>
          </w:tcPr>
          <w:p w14:paraId="738646F2" w14:textId="1414715F" w:rsidR="00320D0B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 xml:space="preserve">AUX </w:t>
            </w:r>
            <w:r w:rsidRPr="00410278">
              <w:rPr>
                <w:rFonts w:ascii="Calibri" w:hAnsi="Calibri" w:cs="Calibri"/>
                <w:color w:val="FF0000"/>
              </w:rPr>
              <w:t xml:space="preserve">Red </w:t>
            </w:r>
            <w:r w:rsidRPr="0036012A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1D3FD9E1" w14:textId="77777777" w:rsidR="00B3525E" w:rsidRPr="003F7D86" w:rsidRDefault="00473459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015CAA07" w14:textId="1CB47969" w:rsidR="00473459" w:rsidRPr="003F7D86" w:rsidRDefault="00473459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5AF3889C" w14:textId="27366E45" w:rsidR="00320D0B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</w:t>
            </w:r>
          </w:p>
        </w:tc>
      </w:tr>
      <w:tr w:rsidR="00320D0B" w14:paraId="646FEE6C" w14:textId="77777777" w:rsidTr="001E3F0A">
        <w:tc>
          <w:tcPr>
            <w:tcW w:w="3131" w:type="dxa"/>
          </w:tcPr>
          <w:p w14:paraId="08F2C5A5" w14:textId="5EFFDF44" w:rsidR="00320D0B" w:rsidRDefault="003F7D8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 xml:space="preserve">AUX </w:t>
            </w:r>
            <w:r w:rsidRPr="00410278">
              <w:rPr>
                <w:rFonts w:ascii="Calibri" w:hAnsi="Calibri" w:cs="Calibri"/>
                <w:color w:val="FF0000"/>
              </w:rPr>
              <w:t xml:space="preserve">Red </w:t>
            </w:r>
            <w:r w:rsidRPr="0036012A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2BCBA363" w14:textId="77777777" w:rsidR="00B3525E" w:rsidRPr="00CF5D9B" w:rsidRDefault="003F7D86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4950BC1" w14:textId="41292E7B" w:rsidR="003F7D86" w:rsidRPr="00CF5D9B" w:rsidRDefault="003F7D86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44F0C986" w14:textId="0295D322" w:rsidR="00320D0B" w:rsidRDefault="00E51F13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320D0B" w14:paraId="131B6C31" w14:textId="77777777" w:rsidTr="001E3F0A">
        <w:tc>
          <w:tcPr>
            <w:tcW w:w="3131" w:type="dxa"/>
          </w:tcPr>
          <w:p w14:paraId="351A8FC9" w14:textId="61000A24" w:rsidR="00320D0B" w:rsidRDefault="00A35504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noProof/>
              </w:rPr>
              <w:t>WIFI Led on</w:t>
            </w:r>
          </w:p>
        </w:tc>
        <w:tc>
          <w:tcPr>
            <w:tcW w:w="3131" w:type="dxa"/>
          </w:tcPr>
          <w:p w14:paraId="0C02AC7D" w14:textId="77777777" w:rsidR="007035B6" w:rsidRPr="00CF5D9B" w:rsidRDefault="00A35504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0x80fe</w:t>
            </w:r>
          </w:p>
          <w:p w14:paraId="570AD0BC" w14:textId="2297DCDB" w:rsidR="00A35504" w:rsidRPr="00CF5D9B" w:rsidRDefault="004F7857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32AFF404" w14:textId="70243F83" w:rsidR="00320D0B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54F69769" w14:textId="2B353145" w:rsidR="007035B6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35B6" w14:paraId="68AEEE3F" w14:textId="77777777" w:rsidTr="001E3F0A">
        <w:tc>
          <w:tcPr>
            <w:tcW w:w="3131" w:type="dxa"/>
          </w:tcPr>
          <w:p w14:paraId="181BC22F" w14:textId="7CBA02ED" w:rsidR="007035B6" w:rsidRDefault="004F7857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noProof/>
              </w:rPr>
              <w:t>WIFI Led off</w:t>
            </w:r>
          </w:p>
        </w:tc>
        <w:tc>
          <w:tcPr>
            <w:tcW w:w="3131" w:type="dxa"/>
          </w:tcPr>
          <w:p w14:paraId="4EAB5D63" w14:textId="77777777" w:rsidR="007035B6" w:rsidRPr="00CF5D9B" w:rsidRDefault="004F7857" w:rsidP="007035B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BF55013" w14:textId="6B003483" w:rsidR="004F7857" w:rsidRPr="00CF5D9B" w:rsidRDefault="004F7857" w:rsidP="007035B6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0D0DE24A" w14:textId="39111A76" w:rsidR="007035B6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F3625" w14:paraId="57F3A4F2" w14:textId="77777777" w:rsidTr="001E3F0A">
        <w:tc>
          <w:tcPr>
            <w:tcW w:w="3131" w:type="dxa"/>
          </w:tcPr>
          <w:p w14:paraId="68623FCC" w14:textId="20B83DDD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t>Led SIM1</w:t>
            </w:r>
            <w:r w:rsidR="00213192">
              <w:rPr>
                <w:noProof/>
              </w:rPr>
              <w:t xml:space="preserve"> on</w:t>
            </w:r>
          </w:p>
        </w:tc>
        <w:tc>
          <w:tcPr>
            <w:tcW w:w="3131" w:type="dxa"/>
          </w:tcPr>
          <w:p w14:paraId="28A188E9" w14:textId="77777777" w:rsidR="00DF3625" w:rsidRPr="00CF5D9B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1C3668CD" w14:textId="5949622E" w:rsidR="003B1842" w:rsidRPr="00CF5D9B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81799AA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6E5F4554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14:paraId="329439A8" w14:textId="77777777" w:rsidTr="001E3F0A">
        <w:tc>
          <w:tcPr>
            <w:tcW w:w="3131" w:type="dxa"/>
          </w:tcPr>
          <w:p w14:paraId="1B14C3AC" w14:textId="3D7F91C7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t>Led SIM1</w:t>
            </w:r>
            <w:r w:rsidR="00213192">
              <w:rPr>
                <w:noProof/>
              </w:rPr>
              <w:t xml:space="preserve"> off</w:t>
            </w:r>
          </w:p>
        </w:tc>
        <w:tc>
          <w:tcPr>
            <w:tcW w:w="3131" w:type="dxa"/>
          </w:tcPr>
          <w:p w14:paraId="11905E9E" w14:textId="77777777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6A35D8D" w14:textId="5DBE840E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4448A950" w14:textId="5C6ECA06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F3625" w14:paraId="486CC7D0" w14:textId="77777777" w:rsidTr="001E3F0A">
        <w:tc>
          <w:tcPr>
            <w:tcW w:w="3131" w:type="dxa"/>
          </w:tcPr>
          <w:p w14:paraId="60FCCA16" w14:textId="7AC1273D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t>Led SIM2 on</w:t>
            </w:r>
          </w:p>
        </w:tc>
        <w:tc>
          <w:tcPr>
            <w:tcW w:w="3131" w:type="dxa"/>
          </w:tcPr>
          <w:p w14:paraId="7960E67F" w14:textId="77777777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5CE1A0B5" w14:textId="15778CFA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lastRenderedPageBreak/>
              <w:t>mii write 1 0 0x9636</w:t>
            </w:r>
          </w:p>
        </w:tc>
        <w:tc>
          <w:tcPr>
            <w:tcW w:w="3132" w:type="dxa"/>
          </w:tcPr>
          <w:p w14:paraId="26680998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GREEN</w:t>
            </w:r>
          </w:p>
          <w:p w14:paraId="56DF1D1D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14:paraId="14D84D98" w14:textId="77777777" w:rsidTr="001E3F0A">
        <w:tc>
          <w:tcPr>
            <w:tcW w:w="3131" w:type="dxa"/>
          </w:tcPr>
          <w:p w14:paraId="68C88F53" w14:textId="6DF91D36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lastRenderedPageBreak/>
              <w:t>Led SIM2 off</w:t>
            </w:r>
          </w:p>
        </w:tc>
        <w:tc>
          <w:tcPr>
            <w:tcW w:w="3131" w:type="dxa"/>
          </w:tcPr>
          <w:p w14:paraId="1363DABE" w14:textId="77777777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712F4F59" w14:textId="106F74DB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F03EE43" w14:textId="2B659411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F3625" w14:paraId="063A4A1B" w14:textId="77777777" w:rsidTr="001E3F0A">
        <w:tc>
          <w:tcPr>
            <w:tcW w:w="3131" w:type="dxa"/>
          </w:tcPr>
          <w:p w14:paraId="04711A44" w14:textId="36232AAD" w:rsidR="00DF3625" w:rsidRDefault="00BE48C3" w:rsidP="00DF3625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 xml:space="preserve">Sfp port 1 </w:t>
            </w:r>
            <w:r w:rsidR="00EA733E">
              <w:rPr>
                <w:noProof/>
              </w:rPr>
              <w:t>on</w:t>
            </w:r>
          </w:p>
        </w:tc>
        <w:tc>
          <w:tcPr>
            <w:tcW w:w="3131" w:type="dxa"/>
          </w:tcPr>
          <w:p w14:paraId="25490162" w14:textId="77777777" w:rsidR="00DF3625" w:rsidRPr="003F1269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0x80ef</w:t>
            </w:r>
          </w:p>
          <w:p w14:paraId="02095150" w14:textId="05695D3B" w:rsidR="00BE48C3" w:rsidRPr="003F1269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05F39BC2" w14:textId="77777777" w:rsidR="00BE48C3" w:rsidRDefault="00BE48C3" w:rsidP="00BE48C3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3A811CCA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E48C3" w14:paraId="00259915" w14:textId="77777777" w:rsidTr="001E3F0A">
        <w:tc>
          <w:tcPr>
            <w:tcW w:w="3131" w:type="dxa"/>
          </w:tcPr>
          <w:p w14:paraId="5787EACC" w14:textId="197ED529" w:rsidR="00BE48C3" w:rsidRDefault="00EA733E" w:rsidP="00DF3625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>Sfp port 1 off</w:t>
            </w:r>
          </w:p>
        </w:tc>
        <w:tc>
          <w:tcPr>
            <w:tcW w:w="3131" w:type="dxa"/>
          </w:tcPr>
          <w:p w14:paraId="0AC59C5C" w14:textId="77777777" w:rsidR="00BE48C3" w:rsidRPr="003F1269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14477AB0" w14:textId="146397F9" w:rsidR="00EA733E" w:rsidRPr="003F1269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3A7EF7" w14:textId="4E05FEFD" w:rsidR="00BE48C3" w:rsidRDefault="00EA733E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C53E2A" w14:paraId="118F9C00" w14:textId="77777777" w:rsidTr="001E3F0A">
        <w:tc>
          <w:tcPr>
            <w:tcW w:w="3131" w:type="dxa"/>
          </w:tcPr>
          <w:p w14:paraId="3150B668" w14:textId="3A601DC2" w:rsidR="00C53E2A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>Sfp port  2 on</w:t>
            </w:r>
          </w:p>
        </w:tc>
        <w:tc>
          <w:tcPr>
            <w:tcW w:w="3131" w:type="dxa"/>
          </w:tcPr>
          <w:p w14:paraId="0692ED3D" w14:textId="77777777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0x80fe</w:t>
            </w:r>
          </w:p>
          <w:p w14:paraId="00726F47" w14:textId="798EB100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9925999" w14:textId="77777777" w:rsidR="00C53E2A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4123B2D0" w14:textId="77777777" w:rsidR="00C53E2A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53E2A" w14:paraId="72E53E67" w14:textId="77777777" w:rsidTr="001E3F0A">
        <w:tc>
          <w:tcPr>
            <w:tcW w:w="3131" w:type="dxa"/>
          </w:tcPr>
          <w:p w14:paraId="5276FD3E" w14:textId="35335890" w:rsidR="00C53E2A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>Sfp port  2 off</w:t>
            </w:r>
          </w:p>
        </w:tc>
        <w:tc>
          <w:tcPr>
            <w:tcW w:w="3131" w:type="dxa"/>
          </w:tcPr>
          <w:p w14:paraId="7CA9E7B1" w14:textId="77777777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39DE020D" w14:textId="588AEFAC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016DFD" w14:textId="1E83F9BB" w:rsidR="00C53E2A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FE2FF6" w14:paraId="2540243F" w14:textId="77777777" w:rsidTr="001E3F0A">
        <w:tc>
          <w:tcPr>
            <w:tcW w:w="3131" w:type="dxa"/>
          </w:tcPr>
          <w:p w14:paraId="1FB7F8E6" w14:textId="0E1ECB38" w:rsidR="00FE2FF6" w:rsidRPr="007014EF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60E26299" w14:textId="77777777" w:rsidR="00FE2FF6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6FD449EC" w14:textId="227B4697" w:rsidR="002E6C02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CED38E4" w14:textId="77777777" w:rsidR="00FE2FF6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3E24CFAE" w14:textId="77777777" w:rsidR="00FE2FF6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FE2FF6" w14:paraId="3904A52B" w14:textId="77777777" w:rsidTr="001E3F0A">
        <w:tc>
          <w:tcPr>
            <w:tcW w:w="3131" w:type="dxa"/>
          </w:tcPr>
          <w:p w14:paraId="09E2D0FA" w14:textId="0C70B407" w:rsidR="00FE2FF6" w:rsidRPr="007014EF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42BB1EC2" w14:textId="77777777" w:rsidR="00FE2FF6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D77CFCD" w14:textId="66D2391D" w:rsidR="002E6C02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586BC22A" w14:textId="73AC5758" w:rsidR="00FE2FF6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7014EF" w14:paraId="32192C37" w14:textId="77777777" w:rsidTr="001E3F0A">
        <w:tc>
          <w:tcPr>
            <w:tcW w:w="3131" w:type="dxa"/>
          </w:tcPr>
          <w:p w14:paraId="3FB8792A" w14:textId="5F1D3604" w:rsidR="007014EF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4 on</w:t>
            </w:r>
          </w:p>
        </w:tc>
        <w:tc>
          <w:tcPr>
            <w:tcW w:w="3131" w:type="dxa"/>
          </w:tcPr>
          <w:p w14:paraId="4299083F" w14:textId="77777777" w:rsidR="007014EF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230D0ABE" w14:textId="6DD9F1CF" w:rsidR="00A06C13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1A13C71" w14:textId="77777777" w:rsidR="007014EF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4661D445" w14:textId="77777777" w:rsidR="007014EF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14EF" w14:paraId="44840B1E" w14:textId="77777777" w:rsidTr="001E3F0A">
        <w:tc>
          <w:tcPr>
            <w:tcW w:w="3131" w:type="dxa"/>
          </w:tcPr>
          <w:p w14:paraId="7B50414C" w14:textId="7713B954" w:rsidR="007014EF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4 off</w:t>
            </w:r>
          </w:p>
        </w:tc>
        <w:tc>
          <w:tcPr>
            <w:tcW w:w="3131" w:type="dxa"/>
          </w:tcPr>
          <w:p w14:paraId="428EB731" w14:textId="77777777" w:rsidR="007014EF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0E5FEB7" w14:textId="41D3CACB" w:rsidR="00A06C13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26980EF" w14:textId="719884DA" w:rsidR="007014EF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C84337" w14:paraId="1E9BBF3C" w14:textId="77777777" w:rsidTr="001E3F0A">
        <w:tc>
          <w:tcPr>
            <w:tcW w:w="3131" w:type="dxa"/>
          </w:tcPr>
          <w:p w14:paraId="71235B24" w14:textId="7D3CFFF1" w:rsidR="00C84337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5 on</w:t>
            </w:r>
          </w:p>
        </w:tc>
        <w:tc>
          <w:tcPr>
            <w:tcW w:w="3131" w:type="dxa"/>
          </w:tcPr>
          <w:p w14:paraId="59082AE8" w14:textId="77777777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746C5BC7" w14:textId="5222CC96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97C5F2A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7C09CA1D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14:paraId="2198199A" w14:textId="77777777" w:rsidTr="001E3F0A">
        <w:tc>
          <w:tcPr>
            <w:tcW w:w="3131" w:type="dxa"/>
          </w:tcPr>
          <w:p w14:paraId="44B89857" w14:textId="2833B25E" w:rsidR="00C84337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5 off</w:t>
            </w:r>
          </w:p>
        </w:tc>
        <w:tc>
          <w:tcPr>
            <w:tcW w:w="3131" w:type="dxa"/>
          </w:tcPr>
          <w:p w14:paraId="238E1498" w14:textId="1C0F7F78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8B927BB" w14:textId="3D9C2ACC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723620E0" w14:textId="635BAF23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C84337" w14:paraId="15E69A11" w14:textId="77777777" w:rsidTr="001E3F0A">
        <w:tc>
          <w:tcPr>
            <w:tcW w:w="3131" w:type="dxa"/>
          </w:tcPr>
          <w:p w14:paraId="63281BAD" w14:textId="2D5B2522" w:rsidR="00C84337" w:rsidRPr="007014EF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6 on</w:t>
            </w:r>
          </w:p>
        </w:tc>
        <w:tc>
          <w:tcPr>
            <w:tcW w:w="3131" w:type="dxa"/>
          </w:tcPr>
          <w:p w14:paraId="2A51F525" w14:textId="77777777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14BAB695" w14:textId="4D9222D5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5833815A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59FB39D6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14:paraId="76959051" w14:textId="77777777" w:rsidTr="001E3F0A">
        <w:tc>
          <w:tcPr>
            <w:tcW w:w="3131" w:type="dxa"/>
          </w:tcPr>
          <w:p w14:paraId="60B02A3D" w14:textId="1A273A57" w:rsidR="00C84337" w:rsidRPr="007014EF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6 off</w:t>
            </w:r>
          </w:p>
        </w:tc>
        <w:tc>
          <w:tcPr>
            <w:tcW w:w="3131" w:type="dxa"/>
          </w:tcPr>
          <w:p w14:paraId="307DA6AB" w14:textId="77777777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61514E16" w14:textId="6996BBBF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072D795D" w14:textId="4AF65135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B83246" w14:paraId="0634BE0F" w14:textId="77777777" w:rsidTr="001E3F0A">
        <w:tc>
          <w:tcPr>
            <w:tcW w:w="3131" w:type="dxa"/>
          </w:tcPr>
          <w:p w14:paraId="53FF6548" w14:textId="11D966A9" w:rsidR="00B83246" w:rsidRPr="007014EF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281147">
              <w:rPr>
                <w:rFonts w:ascii="Calibri" w:hAnsi="Calibri" w:cs="Calibri"/>
                <w:color w:val="000000"/>
                <w:sz w:val="20"/>
                <w:szCs w:val="20"/>
              </w:rPr>
              <w:t>Ser1 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 on</w:t>
            </w:r>
          </w:p>
        </w:tc>
        <w:tc>
          <w:tcPr>
            <w:tcW w:w="3131" w:type="dxa"/>
          </w:tcPr>
          <w:p w14:paraId="23E23B29" w14:textId="77777777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07DD6AF4" w14:textId="7C7C16D9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2F6916B5" w14:textId="77777777" w:rsidR="00B83246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545CC66A" w14:textId="77777777" w:rsidR="00B83246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83246" w14:paraId="276E4FFC" w14:textId="77777777" w:rsidTr="001E3F0A">
        <w:tc>
          <w:tcPr>
            <w:tcW w:w="3131" w:type="dxa"/>
          </w:tcPr>
          <w:p w14:paraId="00BA7268" w14:textId="5B9584E7" w:rsidR="00B83246" w:rsidRPr="007014EF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28114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Ser1 </w:t>
            </w:r>
            <w:proofErr w:type="gramStart"/>
            <w:r w:rsidRPr="00281147">
              <w:rPr>
                <w:rFonts w:ascii="Calibri" w:hAnsi="Calibri" w:cs="Calibri"/>
                <w:color w:val="000000"/>
                <w:sz w:val="20"/>
                <w:szCs w:val="20"/>
              </w:rPr>
              <w:t>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off</w:t>
            </w:r>
            <w:proofErr w:type="gramEnd"/>
          </w:p>
        </w:tc>
        <w:tc>
          <w:tcPr>
            <w:tcW w:w="3131" w:type="dxa"/>
          </w:tcPr>
          <w:p w14:paraId="5E8634D8" w14:textId="77777777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BC3C1CC" w14:textId="6CF26FFF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6FEE638F" w14:textId="6D98E4DC" w:rsidR="00B83246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71031" w14:paraId="1D885010" w14:textId="77777777" w:rsidTr="001E3F0A">
        <w:tc>
          <w:tcPr>
            <w:tcW w:w="3131" w:type="dxa"/>
          </w:tcPr>
          <w:p w14:paraId="10FC631B" w14:textId="56C3A068" w:rsidR="00D71031" w:rsidRPr="007014EF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34" w:name="_Hlk78531898"/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Ser1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32AEB94C" w14:textId="77777777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3D72AC18" w14:textId="167E4110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17BA0742" w14:textId="77777777" w:rsidR="00D7103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7340F1C7" w14:textId="77777777" w:rsidR="00D7103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71031" w14:paraId="068FCDD3" w14:textId="77777777" w:rsidTr="001E3F0A">
        <w:tc>
          <w:tcPr>
            <w:tcW w:w="3131" w:type="dxa"/>
          </w:tcPr>
          <w:p w14:paraId="60556092" w14:textId="55223509" w:rsidR="00D71031" w:rsidRPr="007014EF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Ser1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5B5A077C" w14:textId="77777777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666A239" w14:textId="558ECDB9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A6A2EBC" w14:textId="56B522E7" w:rsidR="00D7103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bookmarkEnd w:id="34"/>
      <w:tr w:rsidR="007509DF" w14:paraId="752B6EB8" w14:textId="77777777" w:rsidTr="001E3F0A">
        <w:tc>
          <w:tcPr>
            <w:tcW w:w="3131" w:type="dxa"/>
          </w:tcPr>
          <w:p w14:paraId="2BE3CD1B" w14:textId="44BF296D" w:rsidR="007509DF" w:rsidRPr="00961980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408E48A8" w14:textId="77777777" w:rsidR="00AB4552" w:rsidRPr="00E62050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5D405821" w14:textId="40A1496D" w:rsidR="007509DF" w:rsidRPr="00E62050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0881C33B" w14:textId="11A24A1F" w:rsidR="007509DF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</w:tc>
      </w:tr>
      <w:tr w:rsidR="007509DF" w14:paraId="0B14E148" w14:textId="77777777" w:rsidTr="001E3F0A">
        <w:tc>
          <w:tcPr>
            <w:tcW w:w="3131" w:type="dxa"/>
          </w:tcPr>
          <w:p w14:paraId="227A42E9" w14:textId="0A8D8751" w:rsidR="007509DF" w:rsidRPr="00961980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68D18256" w14:textId="77777777" w:rsidR="00AB4552" w:rsidRPr="00E62050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765B6EA" w14:textId="383527E9" w:rsidR="007509DF" w:rsidRPr="00E62050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42719C8" w14:textId="72AFE1A1" w:rsidR="007509DF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E62050" w14:paraId="76824B34" w14:textId="77777777" w:rsidTr="001E3F0A">
        <w:tc>
          <w:tcPr>
            <w:tcW w:w="3131" w:type="dxa"/>
          </w:tcPr>
          <w:p w14:paraId="06C392C2" w14:textId="13AF7869" w:rsidR="00E62050" w:rsidRPr="00961980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58A5E8CE" w14:textId="77777777" w:rsidR="00E62050" w:rsidRPr="00E62050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17E1D859" w14:textId="235E1CC5" w:rsidR="00E62050" w:rsidRPr="00E62050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4E3586D4" w14:textId="32181777" w:rsidR="00E62050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</w:tc>
      </w:tr>
      <w:tr w:rsidR="00E62050" w14:paraId="5C200B6E" w14:textId="77777777" w:rsidTr="001E3F0A">
        <w:tc>
          <w:tcPr>
            <w:tcW w:w="3131" w:type="dxa"/>
          </w:tcPr>
          <w:p w14:paraId="4CB1883E" w14:textId="5B79243B" w:rsidR="00E62050" w:rsidRPr="00961980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51C499B3" w14:textId="7C5865FD" w:rsidR="00E62050" w:rsidRPr="00E62050" w:rsidRDefault="00476A28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>
              <w:rPr>
                <w:rFonts w:ascii="Bahnschrift SemiCondensed" w:hAnsi="Bahnschrift SemiCondensed" w:cs="Arial"/>
                <w:b/>
                <w:bCs/>
                <w:noProof/>
              </w:rPr>
              <w:t xml:space="preserve"> </w:t>
            </w:r>
          </w:p>
        </w:tc>
        <w:tc>
          <w:tcPr>
            <w:tcW w:w="3132" w:type="dxa"/>
          </w:tcPr>
          <w:p w14:paraId="7E49466F" w14:textId="61490067" w:rsidR="00E62050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</w:tbl>
    <w:p w14:paraId="52718AEF" w14:textId="11DA60E4" w:rsidR="00EF15CD" w:rsidRDefault="00EF15CD" w:rsidP="00EF15CD">
      <w:pPr>
        <w:pStyle w:val="Caption"/>
        <w:jc w:val="center"/>
        <w:rPr>
          <w:noProof/>
        </w:rPr>
      </w:pPr>
      <w:r>
        <w:t xml:space="preserve">Table </w:t>
      </w:r>
      <w:r>
        <w:rPr>
          <w:rFonts w:hint="cs"/>
          <w:noProof/>
          <w:rtl/>
        </w:rPr>
        <w:t>1</w:t>
      </w:r>
      <w:r>
        <w:rPr>
          <w:noProof/>
        </w:rPr>
        <w:t xml:space="preserve">: LED </w:t>
      </w:r>
      <w:r w:rsidR="007014EF">
        <w:rPr>
          <w:noProof/>
        </w:rPr>
        <w:t xml:space="preserve">TESET IS ALL </w:t>
      </w:r>
      <w:r>
        <w:rPr>
          <w:noProof/>
        </w:rPr>
        <w:t>commands</w:t>
      </w:r>
    </w:p>
    <w:p w14:paraId="65E055B8" w14:textId="3C2FE6C0" w:rsidR="006D7BF1" w:rsidRPr="00D83E15" w:rsidRDefault="0032261E" w:rsidP="00D83E15">
      <w:pPr>
        <w:pStyle w:val="Heading3"/>
      </w:pPr>
      <w:r w:rsidRPr="0032261E">
        <w:t xml:space="preserve">Front panel </w:t>
      </w:r>
      <w:r w:rsidR="006D7BF1" w:rsidRPr="009415B1">
        <w:t>LED</w:t>
      </w:r>
      <w:r w:rsidR="006D7BF1">
        <w:t xml:space="preserve"> LTE</w:t>
      </w:r>
      <w:r w:rsidR="00D83E15">
        <w:t xml:space="preserve"> test</w:t>
      </w:r>
    </w:p>
    <w:p w14:paraId="12E96816" w14:textId="748D7403" w:rsidR="006D7BF1" w:rsidRDefault="006D7BF1" w:rsidP="006D7BF1">
      <w:pPr>
        <w:pStyle w:val="ListParagraph"/>
        <w:ind w:left="1429"/>
      </w:pPr>
    </w:p>
    <w:p w14:paraId="71A89857" w14:textId="1E9AF3B9" w:rsidR="006D7BF1" w:rsidRDefault="003C127B" w:rsidP="00EC2420">
      <w:pPr>
        <w:pStyle w:val="ListParagraph"/>
        <w:ind w:left="360" w:firstLine="1069"/>
      </w:pPr>
      <w:r>
        <w:rPr>
          <w:noProof/>
        </w:rPr>
        <w:drawing>
          <wp:inline distT="0" distB="0" distL="0" distR="0" wp14:anchorId="3984B5EE" wp14:editId="33444E5E">
            <wp:extent cx="4410075" cy="126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6F85" w14:textId="51F6E23F" w:rsidR="005542D6" w:rsidRDefault="005542D6" w:rsidP="005542D6">
      <w:pPr>
        <w:pStyle w:val="Caption"/>
        <w:jc w:val="center"/>
      </w:pPr>
      <w:r>
        <w:lastRenderedPageBreak/>
        <w:tab/>
        <w:t xml:space="preserve">Figure </w:t>
      </w:r>
      <w:r w:rsidR="004F2AF2">
        <w:rPr>
          <w:noProof/>
        </w:rPr>
        <w:t>3</w:t>
      </w:r>
      <w:r>
        <w:t xml:space="preserve">: </w:t>
      </w:r>
      <w:r w:rsidR="003C127B">
        <w:t>SF</w:t>
      </w:r>
      <w:r>
        <w:t>-</w:t>
      </w:r>
      <w:proofErr w:type="spellStart"/>
      <w:r w:rsidR="00654A65">
        <w:t>Pront</w:t>
      </w:r>
      <w:proofErr w:type="spellEnd"/>
      <w:r>
        <w:t xml:space="preserve"> Panel LED LTE</w:t>
      </w:r>
    </w:p>
    <w:p w14:paraId="3232CCCC" w14:textId="77777777" w:rsidR="00387D25" w:rsidRDefault="00387D25" w:rsidP="00424416">
      <w:pPr>
        <w:pStyle w:val="Para"/>
        <w:numPr>
          <w:ilvl w:val="0"/>
          <w:numId w:val="24"/>
        </w:numPr>
      </w:pPr>
      <w:r>
        <w:t>The LEDs may be tested with LINUX commands:</w:t>
      </w:r>
    </w:p>
    <w:p w14:paraId="09155570" w14:textId="0D381363" w:rsidR="00387D25" w:rsidRDefault="00387D25" w:rsidP="00424416">
      <w:pPr>
        <w:pStyle w:val="ListParagraph"/>
        <w:numPr>
          <w:ilvl w:val="0"/>
          <w:numId w:val="24"/>
        </w:numPr>
      </w:pPr>
      <w:r w:rsidRPr="00C82F40">
        <w:t xml:space="preserve">Go into </w:t>
      </w:r>
      <w:r w:rsidR="004B4DA8">
        <w:t>SF</w:t>
      </w:r>
      <w:r>
        <w:t>-1</w:t>
      </w:r>
      <w:proofErr w:type="gramStart"/>
      <w:r>
        <w:t xml:space="preserve">P </w:t>
      </w:r>
      <w:r w:rsidRPr="00C82F40">
        <w:t xml:space="preserve"> Linux</w:t>
      </w:r>
      <w:proofErr w:type="gramEnd"/>
      <w:r w:rsidRPr="00C82F40">
        <w:t xml:space="preserve"> shell the following:</w:t>
      </w:r>
    </w:p>
    <w:p w14:paraId="21CEA4A3" w14:textId="77777777" w:rsidR="00387D25" w:rsidRDefault="00387D25" w:rsidP="00387D25">
      <w:pPr>
        <w:pStyle w:val="ListParagraph"/>
      </w:pPr>
      <w:r w:rsidRPr="008E778C">
        <w:t>user&gt;</w:t>
      </w:r>
      <w:proofErr w:type="spellStart"/>
      <w:r w:rsidRPr="008E778C">
        <w:t>su</w:t>
      </w:r>
      <w:proofErr w:type="spellEnd"/>
    </w:p>
    <w:p w14:paraId="0F8ED7C3" w14:textId="77777777" w:rsidR="00387D25" w:rsidRDefault="00387D25" w:rsidP="00387D25">
      <w:pPr>
        <w:pStyle w:val="ListParagraph"/>
      </w:pPr>
      <w:r w:rsidRPr="008E778C">
        <w:t>password&gt;</w:t>
      </w:r>
      <w:r>
        <w:t>1234</w:t>
      </w:r>
    </w:p>
    <w:p w14:paraId="75F7FF72" w14:textId="6E176710" w:rsidR="00387D25" w:rsidRDefault="00FE002A" w:rsidP="00387D25">
      <w:pPr>
        <w:pStyle w:val="ListParagraph"/>
      </w:pPr>
      <w:r>
        <w:t>SF</w:t>
      </w:r>
      <w:r w:rsidR="00387D25" w:rsidRPr="008E778C">
        <w:t>-1p# logon debug</w:t>
      </w:r>
      <w:r w:rsidR="00387D25">
        <w:t xml:space="preserve">    </w:t>
      </w:r>
    </w:p>
    <w:p w14:paraId="460FADAD" w14:textId="77777777" w:rsidR="00387D25" w:rsidRDefault="00387D25" w:rsidP="00387D25">
      <w:pPr>
        <w:pStyle w:val="ListParagraph"/>
      </w:pPr>
      <w:r w:rsidRPr="008E778C">
        <w:t>Key code:                    8388569129</w:t>
      </w:r>
      <w:proofErr w:type="gramStart"/>
      <w:r>
        <w:t xml:space="preserve">   (</w:t>
      </w:r>
      <w:proofErr w:type="gramEnd"/>
      <w:r>
        <w:t xml:space="preserve"> </w:t>
      </w:r>
      <w:r w:rsidRPr="008E778C">
        <w:t>Example</w:t>
      </w:r>
      <w:r>
        <w:t>)</w:t>
      </w:r>
    </w:p>
    <w:p w14:paraId="6286AA06" w14:textId="77777777" w:rsidR="00387D25" w:rsidRDefault="00387D25" w:rsidP="00387D25">
      <w:pPr>
        <w:pStyle w:val="Para"/>
        <w:ind w:left="0" w:firstLine="0"/>
      </w:pPr>
      <w:r>
        <w:t xml:space="preserve">          </w:t>
      </w:r>
      <w:r w:rsidRPr="00760411">
        <w:t xml:space="preserve">Challenge code: </w:t>
      </w:r>
      <w:r>
        <w:t xml:space="preserve">(10 figure numbers) </w:t>
      </w:r>
    </w:p>
    <w:p w14:paraId="1BB1F2FA" w14:textId="55B29DCA" w:rsidR="00387D25" w:rsidRDefault="00E41492" w:rsidP="00387D25">
      <w:pPr>
        <w:pStyle w:val="Para"/>
        <w:ind w:left="360" w:firstLine="0"/>
        <w:rPr>
          <w:rtl/>
        </w:rPr>
      </w:pPr>
      <w:r>
        <w:t xml:space="preserve">     </w:t>
      </w:r>
      <w:r w:rsidR="00387D25">
        <w:t xml:space="preserve">Open </w:t>
      </w:r>
      <w:proofErr w:type="spellStart"/>
      <w:r w:rsidR="00387D25">
        <w:t>Deccryptor</w:t>
      </w:r>
      <w:proofErr w:type="spellEnd"/>
      <w:r w:rsidR="00387D25">
        <w:t xml:space="preserve"> </w:t>
      </w:r>
    </w:p>
    <w:p w14:paraId="14C31606" w14:textId="77777777" w:rsidR="00387D25" w:rsidRDefault="00387D25" w:rsidP="00387D25">
      <w:pPr>
        <w:pStyle w:val="Para"/>
        <w:ind w:left="0" w:firstLine="0"/>
      </w:pPr>
    </w:p>
    <w:p w14:paraId="1B30964F" w14:textId="77777777" w:rsidR="00387D25" w:rsidRDefault="00387D25" w:rsidP="00387D25">
      <w:pPr>
        <w:pStyle w:val="Para"/>
        <w:ind w:left="0" w:firstLine="0"/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118F9108" wp14:editId="4BBBA72A">
            <wp:extent cx="1702789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1C08" w14:textId="77777777" w:rsidR="00387D25" w:rsidRDefault="00387D25" w:rsidP="00387D25">
      <w:pPr>
        <w:pStyle w:val="Para"/>
        <w:ind w:left="0" w:firstLine="0"/>
        <w:rPr>
          <w:rtl/>
        </w:rPr>
      </w:pPr>
    </w:p>
    <w:p w14:paraId="3C5735C0" w14:textId="77777777" w:rsidR="00387D25" w:rsidRDefault="00387D25" w:rsidP="00424416">
      <w:pPr>
        <w:pStyle w:val="Para"/>
        <w:numPr>
          <w:ilvl w:val="0"/>
          <w:numId w:val="18"/>
        </w:numPr>
      </w:pPr>
      <w:r w:rsidRPr="00EC1057">
        <w:t>Enter the code</w:t>
      </w:r>
      <w:proofErr w:type="gramStart"/>
      <w:r>
        <w:rPr>
          <w:rFonts w:hint="cs"/>
          <w:rtl/>
        </w:rPr>
        <w:t xml:space="preserve">  </w:t>
      </w:r>
      <w:r>
        <w:t xml:space="preserve"> (</w:t>
      </w:r>
      <w:proofErr w:type="gramEnd"/>
      <w:r w:rsidRPr="00760411">
        <w:t>Challenge code:</w:t>
      </w:r>
      <w:r>
        <w:t xml:space="preserve"> </w:t>
      </w:r>
      <w:r>
        <w:rPr>
          <w:rFonts w:hint="cs"/>
          <w:rtl/>
        </w:rPr>
        <w:t xml:space="preserve"> </w:t>
      </w:r>
      <w:r>
        <w:t>in the field key)</w:t>
      </w:r>
    </w:p>
    <w:p w14:paraId="78B5CE3A" w14:textId="77777777" w:rsidR="00387D25" w:rsidRDefault="00387D25" w:rsidP="00424416">
      <w:pPr>
        <w:pStyle w:val="Para"/>
        <w:numPr>
          <w:ilvl w:val="0"/>
          <w:numId w:val="18"/>
        </w:numPr>
      </w:pPr>
      <w:r w:rsidRPr="00EC1057">
        <w:t>Push</w:t>
      </w:r>
      <w:r>
        <w:t xml:space="preserve"> on (change pass), y</w:t>
      </w:r>
      <w:r w:rsidRPr="00EC1057">
        <w:t>ou will get a number</w:t>
      </w:r>
      <w:r>
        <w:rPr>
          <w:rFonts w:hint="cs"/>
          <w:rtl/>
        </w:rPr>
        <w:t xml:space="preserve"> </w:t>
      </w:r>
      <w:r>
        <w:t>(Result)</w:t>
      </w:r>
    </w:p>
    <w:p w14:paraId="71B59236" w14:textId="77777777" w:rsidR="00387D25" w:rsidRDefault="00387D25" w:rsidP="00424416">
      <w:pPr>
        <w:pStyle w:val="Para"/>
        <w:numPr>
          <w:ilvl w:val="0"/>
          <w:numId w:val="18"/>
        </w:numPr>
        <w:rPr>
          <w:rtl/>
        </w:rPr>
      </w:pPr>
      <w:r>
        <w:t>Insert</w:t>
      </w:r>
      <w:r w:rsidRPr="00EC1057">
        <w:t xml:space="preserve"> the number</w:t>
      </w:r>
      <w:r>
        <w:t xml:space="preserve"> to </w:t>
      </w:r>
      <w:proofErr w:type="gramStart"/>
      <w:r>
        <w:t>UUT</w:t>
      </w:r>
      <w:proofErr w:type="gramEnd"/>
    </w:p>
    <w:p w14:paraId="519FB4D1" w14:textId="77777777" w:rsidR="00387D25" w:rsidRDefault="00387D25" w:rsidP="00387D25">
      <w:pPr>
        <w:pStyle w:val="Para"/>
        <w:ind w:left="720" w:firstLine="0"/>
      </w:pPr>
    </w:p>
    <w:p w14:paraId="76E89754" w14:textId="12D9B094" w:rsidR="00387D25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sz w:val="20"/>
          <w:szCs w:val="20"/>
        </w:rPr>
        <w:t xml:space="preserve">  </w:t>
      </w:r>
      <w:r w:rsidRPr="008E778C">
        <w:rPr>
          <w:sz w:val="20"/>
          <w:szCs w:val="20"/>
        </w:rPr>
        <w:t xml:space="preserve">password&gt;**********    </w:t>
      </w:r>
    </w:p>
    <w:p w14:paraId="540276D0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D94E8CB" w14:textId="4457C733" w:rsidR="00387D25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</w:t>
      </w:r>
      <w:r w:rsidR="003F2F16">
        <w:rPr>
          <w:rFonts w:ascii="Tahoma" w:hAnsi="Tahoma" w:cs="Tahoma"/>
          <w:color w:val="333333"/>
          <w:shd w:val="clear" w:color="auto" w:fill="FFFFFF"/>
        </w:rPr>
        <w:t>SF</w:t>
      </w:r>
      <w:r w:rsidRPr="005454C0">
        <w:rPr>
          <w:rFonts w:ascii="Tahoma" w:hAnsi="Tahoma" w:cs="Tahoma"/>
          <w:color w:val="333333"/>
          <w:shd w:val="clear" w:color="auto" w:fill="FFFFFF"/>
        </w:rPr>
        <w:t>-1p#</w:t>
      </w:r>
      <w:r w:rsidRPr="005454C0">
        <w:t xml:space="preserve"> </w:t>
      </w:r>
      <w:r w:rsidRPr="005454C0">
        <w:rPr>
          <w:rFonts w:ascii="Tahoma" w:hAnsi="Tahoma" w:cs="Tahoma"/>
          <w:color w:val="333333"/>
          <w:shd w:val="clear" w:color="auto" w:fill="FFFFFF"/>
        </w:rPr>
        <w:t>debug shell</w:t>
      </w:r>
      <w:r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54B3AEC7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C44EC07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</w:t>
      </w:r>
      <w:r w:rsidRPr="005454C0">
        <w:rPr>
          <w:rFonts w:ascii="Tahoma" w:hAnsi="Tahoma" w:cs="Tahoma"/>
          <w:color w:val="333333"/>
          <w:shd w:val="clear" w:color="auto" w:fill="FFFFFF"/>
        </w:rPr>
        <w:t>[</w:t>
      </w:r>
      <w:proofErr w:type="spellStart"/>
      <w:r w:rsidRPr="005454C0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5454C0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5454C0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B1F72F4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089CD24" w14:textId="5474621E" w:rsidR="00387D25" w:rsidRDefault="00387D25" w:rsidP="00387D25">
      <w:pPr>
        <w:ind w:left="0"/>
        <w:rPr>
          <w:rFonts w:cs="Humnst777 BT"/>
        </w:rPr>
      </w:pPr>
      <w:r w:rsidRPr="001E628E">
        <w:rPr>
          <w:rFonts w:cs="Humnst777 BT"/>
        </w:rPr>
        <w:t>see the comman</w:t>
      </w:r>
      <w:r>
        <w:rPr>
          <w:rFonts w:cs="Humnst777 BT"/>
        </w:rPr>
        <w:t>d:</w:t>
      </w:r>
    </w:p>
    <w:p w14:paraId="138085CC" w14:textId="4499AD83" w:rsidR="00387D25" w:rsidRDefault="00387D25" w:rsidP="00387D25">
      <w:pPr>
        <w:ind w:left="0"/>
        <w:rPr>
          <w:rFonts w:cs="Humnst777 BT"/>
        </w:rPr>
      </w:pPr>
    </w:p>
    <w:p w14:paraId="56A26297" w14:textId="7681DA86" w:rsidR="00387D25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414584">
        <w:rPr>
          <w:rFonts w:cs="Humnst777 BT"/>
        </w:rPr>
        <w:t>[</w:t>
      </w:r>
      <w:proofErr w:type="spellStart"/>
      <w:r w:rsidRPr="00414584">
        <w:rPr>
          <w:rFonts w:cs="Humnst777 BT"/>
        </w:rPr>
        <w:t>root@localhost</w:t>
      </w:r>
      <w:proofErr w:type="spellEnd"/>
      <w:r w:rsidRPr="00414584">
        <w:rPr>
          <w:rFonts w:cs="Humnst777 BT"/>
        </w:rPr>
        <w:t xml:space="preserve"> </w:t>
      </w:r>
      <w:proofErr w:type="gramStart"/>
      <w:r w:rsidRPr="00414584">
        <w:rPr>
          <w:rFonts w:cs="Humnst777 BT"/>
        </w:rPr>
        <w:t>/]#</w:t>
      </w:r>
      <w:proofErr w:type="gramEnd"/>
      <w:r w:rsidRPr="00414584">
        <w:rPr>
          <w:rFonts w:cs="Humnst777 BT"/>
          <w:b/>
          <w:bCs/>
        </w:rPr>
        <w:t xml:space="preserve"> </w:t>
      </w:r>
      <w:proofErr w:type="spellStart"/>
      <w:r w:rsidRPr="00414584">
        <w:rPr>
          <w:rFonts w:cs="Humnst777 BT"/>
          <w:b/>
          <w:bCs/>
        </w:rPr>
        <w:t>stty</w:t>
      </w:r>
      <w:proofErr w:type="spellEnd"/>
      <w:r w:rsidRPr="00414584">
        <w:rPr>
          <w:rFonts w:cs="Humnst777 BT"/>
          <w:b/>
          <w:bCs/>
        </w:rPr>
        <w:t xml:space="preserve"> </w:t>
      </w:r>
      <w:proofErr w:type="spellStart"/>
      <w:r w:rsidRPr="00414584">
        <w:rPr>
          <w:rFonts w:cs="Humnst777 BT"/>
          <w:b/>
          <w:bCs/>
        </w:rPr>
        <w:t>icrnl</w:t>
      </w:r>
      <w:proofErr w:type="spellEnd"/>
      <w:r w:rsidR="00B354F0">
        <w:rPr>
          <w:rFonts w:cs="Humnst777 BT"/>
        </w:rPr>
        <w:t xml:space="preserve">    </w:t>
      </w:r>
    </w:p>
    <w:p w14:paraId="56ECDE98" w14:textId="58244D0D" w:rsidR="00B354F0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3ACD1C7" w14:textId="6EA92F34" w:rsidR="00B354F0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cs="Humnst777 BT"/>
        </w:rPr>
        <w:t>[</w:t>
      </w:r>
      <w:proofErr w:type="spellStart"/>
      <w:r w:rsidRPr="00414584">
        <w:rPr>
          <w:rFonts w:cs="Humnst777 BT"/>
        </w:rPr>
        <w:t>root@localhost</w:t>
      </w:r>
      <w:proofErr w:type="spellEnd"/>
      <w:r w:rsidRPr="00414584">
        <w:rPr>
          <w:rFonts w:cs="Humnst777 BT"/>
        </w:rPr>
        <w:t xml:space="preserve"> </w:t>
      </w:r>
      <w:proofErr w:type="gramStart"/>
      <w:r w:rsidRPr="00414584">
        <w:rPr>
          <w:rFonts w:cs="Humnst777 BT"/>
        </w:rPr>
        <w:t>/]#</w:t>
      </w:r>
      <w:proofErr w:type="gramEnd"/>
      <w:r w:rsidRPr="00414584">
        <w:rPr>
          <w:rFonts w:cs="Humnst777 BT"/>
          <w:b/>
          <w:bCs/>
        </w:rPr>
        <w:t xml:space="preserve"> </w:t>
      </w:r>
      <w:r w:rsidR="00B354F0" w:rsidRPr="00B354F0">
        <w:rPr>
          <w:rFonts w:cs="Humnst777 BT"/>
          <w:b/>
          <w:bCs/>
        </w:rPr>
        <w:t>cat &gt; lte_ledtest.sh</w:t>
      </w:r>
      <w:r w:rsidR="00B354F0">
        <w:rPr>
          <w:rFonts w:cs="Humnst777 BT"/>
        </w:rPr>
        <w:t xml:space="preserve">   </w:t>
      </w:r>
    </w:p>
    <w:p w14:paraId="4A7EEC04" w14:textId="0231378A" w:rsidR="00414584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</w:p>
    <w:p w14:paraId="352C53B1" w14:textId="1CA49DE6" w:rsidR="00414584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ascii="Tahoma" w:hAnsi="Tahoma" w:cs="Tahoma"/>
          <w:color w:val="333333"/>
          <w:shd w:val="clear" w:color="auto" w:fill="FFFFFF"/>
        </w:rPr>
        <w:t>Open file download</w:t>
      </w:r>
      <w:r w:rsidR="00E27744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6CF797E0" w14:textId="718A62E9" w:rsidR="00B354F0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5016C45" w14:textId="1293C9D4" w:rsidR="00B354F0" w:rsidRDefault="00E27744" w:rsidP="00387D25">
      <w:pPr>
        <w:ind w:left="0"/>
      </w:pPr>
      <w:r>
        <w:object w:dxaOrig="1614" w:dyaOrig="1044" w14:anchorId="28F413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pt;height:52.5pt" o:ole="">
            <v:imagedata r:id="rId17" o:title=""/>
          </v:shape>
          <o:OLEObject Type="Embed" ProgID="Package" ShapeID="_x0000_i1025" DrawAspect="Icon" ObjectID="_1747037805" r:id="rId18"/>
        </w:object>
      </w:r>
    </w:p>
    <w:p w14:paraId="10052B03" w14:textId="1A86C96F" w:rsidR="00825E59" w:rsidRDefault="00825E59" w:rsidP="00387D25">
      <w:pPr>
        <w:ind w:left="0"/>
        <w:rPr>
          <w:rFonts w:cs="Humnst777 BT"/>
          <w:b/>
          <w:bCs/>
          <w:rtl/>
        </w:rPr>
      </w:pPr>
      <w:proofErr w:type="spellStart"/>
      <w:r w:rsidRPr="00825E59">
        <w:rPr>
          <w:rFonts w:cs="Humnst777 BT"/>
          <w:b/>
          <w:bCs/>
        </w:rPr>
        <w:t>ctrl+D</w:t>
      </w:r>
      <w:proofErr w:type="spellEnd"/>
      <w:r>
        <w:rPr>
          <w:rFonts w:cs="Humnst777 BT"/>
          <w:b/>
          <w:bCs/>
        </w:rPr>
        <w:t xml:space="preserve"> </w:t>
      </w:r>
    </w:p>
    <w:p w14:paraId="3FEA7793" w14:textId="20FA0A7C" w:rsidR="00825E59" w:rsidRDefault="00825E59" w:rsidP="00387D25">
      <w:pPr>
        <w:ind w:left="0"/>
        <w:rPr>
          <w:rFonts w:cs="Humnst777 BT"/>
          <w:b/>
          <w:bCs/>
          <w:rtl/>
        </w:rPr>
      </w:pPr>
    </w:p>
    <w:p w14:paraId="554AB66B" w14:textId="6B84C6B7" w:rsidR="001D33A9" w:rsidRDefault="00825E59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lastRenderedPageBreak/>
        <w:t>[</w:t>
      </w:r>
      <w:proofErr w:type="spellStart"/>
      <w:r w:rsidRPr="00825E59">
        <w:rPr>
          <w:rFonts w:cstheme="minorBidi"/>
        </w:rPr>
        <w:t>root@localhost</w:t>
      </w:r>
      <w:proofErr w:type="spellEnd"/>
      <w:r w:rsidRPr="00825E59">
        <w:rPr>
          <w:rFonts w:cstheme="minorBidi"/>
        </w:rPr>
        <w:t xml:space="preserve"> </w:t>
      </w:r>
      <w:proofErr w:type="gramStart"/>
      <w:r w:rsidRPr="00825E59">
        <w:rPr>
          <w:rFonts w:cstheme="minorBidi"/>
        </w:rPr>
        <w:t>/]#</w:t>
      </w:r>
      <w:proofErr w:type="gramEnd"/>
      <w:r w:rsidRPr="00825E59">
        <w:rPr>
          <w:rFonts w:cstheme="minorBidi"/>
          <w:b/>
          <w:bCs/>
        </w:rPr>
        <w:t xml:space="preserve"> cat &gt; lte_ledbar_test.sh</w:t>
      </w:r>
      <w:r w:rsidR="001D33A9">
        <w:rPr>
          <w:rFonts w:cstheme="minorBidi"/>
          <w:b/>
          <w:bCs/>
        </w:rPr>
        <w:t xml:space="preserve">    </w:t>
      </w:r>
    </w:p>
    <w:p w14:paraId="1CF81DC5" w14:textId="467B08C7" w:rsidR="001D33A9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ascii="Tahoma" w:hAnsi="Tahoma" w:cs="Tahoma"/>
          <w:color w:val="333333"/>
          <w:shd w:val="clear" w:color="auto" w:fill="FFFFFF"/>
        </w:rPr>
        <w:t>Open file download</w:t>
      </w:r>
      <w:r w:rsidR="00417673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337106D9" w14:textId="2BC865CC" w:rsidR="00825E59" w:rsidRDefault="00825E59" w:rsidP="00387D25">
      <w:pPr>
        <w:ind w:left="0"/>
        <w:rPr>
          <w:rFonts w:cstheme="minorBidi"/>
          <w:b/>
          <w:bCs/>
        </w:rPr>
      </w:pPr>
    </w:p>
    <w:p w14:paraId="41F61169" w14:textId="733B0F1F" w:rsidR="001D33A9" w:rsidRDefault="00040679" w:rsidP="00387D25">
      <w:pPr>
        <w:ind w:left="0"/>
        <w:rPr>
          <w:rtl/>
        </w:rPr>
      </w:pPr>
      <w:r>
        <w:object w:dxaOrig="1542" w:dyaOrig="999" w14:anchorId="5BC65880">
          <v:shape id="_x0000_i1026" type="#_x0000_t75" style="width:77.25pt;height:50.25pt" o:ole="">
            <v:imagedata r:id="rId19" o:title=""/>
          </v:shape>
          <o:OLEObject Type="Embed" ProgID="Package" ShapeID="_x0000_i1026" DrawAspect="Icon" ObjectID="_1747037806" r:id="rId20"/>
        </w:object>
      </w:r>
    </w:p>
    <w:p w14:paraId="50631376" w14:textId="0AF8DF88" w:rsidR="001D33A9" w:rsidRDefault="001D33A9" w:rsidP="00387D25">
      <w:pPr>
        <w:ind w:left="0"/>
        <w:rPr>
          <w:rFonts w:cstheme="minorBidi"/>
          <w:b/>
          <w:bCs/>
        </w:rPr>
      </w:pPr>
      <w:proofErr w:type="spellStart"/>
      <w:r w:rsidRPr="001D33A9">
        <w:rPr>
          <w:rFonts w:cstheme="minorBidi"/>
          <w:b/>
          <w:bCs/>
        </w:rPr>
        <w:t>ctrl+D</w:t>
      </w:r>
      <w:proofErr w:type="spellEnd"/>
    </w:p>
    <w:p w14:paraId="2F5288BD" w14:textId="5FC838D0" w:rsidR="001D33A9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t>[</w:t>
      </w:r>
      <w:proofErr w:type="spellStart"/>
      <w:r w:rsidRPr="00825E59">
        <w:rPr>
          <w:rFonts w:cstheme="minorBidi"/>
        </w:rPr>
        <w:t>root@localhost</w:t>
      </w:r>
      <w:proofErr w:type="spellEnd"/>
      <w:r w:rsidRPr="00825E59">
        <w:rPr>
          <w:rFonts w:cstheme="minorBidi"/>
        </w:rPr>
        <w:t xml:space="preserve"> </w:t>
      </w:r>
      <w:proofErr w:type="gramStart"/>
      <w:r w:rsidRPr="00825E59">
        <w:rPr>
          <w:rFonts w:cstheme="minorBidi"/>
        </w:rPr>
        <w:t>/]#</w:t>
      </w:r>
      <w:proofErr w:type="gramEnd"/>
      <w:r w:rsidRPr="00825E59">
        <w:rPr>
          <w:rFonts w:cstheme="minorBidi"/>
          <w:b/>
          <w:bCs/>
        </w:rPr>
        <w:t xml:space="preserve"> </w:t>
      </w:r>
      <w:proofErr w:type="spellStart"/>
      <w:r w:rsidR="001D33A9" w:rsidRPr="001D33A9">
        <w:rPr>
          <w:rFonts w:cstheme="minorBidi"/>
          <w:b/>
          <w:bCs/>
        </w:rPr>
        <w:t>chmod</w:t>
      </w:r>
      <w:proofErr w:type="spellEnd"/>
      <w:r w:rsidR="001D33A9" w:rsidRPr="001D33A9">
        <w:rPr>
          <w:rFonts w:cstheme="minorBidi"/>
          <w:b/>
          <w:bCs/>
        </w:rPr>
        <w:t xml:space="preserve"> 777 lte_ledtest.sh</w:t>
      </w:r>
      <w:r w:rsidR="001D33A9">
        <w:rPr>
          <w:rFonts w:cstheme="minorBidi"/>
          <w:b/>
          <w:bCs/>
        </w:rPr>
        <w:t xml:space="preserve">    </w:t>
      </w:r>
    </w:p>
    <w:p w14:paraId="496C9AD2" w14:textId="77777777" w:rsidR="001D33A9" w:rsidRPr="001D33A9" w:rsidRDefault="001D33A9" w:rsidP="001D33A9">
      <w:pPr>
        <w:ind w:left="0"/>
        <w:rPr>
          <w:rFonts w:cstheme="minorBidi"/>
          <w:b/>
          <w:bCs/>
        </w:rPr>
      </w:pPr>
    </w:p>
    <w:p w14:paraId="311ABEF9" w14:textId="1F3877C7" w:rsidR="001D33A9" w:rsidRDefault="00D60642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t>[</w:t>
      </w:r>
      <w:proofErr w:type="spellStart"/>
      <w:r w:rsidRPr="00825E59">
        <w:rPr>
          <w:rFonts w:cstheme="minorBidi"/>
        </w:rPr>
        <w:t>root@localhost</w:t>
      </w:r>
      <w:proofErr w:type="spellEnd"/>
      <w:r w:rsidRPr="00825E59">
        <w:rPr>
          <w:rFonts w:cstheme="minorBidi"/>
        </w:rPr>
        <w:t xml:space="preserve"> </w:t>
      </w:r>
      <w:proofErr w:type="gramStart"/>
      <w:r w:rsidRPr="00825E59">
        <w:rPr>
          <w:rFonts w:cstheme="minorBidi"/>
        </w:rPr>
        <w:t>/]#</w:t>
      </w:r>
      <w:proofErr w:type="gramEnd"/>
      <w:r w:rsidRPr="00825E59">
        <w:rPr>
          <w:rFonts w:cstheme="minorBidi"/>
          <w:b/>
          <w:bCs/>
        </w:rPr>
        <w:t xml:space="preserve"> </w:t>
      </w:r>
      <w:proofErr w:type="spellStart"/>
      <w:r w:rsidR="001D33A9" w:rsidRPr="001D33A9">
        <w:rPr>
          <w:rFonts w:cstheme="minorBidi"/>
          <w:b/>
          <w:bCs/>
        </w:rPr>
        <w:t>chmod</w:t>
      </w:r>
      <w:proofErr w:type="spellEnd"/>
      <w:r w:rsidR="001D33A9" w:rsidRPr="001D33A9">
        <w:rPr>
          <w:rFonts w:cstheme="minorBidi"/>
          <w:b/>
          <w:bCs/>
        </w:rPr>
        <w:t xml:space="preserve"> 777 lte_ledbar_test.sh</w:t>
      </w:r>
      <w:r w:rsidR="001D33A9">
        <w:rPr>
          <w:rFonts w:cstheme="minorBidi"/>
          <w:b/>
          <w:bCs/>
        </w:rPr>
        <w:t xml:space="preserve">    </w:t>
      </w:r>
    </w:p>
    <w:p w14:paraId="2BED4AA0" w14:textId="77777777" w:rsidR="001D33A9" w:rsidRPr="001D33A9" w:rsidRDefault="001D33A9" w:rsidP="001D33A9">
      <w:pPr>
        <w:ind w:left="0"/>
        <w:rPr>
          <w:rFonts w:cstheme="minorBidi"/>
          <w:b/>
          <w:bCs/>
        </w:rPr>
      </w:pPr>
    </w:p>
    <w:p w14:paraId="08A4272C" w14:textId="5457DC91" w:rsidR="001D33A9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t>[</w:t>
      </w:r>
      <w:proofErr w:type="spellStart"/>
      <w:r w:rsidRPr="00825E59">
        <w:rPr>
          <w:rFonts w:cstheme="minorBidi"/>
        </w:rPr>
        <w:t>root@localhost</w:t>
      </w:r>
      <w:proofErr w:type="spellEnd"/>
      <w:r w:rsidRPr="00825E59">
        <w:rPr>
          <w:rFonts w:cstheme="minorBidi"/>
        </w:rPr>
        <w:t xml:space="preserve"> </w:t>
      </w:r>
      <w:proofErr w:type="gramStart"/>
      <w:r w:rsidRPr="00825E59">
        <w:rPr>
          <w:rFonts w:cstheme="minorBidi"/>
        </w:rPr>
        <w:t>/]#</w:t>
      </w:r>
      <w:proofErr w:type="gramEnd"/>
      <w:r w:rsidR="00040679">
        <w:rPr>
          <w:rFonts w:cstheme="minorBidi"/>
        </w:rPr>
        <w:t xml:space="preserve"> </w:t>
      </w:r>
      <w:r w:rsidR="001D33A9" w:rsidRPr="001D33A9">
        <w:rPr>
          <w:rFonts w:cstheme="minorBidi"/>
          <w:b/>
          <w:bCs/>
        </w:rPr>
        <w:t>./lte_ledbar_test.sh</w:t>
      </w:r>
      <w:r w:rsidR="001D33A9">
        <w:rPr>
          <w:rFonts w:cstheme="minorBidi"/>
          <w:b/>
          <w:bCs/>
        </w:rPr>
        <w:t xml:space="preserve">   </w:t>
      </w:r>
    </w:p>
    <w:p w14:paraId="553D1D7F" w14:textId="24A16E20" w:rsidR="001D33A9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00A850F" w14:textId="12835B5A" w:rsidR="001D33A9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5C739E">
        <w:rPr>
          <w:b/>
          <w:bCs/>
        </w:rPr>
        <w:t>Verify</w:t>
      </w:r>
      <w:r w:rsidR="001D33A9" w:rsidRPr="001D33A9">
        <w:rPr>
          <w:b/>
          <w:bCs/>
        </w:rPr>
        <w:t xml:space="preserve"> that you see that all 4 LEDs are lit in </w:t>
      </w:r>
      <w:proofErr w:type="gramStart"/>
      <w:r w:rsidR="001D33A9" w:rsidRPr="001D33A9">
        <w:rPr>
          <w:b/>
          <w:bCs/>
        </w:rPr>
        <w:t>green</w:t>
      </w:r>
      <w:proofErr w:type="gramEnd"/>
    </w:p>
    <w:p w14:paraId="27BF360B" w14:textId="77777777" w:rsidR="001D33A9" w:rsidRDefault="001D33A9" w:rsidP="00D3312E">
      <w:pPr>
        <w:pStyle w:val="ListParagraph"/>
        <w:rPr>
          <w:b/>
          <w:bCs/>
        </w:rPr>
      </w:pPr>
    </w:p>
    <w:p w14:paraId="30E4FD74" w14:textId="0B3187A3" w:rsidR="00557DF8" w:rsidRPr="00851739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5C739E">
        <w:rPr>
          <w:b/>
          <w:bCs/>
        </w:rPr>
        <w:t>Verify</w:t>
      </w:r>
      <w:r w:rsidR="001D33A9" w:rsidRPr="001D33A9">
        <w:rPr>
          <w:b/>
          <w:bCs/>
        </w:rPr>
        <w:t xml:space="preserve"> that all 4 LEDs are </w:t>
      </w:r>
      <w:proofErr w:type="gramStart"/>
      <w:r w:rsidR="001D33A9" w:rsidRPr="001D33A9">
        <w:rPr>
          <w:b/>
          <w:bCs/>
        </w:rPr>
        <w:t>off</w:t>
      </w:r>
      <w:proofErr w:type="gramEnd"/>
    </w:p>
    <w:p w14:paraId="21374F48" w14:textId="77777777" w:rsidR="004751E7" w:rsidRPr="004751E7" w:rsidRDefault="004751E7" w:rsidP="004751E7">
      <w:pPr>
        <w:pStyle w:val="Heading1"/>
      </w:pPr>
      <w:bookmarkStart w:id="35" w:name="_SW_Download"/>
      <w:bookmarkStart w:id="36" w:name="_Toc364928559"/>
      <w:bookmarkStart w:id="37" w:name="_Toc94452512"/>
      <w:bookmarkEnd w:id="29"/>
      <w:bookmarkEnd w:id="30"/>
      <w:bookmarkEnd w:id="35"/>
      <w:r w:rsidRPr="004751E7">
        <w:t>Environmental Stress Screening (ESS)</w:t>
      </w:r>
      <w:bookmarkEnd w:id="36"/>
      <w:bookmarkEnd w:id="37"/>
    </w:p>
    <w:p w14:paraId="61E94682" w14:textId="77777777" w:rsidR="004751E7" w:rsidRDefault="004751E7" w:rsidP="004751E7">
      <w:pPr>
        <w:pStyle w:val="Para"/>
        <w:tabs>
          <w:tab w:val="left" w:pos="720"/>
        </w:tabs>
        <w:ind w:left="1541" w:right="144" w:hanging="432"/>
        <w:rPr>
          <w:rFonts w:cs="ZapfHumnst BT"/>
        </w:rPr>
      </w:pPr>
      <w:r>
        <w:rPr>
          <w:rFonts w:cs="ZapfHumnst BT"/>
        </w:rPr>
        <w:t>1.</w:t>
      </w:r>
      <w:r>
        <w:rPr>
          <w:rFonts w:cs="ZapfHumnst BT"/>
        </w:rPr>
        <w:tab/>
        <w:t>As specified in the GFTI.</w:t>
      </w:r>
    </w:p>
    <w:p w14:paraId="6D773BA5" w14:textId="77777777" w:rsidR="004E5CA2" w:rsidRDefault="004E5CA2" w:rsidP="00A26646">
      <w:pPr>
        <w:pStyle w:val="Heading1"/>
      </w:pPr>
      <w:bookmarkStart w:id="38" w:name="_Toc364928560"/>
      <w:bookmarkStart w:id="39" w:name="_Toc94452513"/>
      <w:bookmarkStart w:id="40" w:name="_Toc11147848"/>
      <w:r>
        <w:t>Automated Final Tests</w:t>
      </w:r>
      <w:bookmarkEnd w:id="38"/>
      <w:bookmarkEnd w:id="39"/>
      <w:r>
        <w:t xml:space="preserve"> </w:t>
      </w:r>
    </w:p>
    <w:p w14:paraId="53A2DA0A" w14:textId="77777777" w:rsidR="009B663C" w:rsidRDefault="009B663C" w:rsidP="009B663C">
      <w:pPr>
        <w:ind w:left="360"/>
      </w:pPr>
      <w:bookmarkStart w:id="41" w:name="_Toc364928564"/>
      <w:r>
        <w:t>The following instructions reflect: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05"/>
        <w:gridCol w:w="2520"/>
      </w:tblGrid>
      <w:tr w:rsidR="009B663C" w14:paraId="15DFD5EA" w14:textId="77777777" w:rsidTr="006D5495">
        <w:tc>
          <w:tcPr>
            <w:tcW w:w="2605" w:type="dxa"/>
          </w:tcPr>
          <w:p w14:paraId="29938CD2" w14:textId="77777777" w:rsidR="009B663C" w:rsidRDefault="009B663C" w:rsidP="006D5495">
            <w:pPr>
              <w:ind w:left="0"/>
            </w:pPr>
          </w:p>
        </w:tc>
        <w:tc>
          <w:tcPr>
            <w:tcW w:w="2520" w:type="dxa"/>
          </w:tcPr>
          <w:p w14:paraId="1C8E304E" w14:textId="77777777" w:rsidR="009B663C" w:rsidRPr="00AB4292" w:rsidRDefault="009B663C" w:rsidP="006D5495">
            <w:pPr>
              <w:ind w:left="0"/>
              <w:rPr>
                <w:b/>
                <w:bCs/>
              </w:rPr>
            </w:pPr>
            <w:r w:rsidRPr="00AB4292">
              <w:rPr>
                <w:b/>
                <w:bCs/>
              </w:rPr>
              <w:t>Last Updated</w:t>
            </w:r>
          </w:p>
        </w:tc>
      </w:tr>
      <w:tr w:rsidR="009B663C" w14:paraId="51CFA457" w14:textId="77777777" w:rsidTr="006D5495">
        <w:tc>
          <w:tcPr>
            <w:tcW w:w="2605" w:type="dxa"/>
          </w:tcPr>
          <w:p w14:paraId="471E209D" w14:textId="77777777" w:rsidR="009B663C" w:rsidRDefault="009B663C" w:rsidP="006D5495">
            <w:pPr>
              <w:ind w:left="0"/>
            </w:pPr>
            <w:r w:rsidRPr="00AB4292">
              <w:t>Final Test Instructions</w:t>
            </w:r>
          </w:p>
        </w:tc>
        <w:tc>
          <w:tcPr>
            <w:tcW w:w="2520" w:type="dxa"/>
          </w:tcPr>
          <w:p w14:paraId="69D6001F" w14:textId="58557FDF" w:rsidR="009B663C" w:rsidRDefault="0084787E" w:rsidP="006D5495">
            <w:pPr>
              <w:ind w:left="0"/>
            </w:pPr>
            <w:r>
              <w:t>2</w:t>
            </w:r>
            <w:r w:rsidR="003210A4">
              <w:t>8</w:t>
            </w:r>
            <w:r w:rsidR="009B663C">
              <w:t>.</w:t>
            </w:r>
            <w:r w:rsidR="003210A4">
              <w:t>12</w:t>
            </w:r>
            <w:r w:rsidR="009B663C">
              <w:t>.20</w:t>
            </w:r>
            <w:r w:rsidR="00E302BC">
              <w:t>2</w:t>
            </w:r>
            <w:r w:rsidR="00F00666">
              <w:t>2</w:t>
            </w:r>
          </w:p>
        </w:tc>
      </w:tr>
      <w:tr w:rsidR="009B663C" w14:paraId="6C1CBBE1" w14:textId="77777777" w:rsidTr="006D5495">
        <w:tc>
          <w:tcPr>
            <w:tcW w:w="2605" w:type="dxa"/>
          </w:tcPr>
          <w:p w14:paraId="25E079D8" w14:textId="77777777" w:rsidR="009B663C" w:rsidRDefault="009B663C" w:rsidP="006D5495">
            <w:pPr>
              <w:ind w:left="0"/>
            </w:pPr>
            <w:r w:rsidRPr="00AB4292">
              <w:t>Automatic Tester</w:t>
            </w:r>
          </w:p>
        </w:tc>
        <w:tc>
          <w:tcPr>
            <w:tcW w:w="2520" w:type="dxa"/>
          </w:tcPr>
          <w:p w14:paraId="2FAF1DF3" w14:textId="21A1BA9C" w:rsidR="009B663C" w:rsidRDefault="00E302BC" w:rsidP="006D5495">
            <w:pPr>
              <w:ind w:left="0"/>
            </w:pPr>
            <w:r w:rsidRPr="00E302BC">
              <w:t>2</w:t>
            </w:r>
            <w:r w:rsidR="00363651">
              <w:t>8</w:t>
            </w:r>
            <w:r w:rsidRPr="00E302BC">
              <w:t>.</w:t>
            </w:r>
            <w:r w:rsidR="00363651">
              <w:t>12</w:t>
            </w:r>
            <w:r w:rsidRPr="00E302BC">
              <w:t>.202</w:t>
            </w:r>
            <w:r w:rsidR="00F00666">
              <w:t>2</w:t>
            </w:r>
          </w:p>
        </w:tc>
      </w:tr>
    </w:tbl>
    <w:p w14:paraId="2560A751" w14:textId="77777777" w:rsidR="009B663C" w:rsidRDefault="009B663C" w:rsidP="009B663C">
      <w:pPr>
        <w:pStyle w:val="Heading2"/>
      </w:pPr>
      <w:bookmarkStart w:id="42" w:name="_Toc78962666"/>
      <w:bookmarkStart w:id="43" w:name="_Toc94452514"/>
      <w:r>
        <w:t>Setup</w:t>
      </w:r>
      <w:bookmarkEnd w:id="42"/>
      <w:bookmarkEnd w:id="43"/>
    </w:p>
    <w:p w14:paraId="07FF9C94" w14:textId="5E9CC2D5" w:rsidR="009B663C" w:rsidRDefault="009B663C" w:rsidP="009B663C">
      <w:pPr>
        <w:ind w:left="720" w:hanging="540"/>
        <w:rPr>
          <w:rFonts w:eastAsia="ZapfHumnst BT" w:cs="ZapfHumnst BT"/>
        </w:rPr>
      </w:pPr>
      <w:r>
        <w:t>1.</w:t>
      </w:r>
      <w:r>
        <w:tab/>
        <w:t xml:space="preserve">Connect the Tester’s cables to the following UUT’s ports: PWR, </w:t>
      </w:r>
      <w:r w:rsidR="00C977B4">
        <w:t>2x</w:t>
      </w:r>
      <w:r>
        <w:t xml:space="preserve">SFP, </w:t>
      </w:r>
      <w:r w:rsidR="00C977B4">
        <w:t>4</w:t>
      </w:r>
      <w:r>
        <w:t>xUTP</w:t>
      </w:r>
      <w:r w:rsidR="00C977B4">
        <w:t>, S1</w:t>
      </w:r>
      <w:r>
        <w:t xml:space="preserve"> and S</w:t>
      </w:r>
      <w:r w:rsidR="00C977B4">
        <w:t>2 according to order option</w:t>
      </w:r>
      <w:r>
        <w:t>.</w:t>
      </w:r>
      <w:r w:rsidR="00C977B4">
        <w:t xml:space="preserve"> </w:t>
      </w:r>
    </w:p>
    <w:p w14:paraId="74269E8C" w14:textId="77777777" w:rsidR="009B663C" w:rsidRDefault="009B663C" w:rsidP="009B663C">
      <w:pPr>
        <w:rPr>
          <w:rFonts w:ascii="Calibri" w:eastAsia="Calibri" w:hAnsi="Calibri" w:cs="Arial"/>
        </w:rPr>
      </w:pPr>
      <w:r>
        <w:t>2.</w:t>
      </w:r>
      <w:r>
        <w:tab/>
        <w:t xml:space="preserve">According to </w:t>
      </w:r>
      <w:proofErr w:type="gramStart"/>
      <w:r>
        <w:t>order</w:t>
      </w:r>
      <w:proofErr w:type="gramEnd"/>
      <w:r>
        <w:t xml:space="preserve"> option insert two SIM cards.</w:t>
      </w:r>
    </w:p>
    <w:p w14:paraId="089D5753" w14:textId="77777777" w:rsidR="009B663C" w:rsidRDefault="009B663C" w:rsidP="009B663C">
      <w:pPr>
        <w:rPr>
          <w:rFonts w:ascii="Calibri" w:eastAsia="Calibri" w:hAnsi="Calibri" w:cs="Arial"/>
        </w:rPr>
      </w:pPr>
      <w:r>
        <w:t>3.</w:t>
      </w:r>
      <w:r>
        <w:tab/>
        <w:t>According to order option connect Cellular, GPS and Wi-Fi antennas.</w:t>
      </w:r>
    </w:p>
    <w:p w14:paraId="172BC560" w14:textId="77777777" w:rsidR="009B663C" w:rsidRDefault="009B663C" w:rsidP="009B663C">
      <w:pPr>
        <w:rPr>
          <w:rFonts w:ascii="Calibri" w:eastAsia="Calibri" w:hAnsi="Calibri" w:cs="Arial"/>
        </w:rPr>
      </w:pPr>
      <w:r>
        <w:t>4.</w:t>
      </w:r>
      <w:r>
        <w:tab/>
        <w:t>Scan the DUT’s ID barcode to configure the Tester accordingly.</w:t>
      </w:r>
    </w:p>
    <w:p w14:paraId="053FAC86" w14:textId="77777777" w:rsidR="009B663C" w:rsidRDefault="009B663C" w:rsidP="009B663C">
      <w:pPr>
        <w:pStyle w:val="Heading2"/>
      </w:pPr>
      <w:bookmarkStart w:id="44" w:name="_Toc78962667"/>
      <w:bookmarkStart w:id="45" w:name="_Toc94452515"/>
      <w:r>
        <w:t>Running the Test</w:t>
      </w:r>
      <w:bookmarkEnd w:id="44"/>
      <w:bookmarkEnd w:id="45"/>
    </w:p>
    <w:p w14:paraId="76CA5071" w14:textId="77777777" w:rsidR="009B663C" w:rsidRDefault="009B663C" w:rsidP="009B663C">
      <w:pPr>
        <w:ind w:left="612" w:hanging="396"/>
        <w:rPr>
          <w:rFonts w:eastAsia="Humnst777 BT" w:cs="Humnst777 BT"/>
        </w:rPr>
      </w:pPr>
      <w:r>
        <w:t>1.</w:t>
      </w:r>
      <w:r>
        <w:tab/>
        <w:t>Press the “RUN” button to start running the test and follow the Instructions on the screen. If the test fails, the display will show a red Fail message and the test will be stopped, and you may resume testing from this point.</w:t>
      </w:r>
    </w:p>
    <w:p w14:paraId="4A7CEEFE" w14:textId="77777777" w:rsidR="009B663C" w:rsidRDefault="009B663C" w:rsidP="009B663C">
      <w:pPr>
        <w:ind w:left="612" w:hanging="432"/>
        <w:rPr>
          <w:rFonts w:eastAsia="ZapfHumnst BT" w:cs="ZapfHumnst BT"/>
        </w:rPr>
      </w:pPr>
      <w:r>
        <w:t>2.</w:t>
      </w:r>
      <w:r>
        <w:tab/>
      </w:r>
      <w:r w:rsidRPr="4FE0F760">
        <w:rPr>
          <w:rFonts w:eastAsia="ZapfHumnst BT" w:cs="ZapfHumnst BT"/>
        </w:rPr>
        <w:t>Verify that the test passed.</w:t>
      </w:r>
    </w:p>
    <w:p w14:paraId="62F2353F" w14:textId="00F19399" w:rsidR="004E5CA2" w:rsidRDefault="004E5CA2" w:rsidP="00A26646">
      <w:pPr>
        <w:pStyle w:val="Heading1"/>
      </w:pPr>
      <w:bookmarkStart w:id="46" w:name="_Toc94452516"/>
      <w:r>
        <w:t>Manual Final Tests</w:t>
      </w:r>
      <w:bookmarkEnd w:id="41"/>
      <w:bookmarkEnd w:id="46"/>
    </w:p>
    <w:p w14:paraId="34D0BDE8" w14:textId="0849B632" w:rsidR="00B35278" w:rsidRDefault="00B35278" w:rsidP="00B35278">
      <w:pPr>
        <w:pStyle w:val="Heading2"/>
      </w:pPr>
      <w:bookmarkStart w:id="47" w:name="_Ref197848115"/>
      <w:bookmarkStart w:id="48" w:name="_Toc364928565"/>
      <w:bookmarkStart w:id="49" w:name="_Toc94452517"/>
      <w:r w:rsidRPr="00B35278">
        <w:t>General Function Tests</w:t>
      </w:r>
      <w:bookmarkEnd w:id="47"/>
      <w:bookmarkEnd w:id="48"/>
      <w:bookmarkEnd w:id="49"/>
    </w:p>
    <w:p w14:paraId="0EDF5C15" w14:textId="67AE9C5A" w:rsidR="0085349F" w:rsidRDefault="00977A40" w:rsidP="00977A40">
      <w:pPr>
        <w:pStyle w:val="Para"/>
        <w:ind w:left="846" w:firstLine="0"/>
      </w:pPr>
      <w:r w:rsidRPr="00977A40">
        <w:rPr>
          <w:highlight w:val="yellow"/>
        </w:rPr>
        <w:t xml:space="preserve">Note for all PCB 0.4 need to power on/off for 5 time and check unit is </w:t>
      </w:r>
      <w:proofErr w:type="gramStart"/>
      <w:r w:rsidRPr="00977A40">
        <w:rPr>
          <w:highlight w:val="yellow"/>
        </w:rPr>
        <w:t>response</w:t>
      </w:r>
      <w:proofErr w:type="gramEnd"/>
      <w:r>
        <w:t xml:space="preserve"> </w:t>
      </w:r>
    </w:p>
    <w:p w14:paraId="30B1265A" w14:textId="49FAB7B8" w:rsidR="00E20B08" w:rsidRPr="0085349F" w:rsidRDefault="00E20B08" w:rsidP="00977A40">
      <w:pPr>
        <w:pStyle w:val="Para"/>
        <w:ind w:left="846" w:firstLine="0"/>
      </w:pPr>
      <w:r w:rsidRPr="00E20B08">
        <w:rPr>
          <w:highlight w:val="yellow"/>
        </w:rPr>
        <w:t xml:space="preserve">Need to verify voltage is up then 3.25 on </w:t>
      </w:r>
      <w:proofErr w:type="gramStart"/>
      <w:r w:rsidRPr="00E20B08">
        <w:rPr>
          <w:highlight w:val="yellow"/>
        </w:rPr>
        <w:t>TP2</w:t>
      </w:r>
      <w:proofErr w:type="gramEnd"/>
      <w:r>
        <w:t xml:space="preserve"> </w:t>
      </w:r>
    </w:p>
    <w:p w14:paraId="708DE910" w14:textId="74CD2289" w:rsidR="00E24C9C" w:rsidRDefault="00E24C9C" w:rsidP="00E24C9C">
      <w:pPr>
        <w:pStyle w:val="Heading2"/>
      </w:pPr>
      <w:bookmarkStart w:id="50" w:name="_Toc36362377"/>
      <w:bookmarkStart w:id="51" w:name="_Toc94452518"/>
      <w:bookmarkStart w:id="52" w:name="_Toc36362369"/>
      <w:r w:rsidRPr="00715D84">
        <w:t xml:space="preserve">Identification </w:t>
      </w:r>
      <w:r w:rsidR="000405F5">
        <w:t>t</w:t>
      </w:r>
      <w:r w:rsidRPr="00715D84">
        <w:t>est</w:t>
      </w:r>
      <w:bookmarkEnd w:id="50"/>
      <w:bookmarkEnd w:id="51"/>
    </w:p>
    <w:p w14:paraId="624A5A4F" w14:textId="78EC9EE5" w:rsidR="00E24C9C" w:rsidRPr="005B0160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715D84">
        <w:rPr>
          <w:rFonts w:cs="ZapfHumnst BT"/>
        </w:rPr>
        <w:t>Type as follows</w:t>
      </w:r>
      <w:r>
        <w:rPr>
          <w:rFonts w:cs="ZapfHumnst BT"/>
        </w:rPr>
        <w:t>:</w:t>
      </w:r>
    </w:p>
    <w:p w14:paraId="742C447B" w14:textId="77777777" w:rsidR="00590042" w:rsidRDefault="00595ED6" w:rsidP="00590042">
      <w:pPr>
        <w:pStyle w:val="Para"/>
      </w:pPr>
      <w:r>
        <w:tab/>
      </w:r>
      <w:r w:rsidR="00590042">
        <w:t>user&gt;</w:t>
      </w:r>
      <w:proofErr w:type="spellStart"/>
      <w:r w:rsidR="00590042">
        <w:t>su</w:t>
      </w:r>
      <w:proofErr w:type="spellEnd"/>
    </w:p>
    <w:p w14:paraId="59479D8A" w14:textId="40DD7078" w:rsidR="00E24C9C" w:rsidRPr="0080364A" w:rsidRDefault="00595ED6" w:rsidP="00590042">
      <w:pPr>
        <w:pStyle w:val="Para"/>
        <w:rPr>
          <w:rFonts w:cs="ZapfHumnst BT"/>
        </w:rPr>
      </w:pPr>
      <w:r>
        <w:lastRenderedPageBreak/>
        <w:tab/>
      </w:r>
      <w:r w:rsidR="00E24C9C" w:rsidRPr="0080364A">
        <w:t>Password:1234</w:t>
      </w:r>
    </w:p>
    <w:p w14:paraId="005F1A4D" w14:textId="58AA7F00" w:rsidR="005B0160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595ED6">
        <w:rPr>
          <w:rFonts w:cs="ZapfHumnst BT"/>
        </w:rPr>
        <w:t>Verify the ID of Chassis and UUT’s are according to ECO and EEPROM</w:t>
      </w:r>
      <w:r w:rsidR="00595ED6">
        <w:rPr>
          <w:rFonts w:cs="ZapfHumnst BT"/>
        </w:rPr>
        <w:t xml:space="preserve"> </w:t>
      </w:r>
      <w:r w:rsidR="007A2CF4" w:rsidRPr="00B56B68">
        <w:t>following commands</w:t>
      </w:r>
      <w:r w:rsidR="007A2CF4">
        <w:t>:</w:t>
      </w:r>
    </w:p>
    <w:p w14:paraId="569DE093" w14:textId="4CFF03B4" w:rsidR="00590042" w:rsidRPr="008227C1" w:rsidRDefault="00590042" w:rsidP="00590042">
      <w:pPr>
        <w:pStyle w:val="Para"/>
        <w:ind w:left="1069" w:firstLine="11"/>
        <w:rPr>
          <w:rFonts w:cs="ZapfHumnst BT"/>
          <w:b/>
          <w:bCs/>
        </w:rPr>
      </w:pPr>
      <w:proofErr w:type="gramStart"/>
      <w:r w:rsidRPr="008227C1">
        <w:rPr>
          <w:rFonts w:cs="ZapfHumnst BT"/>
          <w:b/>
          <w:bCs/>
        </w:rPr>
        <w:t>config</w:t>
      </w:r>
      <w:r w:rsidR="005D66B1" w:rsidRPr="008227C1">
        <w:rPr>
          <w:rFonts w:cs="ZapfHumnst BT"/>
          <w:b/>
          <w:bCs/>
        </w:rPr>
        <w:t xml:space="preserve"> </w:t>
      </w:r>
      <w:r w:rsidRPr="008227C1">
        <w:rPr>
          <w:rFonts w:cs="ZapfHumnst BT"/>
          <w:b/>
          <w:bCs/>
        </w:rPr>
        <w:t xml:space="preserve"> system</w:t>
      </w:r>
      <w:proofErr w:type="gramEnd"/>
    </w:p>
    <w:p w14:paraId="299546B7" w14:textId="74C9BACE" w:rsidR="00590042" w:rsidRPr="0086047C" w:rsidRDefault="00590042" w:rsidP="00590042">
      <w:pPr>
        <w:pStyle w:val="Para"/>
        <w:ind w:left="1069" w:firstLine="0"/>
        <w:rPr>
          <w:rFonts w:cs="ZapfHumnst BT"/>
        </w:rPr>
      </w:pPr>
      <w:r w:rsidRPr="0086047C">
        <w:rPr>
          <w:rFonts w:cs="ZapfHumnst BT"/>
        </w:rPr>
        <w:t xml:space="preserve">config&gt;system# </w:t>
      </w:r>
      <w:r w:rsidRPr="0086047C">
        <w:rPr>
          <w:rFonts w:cs="ZapfHumnst BT"/>
          <w:b/>
          <w:bCs/>
        </w:rPr>
        <w:t>show device-information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2796"/>
        <w:gridCol w:w="5529"/>
      </w:tblGrid>
      <w:tr w:rsidR="00E24C9C" w:rsidRPr="0086047C" w14:paraId="15DB42EC" w14:textId="77777777" w:rsidTr="00717FE2">
        <w:tc>
          <w:tcPr>
            <w:tcW w:w="2796" w:type="dxa"/>
          </w:tcPr>
          <w:p w14:paraId="5F2A3524" w14:textId="0E95C068" w:rsidR="00E24C9C" w:rsidRPr="0086047C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  <w:r w:rsidRPr="0086047C">
              <w:rPr>
                <w:rFonts w:cs="ZapfHumnst BT"/>
                <w:b/>
                <w:bCs/>
              </w:rPr>
              <w:t xml:space="preserve">  ID </w:t>
            </w:r>
          </w:p>
        </w:tc>
        <w:tc>
          <w:tcPr>
            <w:tcW w:w="5529" w:type="dxa"/>
          </w:tcPr>
          <w:p w14:paraId="714597BE" w14:textId="77777777" w:rsidR="00E24C9C" w:rsidRPr="0086047C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</w:p>
        </w:tc>
      </w:tr>
      <w:tr w:rsidR="00E24C9C" w:rsidRPr="0086047C" w14:paraId="4734D1E5" w14:textId="77777777" w:rsidTr="00717FE2">
        <w:tc>
          <w:tcPr>
            <w:tcW w:w="2796" w:type="dxa"/>
          </w:tcPr>
          <w:p w14:paraId="131A91D4" w14:textId="77777777" w:rsidR="00E24C9C" w:rsidRDefault="00590042" w:rsidP="00590042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Description</w:t>
            </w:r>
          </w:p>
          <w:p w14:paraId="17A3049F" w14:textId="63176214" w:rsidR="003210A4" w:rsidRPr="003210A4" w:rsidRDefault="003210A4" w:rsidP="003210A4"/>
        </w:tc>
        <w:tc>
          <w:tcPr>
            <w:tcW w:w="5529" w:type="dxa"/>
          </w:tcPr>
          <w:p w14:paraId="77ECA1BC" w14:textId="5A9A497D" w:rsidR="00E24C9C" w:rsidRPr="0086047C" w:rsidRDefault="00590042" w:rsidP="00E31DD5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S</w:t>
            </w:r>
            <w:r w:rsidR="0079615D" w:rsidRPr="0086047C">
              <w:rPr>
                <w:rFonts w:cs="ZapfHumnst BT"/>
              </w:rPr>
              <w:t>W</w:t>
            </w:r>
            <w:r w:rsidRPr="0086047C">
              <w:rPr>
                <w:rFonts w:cs="ZapfHumnst BT"/>
              </w:rPr>
              <w:t>: Verify the Versions list (According to the latest ECO by order option)</w:t>
            </w:r>
          </w:p>
          <w:p w14:paraId="63F4F3AB" w14:textId="73CFB905" w:rsidR="00590042" w:rsidRPr="0086047C" w:rsidRDefault="00590042" w:rsidP="001D4A5D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H</w:t>
            </w:r>
            <w:r w:rsidR="0079615D" w:rsidRPr="0086047C">
              <w:rPr>
                <w:rFonts w:cs="ZapfHumnst BT"/>
              </w:rPr>
              <w:t>W</w:t>
            </w:r>
            <w:r w:rsidRPr="0086047C">
              <w:rPr>
                <w:rFonts w:cs="ZapfHumnst BT"/>
              </w:rPr>
              <w:t xml:space="preserve">: verify </w:t>
            </w:r>
            <w:r w:rsidR="00476353" w:rsidRPr="0086047C">
              <w:rPr>
                <w:rFonts w:cs="ZapfHumnst BT"/>
              </w:rPr>
              <w:t xml:space="preserve">(According to the latest ECO) and </w:t>
            </w:r>
            <w:r w:rsidRPr="0086047C">
              <w:rPr>
                <w:rFonts w:cs="ZapfHumnst BT"/>
              </w:rPr>
              <w:t>PCB</w:t>
            </w:r>
            <w:r w:rsidR="00476353" w:rsidRPr="0086047C">
              <w:rPr>
                <w:rFonts w:cs="ZapfHumnst BT"/>
              </w:rPr>
              <w:t xml:space="preserve"> according to Option</w:t>
            </w:r>
          </w:p>
        </w:tc>
      </w:tr>
      <w:tr w:rsidR="00B4456B" w:rsidRPr="0086047C" w14:paraId="497039F4" w14:textId="77777777" w:rsidTr="00717FE2">
        <w:tc>
          <w:tcPr>
            <w:tcW w:w="2796" w:type="dxa"/>
          </w:tcPr>
          <w:p w14:paraId="0D1C4FD7" w14:textId="07BCD360" w:rsidR="00B4456B" w:rsidRPr="0086047C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MAC Address</w:t>
            </w:r>
          </w:p>
        </w:tc>
        <w:tc>
          <w:tcPr>
            <w:tcW w:w="5529" w:type="dxa"/>
          </w:tcPr>
          <w:p w14:paraId="1C2BD334" w14:textId="77777777" w:rsidR="001D4A5D" w:rsidRPr="0086047C" w:rsidRDefault="001D4A5D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Verify</w:t>
            </w:r>
            <w:r w:rsidR="00717FE2" w:rsidRPr="0086047C">
              <w:rPr>
                <w:rFonts w:cs="ZapfHumnst BT"/>
              </w:rPr>
              <w:t xml:space="preserve"> range</w:t>
            </w:r>
            <w:r w:rsidRPr="0086047C">
              <w:rPr>
                <w:rFonts w:cs="ZapfHumnst BT"/>
              </w:rPr>
              <w:t>:</w:t>
            </w:r>
          </w:p>
          <w:p w14:paraId="634EE0E7" w14:textId="77777777" w:rsidR="001D4A5D" w:rsidRPr="0086047C" w:rsidRDefault="00717FE2" w:rsidP="001D4A5D">
            <w:pPr>
              <w:pStyle w:val="tabletext"/>
              <w:rPr>
                <w:rFonts w:cs="ZapfHumnst BT"/>
                <w:b/>
                <w:bCs/>
              </w:rPr>
            </w:pPr>
            <w:proofErr w:type="gramStart"/>
            <w:r w:rsidRPr="0086047C">
              <w:rPr>
                <w:rFonts w:cs="ZapfHumnst BT"/>
                <w:b/>
                <w:bCs/>
              </w:rPr>
              <w:t>18:06:F</w:t>
            </w:r>
            <w:proofErr w:type="gramEnd"/>
            <w:r w:rsidRPr="0086047C">
              <w:rPr>
                <w:rFonts w:cs="ZapfHumnst BT"/>
                <w:b/>
                <w:bCs/>
              </w:rPr>
              <w:t>5:</w:t>
            </w:r>
            <w:r w:rsidRPr="0086047C">
              <w:rPr>
                <w:rFonts w:cs="ZapfHumnst BT"/>
              </w:rPr>
              <w:t>00:00:00</w:t>
            </w:r>
            <w:r w:rsidRPr="0086047C">
              <w:rPr>
                <w:rFonts w:cs="ZapfHumnst BT"/>
                <w:b/>
                <w:bCs/>
              </w:rPr>
              <w:t xml:space="preserve"> - 18:06:F5:</w:t>
            </w:r>
            <w:r w:rsidRPr="0086047C">
              <w:rPr>
                <w:rFonts w:cs="ZapfHumnst BT"/>
              </w:rPr>
              <w:t>FF:FF:FF</w:t>
            </w:r>
          </w:p>
          <w:p w14:paraId="0187C73D" w14:textId="6416ECF6" w:rsidR="00B4456B" w:rsidRPr="0086047C" w:rsidRDefault="00A10517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or</w:t>
            </w:r>
          </w:p>
          <w:p w14:paraId="122FA8ED" w14:textId="6106BADD" w:rsidR="00A10517" w:rsidRPr="0086047C" w:rsidRDefault="00A10517" w:rsidP="00E33984">
            <w:pPr>
              <w:pStyle w:val="tabletext"/>
              <w:rPr>
                <w:rtl/>
              </w:rPr>
            </w:pPr>
            <w:proofErr w:type="gramStart"/>
            <w:r w:rsidRPr="0086047C">
              <w:rPr>
                <w:rFonts w:cs="ZapfHumnst BT"/>
                <w:b/>
                <w:bCs/>
              </w:rPr>
              <w:t>00:20:D</w:t>
            </w:r>
            <w:proofErr w:type="gramEnd"/>
            <w:r w:rsidRPr="0086047C">
              <w:rPr>
                <w:rFonts w:cs="ZapfHumnst BT"/>
                <w:b/>
                <w:bCs/>
              </w:rPr>
              <w:t>2:</w:t>
            </w:r>
            <w:r w:rsidRPr="0086047C">
              <w:rPr>
                <w:rFonts w:cs="ZapfHumnst BT"/>
              </w:rPr>
              <w:t xml:space="preserve"> </w:t>
            </w:r>
            <w:r w:rsidR="00945C5A" w:rsidRPr="0086047C">
              <w:rPr>
                <w:rFonts w:cs="ZapfHumnst BT"/>
              </w:rPr>
              <w:t>0</w:t>
            </w:r>
            <w:r w:rsidRPr="0086047C">
              <w:rPr>
                <w:rFonts w:cs="ZapfHumnst BT"/>
              </w:rPr>
              <w:t xml:space="preserve">0: 00: 00 - </w:t>
            </w:r>
            <w:r w:rsidRPr="0086047C">
              <w:rPr>
                <w:rFonts w:cs="ZapfHumnst BT"/>
                <w:b/>
                <w:bCs/>
              </w:rPr>
              <w:t>00:20:D2:</w:t>
            </w:r>
            <w:r w:rsidRPr="0086047C">
              <w:rPr>
                <w:rFonts w:cs="ZapfHumnst BT"/>
              </w:rPr>
              <w:t xml:space="preserve"> FF: FF: FF</w:t>
            </w:r>
          </w:p>
        </w:tc>
      </w:tr>
      <w:tr w:rsidR="005B0160" w:rsidRPr="00B8102B" w14:paraId="6D15FE3A" w14:textId="77777777" w:rsidTr="00717FE2">
        <w:tc>
          <w:tcPr>
            <w:tcW w:w="2796" w:type="dxa"/>
          </w:tcPr>
          <w:p w14:paraId="506511D0" w14:textId="6F0D592A" w:rsidR="005B0160" w:rsidRPr="0086047C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Model</w:t>
            </w:r>
          </w:p>
        </w:tc>
        <w:tc>
          <w:tcPr>
            <w:tcW w:w="5529" w:type="dxa"/>
          </w:tcPr>
          <w:p w14:paraId="0A4492F1" w14:textId="4311F511" w:rsidR="002476B7" w:rsidRPr="0086047C" w:rsidRDefault="002476B7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86047C">
              <w:rPr>
                <w:b/>
                <w:bCs/>
                <w:i/>
                <w:iCs/>
                <w:sz w:val="24"/>
                <w:szCs w:val="24"/>
              </w:rPr>
              <w:t xml:space="preserve">according to an order option </w:t>
            </w:r>
          </w:p>
          <w:p w14:paraId="03C5CE38" w14:textId="19FD4DAA" w:rsidR="002476B7" w:rsidRDefault="002011A3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86047C">
              <w:rPr>
                <w:b/>
                <w:bCs/>
                <w:i/>
                <w:iCs/>
                <w:sz w:val="20"/>
                <w:szCs w:val="20"/>
              </w:rPr>
              <w:t>SF-1</w:t>
            </w:r>
            <w:proofErr w:type="gramStart"/>
            <w:r w:rsidRPr="0086047C">
              <w:rPr>
                <w:b/>
                <w:bCs/>
                <w:i/>
                <w:iCs/>
                <w:sz w:val="20"/>
                <w:szCs w:val="20"/>
              </w:rPr>
              <w:t xml:space="preserve">P </w:t>
            </w:r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 xml:space="preserve"> (</w:t>
            </w:r>
            <w:proofErr w:type="gramEnd"/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>option 2 LAN)</w:t>
            </w:r>
          </w:p>
          <w:p w14:paraId="2599409C" w14:textId="3FE3777F" w:rsidR="0086047C" w:rsidRPr="0086047C" w:rsidRDefault="0086047C" w:rsidP="002476B7">
            <w:pPr>
              <w:pStyle w:val="Para"/>
              <w:ind w:left="0" w:right="43" w:firstLine="0"/>
              <w:rPr>
                <w:i/>
                <w:iCs/>
                <w:sz w:val="20"/>
                <w:szCs w:val="20"/>
              </w:rPr>
            </w:pPr>
            <w:r w:rsidRPr="0086047C">
              <w:rPr>
                <w:i/>
                <w:iCs/>
                <w:sz w:val="20"/>
                <w:szCs w:val="20"/>
              </w:rPr>
              <w:t>or</w:t>
            </w:r>
          </w:p>
          <w:p w14:paraId="50692750" w14:textId="0791D4A6" w:rsidR="007A2CF4" w:rsidRPr="00F76954" w:rsidRDefault="00BA6735" w:rsidP="00F76954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86047C">
              <w:rPr>
                <w:b/>
                <w:bCs/>
                <w:i/>
                <w:iCs/>
                <w:sz w:val="20"/>
                <w:szCs w:val="20"/>
              </w:rPr>
              <w:t>SF-1P superset</w:t>
            </w:r>
            <w:r w:rsidR="0086047C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 xml:space="preserve">(option 4 </w:t>
            </w:r>
            <w:proofErr w:type="gramStart"/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 xml:space="preserve">LAN </w:t>
            </w:r>
            <w:r w:rsidR="0086047C">
              <w:rPr>
                <w:b/>
                <w:bCs/>
                <w:i/>
                <w:iCs/>
                <w:sz w:val="20"/>
                <w:szCs w:val="20"/>
              </w:rPr>
              <w:t>)</w:t>
            </w:r>
            <w:proofErr w:type="gramEnd"/>
          </w:p>
        </w:tc>
      </w:tr>
      <w:tr w:rsidR="00CA11A3" w14:paraId="0F0D593A" w14:textId="77777777" w:rsidTr="00717FE2">
        <w:tc>
          <w:tcPr>
            <w:tcW w:w="2796" w:type="dxa"/>
          </w:tcPr>
          <w:p w14:paraId="0AE062AF" w14:textId="58DB2DCA" w:rsidR="00CA11A3" w:rsidRPr="00F76954" w:rsidRDefault="00476353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F76954">
              <w:rPr>
                <w:rFonts w:cs="ZapfHumnst BT"/>
              </w:rPr>
              <w:t>Name</w:t>
            </w:r>
          </w:p>
        </w:tc>
        <w:tc>
          <w:tcPr>
            <w:tcW w:w="5529" w:type="dxa"/>
          </w:tcPr>
          <w:p w14:paraId="5D36815B" w14:textId="7C24450D" w:rsidR="00CA11A3" w:rsidRPr="00F76954" w:rsidRDefault="0079615D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F76954">
              <w:rPr>
                <w:rFonts w:cs="ZapfHumnst BT"/>
              </w:rPr>
              <w:t>SF</w:t>
            </w:r>
            <w:r w:rsidR="00476353" w:rsidRPr="00F76954">
              <w:rPr>
                <w:rFonts w:cs="ZapfHumnst BT"/>
              </w:rPr>
              <w:t>-1p</w:t>
            </w:r>
          </w:p>
        </w:tc>
      </w:tr>
    </w:tbl>
    <w:p w14:paraId="1BD3EDC9" w14:textId="2C5604E6" w:rsidR="007A2CF4" w:rsidRDefault="007A2CF4" w:rsidP="00E24C9C">
      <w:pPr>
        <w:pStyle w:val="Para"/>
      </w:pPr>
    </w:p>
    <w:p w14:paraId="7B06ACF7" w14:textId="127E8345" w:rsidR="007A2CF4" w:rsidRDefault="007A2CF4" w:rsidP="00E24C9C">
      <w:pPr>
        <w:pStyle w:val="Para"/>
      </w:pPr>
      <w:r w:rsidRPr="00C73529">
        <w:rPr>
          <w:i/>
          <w:iCs/>
        </w:rPr>
        <w:t>Example</w:t>
      </w:r>
      <w:r>
        <w:rPr>
          <w:i/>
          <w:iCs/>
        </w:rPr>
        <w:t>:</w:t>
      </w:r>
      <w:r w:rsidR="003D38A1">
        <w:rPr>
          <w:i/>
          <w:iCs/>
        </w:rPr>
        <w:t xml:space="preserve"> </w:t>
      </w:r>
      <w:r w:rsidR="003D38A1" w:rsidRPr="003D38A1">
        <w:rPr>
          <w:i/>
          <w:iCs/>
        </w:rPr>
        <w:t>Bold in yellow</w:t>
      </w:r>
    </w:p>
    <w:p w14:paraId="3F9141D2" w14:textId="77777777" w:rsidR="007A2CF4" w:rsidRDefault="007A2CF4" w:rsidP="00E24C9C">
      <w:pPr>
        <w:pStyle w:val="Para"/>
      </w:pPr>
    </w:p>
    <w:p w14:paraId="334358DF" w14:textId="5D6865B9" w:rsidR="00E24C9C" w:rsidRDefault="00B20F51" w:rsidP="00E24C9C">
      <w:pPr>
        <w:pStyle w:val="Para"/>
      </w:pPr>
      <w:r>
        <w:rPr>
          <w:noProof/>
        </w:rPr>
        <w:drawing>
          <wp:inline distT="0" distB="0" distL="0" distR="0" wp14:anchorId="73C68291" wp14:editId="218BD902">
            <wp:extent cx="410527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476" w14:textId="459BD5B5" w:rsidR="00804A35" w:rsidRDefault="00804A35" w:rsidP="00E24C9C">
      <w:pPr>
        <w:pStyle w:val="Para"/>
      </w:pPr>
    </w:p>
    <w:p w14:paraId="0877894D" w14:textId="0302129B" w:rsidR="00804A35" w:rsidRDefault="00804A35" w:rsidP="00804A35">
      <w:pPr>
        <w:pStyle w:val="Para"/>
        <w:rPr>
          <w:b/>
          <w:bCs/>
        </w:rPr>
      </w:pPr>
      <w:r>
        <w:t>SF</w:t>
      </w:r>
      <w:r w:rsidRPr="008B728C">
        <w:t xml:space="preserve">-1p&gt;config&gt;system# </w:t>
      </w:r>
      <w:r w:rsidRPr="008B728C">
        <w:rPr>
          <w:b/>
          <w:bCs/>
        </w:rPr>
        <w:t>show summary-inventory</w:t>
      </w:r>
    </w:p>
    <w:p w14:paraId="6CDAF170" w14:textId="77777777" w:rsidR="00804A35" w:rsidRDefault="00804A35" w:rsidP="00804A35">
      <w:pPr>
        <w:pStyle w:val="Para"/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3904"/>
        <w:gridCol w:w="4214"/>
      </w:tblGrid>
      <w:tr w:rsidR="00804A35" w14:paraId="7AA504B6" w14:textId="77777777" w:rsidTr="00064C76">
        <w:tc>
          <w:tcPr>
            <w:tcW w:w="4697" w:type="dxa"/>
          </w:tcPr>
          <w:p w14:paraId="266D44CF" w14:textId="77777777" w:rsidR="00804A35" w:rsidRPr="00D87F4B" w:rsidRDefault="00804A35" w:rsidP="00064C76">
            <w:pPr>
              <w:pStyle w:val="Para"/>
              <w:ind w:left="0" w:firstLine="0"/>
            </w:pPr>
            <w:r w:rsidRPr="00D87F4B">
              <w:rPr>
                <w:rFonts w:cs="ZapfHumnst BT"/>
              </w:rPr>
              <w:t>FW Ver</w:t>
            </w:r>
          </w:p>
        </w:tc>
        <w:tc>
          <w:tcPr>
            <w:tcW w:w="4697" w:type="dxa"/>
          </w:tcPr>
          <w:p w14:paraId="48F57B10" w14:textId="77777777" w:rsidR="00804A35" w:rsidRPr="00D87F4B" w:rsidRDefault="00804A35" w:rsidP="00064C76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D87F4B">
              <w:rPr>
                <w:rFonts w:cs="ZapfHumnst BT"/>
              </w:rPr>
              <w:t>according to Option (ORDER)</w:t>
            </w:r>
            <w:r w:rsidRPr="00D87F4B">
              <w:rPr>
                <w:rFonts w:cs="ZapfHumnst BT" w:hint="cs"/>
                <w:rtl/>
              </w:rPr>
              <w:t xml:space="preserve">  </w:t>
            </w:r>
          </w:p>
          <w:p w14:paraId="0C7EE1B1" w14:textId="77777777" w:rsidR="00804A35" w:rsidRPr="00D87F4B" w:rsidRDefault="00804A35" w:rsidP="00064C76">
            <w:pPr>
              <w:pStyle w:val="Para"/>
              <w:ind w:left="0" w:firstLine="0"/>
            </w:pPr>
          </w:p>
        </w:tc>
      </w:tr>
    </w:tbl>
    <w:p w14:paraId="27B2A9E9" w14:textId="77777777" w:rsidR="00804A35" w:rsidRDefault="00804A35" w:rsidP="00804A35">
      <w:pPr>
        <w:pStyle w:val="Para"/>
      </w:pPr>
    </w:p>
    <w:p w14:paraId="06626C5B" w14:textId="418F9220" w:rsidR="00804A35" w:rsidRDefault="00804A35" w:rsidP="00E24C9C">
      <w:pPr>
        <w:pStyle w:val="Para"/>
      </w:pPr>
      <w:r>
        <w:rPr>
          <w:noProof/>
        </w:rPr>
        <w:drawing>
          <wp:inline distT="0" distB="0" distL="0" distR="0" wp14:anchorId="7C3F31DD" wp14:editId="5E046F7F">
            <wp:extent cx="5971540" cy="6261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9192" w14:textId="5F228626" w:rsidR="001761DD" w:rsidRDefault="001761DD" w:rsidP="00E24C9C">
      <w:pPr>
        <w:pStyle w:val="Para"/>
      </w:pPr>
    </w:p>
    <w:p w14:paraId="76FB4D5A" w14:textId="1E7877A5" w:rsidR="00AC505A" w:rsidRDefault="00B76CCA" w:rsidP="00424416">
      <w:pPr>
        <w:pStyle w:val="Para"/>
        <w:numPr>
          <w:ilvl w:val="0"/>
          <w:numId w:val="17"/>
        </w:numPr>
        <w:ind w:right="43"/>
      </w:pPr>
      <w:r>
        <w:rPr>
          <w:rFonts w:ascii="Humnst777 BT" w:hAnsi="Humnst777 BT" w:cs="Times New Roman"/>
        </w:rPr>
        <w:t>Connect Ethernet Generator to all WAN and LAN port and v</w:t>
      </w:r>
      <w:r w:rsidR="00AC505A" w:rsidRPr="007637C4">
        <w:rPr>
          <w:rFonts w:ascii="Humnst777 BT" w:hAnsi="Humnst777 BT" w:cs="Times New Roman"/>
        </w:rPr>
        <w:t xml:space="preserve">erify the </w:t>
      </w:r>
      <w:r w:rsidR="00AC505A">
        <w:rPr>
          <w:rFonts w:ascii="Humnst777 BT" w:hAnsi="Humnst777 BT" w:cs="Times New Roman"/>
        </w:rPr>
        <w:t>ports SFP</w:t>
      </w:r>
      <w:r w:rsidR="00AC505A">
        <w:rPr>
          <w:rFonts w:ascii="Humnst777 BT" w:hAnsi="Humnst777 BT" w:cs="Times New Roman" w:hint="cs"/>
          <w:rtl/>
        </w:rPr>
        <w:t>,</w:t>
      </w:r>
      <w:r w:rsidR="00AC505A">
        <w:rPr>
          <w:rFonts w:ascii="Humnst777 BT" w:hAnsi="Humnst777 BT" w:cs="Times New Roman"/>
        </w:rPr>
        <w:t xml:space="preserve"> RJ45</w:t>
      </w:r>
      <w:r w:rsidR="00AC505A" w:rsidRPr="007637C4">
        <w:rPr>
          <w:rFonts w:ascii="Humnst777 BT" w:hAnsi="Humnst777 BT" w:cs="Times New Roman"/>
        </w:rPr>
        <w:t xml:space="preserve"> </w:t>
      </w:r>
      <w:r w:rsidR="00AC505A">
        <w:t>(</w:t>
      </w:r>
      <w:r w:rsidR="00AC505A" w:rsidRPr="007F2E62">
        <w:t>According to by order option</w:t>
      </w:r>
      <w:r w:rsidR="00AC505A">
        <w:t>)</w:t>
      </w:r>
    </w:p>
    <w:p w14:paraId="21D361F8" w14:textId="77777777" w:rsidR="00AC505A" w:rsidRDefault="00AC505A" w:rsidP="00AC505A">
      <w:pPr>
        <w:pStyle w:val="Para"/>
        <w:ind w:left="2146" w:right="43" w:firstLine="0"/>
      </w:pPr>
      <w:r w:rsidRPr="00B56B68">
        <w:t>following commands</w:t>
      </w:r>
      <w:r>
        <w:t>:</w:t>
      </w:r>
    </w:p>
    <w:p w14:paraId="45622CB4" w14:textId="77777777" w:rsidR="00AC505A" w:rsidRDefault="00AC505A" w:rsidP="00AC505A">
      <w:pPr>
        <w:pStyle w:val="Para"/>
        <w:ind w:left="2146" w:right="43" w:firstLine="0"/>
      </w:pPr>
    </w:p>
    <w:p w14:paraId="4D685531" w14:textId="02634AA4" w:rsidR="00AC505A" w:rsidRPr="0097777B" w:rsidRDefault="00AC505A" w:rsidP="0097777B">
      <w:pPr>
        <w:pStyle w:val="Para"/>
        <w:ind w:left="2146" w:right="43" w:firstLine="0"/>
        <w:rPr>
          <w:b/>
          <w:bCs/>
        </w:rPr>
      </w:pPr>
      <w:r w:rsidRPr="00954FF1">
        <w:rPr>
          <w:b/>
          <w:bCs/>
        </w:rPr>
        <w:t xml:space="preserve">exit </w:t>
      </w:r>
      <w:proofErr w:type="gramStart"/>
      <w:r w:rsidRPr="00954FF1">
        <w:rPr>
          <w:b/>
          <w:bCs/>
        </w:rPr>
        <w:t>all</w:t>
      </w:r>
      <w:proofErr w:type="gramEnd"/>
      <w:r w:rsidRPr="00954FF1">
        <w:rPr>
          <w:b/>
          <w:bCs/>
        </w:rPr>
        <w:t xml:space="preserve"> </w:t>
      </w:r>
    </w:p>
    <w:p w14:paraId="49BBE552" w14:textId="0D07E184" w:rsidR="00AC505A" w:rsidRDefault="00AC505A" w:rsidP="0097777B">
      <w:pPr>
        <w:pStyle w:val="Para"/>
        <w:ind w:left="2146" w:right="43" w:firstLine="0"/>
      </w:pPr>
      <w:r w:rsidRPr="00800135">
        <w:rPr>
          <w:b/>
          <w:bCs/>
        </w:rPr>
        <w:t xml:space="preserve">configure port ethernet </w:t>
      </w:r>
      <w:proofErr w:type="gramStart"/>
      <w:r w:rsidRPr="00800135">
        <w:rPr>
          <w:b/>
          <w:bCs/>
        </w:rPr>
        <w:t>1</w:t>
      </w:r>
      <w:proofErr w:type="gramEnd"/>
      <w:r>
        <w:rPr>
          <w:b/>
          <w:bCs/>
        </w:rPr>
        <w:t xml:space="preserve"> </w:t>
      </w:r>
      <w:r>
        <w:t xml:space="preserve">               </w:t>
      </w:r>
    </w:p>
    <w:p w14:paraId="5AD46B84" w14:textId="36332635" w:rsidR="00AC505A" w:rsidRPr="0097777B" w:rsidRDefault="00205089" w:rsidP="0097777B">
      <w:pPr>
        <w:pStyle w:val="Para"/>
        <w:ind w:left="2146" w:right="43" w:firstLine="0"/>
      </w:pPr>
      <w:r w:rsidRPr="00205089">
        <w:t>config&gt;port&gt;</w:t>
      </w:r>
      <w:proofErr w:type="gramStart"/>
      <w:r w:rsidRPr="00205089">
        <w:t>eth(</w:t>
      </w:r>
      <w:proofErr w:type="gramEnd"/>
      <w:r w:rsidRPr="00205089">
        <w:t>1)#</w:t>
      </w:r>
      <w:r w:rsidR="00AC505A" w:rsidRPr="00954FF1">
        <w:rPr>
          <w:b/>
          <w:bCs/>
        </w:rPr>
        <w:t>no shutdown</w:t>
      </w:r>
    </w:p>
    <w:p w14:paraId="222D9E51" w14:textId="7EDF41BB" w:rsidR="00AC505A" w:rsidRPr="003F4900" w:rsidRDefault="00205089" w:rsidP="00AC505A">
      <w:pPr>
        <w:ind w:left="1080" w:firstLine="1080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05089">
        <w:t>config&gt;port&gt;</w:t>
      </w:r>
      <w:proofErr w:type="gramStart"/>
      <w:r w:rsidRPr="00205089">
        <w:t>eth(</w:t>
      </w:r>
      <w:proofErr w:type="gramEnd"/>
      <w:r w:rsidRPr="00205089">
        <w:t>1)#</w:t>
      </w:r>
      <w:r w:rsidR="00AC505A" w:rsidRPr="003F4900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4B1F4A77" w14:textId="77777777" w:rsidR="00AC505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p w14:paraId="4C73C774" w14:textId="77777777" w:rsidR="00AC505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  <w:rtl/>
        </w:rPr>
      </w:pPr>
    </w:p>
    <w:p w14:paraId="6E6E3E13" w14:textId="45876AE6" w:rsidR="00AC505A" w:rsidRDefault="00AC505A" w:rsidP="00F13B3D">
      <w:pPr>
        <w:ind w:left="162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Note: </w:t>
      </w:r>
      <w:r w:rsidRPr="003F4900">
        <w:rPr>
          <w:rFonts w:ascii="Tahoma" w:hAnsi="Tahoma" w:cs="Tahoma"/>
          <w:color w:val="333333"/>
          <w:shd w:val="clear" w:color="auto" w:fill="FFFFFF"/>
        </w:rPr>
        <w:t>Please execute the same commands to the following ports</w:t>
      </w:r>
      <w:r>
        <w:rPr>
          <w:rFonts w:ascii="Tahoma" w:hAnsi="Tahoma" w:cs="Tahoma" w:hint="cs"/>
          <w:color w:val="333333"/>
          <w:shd w:val="clear" w:color="auto" w:fill="FFFFFF"/>
          <w:rtl/>
        </w:rPr>
        <w:t xml:space="preserve"> </w:t>
      </w:r>
      <w:r w:rsidR="00205089">
        <w:rPr>
          <w:rFonts w:ascii="Tahoma" w:hAnsi="Tahoma" w:cs="Tahoma"/>
          <w:color w:val="333333"/>
          <w:shd w:val="clear" w:color="auto" w:fill="FFFFFF"/>
        </w:rPr>
        <w:t>ethernet 2-6</w:t>
      </w:r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165048EE" w14:textId="77777777" w:rsidR="00AC505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25"/>
        <w:gridCol w:w="2881"/>
        <w:gridCol w:w="2708"/>
      </w:tblGrid>
      <w:tr w:rsidR="00364DFC" w:rsidRPr="00384BA2" w14:paraId="5B595010" w14:textId="77777777" w:rsidTr="00A43905">
        <w:tc>
          <w:tcPr>
            <w:tcW w:w="2725" w:type="dxa"/>
            <w:vMerge w:val="restart"/>
          </w:tcPr>
          <w:p w14:paraId="210A86D7" w14:textId="2733B615" w:rsidR="00364DFC" w:rsidRPr="00384BA2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ethernet </w:t>
            </w:r>
            <w:r w:rsidR="00364DFC" w:rsidRPr="00384BA2">
              <w:rPr>
                <w:rFonts w:ascii="Tahoma" w:hAnsi="Tahoma" w:cs="Tahoma"/>
                <w:color w:val="333333"/>
                <w:shd w:val="clear" w:color="auto" w:fill="FFFFFF"/>
              </w:rPr>
              <w:t>1 - 2</w:t>
            </w:r>
          </w:p>
        </w:tc>
        <w:tc>
          <w:tcPr>
            <w:tcW w:w="2881" w:type="dxa"/>
          </w:tcPr>
          <w:p w14:paraId="2BE3984F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t>Connector Type</w:t>
            </w:r>
          </w:p>
        </w:tc>
        <w:tc>
          <w:tcPr>
            <w:tcW w:w="2708" w:type="dxa"/>
          </w:tcPr>
          <w:p w14:paraId="00691BBA" w14:textId="72A1CBE6" w:rsidR="00364DFC" w:rsidRPr="00384BA2" w:rsidRDefault="00BA6735" w:rsidP="00A43905">
            <w:pPr>
              <w:pStyle w:val="Para"/>
              <w:spacing w:before="60"/>
              <w:ind w:left="0" w:right="1069" w:firstLine="0"/>
            </w:pPr>
            <w:r w:rsidRPr="00384BA2">
              <w:t>SFP In</w:t>
            </w:r>
          </w:p>
        </w:tc>
      </w:tr>
      <w:tr w:rsidR="00364DFC" w:rsidRPr="00384BA2" w14:paraId="1045B0F2" w14:textId="77777777" w:rsidTr="00A43905">
        <w:tc>
          <w:tcPr>
            <w:tcW w:w="2725" w:type="dxa"/>
            <w:vMerge/>
          </w:tcPr>
          <w:p w14:paraId="0C615713" w14:textId="06F66AAA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0D562CED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3E063C57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384BA2" w14:paraId="4EA03C26" w14:textId="77777777" w:rsidTr="00A43905">
        <w:tc>
          <w:tcPr>
            <w:tcW w:w="2725" w:type="dxa"/>
            <w:vMerge/>
          </w:tcPr>
          <w:p w14:paraId="5CA1F77F" w14:textId="3666B35B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4CA0BD32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4D86FCE2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BA6735" w:rsidRPr="00384BA2" w14:paraId="5C6C73F9" w14:textId="77777777" w:rsidTr="00A43905">
        <w:tc>
          <w:tcPr>
            <w:tcW w:w="2725" w:type="dxa"/>
          </w:tcPr>
          <w:p w14:paraId="6E5A171C" w14:textId="477CAEAD" w:rsidR="00BA6735" w:rsidRPr="00384BA2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proofErr w:type="gramStart"/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Identification</w:t>
            </w:r>
            <w:r w:rsidRPr="00384BA2">
              <w:rPr>
                <w:rFonts w:ascii="Tahoma" w:hAnsi="Tahoma" w:cs="Tahoma" w:hint="cs"/>
                <w:color w:val="333333"/>
                <w:shd w:val="clear" w:color="auto" w:fill="FFFFFF"/>
                <w:rtl/>
              </w:rPr>
              <w:t xml:space="preserve"> </w:t>
            </w: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 SFP</w:t>
            </w:r>
            <w:proofErr w:type="gramEnd"/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 port ethernet 1 - 2</w:t>
            </w:r>
          </w:p>
        </w:tc>
        <w:tc>
          <w:tcPr>
            <w:tcW w:w="2881" w:type="dxa"/>
          </w:tcPr>
          <w:p w14:paraId="11358CB4" w14:textId="32F620CA" w:rsidR="00BA6735" w:rsidRPr="00384BA2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Manufacturer Part Number  </w:t>
            </w:r>
          </w:p>
        </w:tc>
        <w:tc>
          <w:tcPr>
            <w:tcW w:w="2708" w:type="dxa"/>
          </w:tcPr>
          <w:p w14:paraId="4E638EDC" w14:textId="05A96D40" w:rsidR="00BA6735" w:rsidRPr="00384BA2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SFP-9G</w:t>
            </w:r>
          </w:p>
        </w:tc>
      </w:tr>
      <w:tr w:rsidR="00364DFC" w:rsidRPr="00384BA2" w14:paraId="29CD1F06" w14:textId="77777777" w:rsidTr="00A43905">
        <w:tc>
          <w:tcPr>
            <w:tcW w:w="2725" w:type="dxa"/>
            <w:vMerge w:val="restart"/>
          </w:tcPr>
          <w:p w14:paraId="5685D5FC" w14:textId="5DEE0BF3" w:rsidR="00364DFC" w:rsidRPr="00384BA2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ethernet</w:t>
            </w:r>
            <w:r w:rsidR="00364DFC"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 </w:t>
            </w: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3</w:t>
            </w:r>
            <w:r w:rsidR="00364DFC" w:rsidRPr="00384BA2">
              <w:rPr>
                <w:rFonts w:ascii="Tahoma" w:hAnsi="Tahoma" w:cs="Tahoma"/>
                <w:color w:val="333333"/>
                <w:shd w:val="clear" w:color="auto" w:fill="FFFFFF"/>
              </w:rPr>
              <w:t>-</w:t>
            </w: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6</w:t>
            </w:r>
          </w:p>
          <w:p w14:paraId="743053AB" w14:textId="2EF568AE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7D06CD77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t>Connector Type</w:t>
            </w:r>
          </w:p>
        </w:tc>
        <w:tc>
          <w:tcPr>
            <w:tcW w:w="2708" w:type="dxa"/>
          </w:tcPr>
          <w:p w14:paraId="0905424C" w14:textId="2B35C409" w:rsidR="00364DFC" w:rsidRPr="00384BA2" w:rsidRDefault="00364DFC" w:rsidP="00A43905">
            <w:pPr>
              <w:pStyle w:val="Para"/>
              <w:spacing w:before="60"/>
              <w:ind w:left="0" w:right="1069" w:firstLine="0"/>
            </w:pPr>
            <w:r w:rsidRPr="00384BA2">
              <w:t xml:space="preserve">RJ45 </w:t>
            </w:r>
          </w:p>
        </w:tc>
      </w:tr>
      <w:tr w:rsidR="00364DFC" w:rsidRPr="00384BA2" w14:paraId="513B964B" w14:textId="77777777" w:rsidTr="00A43905">
        <w:tc>
          <w:tcPr>
            <w:tcW w:w="2725" w:type="dxa"/>
            <w:vMerge/>
          </w:tcPr>
          <w:p w14:paraId="3D2BF29C" w14:textId="2A994F59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5A0724CF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5F1C06BE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14:paraId="0C94E988" w14:textId="77777777" w:rsidTr="00A43905">
        <w:tc>
          <w:tcPr>
            <w:tcW w:w="2725" w:type="dxa"/>
            <w:vMerge/>
          </w:tcPr>
          <w:p w14:paraId="76018AF8" w14:textId="3517EEF5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343D3020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2A6C01FC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</w:tbl>
    <w:p w14:paraId="413CA6E9" w14:textId="77777777" w:rsidR="001761DD" w:rsidRDefault="001761DD" w:rsidP="005B175D">
      <w:pPr>
        <w:pStyle w:val="Para"/>
        <w:ind w:left="0" w:right="43" w:firstLine="0"/>
      </w:pPr>
    </w:p>
    <w:p w14:paraId="208ECF6B" w14:textId="622B85D1" w:rsidR="001761DD" w:rsidRPr="00352519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</w:t>
      </w:r>
      <w:r w:rsidR="00BB33C5">
        <w:rPr>
          <w:rFonts w:ascii="Tahoma" w:hAnsi="Tahoma" w:cs="Tahoma"/>
          <w:color w:val="333333"/>
          <w:shd w:val="clear" w:color="auto" w:fill="FFFFFF"/>
        </w:rPr>
        <w:t xml:space="preserve">off and 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on </w:t>
      </w:r>
      <w:r w:rsidR="0070797C">
        <w:rPr>
          <w:rFonts w:ascii="Tahoma" w:hAnsi="Tahoma" w:cs="Tahoma"/>
          <w:color w:val="333333"/>
          <w:shd w:val="clear" w:color="auto" w:fill="FFFFFF"/>
        </w:rPr>
        <w:t>SF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352519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352519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21B80886" w14:textId="77777777" w:rsidR="001761DD" w:rsidRPr="0093102A" w:rsidRDefault="001761DD" w:rsidP="001761DD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2C2BCF8D" w14:textId="77777777" w:rsidR="001761DD" w:rsidRPr="00352519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27C62A04" w14:textId="45BFC14B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</w:t>
      </w:r>
      <w:r w:rsidR="00315BDA">
        <w:rPr>
          <w:rFonts w:cs="Humnst777 BT"/>
        </w:rPr>
        <w:t xml:space="preserve">          </w:t>
      </w:r>
      <w:r>
        <w:rPr>
          <w:rFonts w:cs="Humnst777 BT"/>
        </w:rPr>
        <w:t xml:space="preserve"> </w:t>
      </w:r>
      <w:r w:rsidR="00315BDA">
        <w:rPr>
          <w:rFonts w:cs="Humnst777 BT"/>
        </w:rPr>
        <w:t xml:space="preserve">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363CD2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</w:t>
      </w:r>
      <w:proofErr w:type="gramStart"/>
      <w:r w:rsidR="005462A4">
        <w:rPr>
          <w:rFonts w:cs="Humnst777 BT"/>
        </w:rPr>
        <w:t>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>
        <w:rPr>
          <w:rFonts w:cstheme="minorBidi"/>
          <w:sz w:val="20"/>
          <w:szCs w:val="20"/>
        </w:rPr>
        <w:t xml:space="preserve">      </w:t>
      </w:r>
    </w:p>
    <w:p w14:paraId="7846B477" w14:textId="77777777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4B863157" w14:textId="55F3B9DE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</w:t>
      </w:r>
      <w:r w:rsidR="00315BDA">
        <w:rPr>
          <w:rFonts w:cstheme="minorBidi"/>
          <w:sz w:val="20"/>
          <w:szCs w:val="20"/>
        </w:rPr>
        <w:t xml:space="preserve">            </w:t>
      </w:r>
      <w:r>
        <w:rPr>
          <w:rFonts w:cstheme="minorBidi"/>
          <w:sz w:val="20"/>
          <w:szCs w:val="20"/>
        </w:rPr>
        <w:t xml:space="preserve">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577BB294" w14:textId="77777777" w:rsidR="00BB33C5" w:rsidRDefault="00BB33C5" w:rsidP="00424416">
      <w:pPr>
        <w:pStyle w:val="Para"/>
        <w:numPr>
          <w:ilvl w:val="0"/>
          <w:numId w:val="9"/>
        </w:numPr>
        <w:ind w:right="43"/>
      </w:pPr>
      <w:r w:rsidRPr="007637C4">
        <w:rPr>
          <w:rFonts w:ascii="Humnst777 BT" w:hAnsi="Humnst777 BT" w:cs="Times New Roman"/>
        </w:rPr>
        <w:t xml:space="preserve">Verify the UBOOT </w:t>
      </w:r>
      <w:r>
        <w:t>(</w:t>
      </w:r>
      <w:r w:rsidRPr="007F2E62">
        <w:t>According to the latest ECO by order option</w:t>
      </w:r>
      <w:r>
        <w:t>)</w:t>
      </w:r>
    </w:p>
    <w:p w14:paraId="7361B687" w14:textId="3A381AB1" w:rsidR="00C225DA" w:rsidRDefault="00C225DA" w:rsidP="00035D22">
      <w:pPr>
        <w:pStyle w:val="Para"/>
        <w:ind w:left="1426" w:right="43" w:firstLine="0"/>
      </w:pPr>
      <w:r w:rsidRPr="00C225DA">
        <w:t>U-Boot 2017.</w:t>
      </w:r>
      <w:proofErr w:type="gramStart"/>
      <w:r w:rsidRPr="00C225DA">
        <w:t>03.</w:t>
      </w:r>
      <w:r w:rsidRPr="00035D22">
        <w:rPr>
          <w:highlight w:val="yellow"/>
        </w:rPr>
        <w:t>VER</w:t>
      </w:r>
      <w:proofErr w:type="gramEnd"/>
      <w:r w:rsidRPr="00035D22">
        <w:rPr>
          <w:highlight w:val="yellow"/>
        </w:rPr>
        <w:t>1.0.2</w:t>
      </w:r>
      <w:r w:rsidRPr="00C225DA">
        <w:t>-armada-17.10.2 (</w:t>
      </w:r>
      <w:r w:rsidRPr="00035D22">
        <w:rPr>
          <w:highlight w:val="yellow"/>
        </w:rPr>
        <w:t>Nov 22 2021</w:t>
      </w:r>
      <w:r w:rsidRPr="00C225DA">
        <w:t>)</w:t>
      </w:r>
    </w:p>
    <w:p w14:paraId="1564CE9F" w14:textId="77777777" w:rsidR="00035D22" w:rsidRDefault="00035D22" w:rsidP="00035D22">
      <w:pPr>
        <w:pStyle w:val="Para"/>
        <w:ind w:left="1426" w:right="43" w:firstLine="0"/>
      </w:pPr>
    </w:p>
    <w:p w14:paraId="7E670B53" w14:textId="77777777" w:rsidR="00BB33C5" w:rsidRDefault="00BB33C5" w:rsidP="00424416">
      <w:pPr>
        <w:pStyle w:val="Para"/>
        <w:numPr>
          <w:ilvl w:val="0"/>
          <w:numId w:val="9"/>
        </w:numPr>
        <w:ind w:right="43"/>
      </w:pPr>
      <w:r>
        <w:t xml:space="preserve">Verify the </w:t>
      </w:r>
      <w:r w:rsidRPr="00DF301E">
        <w:t xml:space="preserve">DRAM:  </w:t>
      </w:r>
      <w:r w:rsidRPr="00EC09F7">
        <w:rPr>
          <w:highlight w:val="yellow"/>
        </w:rPr>
        <w:t xml:space="preserve">1 </w:t>
      </w:r>
      <w:proofErr w:type="gramStart"/>
      <w:r w:rsidRPr="00EC09F7">
        <w:rPr>
          <w:highlight w:val="yellow"/>
        </w:rPr>
        <w:t>GiB</w:t>
      </w:r>
      <w:r>
        <w:t xml:space="preserve">  (</w:t>
      </w:r>
      <w:proofErr w:type="gramEnd"/>
      <w:r>
        <w:t>According to order option)</w:t>
      </w:r>
    </w:p>
    <w:p w14:paraId="022E6673" w14:textId="491CF35D" w:rsidR="009D2F34" w:rsidRDefault="009D2F34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D07B3D1" w14:textId="12D023A2" w:rsidR="001761DD" w:rsidRDefault="00315BDA" w:rsidP="001761DD">
      <w:pPr>
        <w:pStyle w:val="Para"/>
      </w:pPr>
      <w:r>
        <w:rPr>
          <w:i/>
          <w:iCs/>
        </w:rPr>
        <w:t xml:space="preserve">      </w:t>
      </w:r>
      <w:proofErr w:type="spellStart"/>
      <w:proofErr w:type="gramStart"/>
      <w:r w:rsidR="001761DD" w:rsidRPr="00C73529">
        <w:rPr>
          <w:i/>
          <w:iCs/>
        </w:rPr>
        <w:t>Example</w:t>
      </w:r>
      <w:r w:rsidR="001761DD">
        <w:rPr>
          <w:i/>
          <w:iCs/>
        </w:rPr>
        <w:t>:</w:t>
      </w:r>
      <w:r w:rsidR="009D2F34">
        <w:rPr>
          <w:i/>
          <w:iCs/>
        </w:rPr>
        <w:t>U</w:t>
      </w:r>
      <w:proofErr w:type="gramEnd"/>
      <w:r w:rsidR="009D2F34">
        <w:rPr>
          <w:i/>
          <w:iCs/>
        </w:rPr>
        <w:t>-BOOT,DRAM</w:t>
      </w:r>
      <w:proofErr w:type="spellEnd"/>
    </w:p>
    <w:p w14:paraId="53E59FB5" w14:textId="2B2CCBCE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0936AA3" w14:textId="00C9AB03" w:rsidR="001761DD" w:rsidRDefault="00BB33C5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BB33C5">
        <w:rPr>
          <w:rFonts w:cstheme="minorBidi"/>
          <w:noProof/>
          <w:sz w:val="20"/>
          <w:szCs w:val="20"/>
        </w:rPr>
        <w:drawing>
          <wp:inline distT="0" distB="0" distL="0" distR="0" wp14:anchorId="53B23202" wp14:editId="679906FC">
            <wp:extent cx="5971540" cy="1216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709" w14:textId="77777777" w:rsidR="001761DD" w:rsidRDefault="001761DD" w:rsidP="001761DD">
      <w:pPr>
        <w:ind w:left="0"/>
        <w:rPr>
          <w:rtl/>
        </w:rPr>
      </w:pPr>
    </w:p>
    <w:p w14:paraId="52A59E67" w14:textId="77777777" w:rsidR="005A0FA9" w:rsidRDefault="005A0FA9" w:rsidP="005B175D">
      <w:pPr>
        <w:pStyle w:val="Para"/>
        <w:rPr>
          <w:i/>
          <w:iCs/>
        </w:rPr>
      </w:pPr>
    </w:p>
    <w:p w14:paraId="224331FE" w14:textId="3AAED7B8" w:rsidR="005A0FA9" w:rsidRPr="005612F3" w:rsidRDefault="005A0FA9" w:rsidP="005A0FA9">
      <w:pPr>
        <w:shd w:val="clear" w:color="auto" w:fill="FFFFFF"/>
        <w:ind w:firstLine="493"/>
      </w:pPr>
      <w:r w:rsidRPr="005612F3">
        <w:t xml:space="preserve">PCPE&gt;&gt; </w:t>
      </w:r>
      <w:proofErr w:type="spellStart"/>
      <w:r w:rsidRPr="005A0FA9">
        <w:rPr>
          <w:b/>
          <w:bCs/>
        </w:rPr>
        <w:t>printenv</w:t>
      </w:r>
      <w:proofErr w:type="spellEnd"/>
      <w:r w:rsidRPr="005A0FA9">
        <w:rPr>
          <w:b/>
          <w:bCs/>
        </w:rPr>
        <w:t xml:space="preserve"> NFS_VARIANT</w:t>
      </w:r>
    </w:p>
    <w:p w14:paraId="32A5EB5E" w14:textId="43BFC053" w:rsidR="005A0FA9" w:rsidRDefault="00AA7BB5" w:rsidP="00424416">
      <w:pPr>
        <w:pStyle w:val="Para"/>
        <w:numPr>
          <w:ilvl w:val="0"/>
          <w:numId w:val="9"/>
        </w:numPr>
      </w:pPr>
      <w:r w:rsidRPr="007637C4">
        <w:rPr>
          <w:rFonts w:ascii="Humnst777 BT" w:hAnsi="Humnst777 BT" w:cs="Times New Roman"/>
        </w:rPr>
        <w:t xml:space="preserve">Verify </w:t>
      </w:r>
      <w:r w:rsidR="00334EFE" w:rsidRPr="00334EFE">
        <w:rPr>
          <w:rFonts w:ascii="Humnst777 BT" w:hAnsi="Humnst777 BT" w:cs="Times New Roman"/>
          <w:highlight w:val="yellow"/>
        </w:rPr>
        <w:t>NFS_VARIANT=general</w:t>
      </w:r>
      <w:r w:rsidRPr="007637C4">
        <w:rPr>
          <w:rFonts w:ascii="Humnst777 BT" w:hAnsi="Humnst777 BT" w:cs="Times New Roman"/>
        </w:rPr>
        <w:t xml:space="preserve"> </w:t>
      </w:r>
      <w:r>
        <w:t>(</w:t>
      </w:r>
      <w:r w:rsidRPr="007F2E62">
        <w:t>According to the latest ECO by order option</w:t>
      </w:r>
      <w:r>
        <w:t>)</w:t>
      </w:r>
    </w:p>
    <w:p w14:paraId="3C6E80FE" w14:textId="77777777" w:rsidR="00725846" w:rsidRPr="005A0FA9" w:rsidRDefault="00725846" w:rsidP="00725846">
      <w:pPr>
        <w:pStyle w:val="Para"/>
      </w:pPr>
    </w:p>
    <w:p w14:paraId="448BD36B" w14:textId="635FEC8E" w:rsidR="000C5DCC" w:rsidRDefault="003842B5" w:rsidP="001951E9">
      <w:pPr>
        <w:pStyle w:val="Heading2"/>
      </w:pPr>
      <w:bookmarkStart w:id="53" w:name="_Toc94452519"/>
      <w:r>
        <w:t>FD Button check</w:t>
      </w:r>
      <w:r w:rsidR="000405F5">
        <w:t xml:space="preserve"> </w:t>
      </w:r>
      <w:proofErr w:type="gramStart"/>
      <w:r w:rsidR="000405F5">
        <w:t>test</w:t>
      </w:r>
      <w:bookmarkEnd w:id="53"/>
      <w:proofErr w:type="gramEnd"/>
    </w:p>
    <w:p w14:paraId="7202FB3E" w14:textId="776D7CCB" w:rsidR="00CD5A8F" w:rsidRDefault="00CD5A8F" w:rsidP="00CD5A8F">
      <w:pPr>
        <w:pStyle w:val="Para"/>
      </w:pPr>
    </w:p>
    <w:p w14:paraId="6F4CA6D4" w14:textId="77777777" w:rsidR="00224363" w:rsidRDefault="00224363" w:rsidP="00CD5A8F">
      <w:pPr>
        <w:pStyle w:val="Para"/>
        <w:rPr>
          <w:noProof/>
        </w:rPr>
      </w:pPr>
    </w:p>
    <w:p w14:paraId="6FF7A3AE" w14:textId="77777777" w:rsidR="00224363" w:rsidRDefault="00224363" w:rsidP="00CD5A8F">
      <w:pPr>
        <w:pStyle w:val="Para"/>
        <w:rPr>
          <w:noProof/>
        </w:rPr>
      </w:pPr>
    </w:p>
    <w:p w14:paraId="3E5980F1" w14:textId="6AA8FCD0" w:rsidR="00CD5A8F" w:rsidRPr="00CD5A8F" w:rsidRDefault="00CD5A8F" w:rsidP="00CD5A8F">
      <w:pPr>
        <w:pStyle w:val="Para"/>
      </w:pPr>
      <w:r>
        <w:rPr>
          <w:noProof/>
        </w:rPr>
        <w:drawing>
          <wp:inline distT="0" distB="0" distL="0" distR="0" wp14:anchorId="3BA8C0F5" wp14:editId="622438C6">
            <wp:extent cx="5971540" cy="2696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AE8" w14:textId="5261E0CD" w:rsidR="00224363" w:rsidRDefault="00224363" w:rsidP="00224363">
      <w:pPr>
        <w:pStyle w:val="Caption"/>
        <w:ind w:left="0"/>
        <w:jc w:val="center"/>
      </w:pPr>
      <w:r w:rsidRPr="00FC2055">
        <w:rPr>
          <w:color w:val="auto"/>
        </w:rPr>
        <w:t xml:space="preserve">Figure </w:t>
      </w:r>
      <w:proofErr w:type="gramStart"/>
      <w:r>
        <w:rPr>
          <w:color w:val="auto"/>
        </w:rPr>
        <w:t>4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>FD BUTTON (</w:t>
      </w:r>
      <w:r w:rsidRPr="00224363">
        <w:rPr>
          <w:color w:val="auto"/>
        </w:rPr>
        <w:t>factory-default</w:t>
      </w:r>
      <w:r>
        <w:t>)</w:t>
      </w:r>
    </w:p>
    <w:p w14:paraId="0FF9FF6D" w14:textId="04C8C21B" w:rsidR="007B6C44" w:rsidRDefault="007B6C44" w:rsidP="007B6C44"/>
    <w:p w14:paraId="24CB408E" w14:textId="24784AA6" w:rsidR="007B6C44" w:rsidRDefault="007B6C44" w:rsidP="007B6C44"/>
    <w:p w14:paraId="35FBC5B2" w14:textId="77777777" w:rsidR="007B6C44" w:rsidRPr="00FB755E" w:rsidRDefault="007B6C44" w:rsidP="007B6C44">
      <w:pPr>
        <w:pStyle w:val="Para"/>
        <w:numPr>
          <w:ilvl w:val="0"/>
          <w:numId w:val="40"/>
        </w:numPr>
      </w:pPr>
      <w:r w:rsidRPr="00FB755E">
        <w:t xml:space="preserve">The test for factory-default-config </w:t>
      </w:r>
    </w:p>
    <w:p w14:paraId="16DC0D17" w14:textId="77777777" w:rsidR="007B6C44" w:rsidRPr="00FB755E" w:rsidRDefault="007B6C44" w:rsidP="007B6C44">
      <w:pPr>
        <w:pStyle w:val="Para"/>
      </w:pPr>
    </w:p>
    <w:p w14:paraId="12EEF384" w14:textId="77777777" w:rsidR="007B6C44" w:rsidRPr="00FB755E" w:rsidRDefault="007B6C44" w:rsidP="007B6C44">
      <w:pPr>
        <w:pStyle w:val="Para"/>
      </w:pPr>
    </w:p>
    <w:p w14:paraId="7400BF5B" w14:textId="77777777" w:rsidR="007B6C44" w:rsidRPr="00FB755E" w:rsidRDefault="007B6C44" w:rsidP="007B6C44">
      <w:pPr>
        <w:pStyle w:val="Para"/>
      </w:pPr>
      <w:r w:rsidRPr="00FB755E">
        <w:t>Use following command:</w:t>
      </w:r>
    </w:p>
    <w:p w14:paraId="5BB9ECEF" w14:textId="77777777" w:rsidR="007B6C44" w:rsidRPr="00FB755E" w:rsidRDefault="007B6C44" w:rsidP="007B6C44">
      <w:pPr>
        <w:pStyle w:val="Para"/>
      </w:pPr>
    </w:p>
    <w:p w14:paraId="06C375CD" w14:textId="77777777" w:rsidR="007B6C44" w:rsidRPr="00FB755E" w:rsidRDefault="007B6C44" w:rsidP="007B6C44">
      <w:pPr>
        <w:pStyle w:val="Para"/>
      </w:pPr>
      <w:r w:rsidRPr="00FB755E">
        <w:t>user&gt;</w:t>
      </w:r>
      <w:proofErr w:type="spellStart"/>
      <w:r w:rsidRPr="00FB755E">
        <w:t>su</w:t>
      </w:r>
      <w:proofErr w:type="spellEnd"/>
    </w:p>
    <w:p w14:paraId="138AFF4F" w14:textId="77777777" w:rsidR="007B6C44" w:rsidRPr="00FB755E" w:rsidRDefault="007B6C44" w:rsidP="007B6C44">
      <w:pPr>
        <w:pStyle w:val="Para"/>
      </w:pPr>
      <w:r w:rsidRPr="00FB755E">
        <w:t>password&gt;1234</w:t>
      </w:r>
    </w:p>
    <w:p w14:paraId="56713843" w14:textId="77777777" w:rsidR="007B6C44" w:rsidRPr="00FB755E" w:rsidRDefault="007B6C44" w:rsidP="007B6C44">
      <w:pPr>
        <w:pStyle w:val="Para"/>
      </w:pPr>
    </w:p>
    <w:p w14:paraId="508855E1" w14:textId="116EBE07" w:rsidR="007B6C44" w:rsidRPr="00FB755E" w:rsidRDefault="007B6C44" w:rsidP="007B6C44">
      <w:pPr>
        <w:pStyle w:val="Para"/>
      </w:pPr>
      <w:r w:rsidRPr="00FB755E">
        <w:t>SF-1p#</w:t>
      </w:r>
    </w:p>
    <w:p w14:paraId="19537607" w14:textId="77777777" w:rsidR="007B6C44" w:rsidRPr="00FB755E" w:rsidRDefault="007B6C44" w:rsidP="007B6C44">
      <w:pPr>
        <w:pStyle w:val="Para"/>
        <w:ind w:left="0" w:firstLine="0"/>
      </w:pPr>
    </w:p>
    <w:p w14:paraId="31E3A37D" w14:textId="166E1642" w:rsidR="007B6C44" w:rsidRPr="00FB755E" w:rsidRDefault="007B6C44" w:rsidP="007B6C44">
      <w:pPr>
        <w:pStyle w:val="Para"/>
        <w:numPr>
          <w:ilvl w:val="0"/>
          <w:numId w:val="37"/>
        </w:numPr>
        <w:tabs>
          <w:tab w:val="left" w:pos="1800"/>
        </w:tabs>
        <w:ind w:hanging="1066"/>
      </w:pPr>
      <w:r w:rsidRPr="00FB755E">
        <w:t xml:space="preserve">Press the button for </w:t>
      </w:r>
      <w:r w:rsidR="001C4B10" w:rsidRPr="00FB755E">
        <w:t>15</w:t>
      </w:r>
      <w:r w:rsidRPr="00FB755E">
        <w:t xml:space="preserve"> seconds as shown in Figure 4</w:t>
      </w:r>
    </w:p>
    <w:p w14:paraId="0503CE0D" w14:textId="77777777" w:rsidR="007B6C44" w:rsidRPr="00FB755E" w:rsidRDefault="007B6C44" w:rsidP="007B6C44">
      <w:pPr>
        <w:pStyle w:val="Para"/>
        <w:numPr>
          <w:ilvl w:val="0"/>
          <w:numId w:val="37"/>
        </w:numPr>
        <w:ind w:hanging="1066"/>
      </w:pPr>
      <w:r w:rsidRPr="00FB755E">
        <w:t>Verify that the device is booting. Verify the message</w:t>
      </w:r>
      <w:r w:rsidRPr="00FB755E">
        <w:rPr>
          <w:rFonts w:hint="cs"/>
        </w:rPr>
        <w:t xml:space="preserve"> </w:t>
      </w:r>
      <w:r w:rsidRPr="00FB755E">
        <w:t>factory-default-</w:t>
      </w:r>
      <w:proofErr w:type="gramStart"/>
      <w:r w:rsidRPr="00FB755E">
        <w:t>config</w:t>
      </w:r>
      <w:proofErr w:type="gramEnd"/>
    </w:p>
    <w:p w14:paraId="35D48B96" w14:textId="77777777" w:rsidR="007B6C44" w:rsidRPr="007B6C44" w:rsidRDefault="007B6C44" w:rsidP="007B6C44"/>
    <w:p w14:paraId="4AA4E11D" w14:textId="77777777" w:rsidR="00524A18" w:rsidRPr="001027C0" w:rsidRDefault="00524A18" w:rsidP="00270DF6">
      <w:pPr>
        <w:pStyle w:val="Para"/>
        <w:ind w:left="0" w:firstLine="0"/>
        <w:rPr>
          <w:highlight w:val="yellow"/>
          <w:rtl/>
        </w:rPr>
      </w:pPr>
    </w:p>
    <w:p w14:paraId="2E9357AC" w14:textId="4DD2E988" w:rsidR="006E4060" w:rsidRPr="001027C0" w:rsidRDefault="006363B5" w:rsidP="006E4060">
      <w:pPr>
        <w:pStyle w:val="Para"/>
        <w:rPr>
          <w:highlight w:val="yellow"/>
        </w:rPr>
      </w:pPr>
      <w:r w:rsidRPr="001027C0">
        <w:rPr>
          <w:noProof/>
          <w:highlight w:val="yellow"/>
        </w:rPr>
        <w:drawing>
          <wp:inline distT="0" distB="0" distL="0" distR="0" wp14:anchorId="1DFF0D80" wp14:editId="5CB5B859">
            <wp:extent cx="5534025" cy="971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E711" w14:textId="0D8E36CB" w:rsidR="006363B5" w:rsidRPr="001027C0" w:rsidRDefault="006363B5" w:rsidP="006E4060">
      <w:pPr>
        <w:pStyle w:val="Para"/>
        <w:rPr>
          <w:highlight w:val="yellow"/>
        </w:rPr>
      </w:pPr>
    </w:p>
    <w:p w14:paraId="3C698A60" w14:textId="77777777" w:rsidR="00922909" w:rsidRDefault="00922909" w:rsidP="00922909">
      <w:pPr>
        <w:pStyle w:val="Para"/>
      </w:pPr>
    </w:p>
    <w:p w14:paraId="2624DB5F" w14:textId="77777777" w:rsidR="00922909" w:rsidRDefault="00922909" w:rsidP="00922909">
      <w:pPr>
        <w:pStyle w:val="Para"/>
        <w:rPr>
          <w:b/>
          <w:bCs/>
        </w:rPr>
      </w:pPr>
    </w:p>
    <w:p w14:paraId="1FA5B868" w14:textId="77777777" w:rsidR="00922909" w:rsidRPr="006E4060" w:rsidRDefault="00922909" w:rsidP="00922909">
      <w:pPr>
        <w:pStyle w:val="Para"/>
        <w:rPr>
          <w:b/>
          <w:bCs/>
        </w:rPr>
      </w:pPr>
    </w:p>
    <w:p w14:paraId="61E643CF" w14:textId="1B76095D" w:rsidR="00922909" w:rsidRDefault="00922909" w:rsidP="006E4060">
      <w:pPr>
        <w:pStyle w:val="Para"/>
      </w:pPr>
    </w:p>
    <w:p w14:paraId="1A51E8DD" w14:textId="535F22FA" w:rsidR="001027C0" w:rsidRDefault="001027C0" w:rsidP="006E4060">
      <w:pPr>
        <w:pStyle w:val="Para"/>
      </w:pPr>
    </w:p>
    <w:p w14:paraId="03CDAF9C" w14:textId="04D69E89" w:rsidR="001027C0" w:rsidRDefault="001027C0" w:rsidP="006E4060">
      <w:pPr>
        <w:pStyle w:val="Para"/>
      </w:pPr>
    </w:p>
    <w:p w14:paraId="388C9D5A" w14:textId="057D464A" w:rsidR="001027C0" w:rsidRDefault="001027C0" w:rsidP="006E4060">
      <w:pPr>
        <w:pStyle w:val="Para"/>
      </w:pPr>
    </w:p>
    <w:p w14:paraId="31FE2806" w14:textId="7E524F49" w:rsidR="001027C0" w:rsidRDefault="001027C0" w:rsidP="006E4060">
      <w:pPr>
        <w:pStyle w:val="Para"/>
      </w:pPr>
    </w:p>
    <w:p w14:paraId="36B88CF2" w14:textId="6103E944" w:rsidR="001027C0" w:rsidRDefault="001027C0" w:rsidP="006E4060">
      <w:pPr>
        <w:pStyle w:val="Para"/>
      </w:pPr>
    </w:p>
    <w:p w14:paraId="6E18CF3C" w14:textId="48D32276" w:rsidR="001027C0" w:rsidRDefault="001027C0" w:rsidP="006E4060">
      <w:pPr>
        <w:pStyle w:val="Para"/>
      </w:pPr>
    </w:p>
    <w:p w14:paraId="66DDF7D5" w14:textId="6C79A6F4" w:rsidR="001027C0" w:rsidRDefault="001027C0" w:rsidP="006E4060">
      <w:pPr>
        <w:pStyle w:val="Para"/>
      </w:pPr>
    </w:p>
    <w:p w14:paraId="1206D328" w14:textId="2ADF6A64" w:rsidR="001027C0" w:rsidRDefault="001027C0" w:rsidP="006E4060">
      <w:pPr>
        <w:pStyle w:val="Para"/>
      </w:pPr>
    </w:p>
    <w:p w14:paraId="58015565" w14:textId="77777777" w:rsidR="001027C0" w:rsidRDefault="001027C0" w:rsidP="006E4060">
      <w:pPr>
        <w:pStyle w:val="Para"/>
      </w:pPr>
    </w:p>
    <w:p w14:paraId="11C4FBD3" w14:textId="4CFD8A92" w:rsidR="00922909" w:rsidRDefault="00922909" w:rsidP="006E4060">
      <w:pPr>
        <w:pStyle w:val="Para"/>
      </w:pPr>
    </w:p>
    <w:p w14:paraId="35B9D05E" w14:textId="77777777" w:rsidR="00922909" w:rsidRPr="006E4060" w:rsidRDefault="00922909" w:rsidP="006E4060">
      <w:pPr>
        <w:pStyle w:val="Para"/>
      </w:pPr>
    </w:p>
    <w:p w14:paraId="3E1595D5" w14:textId="77777777" w:rsidR="006E4060" w:rsidRDefault="006E4060" w:rsidP="003842B5">
      <w:pPr>
        <w:pStyle w:val="Para"/>
        <w:rPr>
          <w:rtl/>
        </w:rPr>
      </w:pPr>
    </w:p>
    <w:p w14:paraId="6EA168B4" w14:textId="7857507A" w:rsidR="003A3148" w:rsidRDefault="003A3148" w:rsidP="001951E9">
      <w:pPr>
        <w:pStyle w:val="Heading2"/>
      </w:pPr>
      <w:bookmarkStart w:id="54" w:name="_Toc94452520"/>
      <w:r>
        <w:t>Dry Contact/Alarm</w:t>
      </w:r>
      <w:r w:rsidR="000405F5">
        <w:t xml:space="preserve"> test</w:t>
      </w:r>
      <w:bookmarkEnd w:id="54"/>
    </w:p>
    <w:p w14:paraId="71BB8E84" w14:textId="43574DD2" w:rsidR="003612F5" w:rsidRDefault="003612F5" w:rsidP="003612F5">
      <w:pPr>
        <w:pStyle w:val="Para"/>
      </w:pPr>
    </w:p>
    <w:p w14:paraId="02B37013" w14:textId="0E36789E" w:rsidR="003612F5" w:rsidRDefault="003612F5" w:rsidP="00424416">
      <w:pPr>
        <w:pStyle w:val="Para"/>
        <w:numPr>
          <w:ilvl w:val="0"/>
          <w:numId w:val="9"/>
        </w:numPr>
      </w:pPr>
      <w:r w:rsidRPr="003612F5">
        <w:t xml:space="preserve">Prepare the product according to the </w:t>
      </w:r>
      <w:proofErr w:type="gramStart"/>
      <w:r w:rsidRPr="003612F5">
        <w:t>drawing</w:t>
      </w:r>
      <w:proofErr w:type="gramEnd"/>
    </w:p>
    <w:p w14:paraId="5ABDFA12" w14:textId="61F2A367" w:rsidR="003612F5" w:rsidRDefault="003612F5" w:rsidP="003612F5">
      <w:pPr>
        <w:pStyle w:val="Para"/>
        <w:ind w:left="1426" w:firstLine="0"/>
      </w:pPr>
      <w:r>
        <w:rPr>
          <w:noProof/>
        </w:rPr>
        <w:drawing>
          <wp:inline distT="0" distB="0" distL="0" distR="0" wp14:anchorId="50CDCACC" wp14:editId="7173D5FD">
            <wp:extent cx="3100705" cy="219005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F-1p_DryTest_jic.em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789" cy="21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610" w14:textId="1333185C" w:rsidR="003612F5" w:rsidRDefault="003612F5" w:rsidP="003612F5">
      <w:pPr>
        <w:pStyle w:val="Para"/>
        <w:ind w:left="1426" w:firstLine="0"/>
      </w:pPr>
    </w:p>
    <w:p w14:paraId="45BACFA2" w14:textId="24A14EA8" w:rsidR="006C4D95" w:rsidRDefault="006C4D95" w:rsidP="006C4D95">
      <w:pPr>
        <w:pStyle w:val="Para"/>
        <w:tabs>
          <w:tab w:val="clear" w:pos="1276"/>
        </w:tabs>
        <w:ind w:left="1426" w:hanging="706"/>
      </w:pPr>
      <w:r w:rsidRPr="006C4D95">
        <w:t>Connect the connector</w:t>
      </w:r>
      <w:r>
        <w:t xml:space="preserve"> to Dry Contact</w:t>
      </w:r>
      <w:r w:rsidRPr="006C4D95">
        <w:t xml:space="preserve"> as </w:t>
      </w:r>
      <w:proofErr w:type="gramStart"/>
      <w:r w:rsidRPr="006C4D95">
        <w:t>shown</w:t>
      </w:r>
      <w:proofErr w:type="gramEnd"/>
    </w:p>
    <w:p w14:paraId="68A7B105" w14:textId="043EFABD" w:rsidR="006C4D95" w:rsidRDefault="006C4D95" w:rsidP="006C4D95">
      <w:pPr>
        <w:pStyle w:val="Para"/>
        <w:tabs>
          <w:tab w:val="clear" w:pos="1276"/>
        </w:tabs>
        <w:ind w:left="1426" w:hanging="706"/>
      </w:pPr>
    </w:p>
    <w:p w14:paraId="7F25EA0A" w14:textId="3D369E8C" w:rsidR="006C4D95" w:rsidRDefault="006C4D95" w:rsidP="006C4D95">
      <w:pPr>
        <w:pStyle w:val="Para"/>
        <w:tabs>
          <w:tab w:val="clear" w:pos="1276"/>
        </w:tabs>
        <w:ind w:left="1426" w:hanging="706"/>
      </w:pPr>
      <w:r>
        <w:rPr>
          <w:noProof/>
        </w:rPr>
        <w:lastRenderedPageBreak/>
        <w:drawing>
          <wp:inline distT="0" distB="0" distL="0" distR="0" wp14:anchorId="736D3B5F" wp14:editId="030922BA">
            <wp:extent cx="2590800" cy="3921002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2989" cy="39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5FD" w14:textId="77777777" w:rsidR="006C4D95" w:rsidRDefault="006C4D95" w:rsidP="003612F5">
      <w:pPr>
        <w:pStyle w:val="Para"/>
        <w:ind w:left="1426" w:firstLine="0"/>
      </w:pPr>
    </w:p>
    <w:p w14:paraId="5D6E451D" w14:textId="71DC7DD5" w:rsidR="00285EE1" w:rsidRDefault="00285EE1" w:rsidP="00424416">
      <w:pPr>
        <w:pStyle w:val="Para"/>
        <w:numPr>
          <w:ilvl w:val="0"/>
          <w:numId w:val="24"/>
        </w:numPr>
      </w:pPr>
      <w:r>
        <w:t>The Dry Contact may be tested with LINUX commands:</w:t>
      </w:r>
    </w:p>
    <w:p w14:paraId="6A5E5D4C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412E1ECD" w14:textId="634D94AC" w:rsidR="00285EE1" w:rsidRDefault="00285EE1" w:rsidP="00285EE1">
      <w:pPr>
        <w:pStyle w:val="ListParagraph"/>
      </w:pPr>
      <w:r>
        <w:t>SF</w:t>
      </w:r>
      <w:r w:rsidRPr="008E778C">
        <w:t>-1p# logon debug</w:t>
      </w:r>
      <w:r>
        <w:t xml:space="preserve">    </w:t>
      </w:r>
    </w:p>
    <w:p w14:paraId="2160716C" w14:textId="77777777" w:rsidR="00285EE1" w:rsidRDefault="00285EE1" w:rsidP="00285EE1">
      <w:pPr>
        <w:pStyle w:val="ListParagraph"/>
      </w:pPr>
      <w:r w:rsidRPr="008E778C">
        <w:t>Key code:                    8388569129</w:t>
      </w:r>
      <w:proofErr w:type="gramStart"/>
      <w:r>
        <w:t xml:space="preserve">   (</w:t>
      </w:r>
      <w:proofErr w:type="gramEnd"/>
      <w:r>
        <w:t xml:space="preserve"> </w:t>
      </w:r>
      <w:r w:rsidRPr="008E778C">
        <w:t>Example</w:t>
      </w:r>
      <w:r>
        <w:t>)</w:t>
      </w:r>
    </w:p>
    <w:p w14:paraId="0BEBF2A3" w14:textId="77777777" w:rsidR="00285EE1" w:rsidRDefault="00285EE1" w:rsidP="00285EE1">
      <w:pPr>
        <w:pStyle w:val="Para"/>
        <w:ind w:left="0" w:firstLine="0"/>
      </w:pPr>
      <w:r>
        <w:t xml:space="preserve">          </w:t>
      </w:r>
      <w:r w:rsidRPr="00760411">
        <w:t xml:space="preserve">Challenge code: </w:t>
      </w:r>
      <w:r>
        <w:t xml:space="preserve">(10 figure numbers) </w:t>
      </w:r>
    </w:p>
    <w:p w14:paraId="75C805BE" w14:textId="77777777" w:rsidR="00285EE1" w:rsidRDefault="00285EE1" w:rsidP="00285EE1">
      <w:pPr>
        <w:pStyle w:val="Para"/>
        <w:ind w:left="0" w:firstLine="0"/>
      </w:pPr>
    </w:p>
    <w:p w14:paraId="15914283" w14:textId="77777777" w:rsidR="00285EE1" w:rsidRDefault="00285EE1" w:rsidP="00285EE1">
      <w:pPr>
        <w:pStyle w:val="Para"/>
        <w:ind w:left="360" w:firstLine="0"/>
      </w:pPr>
      <w:r>
        <w:t xml:space="preserve">      Open </w:t>
      </w:r>
      <w:proofErr w:type="spellStart"/>
      <w:r>
        <w:t>Deccryptor</w:t>
      </w:r>
      <w:proofErr w:type="spellEnd"/>
      <w:r>
        <w:t xml:space="preserve"> </w:t>
      </w:r>
    </w:p>
    <w:p w14:paraId="00B15211" w14:textId="77777777" w:rsidR="00285EE1" w:rsidRDefault="00285EE1" w:rsidP="00285EE1">
      <w:pPr>
        <w:pStyle w:val="Para"/>
        <w:ind w:left="360" w:firstLine="0"/>
      </w:pPr>
    </w:p>
    <w:p w14:paraId="2DA60BAD" w14:textId="77777777" w:rsidR="00285EE1" w:rsidRDefault="00285EE1" w:rsidP="00285EE1">
      <w:pPr>
        <w:pStyle w:val="Para"/>
        <w:ind w:left="0" w:firstLine="0"/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7BCEB02E" wp14:editId="4349E04D">
            <wp:extent cx="1702789" cy="23882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B9D9" w14:textId="77777777" w:rsidR="00285EE1" w:rsidRDefault="00285EE1" w:rsidP="00285EE1">
      <w:pPr>
        <w:pStyle w:val="Para"/>
        <w:ind w:left="0" w:firstLine="0"/>
        <w:rPr>
          <w:rtl/>
        </w:rPr>
      </w:pPr>
    </w:p>
    <w:p w14:paraId="5A58A28B" w14:textId="77777777" w:rsidR="00285EE1" w:rsidRDefault="00285EE1" w:rsidP="00424416">
      <w:pPr>
        <w:pStyle w:val="Para"/>
        <w:numPr>
          <w:ilvl w:val="0"/>
          <w:numId w:val="18"/>
        </w:numPr>
      </w:pPr>
      <w:r w:rsidRPr="00EC1057">
        <w:t>Enter the code</w:t>
      </w:r>
      <w:proofErr w:type="gramStart"/>
      <w:r>
        <w:rPr>
          <w:rFonts w:hint="cs"/>
          <w:rtl/>
        </w:rPr>
        <w:t xml:space="preserve">  </w:t>
      </w:r>
      <w:r>
        <w:t xml:space="preserve"> (</w:t>
      </w:r>
      <w:proofErr w:type="gramEnd"/>
      <w:r w:rsidRPr="00760411">
        <w:t>Challenge code:</w:t>
      </w:r>
      <w:r>
        <w:t xml:space="preserve"> </w:t>
      </w:r>
      <w:r>
        <w:rPr>
          <w:rFonts w:hint="cs"/>
          <w:rtl/>
        </w:rPr>
        <w:t xml:space="preserve"> </w:t>
      </w:r>
      <w:r>
        <w:t>in the field key)</w:t>
      </w:r>
    </w:p>
    <w:p w14:paraId="15609573" w14:textId="77777777" w:rsidR="00285EE1" w:rsidRDefault="00285EE1" w:rsidP="00424416">
      <w:pPr>
        <w:pStyle w:val="Para"/>
        <w:numPr>
          <w:ilvl w:val="0"/>
          <w:numId w:val="18"/>
        </w:numPr>
      </w:pPr>
      <w:r w:rsidRPr="00EC1057">
        <w:t>Push</w:t>
      </w:r>
      <w:r>
        <w:t xml:space="preserve"> on (change pass), y</w:t>
      </w:r>
      <w:r w:rsidRPr="00EC1057">
        <w:t>ou will get a number</w:t>
      </w:r>
      <w:r>
        <w:rPr>
          <w:rFonts w:hint="cs"/>
          <w:rtl/>
        </w:rPr>
        <w:t xml:space="preserve"> </w:t>
      </w:r>
      <w:r>
        <w:t>(Result)</w:t>
      </w:r>
    </w:p>
    <w:p w14:paraId="35522648" w14:textId="77777777" w:rsidR="00285EE1" w:rsidRDefault="00285EE1" w:rsidP="00424416">
      <w:pPr>
        <w:pStyle w:val="Para"/>
        <w:numPr>
          <w:ilvl w:val="0"/>
          <w:numId w:val="18"/>
        </w:numPr>
        <w:rPr>
          <w:rtl/>
        </w:rPr>
      </w:pPr>
      <w:r>
        <w:t>Insert</w:t>
      </w:r>
      <w:r w:rsidRPr="00EC1057">
        <w:t xml:space="preserve"> the number</w:t>
      </w:r>
      <w:r>
        <w:t xml:space="preserve"> to </w:t>
      </w:r>
      <w:proofErr w:type="gramStart"/>
      <w:r>
        <w:t>UUT</w:t>
      </w:r>
      <w:proofErr w:type="gramEnd"/>
    </w:p>
    <w:p w14:paraId="2B937944" w14:textId="77777777" w:rsidR="00285EE1" w:rsidRDefault="00285EE1" w:rsidP="00285EE1">
      <w:pPr>
        <w:pStyle w:val="Para"/>
        <w:ind w:left="720" w:firstLine="0"/>
      </w:pPr>
    </w:p>
    <w:p w14:paraId="539FE8C3" w14:textId="324D7E06" w:rsidR="00285EE1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sz w:val="20"/>
          <w:szCs w:val="20"/>
        </w:rPr>
        <w:lastRenderedPageBreak/>
        <w:t xml:space="preserve">  </w:t>
      </w:r>
      <w:r w:rsidRPr="008E778C">
        <w:rPr>
          <w:sz w:val="20"/>
          <w:szCs w:val="20"/>
        </w:rPr>
        <w:t xml:space="preserve">password&gt;**********    </w:t>
      </w:r>
    </w:p>
    <w:p w14:paraId="38B1707C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A351141" w14:textId="61E88977" w:rsidR="00285EE1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sf</w:t>
      </w:r>
      <w:r w:rsidRPr="005454C0">
        <w:rPr>
          <w:rFonts w:ascii="Tahoma" w:hAnsi="Tahoma" w:cs="Tahoma"/>
          <w:color w:val="333333"/>
          <w:shd w:val="clear" w:color="auto" w:fill="FFFFFF"/>
        </w:rPr>
        <w:t>-1p#</w:t>
      </w:r>
      <w:r w:rsidRPr="005454C0">
        <w:t xml:space="preserve"> </w:t>
      </w:r>
      <w:r w:rsidRPr="005454C0">
        <w:rPr>
          <w:rFonts w:ascii="Tahoma" w:hAnsi="Tahoma" w:cs="Tahoma"/>
          <w:color w:val="333333"/>
          <w:shd w:val="clear" w:color="auto" w:fill="FFFFFF"/>
        </w:rPr>
        <w:t>debug shell</w:t>
      </w:r>
      <w:r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30E393AD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25A51C01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</w:t>
      </w:r>
      <w:r w:rsidRPr="005454C0">
        <w:rPr>
          <w:rFonts w:ascii="Tahoma" w:hAnsi="Tahoma" w:cs="Tahoma"/>
          <w:color w:val="333333"/>
          <w:shd w:val="clear" w:color="auto" w:fill="FFFFFF"/>
        </w:rPr>
        <w:t>[</w:t>
      </w:r>
      <w:proofErr w:type="spellStart"/>
      <w:r w:rsidRPr="005454C0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5454C0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5454C0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A302921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4A6BDDE" w14:textId="2C437334" w:rsidR="00285EE1" w:rsidRDefault="00285EE1" w:rsidP="00285EE1">
      <w:pPr>
        <w:ind w:left="0"/>
        <w:rPr>
          <w:rFonts w:cs="Humnst777 BT"/>
        </w:rPr>
      </w:pPr>
      <w:r w:rsidRPr="001E628E">
        <w:rPr>
          <w:rFonts w:cs="Humnst777 BT"/>
        </w:rPr>
        <w:t>see the comman</w:t>
      </w:r>
      <w:r>
        <w:rPr>
          <w:rFonts w:cs="Humnst777 BT"/>
        </w:rPr>
        <w:t>d:</w:t>
      </w:r>
    </w:p>
    <w:p w14:paraId="32A754F4" w14:textId="5872DDEB" w:rsidR="008F7E1B" w:rsidRDefault="008F7E1B" w:rsidP="00285EE1">
      <w:pPr>
        <w:ind w:left="0"/>
        <w:rPr>
          <w:rFonts w:cs="Humnst777 BT"/>
        </w:rPr>
      </w:pPr>
    </w:p>
    <w:p w14:paraId="70229191" w14:textId="1BB1CB87" w:rsidR="008F7E1B" w:rsidRDefault="008F7E1B" w:rsidP="008F7E1B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ascii="Tahoma" w:hAnsi="Tahoma" w:cs="Tahoma"/>
          <w:color w:val="333333"/>
          <w:shd w:val="clear" w:color="auto" w:fill="FFFFFF"/>
        </w:rPr>
        <w:t xml:space="preserve">Open file </w:t>
      </w:r>
      <w:r>
        <w:rPr>
          <w:rFonts w:ascii="Tahoma" w:hAnsi="Tahoma" w:cs="Tahoma"/>
          <w:color w:val="333333"/>
          <w:shd w:val="clear" w:color="auto" w:fill="FFFFFF"/>
        </w:rPr>
        <w:t>with notepad</w:t>
      </w:r>
      <w:r w:rsidR="002E5040">
        <w:rPr>
          <w:rFonts w:ascii="Tahoma" w:hAnsi="Tahoma" w:cs="Tahoma"/>
          <w:color w:val="333333"/>
          <w:shd w:val="clear" w:color="auto" w:fill="FFFFFF"/>
        </w:rPr>
        <w:t xml:space="preserve"> and</w:t>
      </w:r>
      <w:r w:rsidR="002E5040" w:rsidRPr="002E5040">
        <w:rPr>
          <w:rFonts w:ascii="Tahoma" w:hAnsi="Tahoma" w:cs="Tahoma"/>
          <w:color w:val="333333"/>
          <w:shd w:val="clear" w:color="auto" w:fill="FFFFFF"/>
        </w:rPr>
        <w:t xml:space="preserve"> </w:t>
      </w:r>
      <w:r w:rsidR="002E5040" w:rsidRPr="00414584">
        <w:rPr>
          <w:rFonts w:ascii="Tahoma" w:hAnsi="Tahoma" w:cs="Tahoma"/>
          <w:color w:val="333333"/>
          <w:shd w:val="clear" w:color="auto" w:fill="FFFFFF"/>
        </w:rPr>
        <w:t>download</w:t>
      </w:r>
      <w:r w:rsidR="002E5040">
        <w:rPr>
          <w:rFonts w:ascii="Tahoma" w:hAnsi="Tahoma" w:cs="Tahoma"/>
          <w:color w:val="333333"/>
          <w:shd w:val="clear" w:color="auto" w:fill="FFFFFF"/>
        </w:rPr>
        <w:t xml:space="preserve"> the script to the </w:t>
      </w:r>
      <w:proofErr w:type="gramStart"/>
      <w:r w:rsidR="002E5040">
        <w:rPr>
          <w:rFonts w:ascii="Tahoma" w:hAnsi="Tahoma" w:cs="Tahoma"/>
          <w:color w:val="333333"/>
          <w:shd w:val="clear" w:color="auto" w:fill="FFFFFF"/>
        </w:rPr>
        <w:t>UUT</w:t>
      </w:r>
      <w:proofErr w:type="gramEnd"/>
    </w:p>
    <w:p w14:paraId="49B872F0" w14:textId="4D5B6C6B" w:rsidR="008F7E1B" w:rsidRDefault="00953312" w:rsidP="00285EE1">
      <w:pPr>
        <w:ind w:left="0"/>
        <w:rPr>
          <w:rFonts w:cs="Humnst777 BT"/>
        </w:rPr>
      </w:pPr>
      <w:r>
        <w:rPr>
          <w:rFonts w:cs="Humnst777 BT"/>
        </w:rPr>
        <w:object w:dxaOrig="1540" w:dyaOrig="997" w14:anchorId="63F0C077">
          <v:shape id="_x0000_i1029" type="#_x0000_t75" style="width:77.25pt;height:49.5pt" o:ole="">
            <v:imagedata r:id="rId28" o:title=""/>
          </v:shape>
          <o:OLEObject Type="Embed" ProgID="Package" ShapeID="_x0000_i1029" DrawAspect="Icon" ObjectID="_1747037807" r:id="rId29"/>
        </w:object>
      </w:r>
    </w:p>
    <w:p w14:paraId="59CD6032" w14:textId="26393D4D" w:rsidR="008F7E1B" w:rsidRDefault="008F7E1B" w:rsidP="00285EE1">
      <w:pPr>
        <w:ind w:left="0"/>
      </w:pPr>
    </w:p>
    <w:p w14:paraId="69E124D1" w14:textId="22E33279" w:rsidR="00704848" w:rsidRDefault="00C26DB3" w:rsidP="00CF3F2F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C26DB3">
        <w:rPr>
          <w:noProof/>
        </w:rPr>
        <w:t>Change the 2 switches upwards according to the picture and check 2</w:t>
      </w:r>
      <w:r w:rsidR="00CF3F2F">
        <w:rPr>
          <w:rFonts w:hint="cs"/>
          <w:noProof/>
          <w:rtl/>
        </w:rPr>
        <w:t xml:space="preserve"> </w:t>
      </w:r>
      <w:r w:rsidR="00CF3F2F" w:rsidRPr="00C26DB3">
        <w:rPr>
          <w:noProof/>
        </w:rPr>
        <w:t>LEDs</w:t>
      </w:r>
      <w:r w:rsidRPr="00C26DB3">
        <w:rPr>
          <w:noProof/>
        </w:rPr>
        <w:t xml:space="preserve"> on </w:t>
      </w:r>
    </w:p>
    <w:p w14:paraId="5B27DD6E" w14:textId="77777777" w:rsidR="00704848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>
        <w:rPr>
          <w:noProof/>
        </w:rPr>
        <w:drawing>
          <wp:inline distT="0" distB="0" distL="0" distR="0" wp14:anchorId="32C8288C" wp14:editId="206E7688">
            <wp:extent cx="1278778" cy="2343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81385" cy="23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38F" w14:textId="0B286B14" w:rsidR="00704848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</w:p>
    <w:p w14:paraId="36032C52" w14:textId="463AD22D" w:rsidR="00704848" w:rsidRDefault="00C26DB3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C26DB3">
        <w:rPr>
          <w:noProof/>
        </w:rPr>
        <w:t>Change the 2 switches downwards according to the picture and check 2 LEDs</w:t>
      </w:r>
      <w:r>
        <w:rPr>
          <w:rFonts w:hint="cs"/>
          <w:noProof/>
          <w:rtl/>
        </w:rPr>
        <w:t xml:space="preserve"> </w:t>
      </w:r>
      <w:r w:rsidR="00704848">
        <w:rPr>
          <w:noProof/>
        </w:rPr>
        <w:t>off</w:t>
      </w:r>
    </w:p>
    <w:p w14:paraId="799437E1" w14:textId="77777777" w:rsidR="003612F5" w:rsidRDefault="003612F5" w:rsidP="003612F5">
      <w:pPr>
        <w:pStyle w:val="Para"/>
        <w:ind w:left="1426" w:firstLine="0"/>
      </w:pPr>
    </w:p>
    <w:p w14:paraId="4940F300" w14:textId="6C820110" w:rsidR="003612F5" w:rsidRDefault="00704848" w:rsidP="003612F5">
      <w:pPr>
        <w:pStyle w:val="Para"/>
        <w:ind w:left="1426" w:firstLine="0"/>
      </w:pPr>
      <w:r>
        <w:rPr>
          <w:noProof/>
        </w:rPr>
        <w:drawing>
          <wp:inline distT="0" distB="0" distL="0" distR="0" wp14:anchorId="6C1760A2" wp14:editId="75EA7982">
            <wp:extent cx="1228725" cy="2338814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0591" cy="23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A1E5" w14:textId="1FA2BB5D" w:rsidR="00B35B7D" w:rsidRDefault="00B35B7D" w:rsidP="003612F5">
      <w:pPr>
        <w:pStyle w:val="Para"/>
        <w:ind w:left="1426" w:firstLine="0"/>
      </w:pPr>
    </w:p>
    <w:p w14:paraId="40FAAB36" w14:textId="77777777" w:rsidR="00B35B7D" w:rsidRDefault="00B35B7D" w:rsidP="003612F5">
      <w:pPr>
        <w:pStyle w:val="Para"/>
        <w:ind w:left="1426" w:firstLine="0"/>
      </w:pPr>
    </w:p>
    <w:p w14:paraId="60425897" w14:textId="77777777" w:rsidR="003612F5" w:rsidRPr="003612F5" w:rsidRDefault="003612F5" w:rsidP="003612F5">
      <w:pPr>
        <w:pStyle w:val="Para"/>
        <w:ind w:left="1426" w:firstLine="0"/>
        <w:rPr>
          <w:rtl/>
        </w:rPr>
      </w:pPr>
    </w:p>
    <w:p w14:paraId="674E7A73" w14:textId="77777777" w:rsidR="003A3148" w:rsidRPr="003A3148" w:rsidRDefault="003A3148" w:rsidP="003A3148">
      <w:pPr>
        <w:pStyle w:val="Para"/>
      </w:pPr>
    </w:p>
    <w:p w14:paraId="75B50932" w14:textId="23DF8752" w:rsidR="0075638C" w:rsidRDefault="0075638C" w:rsidP="001951E9">
      <w:pPr>
        <w:pStyle w:val="Heading2"/>
      </w:pPr>
      <w:bookmarkStart w:id="55" w:name="_Toc94452521"/>
      <w:r>
        <w:lastRenderedPageBreak/>
        <w:t>Cellu</w:t>
      </w:r>
      <w:r w:rsidR="001951E9">
        <w:t>l</w:t>
      </w:r>
      <w:r>
        <w:t xml:space="preserve">ar Modem </w:t>
      </w:r>
      <w:r w:rsidR="000405F5">
        <w:t>t</w:t>
      </w:r>
      <w:r>
        <w:t>est (according to option)</w:t>
      </w:r>
      <w:bookmarkEnd w:id="52"/>
      <w:bookmarkEnd w:id="55"/>
    </w:p>
    <w:p w14:paraId="4D29B98E" w14:textId="6323D0F6" w:rsidR="00B35B7D" w:rsidRPr="00B35B7D" w:rsidRDefault="00B35B7D" w:rsidP="00B35B7D">
      <w:pPr>
        <w:pStyle w:val="Para"/>
      </w:pPr>
      <w:r w:rsidRPr="00B35B7D">
        <w:rPr>
          <w:b/>
          <w:bCs/>
        </w:rPr>
        <w:t>7.5.1</w:t>
      </w:r>
      <w:r>
        <w:t xml:space="preserve"> Test for one Cellular Modem</w:t>
      </w:r>
    </w:p>
    <w:p w14:paraId="422CEB62" w14:textId="5006511C" w:rsidR="0075638C" w:rsidRDefault="0075638C" w:rsidP="00424416">
      <w:pPr>
        <w:pStyle w:val="Para"/>
        <w:numPr>
          <w:ilvl w:val="0"/>
          <w:numId w:val="12"/>
        </w:numPr>
      </w:pPr>
      <w:r>
        <w:t>Connect</w:t>
      </w:r>
      <w:r w:rsidRPr="000A183A">
        <w:t xml:space="preserve"> cellular Antenna </w:t>
      </w:r>
      <w:r>
        <w:t>to</w:t>
      </w:r>
      <w:r w:rsidR="000528CB">
        <w:t xml:space="preserve"> LTE </w:t>
      </w:r>
      <w:r w:rsidRPr="000A183A">
        <w:t>MAIN</w:t>
      </w:r>
      <w:r>
        <w:t>.</w:t>
      </w:r>
    </w:p>
    <w:p w14:paraId="3E3ACA95" w14:textId="306E4BE2" w:rsidR="0075638C" w:rsidRDefault="007811DB" w:rsidP="00424416">
      <w:pPr>
        <w:pStyle w:val="Para"/>
        <w:numPr>
          <w:ilvl w:val="0"/>
          <w:numId w:val="12"/>
        </w:numPr>
      </w:pPr>
      <w:r>
        <w:t>Test</w:t>
      </w:r>
      <w:r w:rsidR="0075638C">
        <w:t xml:space="preserve"> Cellular </w:t>
      </w:r>
      <w:r w:rsidR="000528CB">
        <w:t>SIM</w:t>
      </w:r>
      <w:proofErr w:type="gramStart"/>
      <w:r w:rsidR="000528CB">
        <w:t>1,SIM</w:t>
      </w:r>
      <w:proofErr w:type="gramEnd"/>
      <w:r w:rsidR="000528CB">
        <w:t>2</w:t>
      </w:r>
      <w:r w:rsidR="0075638C">
        <w:t xml:space="preserve">, </w:t>
      </w:r>
      <w:r w:rsidR="0075638C" w:rsidRPr="000F651F">
        <w:t>the commands</w:t>
      </w:r>
      <w:r w:rsidR="0075638C">
        <w:rPr>
          <w:rFonts w:hint="cs"/>
          <w:rtl/>
        </w:rPr>
        <w:t>:</w:t>
      </w:r>
    </w:p>
    <w:p w14:paraId="18CB5153" w14:textId="2566D0B2" w:rsidR="00CB54E6" w:rsidRPr="008D43B2" w:rsidRDefault="00CB54E6" w:rsidP="0075638C">
      <w:pPr>
        <w:pStyle w:val="Para"/>
      </w:pPr>
      <w:bookmarkStart w:id="56" w:name="_Hlk104365763"/>
      <w:r w:rsidRPr="008D43B2">
        <w:t>user&gt;</w:t>
      </w:r>
      <w:proofErr w:type="spellStart"/>
      <w:r w:rsidRPr="008D43B2">
        <w:t>su</w:t>
      </w:r>
      <w:proofErr w:type="spellEnd"/>
    </w:p>
    <w:p w14:paraId="3933D516" w14:textId="4AEDCA74" w:rsidR="0075638C" w:rsidRPr="008D43B2" w:rsidRDefault="0075638C" w:rsidP="0075638C">
      <w:pPr>
        <w:pStyle w:val="Para"/>
      </w:pPr>
      <w:r w:rsidRPr="008D43B2">
        <w:t>Password:1234</w:t>
      </w:r>
    </w:p>
    <w:p w14:paraId="1F7CA0AE" w14:textId="0B2CF334" w:rsidR="005416BB" w:rsidRPr="008D43B2" w:rsidRDefault="005416BB" w:rsidP="0075638C">
      <w:pPr>
        <w:pStyle w:val="Para"/>
      </w:pPr>
    </w:p>
    <w:p w14:paraId="567ACA03" w14:textId="3FA4B0CD" w:rsidR="005416BB" w:rsidRPr="008D43B2" w:rsidRDefault="005416BB" w:rsidP="0075638C">
      <w:pPr>
        <w:pStyle w:val="Para"/>
      </w:pPr>
    </w:p>
    <w:p w14:paraId="38080DF9" w14:textId="77777777" w:rsidR="005416BB" w:rsidRPr="00EE21E2" w:rsidRDefault="005416BB" w:rsidP="005416BB">
      <w:r w:rsidRPr="00EE21E2">
        <w:t>configure</w:t>
      </w:r>
    </w:p>
    <w:p w14:paraId="280CE8D8" w14:textId="77777777" w:rsidR="005416BB" w:rsidRPr="00EE21E2" w:rsidRDefault="005416BB" w:rsidP="005416BB">
      <w:r w:rsidRPr="00EE21E2">
        <w:t>        port</w:t>
      </w:r>
    </w:p>
    <w:p w14:paraId="124D62B7" w14:textId="78F72838" w:rsidR="005416BB" w:rsidRPr="00EE21E2" w:rsidRDefault="005416BB" w:rsidP="005416BB">
      <w:r w:rsidRPr="00EE21E2">
        <w:t xml:space="preserve">            cellular </w:t>
      </w:r>
      <w:proofErr w:type="spellStart"/>
      <w:r w:rsidRPr="00EE21E2">
        <w:t>lte</w:t>
      </w:r>
      <w:proofErr w:type="spellEnd"/>
    </w:p>
    <w:p w14:paraId="66AF2720" w14:textId="77777777" w:rsidR="00D16647" w:rsidRPr="00EE21E2" w:rsidRDefault="00D16647" w:rsidP="00D16647">
      <w:r w:rsidRPr="00EE21E2">
        <w:t>sim 1</w:t>
      </w:r>
    </w:p>
    <w:p w14:paraId="3CCEDADD" w14:textId="77777777" w:rsidR="00D16647" w:rsidRPr="00EE21E2" w:rsidRDefault="00D16647" w:rsidP="005416BB"/>
    <w:p w14:paraId="3DD0BB75" w14:textId="64F5861D" w:rsidR="005416BB" w:rsidRPr="00EE21E2" w:rsidRDefault="005416BB" w:rsidP="005416BB">
      <w:r w:rsidRPr="00EE21E2">
        <w:t xml:space="preserve">                </w:t>
      </w:r>
      <w:proofErr w:type="spellStart"/>
      <w:r w:rsidRPr="00EE21E2">
        <w:t>apn</w:t>
      </w:r>
      <w:proofErr w:type="spellEnd"/>
      <w:r w:rsidRPr="00EE21E2">
        <w:t>-name "</w:t>
      </w:r>
      <w:proofErr w:type="spellStart"/>
      <w:r w:rsidRPr="00EE21E2">
        <w:t>statreal</w:t>
      </w:r>
      <w:proofErr w:type="spellEnd"/>
      <w:r w:rsidRPr="00EE21E2">
        <w:t>"</w:t>
      </w:r>
    </w:p>
    <w:p w14:paraId="2C8A1F32" w14:textId="045B71A5" w:rsidR="00D16647" w:rsidRPr="00EE21E2" w:rsidRDefault="00D16647" w:rsidP="00D16647">
      <w:r w:rsidRPr="00EE21E2">
        <w:t>exit</w:t>
      </w:r>
    </w:p>
    <w:p w14:paraId="43236B95" w14:textId="40E30626" w:rsidR="00D16647" w:rsidRPr="00EE21E2" w:rsidRDefault="00D16647" w:rsidP="00D16647"/>
    <w:p w14:paraId="3AAD2F8B" w14:textId="77777777" w:rsidR="00D16647" w:rsidRPr="00EE21E2" w:rsidRDefault="00D16647" w:rsidP="00D16647">
      <w:r w:rsidRPr="00EE21E2">
        <w:t>mode sim 1</w:t>
      </w:r>
    </w:p>
    <w:p w14:paraId="3A26EC10" w14:textId="77777777" w:rsidR="00D16647" w:rsidRPr="00EE21E2" w:rsidRDefault="00D16647" w:rsidP="00D16647">
      <w:pPr>
        <w:ind w:left="0"/>
      </w:pPr>
    </w:p>
    <w:p w14:paraId="0BB43B18" w14:textId="77777777" w:rsidR="005416BB" w:rsidRPr="00EE21E2" w:rsidRDefault="005416BB" w:rsidP="005416BB">
      <w:r w:rsidRPr="00EE21E2">
        <w:t>                no shutdown</w:t>
      </w:r>
    </w:p>
    <w:p w14:paraId="0C7CED1C" w14:textId="394B4E1D" w:rsidR="005416BB" w:rsidRPr="00EE21E2" w:rsidRDefault="005416BB" w:rsidP="00D16647">
      <w:r w:rsidRPr="00EE21E2">
        <w:t xml:space="preserve">            </w:t>
      </w:r>
    </w:p>
    <w:p w14:paraId="2FA105D8" w14:textId="77777777" w:rsidR="005416BB" w:rsidRPr="00EE21E2" w:rsidRDefault="005416BB" w:rsidP="005416BB">
      <w:r w:rsidRPr="00EE21E2">
        <w:t>            exit</w:t>
      </w:r>
    </w:p>
    <w:p w14:paraId="4F69EB90" w14:textId="77777777" w:rsidR="005416BB" w:rsidRPr="00EE21E2" w:rsidRDefault="005416BB" w:rsidP="005416BB">
      <w:r w:rsidRPr="00EE21E2">
        <w:t>        exit</w:t>
      </w:r>
    </w:p>
    <w:p w14:paraId="2D7EC0B7" w14:textId="77777777" w:rsidR="005416BB" w:rsidRPr="00EE21E2" w:rsidRDefault="005416BB" w:rsidP="005416BB">
      <w:r w:rsidRPr="00EE21E2">
        <w:t>        router 1</w:t>
      </w:r>
    </w:p>
    <w:p w14:paraId="72B3F84E" w14:textId="77777777" w:rsidR="005416BB" w:rsidRPr="00EE21E2" w:rsidRDefault="005416BB" w:rsidP="005416BB">
      <w:r w:rsidRPr="00EE21E2">
        <w:t>            interface 1</w:t>
      </w:r>
    </w:p>
    <w:p w14:paraId="7D49C1A4" w14:textId="77777777" w:rsidR="005416BB" w:rsidRPr="00EE21E2" w:rsidRDefault="005416BB" w:rsidP="005416BB">
      <w:r w:rsidRPr="00EE21E2">
        <w:t xml:space="preserve">                bind cellular </w:t>
      </w:r>
      <w:proofErr w:type="spellStart"/>
      <w:proofErr w:type="gramStart"/>
      <w:r w:rsidRPr="00EE21E2">
        <w:t>lte</w:t>
      </w:r>
      <w:proofErr w:type="spellEnd"/>
      <w:proofErr w:type="gramEnd"/>
    </w:p>
    <w:p w14:paraId="1196B3C8" w14:textId="77777777" w:rsidR="005416BB" w:rsidRPr="00EE21E2" w:rsidRDefault="005416BB" w:rsidP="005416BB">
      <w:r w:rsidRPr="00EE21E2">
        <w:t xml:space="preserve">                </w:t>
      </w:r>
      <w:proofErr w:type="spellStart"/>
      <w:r w:rsidRPr="00EE21E2">
        <w:t>dhcp</w:t>
      </w:r>
      <w:proofErr w:type="spellEnd"/>
    </w:p>
    <w:p w14:paraId="5D7BB53A" w14:textId="77777777" w:rsidR="005416BB" w:rsidRPr="00EE21E2" w:rsidRDefault="005416BB" w:rsidP="005416BB">
      <w:r w:rsidRPr="00EE21E2">
        <w:t xml:space="preserve">                </w:t>
      </w:r>
      <w:proofErr w:type="spellStart"/>
      <w:r w:rsidRPr="00EE21E2">
        <w:t>dhcp</w:t>
      </w:r>
      <w:proofErr w:type="spellEnd"/>
      <w:r w:rsidRPr="00EE21E2">
        <w:t>-client</w:t>
      </w:r>
    </w:p>
    <w:p w14:paraId="6DE46D66" w14:textId="77777777" w:rsidR="005416BB" w:rsidRPr="00EE21E2" w:rsidRDefault="005416BB" w:rsidP="005416BB">
      <w:r w:rsidRPr="00EE21E2">
        <w:t>                    client-id mac</w:t>
      </w:r>
    </w:p>
    <w:p w14:paraId="6F45E181" w14:textId="77777777" w:rsidR="005416BB" w:rsidRPr="00EE21E2" w:rsidRDefault="005416BB" w:rsidP="005416BB">
      <w:r w:rsidRPr="00EE21E2">
        <w:t>                exit</w:t>
      </w:r>
    </w:p>
    <w:p w14:paraId="66E91104" w14:textId="77777777" w:rsidR="005416BB" w:rsidRPr="00EE21E2" w:rsidRDefault="005416BB" w:rsidP="005416BB">
      <w:r w:rsidRPr="00EE21E2">
        <w:t>                no shutdown</w:t>
      </w:r>
    </w:p>
    <w:p w14:paraId="163EA9BC" w14:textId="044BF215" w:rsidR="005416BB" w:rsidRPr="00EE21E2" w:rsidRDefault="005416BB" w:rsidP="005416BB">
      <w:r w:rsidRPr="00EE21E2">
        <w:t>            exit</w:t>
      </w:r>
      <w:r w:rsidR="00746C61" w:rsidRPr="00EE21E2">
        <w:t xml:space="preserve"> </w:t>
      </w:r>
      <w:proofErr w:type="gramStart"/>
      <w:r w:rsidR="00746C61" w:rsidRPr="00EE21E2">
        <w:t>all</w:t>
      </w:r>
      <w:proofErr w:type="gramEnd"/>
    </w:p>
    <w:p w14:paraId="2B4A95A1" w14:textId="2402D65F" w:rsidR="00B11AF9" w:rsidRPr="00EE21E2" w:rsidRDefault="005416BB" w:rsidP="00875CCD">
      <w:r w:rsidRPr="00EE21E2">
        <w:t xml:space="preserve">            </w:t>
      </w:r>
    </w:p>
    <w:p w14:paraId="675B05F8" w14:textId="77777777" w:rsidR="00B11AF9" w:rsidRPr="00EE21E2" w:rsidRDefault="00B11AF9" w:rsidP="00B11AF9">
      <w:pPr>
        <w:rPr>
          <w:rFonts w:ascii="Tahoma" w:hAnsi="Tahoma" w:cs="Tahoma"/>
          <w:color w:val="333333"/>
          <w:shd w:val="clear" w:color="auto" w:fill="FFFFFF"/>
        </w:rPr>
      </w:pPr>
    </w:p>
    <w:p w14:paraId="2A00FC0C" w14:textId="15CB7785" w:rsidR="00B11AF9" w:rsidRPr="00EE21E2" w:rsidRDefault="00B11AF9" w:rsidP="00424416">
      <w:pPr>
        <w:pStyle w:val="Para"/>
        <w:numPr>
          <w:ilvl w:val="0"/>
          <w:numId w:val="34"/>
        </w:numPr>
      </w:pPr>
      <w:r w:rsidRPr="00EE21E2">
        <w:t xml:space="preserve">check the parameters the </w:t>
      </w:r>
      <w:proofErr w:type="gramStart"/>
      <w:r w:rsidRPr="00EE21E2">
        <w:t>modem</w:t>
      </w:r>
      <w:r w:rsidR="006C1418" w:rsidRPr="00EE21E2">
        <w:t xml:space="preserve"> </w:t>
      </w:r>
      <w:r w:rsidRPr="00EE21E2">
        <w:t xml:space="preserve"> </w:t>
      </w:r>
      <w:r w:rsidR="006C1418" w:rsidRPr="00EE21E2">
        <w:t>sim</w:t>
      </w:r>
      <w:proofErr w:type="gramEnd"/>
      <w:r w:rsidR="006C1418" w:rsidRPr="00EE21E2">
        <w:t xml:space="preserve"> 1</w:t>
      </w:r>
    </w:p>
    <w:p w14:paraId="39B4F66B" w14:textId="6E5E3D30" w:rsidR="002F000B" w:rsidRPr="00EE21E2" w:rsidRDefault="002F000B" w:rsidP="002F000B">
      <w:pPr>
        <w:pStyle w:val="Para"/>
        <w:ind w:left="936" w:firstLine="0"/>
      </w:pPr>
    </w:p>
    <w:p w14:paraId="2A7848FD" w14:textId="6937968A" w:rsidR="002F000B" w:rsidRPr="00EE21E2" w:rsidRDefault="002F000B" w:rsidP="002F000B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configure port cellular </w:t>
      </w:r>
      <w:proofErr w:type="spellStart"/>
      <w:proofErr w:type="gramStart"/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</w:p>
    <w:p w14:paraId="02D222FE" w14:textId="77777777" w:rsidR="00B11AF9" w:rsidRPr="00EE21E2" w:rsidRDefault="00B11AF9" w:rsidP="002F000B">
      <w:pPr>
        <w:ind w:left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2951A74" w14:textId="77777777" w:rsidR="00B11AF9" w:rsidRPr="00EE21E2" w:rsidRDefault="00B11AF9" w:rsidP="00B11AF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EE21E2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E21E2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E21E2">
        <w:rPr>
          <w:rFonts w:ascii="Tahoma" w:hAnsi="Tahoma" w:cs="Tahoma"/>
          <w:color w:val="333333"/>
          <w:shd w:val="clear" w:color="auto" w:fill="FFFFFF"/>
        </w:rPr>
        <w:t>)#</w:t>
      </w:r>
      <w:r w:rsidRPr="00EE21E2">
        <w:t xml:space="preserve"> </w:t>
      </w: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5AC6B51" w14:textId="229DE93B" w:rsidR="005416BB" w:rsidRPr="00EE21E2" w:rsidRDefault="005416BB" w:rsidP="0075638C">
      <w:pPr>
        <w:pStyle w:val="Para"/>
      </w:pPr>
    </w:p>
    <w:bookmarkEnd w:id="56"/>
    <w:p w14:paraId="1F093801" w14:textId="3FB64159" w:rsidR="005416BB" w:rsidRPr="00EE21E2" w:rsidRDefault="005416BB" w:rsidP="0075638C">
      <w:pPr>
        <w:pStyle w:val="Para"/>
      </w:pPr>
    </w:p>
    <w:p w14:paraId="4DF5DC02" w14:textId="19D14ACB" w:rsidR="005416BB" w:rsidRDefault="005416BB" w:rsidP="0075638C">
      <w:pPr>
        <w:pStyle w:val="Para"/>
      </w:pPr>
    </w:p>
    <w:p w14:paraId="0D2F0845" w14:textId="605CED38" w:rsidR="00B35B7D" w:rsidRDefault="00B35B7D" w:rsidP="0075638C">
      <w:pPr>
        <w:pStyle w:val="Para"/>
      </w:pPr>
    </w:p>
    <w:p w14:paraId="68057959" w14:textId="77777777" w:rsidR="00B35B7D" w:rsidRPr="00EE21E2" w:rsidRDefault="00B35B7D" w:rsidP="0075638C">
      <w:pPr>
        <w:pStyle w:val="Para"/>
      </w:pPr>
    </w:p>
    <w:p w14:paraId="092123ED" w14:textId="77777777" w:rsidR="002F5E63" w:rsidRPr="00EE21E2" w:rsidRDefault="002F5E63" w:rsidP="002F5E63">
      <w:pPr>
        <w:ind w:left="0"/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2F5E63" w:rsidRPr="00EE21E2" w14:paraId="205BDFD1" w14:textId="77777777" w:rsidTr="000A439D">
        <w:tc>
          <w:tcPr>
            <w:tcW w:w="4615" w:type="dxa"/>
          </w:tcPr>
          <w:p w14:paraId="576BF3E5" w14:textId="65042BD2" w:rsidR="002F5E63" w:rsidRPr="00EE21E2" w:rsidRDefault="002F5E63" w:rsidP="000A439D">
            <w:pPr>
              <w:ind w:left="0"/>
              <w:rPr>
                <w:rFonts w:cs="Humnst777 BT"/>
                <w:b/>
                <w:bCs/>
              </w:rPr>
            </w:pPr>
            <w:bookmarkStart w:id="57" w:name="_Hlk104365858"/>
            <w:r w:rsidRPr="00EE21E2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63787CE2" w14:textId="27F55BA8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Connected</w:t>
            </w:r>
          </w:p>
        </w:tc>
      </w:tr>
      <w:tr w:rsidR="002F5E63" w:rsidRPr="00EE21E2" w14:paraId="3F93E2D0" w14:textId="77777777" w:rsidTr="000A439D">
        <w:tc>
          <w:tcPr>
            <w:tcW w:w="4615" w:type="dxa"/>
          </w:tcPr>
          <w:p w14:paraId="7FA6161C" w14:textId="663F20A2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IMEI</w:t>
            </w:r>
          </w:p>
        </w:tc>
        <w:tc>
          <w:tcPr>
            <w:tcW w:w="4563" w:type="dxa"/>
          </w:tcPr>
          <w:p w14:paraId="21AB316D" w14:textId="02BFEBF2" w:rsidR="002F5E63" w:rsidRPr="00EE21E2" w:rsidRDefault="006C1418" w:rsidP="000A439D">
            <w:pPr>
              <w:ind w:left="0"/>
              <w:rPr>
                <w:b/>
                <w:bCs/>
              </w:rPr>
            </w:pPr>
            <w:proofErr w:type="gramStart"/>
            <w:r w:rsidRPr="00EE21E2">
              <w:rPr>
                <w:rFonts w:cs="Humnst777 BT"/>
                <w:b/>
                <w:bCs/>
              </w:rPr>
              <w:t>866758044466866</w:t>
            </w:r>
            <w:r w:rsidRPr="00EE21E2">
              <w:rPr>
                <w:rFonts w:hint="cs"/>
                <w:b/>
                <w:bCs/>
                <w:rtl/>
              </w:rPr>
              <w:t xml:space="preserve"> </w:t>
            </w:r>
            <w:r w:rsidRPr="00EE21E2">
              <w:rPr>
                <w:b/>
                <w:bCs/>
              </w:rPr>
              <w:t xml:space="preserve"> (</w:t>
            </w:r>
            <w:proofErr w:type="gramEnd"/>
            <w:r w:rsidRPr="00EE21E2">
              <w:rPr>
                <w:b/>
                <w:bCs/>
              </w:rPr>
              <w:t>Example)</w:t>
            </w:r>
          </w:p>
        </w:tc>
      </w:tr>
      <w:tr w:rsidR="002F5E63" w:rsidRPr="00EE21E2" w14:paraId="19A58472" w14:textId="77777777" w:rsidTr="000A439D">
        <w:tc>
          <w:tcPr>
            <w:tcW w:w="4615" w:type="dxa"/>
          </w:tcPr>
          <w:p w14:paraId="27711297" w14:textId="06FAEC02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37E2FA35" w14:textId="7F550A49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-</w:t>
            </w:r>
            <w:proofErr w:type="gramStart"/>
            <w:r w:rsidRPr="00EE21E2">
              <w:rPr>
                <w:rFonts w:cs="Humnst777 BT"/>
                <w:b/>
                <w:bCs/>
              </w:rPr>
              <w:t>5</w:t>
            </w:r>
            <w:r w:rsidR="00475DAA" w:rsidRPr="00EE21E2">
              <w:rPr>
                <w:rFonts w:cs="Humnst777 BT"/>
                <w:b/>
                <w:bCs/>
              </w:rPr>
              <w:t>1</w:t>
            </w:r>
            <w:r w:rsidRPr="00EE21E2">
              <w:rPr>
                <w:rFonts w:cs="Humnst777 BT"/>
                <w:b/>
                <w:bCs/>
              </w:rPr>
              <w:t xml:space="preserve"> </w:t>
            </w:r>
            <w:r w:rsidR="00C47E9C" w:rsidRPr="00EE21E2">
              <w:rPr>
                <w:rFonts w:cs="Humnst777 BT"/>
                <w:b/>
                <w:bCs/>
              </w:rPr>
              <w:t>:</w:t>
            </w:r>
            <w:proofErr w:type="gramEnd"/>
            <w:r w:rsidR="00C47E9C" w:rsidRPr="00EE21E2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B55E36" w:rsidRPr="00EE21E2" w14:paraId="35F9A2EB" w14:textId="77777777" w:rsidTr="000A439D">
        <w:tc>
          <w:tcPr>
            <w:tcW w:w="4615" w:type="dxa"/>
          </w:tcPr>
          <w:p w14:paraId="4877288D" w14:textId="28C55257" w:rsidR="00B55E36" w:rsidRPr="00EE21E2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EE21E2">
              <w:t>Administrative Status</w:t>
            </w:r>
          </w:p>
        </w:tc>
        <w:tc>
          <w:tcPr>
            <w:tcW w:w="4563" w:type="dxa"/>
          </w:tcPr>
          <w:p w14:paraId="1E5B773A" w14:textId="595A5ED8" w:rsidR="00B55E36" w:rsidRPr="00EE21E2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 xml:space="preserve">Up </w:t>
            </w:r>
          </w:p>
        </w:tc>
      </w:tr>
      <w:tr w:rsidR="00B55E36" w:rsidRPr="00EE21E2" w14:paraId="5DC13C67" w14:textId="77777777" w:rsidTr="000A439D">
        <w:tc>
          <w:tcPr>
            <w:tcW w:w="4615" w:type="dxa"/>
          </w:tcPr>
          <w:p w14:paraId="0D80D276" w14:textId="57AEA843" w:rsidR="00B55E36" w:rsidRPr="00EE21E2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EE21E2">
              <w:t>Operational Status</w:t>
            </w:r>
          </w:p>
        </w:tc>
        <w:tc>
          <w:tcPr>
            <w:tcW w:w="4563" w:type="dxa"/>
          </w:tcPr>
          <w:p w14:paraId="2216BF9A" w14:textId="7AF5607A" w:rsidR="00B55E36" w:rsidRPr="00EE21E2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>Up</w:t>
            </w:r>
          </w:p>
        </w:tc>
      </w:tr>
      <w:tr w:rsidR="00D16647" w:rsidRPr="00EE21E2" w14:paraId="499B70EE" w14:textId="77777777" w:rsidTr="000A439D">
        <w:tc>
          <w:tcPr>
            <w:tcW w:w="4615" w:type="dxa"/>
          </w:tcPr>
          <w:p w14:paraId="5829B56A" w14:textId="390FCBE7" w:rsidR="00D16647" w:rsidRPr="00EE21E2" w:rsidRDefault="00D16647" w:rsidP="00B55E36">
            <w:pPr>
              <w:ind w:left="0"/>
            </w:pPr>
            <w:r w:rsidRPr="00EE21E2">
              <w:t>Mode</w:t>
            </w:r>
          </w:p>
        </w:tc>
        <w:tc>
          <w:tcPr>
            <w:tcW w:w="4563" w:type="dxa"/>
          </w:tcPr>
          <w:p w14:paraId="53218FEE" w14:textId="2E0E3722" w:rsidR="00D16647" w:rsidRPr="00EE21E2" w:rsidRDefault="00D16647" w:rsidP="00B55E36">
            <w:pPr>
              <w:keepNext/>
              <w:ind w:left="0"/>
            </w:pPr>
            <w:r w:rsidRPr="00EE21E2">
              <w:t>SIM 1</w:t>
            </w:r>
          </w:p>
        </w:tc>
      </w:tr>
      <w:tr w:rsidR="00D16647" w:rsidRPr="00EE21E2" w14:paraId="4747BC3E" w14:textId="77777777" w:rsidTr="000A439D">
        <w:tc>
          <w:tcPr>
            <w:tcW w:w="4615" w:type="dxa"/>
          </w:tcPr>
          <w:p w14:paraId="138B16DF" w14:textId="38718998" w:rsidR="00D16647" w:rsidRPr="00EE21E2" w:rsidRDefault="00D16647" w:rsidP="00B55E36">
            <w:pPr>
              <w:ind w:left="0"/>
            </w:pPr>
            <w:r w:rsidRPr="00EE21E2">
              <w:t xml:space="preserve">SIM Status   </w:t>
            </w:r>
          </w:p>
        </w:tc>
        <w:tc>
          <w:tcPr>
            <w:tcW w:w="4563" w:type="dxa"/>
          </w:tcPr>
          <w:p w14:paraId="59F92D32" w14:textId="492A1DA7" w:rsidR="00D16647" w:rsidRPr="00EE21E2" w:rsidRDefault="00D16647" w:rsidP="00B55E36">
            <w:pPr>
              <w:keepNext/>
              <w:ind w:left="0"/>
            </w:pPr>
            <w:r w:rsidRPr="00EE21E2">
              <w:t>ready</w:t>
            </w:r>
          </w:p>
        </w:tc>
      </w:tr>
      <w:tr w:rsidR="00D16647" w:rsidRPr="00EE21E2" w14:paraId="6732CEAD" w14:textId="77777777" w:rsidTr="000A439D">
        <w:tc>
          <w:tcPr>
            <w:tcW w:w="4615" w:type="dxa"/>
          </w:tcPr>
          <w:p w14:paraId="3B862256" w14:textId="562EE9A7" w:rsidR="00D16647" w:rsidRPr="00EE21E2" w:rsidRDefault="00D16647" w:rsidP="00B55E36">
            <w:pPr>
              <w:ind w:left="0"/>
            </w:pPr>
            <w:r w:rsidRPr="00EE21E2">
              <w:t>Firmware</w:t>
            </w:r>
          </w:p>
        </w:tc>
        <w:tc>
          <w:tcPr>
            <w:tcW w:w="4563" w:type="dxa"/>
          </w:tcPr>
          <w:p w14:paraId="23E0192E" w14:textId="7B28C436" w:rsidR="00D16647" w:rsidRPr="00EE21E2" w:rsidRDefault="00D16647" w:rsidP="00B55E36">
            <w:pPr>
              <w:keepNext/>
              <w:ind w:left="0"/>
              <w:rPr>
                <w:b/>
                <w:bCs/>
              </w:rPr>
            </w:pPr>
            <w:r w:rsidRPr="00EE21E2">
              <w:rPr>
                <w:rFonts w:cs="ZapfHumnst BT"/>
              </w:rPr>
              <w:t>Check firmware version</w:t>
            </w:r>
          </w:p>
        </w:tc>
      </w:tr>
      <w:bookmarkEnd w:id="57"/>
    </w:tbl>
    <w:p w14:paraId="74859232" w14:textId="3C0E94D1" w:rsidR="00D03F64" w:rsidRPr="00EE21E2" w:rsidRDefault="00D03F64" w:rsidP="002F5E63">
      <w:pPr>
        <w:rPr>
          <w:b/>
          <w:bCs/>
        </w:rPr>
      </w:pPr>
    </w:p>
    <w:p w14:paraId="729B6768" w14:textId="23157DE5" w:rsidR="00D03F64" w:rsidRPr="00EE21E2" w:rsidRDefault="00D03F64" w:rsidP="00D03F64">
      <w:pPr>
        <w:ind w:left="0"/>
      </w:pPr>
      <w:bookmarkStart w:id="58" w:name="_Hlk104365878"/>
      <w:r w:rsidRPr="00EE21E2">
        <w:rPr>
          <w:b/>
          <w:bCs/>
        </w:rPr>
        <w:t>Example:</w:t>
      </w:r>
      <w:r w:rsidRPr="00EE21E2">
        <w:t xml:space="preserve"> </w:t>
      </w:r>
      <w:r w:rsidRPr="00EE21E2">
        <w:rPr>
          <w:rFonts w:cs="ZapfHumnst BT"/>
        </w:rPr>
        <w:t>firmware version</w:t>
      </w:r>
    </w:p>
    <w:p w14:paraId="166FFCA8" w14:textId="77777777" w:rsidR="00D03F64" w:rsidRPr="00EE21E2" w:rsidRDefault="00D03F64" w:rsidP="00B35B7D">
      <w:pPr>
        <w:ind w:left="0"/>
        <w:rPr>
          <w:b/>
          <w:bCs/>
        </w:rPr>
      </w:pPr>
    </w:p>
    <w:p w14:paraId="01C82879" w14:textId="77777777" w:rsidR="00D03F64" w:rsidRPr="00EE21E2" w:rsidRDefault="00D03F64" w:rsidP="002F5E63">
      <w:pPr>
        <w:rPr>
          <w:b/>
          <w:bCs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D03F64" w:rsidRPr="00EE21E2" w14:paraId="34233D4F" w14:textId="77777777" w:rsidTr="008544AB">
        <w:trPr>
          <w:trHeight w:val="377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C95B6A" w14:textId="77777777" w:rsidR="00D03F64" w:rsidRPr="00EE21E2" w:rsidRDefault="00D03F64" w:rsidP="008544AB">
            <w:pPr>
              <w:rPr>
                <w:b/>
                <w:bCs/>
                <w:color w:val="000000"/>
              </w:rPr>
            </w:pPr>
            <w:r w:rsidRPr="00EE21E2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C4F622" w14:textId="77777777" w:rsidR="00D03F64" w:rsidRPr="00EE21E2" w:rsidRDefault="00D03F64" w:rsidP="008544AB">
            <w:pPr>
              <w:rPr>
                <w:b/>
                <w:bCs/>
                <w:color w:val="000000"/>
              </w:rPr>
            </w:pPr>
            <w:r w:rsidRPr="00EE21E2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D03F64" w:rsidRPr="00EE21E2" w14:paraId="16C82176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3DA10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EC25-AUF</w:t>
            </w:r>
            <w:proofErr w:type="gramStart"/>
            <w:r w:rsidRPr="00EE21E2">
              <w:rPr>
                <w:color w:val="000000"/>
              </w:rPr>
              <w:t xml:space="preserve">   (</w:t>
            </w:r>
            <w:proofErr w:type="gramEnd"/>
            <w:r w:rsidRPr="00EE21E2">
              <w:rPr>
                <w:color w:val="000000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173E7" w14:textId="77777777" w:rsidR="00D03F64" w:rsidRPr="00EE21E2" w:rsidRDefault="00D03F64" w:rsidP="008544AB">
            <w:pPr>
              <w:rPr>
                <w:color w:val="FF0000"/>
              </w:rPr>
            </w:pPr>
            <w:r w:rsidRPr="00EE21E2">
              <w:t>EC25AUFAR06A01M4G</w:t>
            </w:r>
          </w:p>
        </w:tc>
      </w:tr>
      <w:tr w:rsidR="00D03F64" w:rsidRPr="00EE21E2" w14:paraId="0175861D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B87CB8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9551F2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UC20GQDR03A17E1G</w:t>
            </w:r>
          </w:p>
        </w:tc>
      </w:tr>
      <w:tr w:rsidR="00D03F64" w:rsidRPr="00EE21E2" w14:paraId="4E77584D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A6A7CE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 xml:space="preserve">EC-25EFA </w:t>
            </w:r>
            <w:proofErr w:type="gramStart"/>
            <w:r w:rsidRPr="00EE21E2">
              <w:rPr>
                <w:color w:val="000000"/>
              </w:rPr>
              <w:t xml:space="preserve">   (</w:t>
            </w:r>
            <w:proofErr w:type="gramEnd"/>
            <w:r w:rsidRPr="00EE21E2">
              <w:rPr>
                <w:color w:val="000000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805630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EC25EFAR06A03M4G</w:t>
            </w:r>
          </w:p>
        </w:tc>
      </w:tr>
      <w:tr w:rsidR="00D03F64" w:rsidRPr="008D43B2" w14:paraId="6767BDB2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83507F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 xml:space="preserve">EC-25AFA  </w:t>
            </w:r>
            <w:proofErr w:type="gramStart"/>
            <w:r w:rsidRPr="00EE21E2">
              <w:rPr>
                <w:color w:val="000000"/>
              </w:rPr>
              <w:t xml:space="preserve">   (</w:t>
            </w:r>
            <w:proofErr w:type="gramEnd"/>
            <w:r w:rsidRPr="00EE21E2">
              <w:rPr>
                <w:color w:val="000000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3FFC3" w14:textId="77777777" w:rsidR="00D03F64" w:rsidRPr="008D43B2" w:rsidRDefault="00D03F64" w:rsidP="008544AB">
            <w:pPr>
              <w:rPr>
                <w:color w:val="1F497D"/>
              </w:rPr>
            </w:pPr>
            <w:r w:rsidRPr="00EE21E2">
              <w:rPr>
                <w:color w:val="000000"/>
              </w:rPr>
              <w:t>EC25AFAR05A04M4G</w:t>
            </w:r>
          </w:p>
        </w:tc>
      </w:tr>
      <w:tr w:rsidR="00D03F64" w:rsidRPr="008D43B2" w14:paraId="0500117B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E53833" w14:textId="77777777" w:rsidR="00D03F64" w:rsidRPr="008D43B2" w:rsidRDefault="00D03F64" w:rsidP="008544AB">
            <w:pPr>
              <w:rPr>
                <w:color w:val="000000"/>
              </w:rPr>
            </w:pPr>
            <w:r w:rsidRPr="008D43B2">
              <w:rPr>
                <w:color w:val="000000"/>
              </w:rPr>
              <w:t xml:space="preserve">EC25AFFD  </w:t>
            </w:r>
            <w:proofErr w:type="gramStart"/>
            <w:r w:rsidRPr="008D43B2">
              <w:rPr>
                <w:color w:val="000000"/>
              </w:rPr>
              <w:t xml:space="preserve">   (</w:t>
            </w:r>
            <w:proofErr w:type="gramEnd"/>
            <w:r w:rsidRPr="008D43B2">
              <w:rPr>
                <w:color w:val="000000"/>
              </w:rPr>
              <w:t>L4)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A9AA89" w14:textId="05D2893F" w:rsidR="00D03F64" w:rsidRPr="008D43B2" w:rsidRDefault="00D03F64" w:rsidP="008544AB">
            <w:pPr>
              <w:rPr>
                <w:color w:val="000000"/>
              </w:rPr>
            </w:pPr>
            <w:r w:rsidRPr="008D43B2">
              <w:t>EC25AFFDR07A09M4G</w:t>
            </w:r>
          </w:p>
        </w:tc>
      </w:tr>
      <w:bookmarkEnd w:id="58"/>
    </w:tbl>
    <w:p w14:paraId="1D9E63C4" w14:textId="77777777" w:rsidR="00B35B7D" w:rsidRDefault="00B35B7D" w:rsidP="00B35B7D">
      <w:pPr>
        <w:rPr>
          <w:b/>
          <w:bCs/>
        </w:rPr>
      </w:pPr>
    </w:p>
    <w:p w14:paraId="6E36F214" w14:textId="2452F56F" w:rsidR="006C1418" w:rsidRPr="008D43B2" w:rsidRDefault="006C1418" w:rsidP="00B35B7D">
      <w:pPr>
        <w:rPr>
          <w:rFonts w:cs="Humnst777 BT"/>
          <w:b/>
          <w:bCs/>
        </w:rPr>
      </w:pPr>
      <w:r w:rsidRPr="00D16647">
        <w:rPr>
          <w:b/>
          <w:bCs/>
        </w:rPr>
        <w:lastRenderedPageBreak/>
        <w:t>Example:</w:t>
      </w:r>
      <w:r w:rsidR="001E1018">
        <w:rPr>
          <w:noProof/>
        </w:rPr>
        <w:drawing>
          <wp:inline distT="0" distB="0" distL="0" distR="0" wp14:anchorId="6AA9BDE1" wp14:editId="79F566DB">
            <wp:extent cx="5971540" cy="5340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4A52" w14:textId="4A4FF48B" w:rsidR="00304DF5" w:rsidRPr="008D43B2" w:rsidRDefault="00304DF5" w:rsidP="002F5E63">
      <w:pPr>
        <w:rPr>
          <w:rFonts w:cs="Humnst777 BT"/>
          <w:b/>
          <w:bCs/>
        </w:rPr>
      </w:pPr>
    </w:p>
    <w:p w14:paraId="786560A5" w14:textId="2068250B" w:rsidR="00304DF5" w:rsidRPr="008D43B2" w:rsidRDefault="003D7912" w:rsidP="002F5E63">
      <w:pPr>
        <w:rPr>
          <w:rFonts w:cs="Humnst777 BT"/>
          <w:b/>
          <w:bCs/>
        </w:rPr>
      </w:pPr>
      <w:bookmarkStart w:id="59" w:name="_Hlk104365945"/>
      <w:r w:rsidRPr="008D43B2">
        <w:rPr>
          <w:rFonts w:cs="Humnst777 BT"/>
          <w:b/>
          <w:bCs/>
        </w:rPr>
        <w:t xml:space="preserve">Ping 8.8.8.8 </w:t>
      </w:r>
    </w:p>
    <w:p w14:paraId="5661CA19" w14:textId="0092F648" w:rsidR="003D7912" w:rsidRPr="008D43B2" w:rsidRDefault="003D7912" w:rsidP="002F5E63">
      <w:pPr>
        <w:rPr>
          <w:rFonts w:cs="Humnst777 BT"/>
          <w:b/>
          <w:bCs/>
        </w:rPr>
      </w:pPr>
    </w:p>
    <w:p w14:paraId="4574C64A" w14:textId="1F8DBC84" w:rsidR="004C3E29" w:rsidRPr="008D43B2" w:rsidRDefault="004C3E29" w:rsidP="004C3E29">
      <w:pPr>
        <w:rPr>
          <w:b/>
          <w:bCs/>
        </w:rPr>
      </w:pPr>
      <w:r w:rsidRPr="008D43B2">
        <w:rPr>
          <w:b/>
          <w:bCs/>
        </w:rPr>
        <w:t xml:space="preserve">Example </w:t>
      </w:r>
      <w:proofErr w:type="gramStart"/>
      <w:r w:rsidRPr="008D43B2">
        <w:rPr>
          <w:b/>
          <w:bCs/>
        </w:rPr>
        <w:t>ping :</w:t>
      </w:r>
      <w:proofErr w:type="gramEnd"/>
    </w:p>
    <w:bookmarkEnd w:id="59"/>
    <w:p w14:paraId="20FEC96D" w14:textId="3C83161F" w:rsidR="003D7912" w:rsidRPr="008D43B2" w:rsidRDefault="004C3E29" w:rsidP="002F5E63">
      <w:pPr>
        <w:rPr>
          <w:rFonts w:cs="Humnst777 BT"/>
          <w:b/>
          <w:bCs/>
        </w:rPr>
      </w:pPr>
      <w:r w:rsidRPr="008D43B2">
        <w:rPr>
          <w:noProof/>
        </w:rPr>
        <w:drawing>
          <wp:inline distT="0" distB="0" distL="0" distR="0" wp14:anchorId="0BF47550" wp14:editId="3C452D91">
            <wp:extent cx="5467350" cy="1152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198" w14:textId="326C4FB9" w:rsidR="00304DF5" w:rsidRPr="008D43B2" w:rsidRDefault="00304DF5" w:rsidP="002F5E63">
      <w:pPr>
        <w:rPr>
          <w:rFonts w:cs="Humnst777 BT"/>
          <w:b/>
          <w:bCs/>
        </w:rPr>
      </w:pPr>
    </w:p>
    <w:p w14:paraId="7AA806CC" w14:textId="77777777" w:rsidR="004C3E29" w:rsidRPr="008D43B2" w:rsidRDefault="004C3E29" w:rsidP="00424416">
      <w:pPr>
        <w:pStyle w:val="Para"/>
        <w:numPr>
          <w:ilvl w:val="0"/>
          <w:numId w:val="28"/>
        </w:numPr>
      </w:pPr>
      <w:r w:rsidRPr="008D43B2">
        <w:t xml:space="preserve">Check the no packet </w:t>
      </w:r>
      <w:proofErr w:type="gramStart"/>
      <w:r w:rsidRPr="008D43B2">
        <w:t>loss</w:t>
      </w:r>
      <w:proofErr w:type="gramEnd"/>
    </w:p>
    <w:p w14:paraId="003B368A" w14:textId="77777777" w:rsidR="004C3E29" w:rsidRPr="008D43B2" w:rsidRDefault="004C3E29" w:rsidP="002F5E63">
      <w:pPr>
        <w:rPr>
          <w:rFonts w:cs="Humnst777 BT"/>
          <w:b/>
          <w:bCs/>
        </w:rPr>
      </w:pPr>
    </w:p>
    <w:p w14:paraId="7081E258" w14:textId="41D53B1C" w:rsidR="00137BCA" w:rsidRPr="008D43B2" w:rsidRDefault="00137BCA" w:rsidP="00137BCA">
      <w:pPr>
        <w:ind w:left="0"/>
        <w:rPr>
          <w:rFonts w:cs="Humnst777 BT"/>
          <w:b/>
          <w:bCs/>
        </w:rPr>
      </w:pPr>
    </w:p>
    <w:p w14:paraId="7E3CAA39" w14:textId="785B4F4E" w:rsidR="00137BCA" w:rsidRPr="008D43B2" w:rsidRDefault="00137BCA" w:rsidP="00137BCA">
      <w:pPr>
        <w:pStyle w:val="Para"/>
        <w:ind w:left="720" w:firstLine="0"/>
      </w:pPr>
      <w:r w:rsidRPr="008D43B2">
        <w:t>Switch to sim2:</w:t>
      </w:r>
    </w:p>
    <w:p w14:paraId="61FE5440" w14:textId="74F31142" w:rsidR="00137BCA" w:rsidRPr="008D43B2" w:rsidRDefault="00137BCA" w:rsidP="00137BCA">
      <w:pPr>
        <w:pStyle w:val="Para"/>
        <w:ind w:left="720" w:firstLine="0"/>
      </w:pPr>
    </w:p>
    <w:p w14:paraId="2BEA1467" w14:textId="77777777" w:rsidR="00137BCA" w:rsidRPr="008D43B2" w:rsidRDefault="00137BCA" w:rsidP="00137BCA">
      <w:pPr>
        <w:pStyle w:val="Para"/>
        <w:ind w:left="720" w:firstLine="0"/>
      </w:pPr>
    </w:p>
    <w:p w14:paraId="5566C381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bookmarkStart w:id="60" w:name="_Hlk104366031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 xml:space="preserve">exit </w:t>
      </w:r>
      <w:proofErr w:type="gramStart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all</w:t>
      </w:r>
      <w:proofErr w:type="gramEnd"/>
    </w:p>
    <w:p w14:paraId="62670780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59798F6" w14:textId="32AB9608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 xml:space="preserve">configure port cellular </w:t>
      </w:r>
      <w:proofErr w:type="spellStart"/>
      <w:proofErr w:type="gramStart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</w:p>
    <w:p w14:paraId="43D3D894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1287CFC" w14:textId="0010953B" w:rsidR="00137BCA" w:rsidRPr="00EE21E2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E21E2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E21E2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E21E2">
        <w:rPr>
          <w:rFonts w:ascii="Tahoma" w:hAnsi="Tahoma" w:cs="Tahoma"/>
          <w:color w:val="333333"/>
          <w:shd w:val="clear" w:color="auto" w:fill="FFFFFF"/>
        </w:rPr>
        <w:t>)#</w:t>
      </w:r>
      <w:r w:rsidRPr="00EE21E2">
        <w:t xml:space="preserve"> </w:t>
      </w: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 xml:space="preserve">shutdown  </w:t>
      </w:r>
    </w:p>
    <w:p w14:paraId="1739AD43" w14:textId="1AB898FE" w:rsidR="009640FE" w:rsidRPr="00EE21E2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3102337" w14:textId="6DAFB302" w:rsidR="009640FE" w:rsidRPr="00EE21E2" w:rsidRDefault="009640FE" w:rsidP="009640FE">
      <w:pPr>
        <w:rPr>
          <w:b/>
          <w:bCs/>
        </w:rPr>
      </w:pPr>
      <w:r w:rsidRPr="00EE21E2">
        <w:rPr>
          <w:b/>
          <w:bCs/>
        </w:rPr>
        <w:t>sim 2</w:t>
      </w:r>
    </w:p>
    <w:p w14:paraId="0D23B62C" w14:textId="77777777" w:rsidR="009640FE" w:rsidRPr="00EE21E2" w:rsidRDefault="009640FE" w:rsidP="009640FE"/>
    <w:p w14:paraId="2E106A83" w14:textId="77777777" w:rsidR="009640FE" w:rsidRPr="00EE21E2" w:rsidRDefault="009640FE" w:rsidP="009640FE">
      <w:r w:rsidRPr="00EE21E2">
        <w:t xml:space="preserve">                </w:t>
      </w:r>
      <w:proofErr w:type="spellStart"/>
      <w:r w:rsidRPr="00EE21E2">
        <w:t>apn</w:t>
      </w:r>
      <w:proofErr w:type="spellEnd"/>
      <w:r w:rsidRPr="00EE21E2">
        <w:t>-name "</w:t>
      </w:r>
      <w:proofErr w:type="spellStart"/>
      <w:r w:rsidRPr="00EE21E2">
        <w:t>statreal</w:t>
      </w:r>
      <w:proofErr w:type="spellEnd"/>
      <w:r w:rsidRPr="00EE21E2">
        <w:t>"</w:t>
      </w:r>
    </w:p>
    <w:p w14:paraId="46D2E3BA" w14:textId="77777777" w:rsidR="009640FE" w:rsidRPr="00EE21E2" w:rsidRDefault="009640FE" w:rsidP="009640FE">
      <w:pPr>
        <w:rPr>
          <w:b/>
          <w:bCs/>
        </w:rPr>
      </w:pPr>
      <w:r w:rsidRPr="00EE21E2">
        <w:rPr>
          <w:b/>
          <w:bCs/>
        </w:rPr>
        <w:t>exit</w:t>
      </w:r>
    </w:p>
    <w:p w14:paraId="237742FE" w14:textId="77777777" w:rsidR="009640FE" w:rsidRPr="00EE21E2" w:rsidRDefault="009640FE" w:rsidP="009640FE"/>
    <w:p w14:paraId="3151DDBF" w14:textId="47571206" w:rsidR="009640FE" w:rsidRPr="00EE21E2" w:rsidRDefault="009640FE" w:rsidP="009640FE">
      <w:pPr>
        <w:rPr>
          <w:b/>
          <w:bCs/>
        </w:rPr>
      </w:pPr>
      <w:r w:rsidRPr="00EE21E2">
        <w:rPr>
          <w:b/>
          <w:bCs/>
        </w:rPr>
        <w:t>mode sim 2</w:t>
      </w:r>
    </w:p>
    <w:p w14:paraId="2CB4A934" w14:textId="77777777" w:rsidR="009640FE" w:rsidRPr="00EE21E2" w:rsidRDefault="009640FE" w:rsidP="009640FE">
      <w:pPr>
        <w:ind w:left="0"/>
      </w:pPr>
    </w:p>
    <w:p w14:paraId="29CBE7F0" w14:textId="77777777" w:rsidR="009640FE" w:rsidRPr="001F62DA" w:rsidRDefault="009640FE" w:rsidP="009640FE">
      <w:pPr>
        <w:rPr>
          <w:b/>
          <w:bCs/>
        </w:rPr>
      </w:pPr>
      <w:r w:rsidRPr="00EE21E2">
        <w:rPr>
          <w:b/>
          <w:bCs/>
        </w:rPr>
        <w:t>                no shutdown</w:t>
      </w:r>
    </w:p>
    <w:p w14:paraId="36D20B81" w14:textId="77777777" w:rsidR="009640FE" w:rsidRPr="001F62DA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94F9381" w14:textId="77777777" w:rsidR="00137BCA" w:rsidRPr="008D43B2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CDAB265" w14:textId="77777777" w:rsidR="00137BCA" w:rsidRPr="008D43B2" w:rsidRDefault="00137BCA" w:rsidP="00137BCA">
      <w:pPr>
        <w:pStyle w:val="Para"/>
      </w:pP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 xml:space="preserve">exit </w:t>
      </w:r>
      <w:proofErr w:type="gramStart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all</w:t>
      </w:r>
      <w:proofErr w:type="gramEnd"/>
    </w:p>
    <w:p w14:paraId="6CFADAAE" w14:textId="77777777" w:rsidR="00137BCA" w:rsidRPr="008D43B2" w:rsidRDefault="00137BCA" w:rsidP="00137BCA">
      <w:pPr>
        <w:pStyle w:val="Para"/>
      </w:pPr>
    </w:p>
    <w:p w14:paraId="6EA42724" w14:textId="521C7E96" w:rsidR="00137BCA" w:rsidRPr="008D43B2" w:rsidRDefault="00137BCA" w:rsidP="00137BCA">
      <w:pPr>
        <w:pStyle w:val="Para"/>
        <w:rPr>
          <w:b/>
          <w:bCs/>
        </w:rPr>
      </w:pPr>
      <w:r w:rsidRPr="008D43B2">
        <w:rPr>
          <w:b/>
          <w:bCs/>
        </w:rPr>
        <w:t xml:space="preserve">configure port cellular </w:t>
      </w:r>
      <w:proofErr w:type="spellStart"/>
      <w:proofErr w:type="gramStart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  <w:r w:rsidRPr="008D43B2">
        <w:rPr>
          <w:b/>
          <w:bCs/>
        </w:rPr>
        <w:t xml:space="preserve"> </w:t>
      </w:r>
    </w:p>
    <w:p w14:paraId="7A8718CF" w14:textId="2BCFB0AA" w:rsidR="00531500" w:rsidRPr="008D43B2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59B94026" w14:textId="46A478A9" w:rsidR="00531500" w:rsidRPr="008D43B2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8D43B2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8D43B2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8D43B2">
        <w:rPr>
          <w:rFonts w:ascii="Tahoma" w:hAnsi="Tahoma" w:cs="Tahoma"/>
          <w:color w:val="333333"/>
          <w:shd w:val="clear" w:color="auto" w:fill="FFFFFF"/>
        </w:rPr>
        <w:t>)#</w:t>
      </w:r>
      <w:r w:rsidRPr="008D43B2">
        <w:t xml:space="preserve"> </w:t>
      </w:r>
      <w:r w:rsidR="00F65E6B" w:rsidRPr="00182667">
        <w:rPr>
          <w:b/>
          <w:bCs/>
        </w:rPr>
        <w:t>no shutdown</w:t>
      </w:r>
    </w:p>
    <w:p w14:paraId="2A7E7981" w14:textId="77777777" w:rsidR="00137BCA" w:rsidRPr="008D43B2" w:rsidRDefault="00137BCA" w:rsidP="00137BCA">
      <w:pPr>
        <w:pStyle w:val="Para"/>
        <w:rPr>
          <w:b/>
          <w:bCs/>
        </w:rPr>
      </w:pPr>
    </w:p>
    <w:p w14:paraId="51081338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DD61E84" w14:textId="77777777" w:rsidR="00137BCA" w:rsidRPr="008D43B2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5A5D7941" w14:textId="77777777" w:rsidR="00137BCA" w:rsidRPr="008D43B2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4F01A182" w14:textId="6315AEFE" w:rsidR="00137BCA" w:rsidRPr="008D43B2" w:rsidRDefault="00137BCA" w:rsidP="00424416">
      <w:pPr>
        <w:pStyle w:val="Para"/>
        <w:numPr>
          <w:ilvl w:val="0"/>
          <w:numId w:val="34"/>
        </w:numPr>
      </w:pPr>
      <w:r w:rsidRPr="008D43B2">
        <w:t xml:space="preserve">check the parameters the </w:t>
      </w:r>
      <w:proofErr w:type="gramStart"/>
      <w:r w:rsidRPr="008D43B2">
        <w:t>modem  sim</w:t>
      </w:r>
      <w:proofErr w:type="gramEnd"/>
      <w:r w:rsidRPr="008D43B2">
        <w:t xml:space="preserve"> 2</w:t>
      </w:r>
    </w:p>
    <w:p w14:paraId="0C9DCB7A" w14:textId="77777777" w:rsidR="00137BCA" w:rsidRPr="008D43B2" w:rsidRDefault="00137BCA" w:rsidP="00137BCA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C93B33B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8D43B2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8D43B2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8D43B2">
        <w:rPr>
          <w:rFonts w:ascii="Tahoma" w:hAnsi="Tahoma" w:cs="Tahoma"/>
          <w:color w:val="333333"/>
          <w:shd w:val="clear" w:color="auto" w:fill="FFFFFF"/>
        </w:rPr>
        <w:t>)#</w:t>
      </w:r>
      <w:r w:rsidRPr="008D43B2">
        <w:t xml:space="preserve"> </w:t>
      </w: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94FA2D7" w14:textId="77777777" w:rsidR="00137BCA" w:rsidRPr="008D43B2" w:rsidRDefault="00137BCA" w:rsidP="00137BCA">
      <w:pPr>
        <w:pStyle w:val="Para"/>
      </w:pPr>
    </w:p>
    <w:bookmarkEnd w:id="60"/>
    <w:p w14:paraId="2C4985CD" w14:textId="1B9EE124" w:rsidR="00137BCA" w:rsidRPr="008D43B2" w:rsidRDefault="00137BCA" w:rsidP="002F5E63">
      <w:pPr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182667" w:rsidRPr="008D43B2" w14:paraId="00865A9E" w14:textId="77777777" w:rsidTr="008544AB">
        <w:tc>
          <w:tcPr>
            <w:tcW w:w="4615" w:type="dxa"/>
          </w:tcPr>
          <w:p w14:paraId="51D762A8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bookmarkStart w:id="61" w:name="_Hlk104366057"/>
            <w:r w:rsidRPr="008D43B2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4EF0A212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8D43B2">
              <w:rPr>
                <w:rFonts w:cs="Humnst777 BT"/>
                <w:b/>
                <w:bCs/>
              </w:rPr>
              <w:t>Connected</w:t>
            </w:r>
          </w:p>
        </w:tc>
      </w:tr>
      <w:tr w:rsidR="00182667" w:rsidRPr="008D43B2" w14:paraId="6568EE7D" w14:textId="77777777" w:rsidTr="008544AB">
        <w:tc>
          <w:tcPr>
            <w:tcW w:w="4615" w:type="dxa"/>
          </w:tcPr>
          <w:p w14:paraId="26F2A22C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8D43B2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454439C4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8D43B2">
              <w:rPr>
                <w:rFonts w:cs="Humnst777 BT"/>
                <w:b/>
                <w:bCs/>
              </w:rPr>
              <w:t>-</w:t>
            </w:r>
            <w:proofErr w:type="gramStart"/>
            <w:r w:rsidRPr="008D43B2">
              <w:rPr>
                <w:rFonts w:cs="Humnst777 BT"/>
                <w:b/>
                <w:bCs/>
              </w:rPr>
              <w:t>5</w:t>
            </w:r>
            <w:r>
              <w:rPr>
                <w:rFonts w:cs="Humnst777 BT"/>
                <w:b/>
                <w:bCs/>
              </w:rPr>
              <w:t>1</w:t>
            </w:r>
            <w:r w:rsidRPr="008D43B2">
              <w:rPr>
                <w:rFonts w:cs="Humnst777 BT"/>
                <w:b/>
                <w:bCs/>
              </w:rPr>
              <w:t xml:space="preserve"> :</w:t>
            </w:r>
            <w:proofErr w:type="gramEnd"/>
            <w:r w:rsidRPr="008D43B2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182667" w:rsidRPr="00A2075C" w14:paraId="160D5B09" w14:textId="77777777" w:rsidTr="008544AB">
        <w:tc>
          <w:tcPr>
            <w:tcW w:w="4615" w:type="dxa"/>
          </w:tcPr>
          <w:p w14:paraId="05922CE5" w14:textId="77777777" w:rsidR="00182667" w:rsidRPr="00EE21E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E21E2">
              <w:t>Administrative Status</w:t>
            </w:r>
          </w:p>
        </w:tc>
        <w:tc>
          <w:tcPr>
            <w:tcW w:w="4563" w:type="dxa"/>
          </w:tcPr>
          <w:p w14:paraId="53D10DDB" w14:textId="77777777" w:rsidR="00182667" w:rsidRPr="00EE21E2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 xml:space="preserve">Up </w:t>
            </w:r>
          </w:p>
        </w:tc>
      </w:tr>
      <w:tr w:rsidR="00182667" w:rsidRPr="00A2075C" w14:paraId="26AEB840" w14:textId="77777777" w:rsidTr="008544AB">
        <w:tc>
          <w:tcPr>
            <w:tcW w:w="4615" w:type="dxa"/>
          </w:tcPr>
          <w:p w14:paraId="196A1EE5" w14:textId="77777777" w:rsidR="00182667" w:rsidRPr="00EE21E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E21E2">
              <w:t>Operational Status</w:t>
            </w:r>
          </w:p>
        </w:tc>
        <w:tc>
          <w:tcPr>
            <w:tcW w:w="4563" w:type="dxa"/>
          </w:tcPr>
          <w:p w14:paraId="172FFAA1" w14:textId="77777777" w:rsidR="00182667" w:rsidRPr="00EE21E2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>Up</w:t>
            </w:r>
          </w:p>
        </w:tc>
      </w:tr>
      <w:tr w:rsidR="00182667" w:rsidRPr="00D16647" w14:paraId="0C90E2E7" w14:textId="77777777" w:rsidTr="008544AB">
        <w:tc>
          <w:tcPr>
            <w:tcW w:w="4615" w:type="dxa"/>
          </w:tcPr>
          <w:p w14:paraId="17DF26D9" w14:textId="77777777" w:rsidR="00182667" w:rsidRPr="00EE21E2" w:rsidRDefault="00182667" w:rsidP="008544AB">
            <w:pPr>
              <w:ind w:left="0"/>
            </w:pPr>
            <w:r w:rsidRPr="00EE21E2">
              <w:t>Mode</w:t>
            </w:r>
          </w:p>
        </w:tc>
        <w:tc>
          <w:tcPr>
            <w:tcW w:w="4563" w:type="dxa"/>
          </w:tcPr>
          <w:p w14:paraId="66E22421" w14:textId="7DF599DC" w:rsidR="00182667" w:rsidRPr="00EE21E2" w:rsidRDefault="00182667" w:rsidP="008544AB">
            <w:pPr>
              <w:keepNext/>
              <w:ind w:left="0"/>
            </w:pPr>
            <w:r w:rsidRPr="00EE21E2">
              <w:t>SIM 2</w:t>
            </w:r>
          </w:p>
        </w:tc>
      </w:tr>
      <w:tr w:rsidR="00182667" w:rsidRPr="00D16647" w14:paraId="36D4130E" w14:textId="77777777" w:rsidTr="008544AB">
        <w:tc>
          <w:tcPr>
            <w:tcW w:w="4615" w:type="dxa"/>
          </w:tcPr>
          <w:p w14:paraId="2D5D7463" w14:textId="77777777" w:rsidR="00182667" w:rsidRPr="00EE21E2" w:rsidRDefault="00182667" w:rsidP="008544AB">
            <w:pPr>
              <w:ind w:left="0"/>
            </w:pPr>
            <w:r w:rsidRPr="00EE21E2">
              <w:t xml:space="preserve">SIM Status   </w:t>
            </w:r>
          </w:p>
        </w:tc>
        <w:tc>
          <w:tcPr>
            <w:tcW w:w="4563" w:type="dxa"/>
          </w:tcPr>
          <w:p w14:paraId="7546C3D7" w14:textId="77777777" w:rsidR="00182667" w:rsidRPr="00EE21E2" w:rsidRDefault="00182667" w:rsidP="008544AB">
            <w:pPr>
              <w:keepNext/>
              <w:ind w:left="0"/>
            </w:pPr>
            <w:r w:rsidRPr="00EE21E2">
              <w:t>ready</w:t>
            </w:r>
          </w:p>
        </w:tc>
      </w:tr>
    </w:tbl>
    <w:p w14:paraId="304597AF" w14:textId="77777777" w:rsidR="003C0951" w:rsidRPr="00F345A0" w:rsidRDefault="003C0951" w:rsidP="003C0951">
      <w:pPr>
        <w:rPr>
          <w:b/>
          <w:bCs/>
        </w:rPr>
      </w:pPr>
      <w:r w:rsidRPr="00D16647">
        <w:rPr>
          <w:b/>
          <w:bCs/>
        </w:rPr>
        <w:t>Example:</w:t>
      </w:r>
    </w:p>
    <w:bookmarkEnd w:id="61"/>
    <w:p w14:paraId="30AA5EF2" w14:textId="13093CDD" w:rsidR="003C0951" w:rsidRDefault="003C0951" w:rsidP="00182667">
      <w:pPr>
        <w:rPr>
          <w:rFonts w:cs="Humnst777 BT"/>
          <w:b/>
          <w:bCs/>
        </w:rPr>
      </w:pPr>
    </w:p>
    <w:p w14:paraId="6470A0AE" w14:textId="7168A176" w:rsidR="003C0951" w:rsidRPr="008D43B2" w:rsidRDefault="003C0951" w:rsidP="00182667">
      <w:pPr>
        <w:rPr>
          <w:rFonts w:cs="Humnst777 BT"/>
          <w:b/>
          <w:bCs/>
        </w:rPr>
      </w:pPr>
      <w:r>
        <w:rPr>
          <w:noProof/>
        </w:rPr>
        <w:lastRenderedPageBreak/>
        <w:drawing>
          <wp:inline distT="0" distB="0" distL="0" distR="0" wp14:anchorId="56070E52" wp14:editId="554D7E7F">
            <wp:extent cx="5971540" cy="45307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4689" w14:textId="3D2DE27E" w:rsidR="00784265" w:rsidRPr="008D43B2" w:rsidRDefault="00784265" w:rsidP="002F5E63">
      <w:pPr>
        <w:rPr>
          <w:rFonts w:cs="Humnst777 BT"/>
          <w:b/>
          <w:bCs/>
        </w:rPr>
      </w:pPr>
    </w:p>
    <w:p w14:paraId="05819166" w14:textId="77777777" w:rsidR="00784265" w:rsidRPr="008D43B2" w:rsidRDefault="00784265" w:rsidP="00784265">
      <w:pPr>
        <w:rPr>
          <w:rFonts w:cs="Humnst777 BT"/>
          <w:b/>
          <w:bCs/>
        </w:rPr>
      </w:pPr>
      <w:bookmarkStart w:id="62" w:name="_Hlk104366103"/>
      <w:r w:rsidRPr="008D43B2">
        <w:rPr>
          <w:rFonts w:cs="Humnst777 BT"/>
          <w:b/>
          <w:bCs/>
        </w:rPr>
        <w:t xml:space="preserve">Ping 8.8.8.8 </w:t>
      </w:r>
    </w:p>
    <w:p w14:paraId="56B39AFE" w14:textId="77777777" w:rsidR="00784265" w:rsidRPr="008D43B2" w:rsidRDefault="00784265" w:rsidP="00784265">
      <w:pPr>
        <w:rPr>
          <w:rFonts w:cs="Humnst777 BT"/>
          <w:b/>
          <w:bCs/>
        </w:rPr>
      </w:pPr>
    </w:p>
    <w:p w14:paraId="434DF12B" w14:textId="77777777" w:rsidR="00784265" w:rsidRPr="008D43B2" w:rsidRDefault="00784265" w:rsidP="00784265">
      <w:pPr>
        <w:rPr>
          <w:b/>
          <w:bCs/>
        </w:rPr>
      </w:pPr>
      <w:r w:rsidRPr="008D43B2">
        <w:rPr>
          <w:b/>
          <w:bCs/>
        </w:rPr>
        <w:t xml:space="preserve">Example </w:t>
      </w:r>
      <w:proofErr w:type="gramStart"/>
      <w:r w:rsidRPr="008D43B2">
        <w:rPr>
          <w:b/>
          <w:bCs/>
        </w:rPr>
        <w:t>ping :</w:t>
      </w:r>
      <w:proofErr w:type="gramEnd"/>
    </w:p>
    <w:bookmarkEnd w:id="62"/>
    <w:p w14:paraId="2456C4D5" w14:textId="2029D1DE" w:rsidR="00784265" w:rsidRPr="008D43B2" w:rsidRDefault="00784265" w:rsidP="002F5E63">
      <w:pPr>
        <w:rPr>
          <w:rFonts w:cs="Humnst777 BT"/>
          <w:b/>
          <w:bCs/>
        </w:rPr>
      </w:pPr>
    </w:p>
    <w:p w14:paraId="7F6503EB" w14:textId="61543924" w:rsidR="00784265" w:rsidRPr="008D43B2" w:rsidRDefault="00784265" w:rsidP="002F5E63">
      <w:pPr>
        <w:rPr>
          <w:rFonts w:cs="Humnst777 BT"/>
          <w:b/>
          <w:bCs/>
        </w:rPr>
      </w:pPr>
    </w:p>
    <w:p w14:paraId="77211422" w14:textId="4168BF39" w:rsidR="00784265" w:rsidRPr="008D43B2" w:rsidRDefault="00784265" w:rsidP="002F5E63">
      <w:pPr>
        <w:rPr>
          <w:rFonts w:cs="Humnst777 BT"/>
          <w:b/>
          <w:bCs/>
        </w:rPr>
      </w:pPr>
      <w:r w:rsidRPr="008D43B2">
        <w:rPr>
          <w:noProof/>
        </w:rPr>
        <w:drawing>
          <wp:inline distT="0" distB="0" distL="0" distR="0" wp14:anchorId="6A7CC9B4" wp14:editId="5052F54D">
            <wp:extent cx="5467350" cy="1152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669A" w14:textId="6959237E" w:rsidR="00784265" w:rsidRPr="008D43B2" w:rsidRDefault="00784265" w:rsidP="002F5E63">
      <w:pPr>
        <w:rPr>
          <w:rFonts w:cs="Humnst777 BT"/>
          <w:b/>
          <w:bCs/>
        </w:rPr>
      </w:pPr>
    </w:p>
    <w:p w14:paraId="2A5926A3" w14:textId="5856ED0F" w:rsidR="00B35B7D" w:rsidRPr="00B35B7D" w:rsidRDefault="00784265" w:rsidP="00B35B7D">
      <w:pPr>
        <w:pStyle w:val="Bulleted"/>
        <w:numPr>
          <w:ilvl w:val="0"/>
          <w:numId w:val="34"/>
        </w:numPr>
        <w:tabs>
          <w:tab w:val="clear" w:pos="1843"/>
        </w:tabs>
      </w:pPr>
      <w:bookmarkStart w:id="63" w:name="_Hlk104366136"/>
      <w:r w:rsidRPr="008D43B2">
        <w:t xml:space="preserve">Check the no packet </w:t>
      </w:r>
      <w:proofErr w:type="gramStart"/>
      <w:r w:rsidRPr="008D43B2">
        <w:t>loss</w:t>
      </w:r>
      <w:bookmarkEnd w:id="63"/>
      <w:proofErr w:type="gramEnd"/>
    </w:p>
    <w:p w14:paraId="661D4636" w14:textId="1DD95A83" w:rsidR="00B35B7D" w:rsidRDefault="00B35B7D" w:rsidP="002F5E63">
      <w:pPr>
        <w:rPr>
          <w:rFonts w:cs="Humnst777 BT"/>
          <w:b/>
          <w:bCs/>
        </w:rPr>
      </w:pPr>
    </w:p>
    <w:p w14:paraId="36720BAD" w14:textId="5036B0E5" w:rsidR="006F3BA3" w:rsidRDefault="006F3BA3" w:rsidP="002F5E63">
      <w:pPr>
        <w:rPr>
          <w:rFonts w:cs="Humnst777 BT"/>
          <w:b/>
          <w:bCs/>
        </w:rPr>
      </w:pPr>
    </w:p>
    <w:p w14:paraId="5D2D1675" w14:textId="25C37B78" w:rsidR="006F3BA3" w:rsidRDefault="006F3BA3" w:rsidP="002F5E63">
      <w:pPr>
        <w:rPr>
          <w:rFonts w:cs="Humnst777 BT"/>
          <w:b/>
          <w:bCs/>
        </w:rPr>
      </w:pPr>
    </w:p>
    <w:p w14:paraId="576472D3" w14:textId="4395E663" w:rsidR="006F3BA3" w:rsidRDefault="006F3BA3" w:rsidP="002F5E63">
      <w:pPr>
        <w:rPr>
          <w:rFonts w:cs="Humnst777 BT"/>
          <w:b/>
          <w:bCs/>
        </w:rPr>
      </w:pPr>
    </w:p>
    <w:p w14:paraId="68B446B8" w14:textId="6709EA1E" w:rsidR="006F3BA3" w:rsidRDefault="006F3BA3" w:rsidP="002F5E63">
      <w:pPr>
        <w:rPr>
          <w:rFonts w:cs="Humnst777 BT"/>
          <w:b/>
          <w:bCs/>
        </w:rPr>
      </w:pPr>
    </w:p>
    <w:p w14:paraId="0267629C" w14:textId="533EA8C0" w:rsidR="006F3BA3" w:rsidRDefault="006F3BA3" w:rsidP="002F5E63">
      <w:pPr>
        <w:rPr>
          <w:rFonts w:cs="Humnst777 BT"/>
          <w:b/>
          <w:bCs/>
        </w:rPr>
      </w:pPr>
    </w:p>
    <w:p w14:paraId="25DCC2CB" w14:textId="2129A596" w:rsidR="006F3BA3" w:rsidRDefault="006F3BA3" w:rsidP="002F5E63">
      <w:pPr>
        <w:rPr>
          <w:rFonts w:cs="Humnst777 BT"/>
          <w:b/>
          <w:bCs/>
        </w:rPr>
      </w:pPr>
    </w:p>
    <w:p w14:paraId="55C23C0A" w14:textId="77777777" w:rsidR="006F3BA3" w:rsidRDefault="006F3BA3" w:rsidP="002F5E63">
      <w:pPr>
        <w:rPr>
          <w:rFonts w:cs="Humnst777 BT"/>
          <w:b/>
          <w:bCs/>
        </w:rPr>
      </w:pPr>
    </w:p>
    <w:p w14:paraId="25BF24A3" w14:textId="299D1E3E" w:rsidR="00B35B7D" w:rsidRPr="004B2624" w:rsidRDefault="00B35B7D" w:rsidP="00B35B7D">
      <w:pPr>
        <w:pStyle w:val="Heading3"/>
        <w:numPr>
          <w:ilvl w:val="2"/>
          <w:numId w:val="42"/>
        </w:numPr>
        <w:rPr>
          <w:rFonts w:cs="Humnst777 BT"/>
          <w:highlight w:val="green"/>
        </w:rPr>
      </w:pPr>
      <w:r w:rsidRPr="004B2624">
        <w:rPr>
          <w:rFonts w:cs="Humnst777 BT"/>
          <w:highlight w:val="green"/>
        </w:rPr>
        <w:lastRenderedPageBreak/>
        <w:t xml:space="preserve">L4 </w:t>
      </w:r>
      <w:r w:rsidRPr="004B2624">
        <w:rPr>
          <w:highlight w:val="green"/>
        </w:rPr>
        <w:t>Cellular Modem</w:t>
      </w:r>
    </w:p>
    <w:p w14:paraId="4F2D5904" w14:textId="2ECB7152" w:rsidR="00B35B7D" w:rsidRPr="004B2624" w:rsidRDefault="00B35B7D" w:rsidP="00B35B7D">
      <w:pPr>
        <w:pStyle w:val="Para"/>
        <w:ind w:left="0" w:firstLine="0"/>
        <w:rPr>
          <w:highlight w:val="green"/>
        </w:rPr>
      </w:pPr>
      <w:r w:rsidRPr="004B2624">
        <w:rPr>
          <w:highlight w:val="green"/>
        </w:rPr>
        <w:t xml:space="preserve">        1.Connect cellular Antenna to LTE MAIN.</w:t>
      </w:r>
    </w:p>
    <w:p w14:paraId="19BCC60C" w14:textId="064FE9DE" w:rsidR="00B35B7D" w:rsidRPr="004B2624" w:rsidRDefault="00B35B7D" w:rsidP="00B35B7D">
      <w:pPr>
        <w:pStyle w:val="Para"/>
        <w:ind w:left="540" w:firstLine="0"/>
        <w:rPr>
          <w:highlight w:val="green"/>
        </w:rPr>
      </w:pPr>
      <w:r w:rsidRPr="004B2624">
        <w:rPr>
          <w:highlight w:val="green"/>
        </w:rPr>
        <w:t>2.Test Cellular SIM1, the commands</w:t>
      </w:r>
      <w:r w:rsidRPr="004B2624">
        <w:rPr>
          <w:rFonts w:hint="cs"/>
          <w:highlight w:val="green"/>
          <w:rtl/>
        </w:rPr>
        <w:t>:</w:t>
      </w:r>
    </w:p>
    <w:p w14:paraId="7A067ACB" w14:textId="77777777" w:rsidR="00B35B7D" w:rsidRPr="004B2624" w:rsidRDefault="00B35B7D" w:rsidP="00B35B7D">
      <w:pPr>
        <w:pStyle w:val="Para"/>
        <w:rPr>
          <w:highlight w:val="green"/>
        </w:rPr>
      </w:pPr>
      <w:r w:rsidRPr="004B2624">
        <w:rPr>
          <w:highlight w:val="green"/>
        </w:rPr>
        <w:t>user&gt;</w:t>
      </w:r>
      <w:proofErr w:type="spellStart"/>
      <w:r w:rsidRPr="004B2624">
        <w:rPr>
          <w:highlight w:val="green"/>
        </w:rPr>
        <w:t>su</w:t>
      </w:r>
      <w:proofErr w:type="spellEnd"/>
    </w:p>
    <w:p w14:paraId="65A1C60A" w14:textId="77777777" w:rsidR="00B35B7D" w:rsidRPr="004B2624" w:rsidRDefault="00B35B7D" w:rsidP="00B35B7D">
      <w:pPr>
        <w:pStyle w:val="Para"/>
        <w:rPr>
          <w:highlight w:val="green"/>
        </w:rPr>
      </w:pPr>
      <w:r w:rsidRPr="004B2624">
        <w:rPr>
          <w:highlight w:val="green"/>
        </w:rPr>
        <w:t>Password:1234</w:t>
      </w:r>
    </w:p>
    <w:p w14:paraId="0537BC25" w14:textId="4DC71667" w:rsidR="00AA69D4" w:rsidRPr="004B2624" w:rsidRDefault="00AA69D4" w:rsidP="004C1665">
      <w:pPr>
        <w:ind w:left="0"/>
        <w:rPr>
          <w:rFonts w:cs="Humnst777 BT"/>
          <w:b/>
          <w:bCs/>
          <w:highlight w:val="green"/>
        </w:rPr>
      </w:pPr>
    </w:p>
    <w:p w14:paraId="69B34F6C" w14:textId="77777777" w:rsidR="00B35B7D" w:rsidRPr="004B2624" w:rsidRDefault="00B35B7D" w:rsidP="004C1665">
      <w:pPr>
        <w:ind w:left="0"/>
        <w:rPr>
          <w:rFonts w:cs="Humnst777 BT"/>
          <w:b/>
          <w:bCs/>
          <w:highlight w:val="green"/>
        </w:rPr>
      </w:pPr>
    </w:p>
    <w:p w14:paraId="447F019D" w14:textId="2861E8D1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Configure</w:t>
      </w:r>
    </w:p>
    <w:p w14:paraId="00A52DBD" w14:textId="77777777" w:rsidR="006F3BA3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 port </w:t>
      </w:r>
    </w:p>
    <w:p w14:paraId="4807B81E" w14:textId="243782E4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cellular </w:t>
      </w:r>
      <w:proofErr w:type="spellStart"/>
      <w:r w:rsidRPr="004B2624">
        <w:rPr>
          <w:highlight w:val="green"/>
        </w:rPr>
        <w:t>lte</w:t>
      </w:r>
      <w:proofErr w:type="spellEnd"/>
    </w:p>
    <w:p w14:paraId="6B2F202D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           mode sim 1</w:t>
      </w:r>
    </w:p>
    <w:p w14:paraId="09F250EB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           sim 1</w:t>
      </w:r>
    </w:p>
    <w:p w14:paraId="3016F082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                </w:t>
      </w:r>
      <w:proofErr w:type="spellStart"/>
      <w:r w:rsidRPr="004B2624">
        <w:rPr>
          <w:highlight w:val="green"/>
        </w:rPr>
        <w:t>apn</w:t>
      </w:r>
      <w:proofErr w:type="spellEnd"/>
      <w:r w:rsidRPr="004B2624">
        <w:rPr>
          <w:highlight w:val="green"/>
        </w:rPr>
        <w:t>-name "</w:t>
      </w:r>
      <w:proofErr w:type="spellStart"/>
      <w:r w:rsidRPr="004B2624">
        <w:rPr>
          <w:highlight w:val="green"/>
        </w:rPr>
        <w:t>statreal</w:t>
      </w:r>
      <w:proofErr w:type="spellEnd"/>
      <w:r w:rsidRPr="004B2624">
        <w:rPr>
          <w:highlight w:val="green"/>
        </w:rPr>
        <w:t>"</w:t>
      </w:r>
    </w:p>
    <w:p w14:paraId="7B157A59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                </w:t>
      </w:r>
      <w:proofErr w:type="spellStart"/>
      <w:r w:rsidRPr="004B2624">
        <w:rPr>
          <w:highlight w:val="green"/>
        </w:rPr>
        <w:t>pdp</w:t>
      </w:r>
      <w:proofErr w:type="spellEnd"/>
      <w:r w:rsidRPr="004B2624">
        <w:rPr>
          <w:highlight w:val="green"/>
        </w:rPr>
        <w:t>-type relayed-</w:t>
      </w:r>
      <w:proofErr w:type="spellStart"/>
      <w:proofErr w:type="gramStart"/>
      <w:r w:rsidRPr="004B2624">
        <w:rPr>
          <w:highlight w:val="green"/>
        </w:rPr>
        <w:t>ppp</w:t>
      </w:r>
      <w:proofErr w:type="spellEnd"/>
      <w:proofErr w:type="gramEnd"/>
    </w:p>
    <w:p w14:paraId="0203A158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           exit</w:t>
      </w:r>
    </w:p>
    <w:p w14:paraId="60516DEE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           no shutdown</w:t>
      </w:r>
    </w:p>
    <w:p w14:paraId="2EF32FD0" w14:textId="77777777" w:rsidR="00B35B7D" w:rsidRPr="004B2624" w:rsidRDefault="00B35B7D" w:rsidP="00B35B7D">
      <w:pPr>
        <w:ind w:firstLine="720"/>
        <w:rPr>
          <w:highlight w:val="green"/>
        </w:rPr>
      </w:pPr>
      <w:r w:rsidRPr="004B2624">
        <w:rPr>
          <w:highlight w:val="green"/>
        </w:rPr>
        <w:t xml:space="preserve">exit </w:t>
      </w:r>
      <w:proofErr w:type="gramStart"/>
      <w:r w:rsidRPr="004B2624">
        <w:rPr>
          <w:highlight w:val="green"/>
        </w:rPr>
        <w:t>all</w:t>
      </w:r>
      <w:proofErr w:type="gramEnd"/>
    </w:p>
    <w:p w14:paraId="427DFBB4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configure router </w:t>
      </w:r>
      <w:proofErr w:type="gramStart"/>
      <w:r w:rsidRPr="004B2624">
        <w:rPr>
          <w:highlight w:val="green"/>
        </w:rPr>
        <w:t>1</w:t>
      </w:r>
      <w:proofErr w:type="gramEnd"/>
    </w:p>
    <w:p w14:paraId="762E0A9E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interface 1</w:t>
      </w:r>
    </w:p>
    <w:p w14:paraId="5F5A549F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bind cellular </w:t>
      </w:r>
      <w:proofErr w:type="spellStart"/>
      <w:proofErr w:type="gramStart"/>
      <w:r w:rsidRPr="004B2624">
        <w:rPr>
          <w:highlight w:val="green"/>
        </w:rPr>
        <w:t>lte</w:t>
      </w:r>
      <w:proofErr w:type="spellEnd"/>
      <w:proofErr w:type="gramEnd"/>
    </w:p>
    <w:p w14:paraId="276D301B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 no shutdown</w:t>
      </w:r>
    </w:p>
    <w:p w14:paraId="22DB3535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        exit </w:t>
      </w:r>
      <w:proofErr w:type="gramStart"/>
      <w:r w:rsidRPr="004B2624">
        <w:rPr>
          <w:highlight w:val="green"/>
        </w:rPr>
        <w:t>all</w:t>
      </w:r>
      <w:proofErr w:type="gramEnd"/>
    </w:p>
    <w:p w14:paraId="6E17CA96" w14:textId="5BD85505" w:rsidR="00FA752D" w:rsidRPr="004B2624" w:rsidRDefault="00FA752D" w:rsidP="00FA752D">
      <w:pPr>
        <w:ind w:left="0"/>
        <w:rPr>
          <w:rFonts w:cs="Humnst777 BT"/>
          <w:b/>
          <w:bCs/>
          <w:highlight w:val="green"/>
        </w:rPr>
      </w:pPr>
    </w:p>
    <w:p w14:paraId="0946E2F1" w14:textId="17862F97" w:rsidR="006F3BA3" w:rsidRPr="004B2624" w:rsidRDefault="006F3BA3" w:rsidP="006F3BA3">
      <w:pPr>
        <w:pStyle w:val="Para"/>
        <w:numPr>
          <w:ilvl w:val="0"/>
          <w:numId w:val="43"/>
        </w:numPr>
        <w:rPr>
          <w:highlight w:val="green"/>
        </w:rPr>
      </w:pPr>
      <w:r w:rsidRPr="004B2624">
        <w:rPr>
          <w:highlight w:val="green"/>
        </w:rPr>
        <w:t xml:space="preserve">check the parameters the </w:t>
      </w:r>
      <w:proofErr w:type="gramStart"/>
      <w:r w:rsidRPr="004B2624">
        <w:rPr>
          <w:highlight w:val="green"/>
        </w:rPr>
        <w:t>modem  sim</w:t>
      </w:r>
      <w:proofErr w:type="gramEnd"/>
      <w:r w:rsidRPr="004B2624">
        <w:rPr>
          <w:highlight w:val="green"/>
        </w:rPr>
        <w:t xml:space="preserve"> 1</w:t>
      </w:r>
    </w:p>
    <w:p w14:paraId="513B251E" w14:textId="77777777" w:rsidR="006F3BA3" w:rsidRPr="004B2624" w:rsidRDefault="006F3BA3" w:rsidP="006F3BA3">
      <w:pPr>
        <w:pStyle w:val="ListParagraph"/>
        <w:numPr>
          <w:ilvl w:val="0"/>
          <w:numId w:val="43"/>
        </w:num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      configure port cellular </w:t>
      </w:r>
      <w:proofErr w:type="spellStart"/>
      <w:proofErr w:type="gramStart"/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lte</w:t>
      </w:r>
      <w:proofErr w:type="spellEnd"/>
      <w:proofErr w:type="gramEnd"/>
    </w:p>
    <w:p w14:paraId="650BCA56" w14:textId="77777777" w:rsidR="006F3BA3" w:rsidRPr="004B2624" w:rsidRDefault="006F3BA3" w:rsidP="006F3BA3">
      <w:pPr>
        <w:pStyle w:val="ListParagraph"/>
        <w:ind w:left="936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4326745F" w14:textId="2E60D048" w:rsidR="006F3BA3" w:rsidRPr="004B2624" w:rsidRDefault="006F3BA3" w:rsidP="006F3BA3">
      <w:pPr>
        <w:pStyle w:val="ListParagraph"/>
        <w:numPr>
          <w:ilvl w:val="0"/>
          <w:numId w:val="43"/>
        </w:num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       </w:t>
      </w:r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config&gt;port&gt;cellular</w:t>
      </w:r>
      <w:r w:rsidR="00FA7287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</w:t>
      </w:r>
      <w:proofErr w:type="spellStart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lte</w:t>
      </w:r>
      <w:proofErr w:type="spellEnd"/>
      <w:r w:rsidR="00FA7287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&gt;</w:t>
      </w:r>
      <w:r w:rsidRPr="004B2624">
        <w:rPr>
          <w:highlight w:val="green"/>
        </w:rPr>
        <w:t xml:space="preserve"> </w:t>
      </w: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show status</w:t>
      </w:r>
    </w:p>
    <w:p w14:paraId="688E5E22" w14:textId="77777777" w:rsidR="006F3BA3" w:rsidRPr="004B2624" w:rsidRDefault="006F3BA3" w:rsidP="006F3BA3">
      <w:pPr>
        <w:pStyle w:val="ListParagraph"/>
        <w:ind w:left="936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6F3BA3" w:rsidRPr="004B2624" w14:paraId="1F16889C" w14:textId="77777777" w:rsidTr="00A81480">
        <w:tc>
          <w:tcPr>
            <w:tcW w:w="4615" w:type="dxa"/>
          </w:tcPr>
          <w:p w14:paraId="354B2A8B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Cellular network connection</w:t>
            </w:r>
          </w:p>
        </w:tc>
        <w:tc>
          <w:tcPr>
            <w:tcW w:w="4563" w:type="dxa"/>
          </w:tcPr>
          <w:p w14:paraId="1FABDBA8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Connected</w:t>
            </w:r>
          </w:p>
        </w:tc>
      </w:tr>
      <w:tr w:rsidR="006F3BA3" w:rsidRPr="004B2624" w14:paraId="49BDED11" w14:textId="77777777" w:rsidTr="00A81480">
        <w:tc>
          <w:tcPr>
            <w:tcW w:w="4615" w:type="dxa"/>
          </w:tcPr>
          <w:p w14:paraId="3E839493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IMEI</w:t>
            </w:r>
          </w:p>
        </w:tc>
        <w:tc>
          <w:tcPr>
            <w:tcW w:w="4563" w:type="dxa"/>
          </w:tcPr>
          <w:p w14:paraId="58E7A551" w14:textId="77777777" w:rsidR="006F3BA3" w:rsidRPr="004B2624" w:rsidRDefault="006F3BA3" w:rsidP="00A81480">
            <w:pPr>
              <w:ind w:left="0"/>
              <w:rPr>
                <w:b/>
                <w:bCs/>
                <w:highlight w:val="green"/>
              </w:rPr>
            </w:pPr>
            <w:proofErr w:type="gramStart"/>
            <w:r w:rsidRPr="004B2624">
              <w:rPr>
                <w:rFonts w:cs="Humnst777 BT"/>
                <w:b/>
                <w:bCs/>
                <w:highlight w:val="green"/>
              </w:rPr>
              <w:t>866758044466866</w:t>
            </w:r>
            <w:r w:rsidRPr="004B2624">
              <w:rPr>
                <w:rFonts w:hint="cs"/>
                <w:b/>
                <w:bCs/>
                <w:highlight w:val="green"/>
                <w:rtl/>
              </w:rPr>
              <w:t xml:space="preserve"> </w:t>
            </w:r>
            <w:r w:rsidRPr="004B2624">
              <w:rPr>
                <w:b/>
                <w:bCs/>
                <w:highlight w:val="green"/>
              </w:rPr>
              <w:t xml:space="preserve"> (</w:t>
            </w:r>
            <w:proofErr w:type="gramEnd"/>
            <w:r w:rsidRPr="004B2624">
              <w:rPr>
                <w:b/>
                <w:bCs/>
                <w:highlight w:val="green"/>
              </w:rPr>
              <w:t>Example)</w:t>
            </w:r>
          </w:p>
        </w:tc>
      </w:tr>
      <w:tr w:rsidR="006F3BA3" w:rsidRPr="004B2624" w14:paraId="064EFFB0" w14:textId="77777777" w:rsidTr="00A81480">
        <w:tc>
          <w:tcPr>
            <w:tcW w:w="4615" w:type="dxa"/>
          </w:tcPr>
          <w:p w14:paraId="163C7A72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RSSI (dBm)</w:t>
            </w:r>
          </w:p>
        </w:tc>
        <w:tc>
          <w:tcPr>
            <w:tcW w:w="4563" w:type="dxa"/>
          </w:tcPr>
          <w:p w14:paraId="29323604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-</w:t>
            </w:r>
            <w:proofErr w:type="gramStart"/>
            <w:r w:rsidRPr="004B2624">
              <w:rPr>
                <w:rFonts w:cs="Humnst777 BT"/>
                <w:b/>
                <w:bCs/>
                <w:highlight w:val="green"/>
              </w:rPr>
              <w:t>51 :</w:t>
            </w:r>
            <w:proofErr w:type="gramEnd"/>
            <w:r w:rsidRPr="004B2624">
              <w:rPr>
                <w:rFonts w:cs="Humnst777 BT"/>
                <w:b/>
                <w:bCs/>
                <w:highlight w:val="green"/>
              </w:rPr>
              <w:t xml:space="preserve"> -75</w:t>
            </w:r>
          </w:p>
        </w:tc>
      </w:tr>
      <w:tr w:rsidR="006F3BA3" w:rsidRPr="004B2624" w14:paraId="78FE8A69" w14:textId="77777777" w:rsidTr="00A81480">
        <w:tc>
          <w:tcPr>
            <w:tcW w:w="4615" w:type="dxa"/>
          </w:tcPr>
          <w:p w14:paraId="1FB3BA50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Administrative Status</w:t>
            </w:r>
          </w:p>
        </w:tc>
        <w:tc>
          <w:tcPr>
            <w:tcW w:w="4563" w:type="dxa"/>
          </w:tcPr>
          <w:p w14:paraId="4CFF4B74" w14:textId="77777777" w:rsidR="006F3BA3" w:rsidRPr="004B2624" w:rsidRDefault="006F3BA3" w:rsidP="00A81480">
            <w:pPr>
              <w:keepNext/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 xml:space="preserve">Up </w:t>
            </w:r>
          </w:p>
        </w:tc>
      </w:tr>
      <w:tr w:rsidR="006F3BA3" w:rsidRPr="004B2624" w14:paraId="4B834446" w14:textId="77777777" w:rsidTr="00A81480">
        <w:tc>
          <w:tcPr>
            <w:tcW w:w="4615" w:type="dxa"/>
          </w:tcPr>
          <w:p w14:paraId="5810E637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Operational Status</w:t>
            </w:r>
          </w:p>
        </w:tc>
        <w:tc>
          <w:tcPr>
            <w:tcW w:w="4563" w:type="dxa"/>
          </w:tcPr>
          <w:p w14:paraId="1B5CA06D" w14:textId="77777777" w:rsidR="006F3BA3" w:rsidRPr="004B2624" w:rsidRDefault="006F3BA3" w:rsidP="00A81480">
            <w:pPr>
              <w:keepNext/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Up</w:t>
            </w:r>
          </w:p>
        </w:tc>
      </w:tr>
      <w:tr w:rsidR="006F3BA3" w:rsidRPr="004B2624" w14:paraId="33B29A94" w14:textId="77777777" w:rsidTr="00A81480">
        <w:tc>
          <w:tcPr>
            <w:tcW w:w="4615" w:type="dxa"/>
          </w:tcPr>
          <w:p w14:paraId="05DF00A2" w14:textId="77777777" w:rsidR="006F3BA3" w:rsidRPr="004B2624" w:rsidRDefault="006F3BA3" w:rsidP="00A81480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Mode</w:t>
            </w:r>
          </w:p>
        </w:tc>
        <w:tc>
          <w:tcPr>
            <w:tcW w:w="4563" w:type="dxa"/>
          </w:tcPr>
          <w:p w14:paraId="5727FA1A" w14:textId="4228E076" w:rsidR="006F3BA3" w:rsidRPr="004B2624" w:rsidRDefault="006F3BA3" w:rsidP="00A81480">
            <w:pPr>
              <w:keepNext/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Sim1</w:t>
            </w:r>
          </w:p>
        </w:tc>
      </w:tr>
      <w:tr w:rsidR="006F3BA3" w:rsidRPr="004B2624" w14:paraId="1E4CF32C" w14:textId="77777777" w:rsidTr="00A81480">
        <w:tc>
          <w:tcPr>
            <w:tcW w:w="4615" w:type="dxa"/>
          </w:tcPr>
          <w:p w14:paraId="65E0DF27" w14:textId="77777777" w:rsidR="006F3BA3" w:rsidRPr="004B2624" w:rsidRDefault="006F3BA3" w:rsidP="00A81480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 xml:space="preserve">SIM Status   </w:t>
            </w:r>
          </w:p>
        </w:tc>
        <w:tc>
          <w:tcPr>
            <w:tcW w:w="4563" w:type="dxa"/>
          </w:tcPr>
          <w:p w14:paraId="7EDDCEA1" w14:textId="77777777" w:rsidR="006F3BA3" w:rsidRPr="004B2624" w:rsidRDefault="006F3BA3" w:rsidP="00A81480">
            <w:pPr>
              <w:keepNext/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ready</w:t>
            </w:r>
          </w:p>
        </w:tc>
      </w:tr>
      <w:tr w:rsidR="006F3BA3" w:rsidRPr="004B2624" w14:paraId="13489B88" w14:textId="77777777" w:rsidTr="00A81480">
        <w:tc>
          <w:tcPr>
            <w:tcW w:w="4615" w:type="dxa"/>
          </w:tcPr>
          <w:p w14:paraId="09199C0E" w14:textId="77777777" w:rsidR="006F3BA3" w:rsidRPr="004B2624" w:rsidRDefault="006F3BA3" w:rsidP="00A81480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Firmware</w:t>
            </w:r>
          </w:p>
        </w:tc>
        <w:tc>
          <w:tcPr>
            <w:tcW w:w="4563" w:type="dxa"/>
          </w:tcPr>
          <w:p w14:paraId="368479FC" w14:textId="77777777" w:rsidR="006F3BA3" w:rsidRPr="004B2624" w:rsidRDefault="006F3BA3" w:rsidP="00A81480">
            <w:pPr>
              <w:keepNext/>
              <w:ind w:left="0"/>
              <w:rPr>
                <w:b/>
                <w:bCs/>
                <w:highlight w:val="green"/>
              </w:rPr>
            </w:pPr>
            <w:r w:rsidRPr="004B2624">
              <w:rPr>
                <w:rFonts w:cs="ZapfHumnst BT"/>
                <w:highlight w:val="green"/>
              </w:rPr>
              <w:t>Check firmware version</w:t>
            </w:r>
          </w:p>
        </w:tc>
      </w:tr>
    </w:tbl>
    <w:p w14:paraId="3B718A3D" w14:textId="77777777" w:rsidR="006F3BA3" w:rsidRPr="004B2624" w:rsidRDefault="006F3BA3" w:rsidP="006F3BA3">
      <w:pPr>
        <w:keepNext/>
        <w:rPr>
          <w:rFonts w:cs="ZapfHumnst BT"/>
          <w:highlight w:val="green"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6F3BA3" w:rsidRPr="004B2624" w14:paraId="55D571BE" w14:textId="77777777" w:rsidTr="006F3BA3">
        <w:trPr>
          <w:trHeight w:val="37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1F9E36" w14:textId="77777777" w:rsidR="006F3BA3" w:rsidRPr="004B2624" w:rsidRDefault="006F3BA3">
            <w:pPr>
              <w:rPr>
                <w:b/>
                <w:bCs/>
                <w:color w:val="000000"/>
                <w:highlight w:val="green"/>
              </w:rPr>
            </w:pPr>
            <w:r w:rsidRPr="004B2624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057E93" w14:textId="77777777" w:rsidR="006F3BA3" w:rsidRPr="004B2624" w:rsidRDefault="006F3BA3">
            <w:pPr>
              <w:rPr>
                <w:b/>
                <w:bCs/>
                <w:color w:val="000000"/>
                <w:highlight w:val="green"/>
              </w:rPr>
            </w:pPr>
            <w:r w:rsidRPr="004B2624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tr w:rsidR="006F3BA3" w:rsidRPr="004B2624" w14:paraId="7B443F1C" w14:textId="77777777" w:rsidTr="006F3BA3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796388" w14:textId="77777777" w:rsidR="006F3BA3" w:rsidRPr="004B2624" w:rsidRDefault="006F3BA3">
            <w:pPr>
              <w:rPr>
                <w:color w:val="000000"/>
                <w:highlight w:val="green"/>
              </w:rPr>
            </w:pPr>
            <w:r w:rsidRPr="004B2624">
              <w:rPr>
                <w:color w:val="000000"/>
                <w:highlight w:val="green"/>
              </w:rPr>
              <w:t>EC25AFFD (L4)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EC4C9E" w14:textId="77777777" w:rsidR="006F3BA3" w:rsidRPr="004B2624" w:rsidRDefault="006F3BA3">
            <w:pPr>
              <w:rPr>
                <w:color w:val="000000"/>
                <w:highlight w:val="green"/>
              </w:rPr>
            </w:pPr>
            <w:r w:rsidRPr="004B2624">
              <w:rPr>
                <w:highlight w:val="green"/>
              </w:rPr>
              <w:t>EC25AFFDR07A09M4G</w:t>
            </w:r>
          </w:p>
        </w:tc>
      </w:tr>
    </w:tbl>
    <w:p w14:paraId="01B588D1" w14:textId="2C4E677C" w:rsidR="006F3BA3" w:rsidRPr="004B2624" w:rsidRDefault="006F3BA3" w:rsidP="006F3BA3">
      <w:pPr>
        <w:ind w:left="0"/>
        <w:rPr>
          <w:b/>
          <w:bCs/>
          <w:highlight w:val="green"/>
        </w:rPr>
      </w:pPr>
    </w:p>
    <w:p w14:paraId="359A9DA4" w14:textId="77777777" w:rsidR="004B2624" w:rsidRPr="004B2624" w:rsidRDefault="004B2624" w:rsidP="006F3BA3">
      <w:pPr>
        <w:rPr>
          <w:rFonts w:cs="Humnst777 BT"/>
          <w:b/>
          <w:bCs/>
          <w:highlight w:val="green"/>
        </w:rPr>
      </w:pPr>
    </w:p>
    <w:p w14:paraId="648DDFEA" w14:textId="77777777" w:rsidR="004B2624" w:rsidRPr="004B2624" w:rsidRDefault="004B2624" w:rsidP="006F3BA3">
      <w:pPr>
        <w:rPr>
          <w:rFonts w:cs="Humnst777 BT"/>
          <w:b/>
          <w:bCs/>
          <w:highlight w:val="green"/>
        </w:rPr>
      </w:pPr>
    </w:p>
    <w:p w14:paraId="2AFC4822" w14:textId="77777777" w:rsidR="004B2624" w:rsidRPr="004B2624" w:rsidRDefault="004B2624" w:rsidP="006F3BA3">
      <w:pPr>
        <w:rPr>
          <w:rFonts w:cs="Humnst777 BT"/>
          <w:b/>
          <w:bCs/>
          <w:highlight w:val="green"/>
        </w:rPr>
      </w:pPr>
    </w:p>
    <w:p w14:paraId="52FB4465" w14:textId="77777777" w:rsidR="004B2624" w:rsidRPr="004B2624" w:rsidRDefault="004B2624" w:rsidP="006F3BA3">
      <w:pPr>
        <w:rPr>
          <w:rFonts w:cs="Humnst777 BT"/>
          <w:b/>
          <w:bCs/>
          <w:highlight w:val="green"/>
        </w:rPr>
      </w:pPr>
    </w:p>
    <w:p w14:paraId="366AFA0C" w14:textId="2B681506" w:rsidR="006F3BA3" w:rsidRPr="004B2624" w:rsidRDefault="006F3BA3" w:rsidP="006F3BA3">
      <w:pPr>
        <w:rPr>
          <w:rFonts w:cs="Humnst777 BT"/>
          <w:b/>
          <w:bCs/>
          <w:highlight w:val="green"/>
        </w:rPr>
      </w:pPr>
      <w:r w:rsidRPr="004B2624">
        <w:rPr>
          <w:rFonts w:cs="Humnst777 BT"/>
          <w:b/>
          <w:bCs/>
          <w:highlight w:val="green"/>
        </w:rPr>
        <w:lastRenderedPageBreak/>
        <w:t xml:space="preserve">Ping 8.8.8.8 </w:t>
      </w:r>
    </w:p>
    <w:p w14:paraId="56E4CFCE" w14:textId="6222A0AA" w:rsidR="006F3BA3" w:rsidRPr="004B2624" w:rsidRDefault="004B2624" w:rsidP="006F3BA3">
      <w:pPr>
        <w:ind w:left="0"/>
        <w:rPr>
          <w:b/>
          <w:bCs/>
          <w:highlight w:val="green"/>
        </w:rPr>
      </w:pPr>
      <w:r w:rsidRPr="004B2624">
        <w:rPr>
          <w:noProof/>
          <w:highlight w:val="green"/>
        </w:rPr>
        <w:drawing>
          <wp:inline distT="0" distB="0" distL="0" distR="0" wp14:anchorId="657A8940" wp14:editId="28F040E1">
            <wp:extent cx="5465445" cy="114808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1AC5" w14:textId="1E78E66C" w:rsidR="006F3BA3" w:rsidRPr="004B2624" w:rsidRDefault="006F3BA3" w:rsidP="006F3BA3">
      <w:pPr>
        <w:pStyle w:val="Para"/>
        <w:numPr>
          <w:ilvl w:val="0"/>
          <w:numId w:val="44"/>
        </w:numPr>
        <w:rPr>
          <w:highlight w:val="green"/>
        </w:rPr>
      </w:pPr>
      <w:r w:rsidRPr="004B2624">
        <w:rPr>
          <w:highlight w:val="green"/>
        </w:rPr>
        <w:t xml:space="preserve">Check the no packet </w:t>
      </w:r>
      <w:proofErr w:type="gramStart"/>
      <w:r w:rsidRPr="004B2624">
        <w:rPr>
          <w:highlight w:val="green"/>
        </w:rPr>
        <w:t>loss</w:t>
      </w:r>
      <w:proofErr w:type="gramEnd"/>
    </w:p>
    <w:p w14:paraId="1F2C925B" w14:textId="77777777" w:rsidR="004B2624" w:rsidRPr="004B2624" w:rsidRDefault="004B2624" w:rsidP="004B2624">
      <w:pPr>
        <w:pStyle w:val="Para"/>
        <w:rPr>
          <w:highlight w:val="green"/>
        </w:rPr>
      </w:pPr>
    </w:p>
    <w:p w14:paraId="7C4F8C84" w14:textId="77777777" w:rsidR="00DA31DF" w:rsidRPr="004B2624" w:rsidRDefault="00DA31DF" w:rsidP="004B2624">
      <w:pPr>
        <w:ind w:left="0"/>
        <w:rPr>
          <w:b/>
          <w:bCs/>
          <w:highlight w:val="green"/>
        </w:rPr>
      </w:pPr>
    </w:p>
    <w:p w14:paraId="632E1F6A" w14:textId="77777777" w:rsidR="004B2624" w:rsidRPr="004B2624" w:rsidRDefault="004B2624" w:rsidP="004B2624">
      <w:pPr>
        <w:pStyle w:val="Para"/>
        <w:ind w:left="720" w:firstLine="0"/>
        <w:rPr>
          <w:highlight w:val="green"/>
        </w:rPr>
      </w:pPr>
      <w:r w:rsidRPr="004B2624">
        <w:rPr>
          <w:highlight w:val="green"/>
        </w:rPr>
        <w:t>Switch to sim2:</w:t>
      </w:r>
    </w:p>
    <w:p w14:paraId="7B780BEE" w14:textId="77777777" w:rsidR="004B2624" w:rsidRPr="004B2624" w:rsidRDefault="004B2624" w:rsidP="004B2624">
      <w:pPr>
        <w:pStyle w:val="Para"/>
        <w:ind w:left="720" w:firstLine="0"/>
        <w:rPr>
          <w:highlight w:val="green"/>
        </w:rPr>
      </w:pPr>
    </w:p>
    <w:p w14:paraId="476EB547" w14:textId="77777777" w:rsidR="004B2624" w:rsidRPr="004B2624" w:rsidRDefault="004B2624" w:rsidP="004B2624">
      <w:pPr>
        <w:pStyle w:val="Para"/>
        <w:ind w:left="720" w:firstLine="0"/>
        <w:rPr>
          <w:highlight w:val="green"/>
        </w:rPr>
      </w:pPr>
    </w:p>
    <w:p w14:paraId="7D2D3C88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exit </w:t>
      </w:r>
      <w:proofErr w:type="gramStart"/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all</w:t>
      </w:r>
      <w:proofErr w:type="gramEnd"/>
    </w:p>
    <w:p w14:paraId="4B782225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5AC2BF47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configure port cellular </w:t>
      </w:r>
      <w:proofErr w:type="spellStart"/>
      <w:proofErr w:type="gramStart"/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lte</w:t>
      </w:r>
      <w:proofErr w:type="spellEnd"/>
      <w:proofErr w:type="gramEnd"/>
    </w:p>
    <w:p w14:paraId="7C30FED3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7EACE467" w14:textId="75F1C881" w:rsidR="004B2624" w:rsidRPr="004B2624" w:rsidRDefault="004B2624" w:rsidP="004B2624">
      <w:pPr>
        <w:pStyle w:val="Para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config&gt;port&gt;cellular</w:t>
      </w:r>
      <w:r w:rsidR="00FA7287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</w:t>
      </w:r>
      <w:proofErr w:type="spellStart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lte</w:t>
      </w:r>
      <w:proofErr w:type="spellEnd"/>
      <w:r w:rsidR="00FA7287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&gt;</w:t>
      </w:r>
      <w:r w:rsidRPr="004B2624">
        <w:rPr>
          <w:highlight w:val="green"/>
        </w:rPr>
        <w:t xml:space="preserve"> </w:t>
      </w: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shutdown  </w:t>
      </w:r>
    </w:p>
    <w:p w14:paraId="49C33815" w14:textId="77777777" w:rsidR="004B2624" w:rsidRPr="004B2624" w:rsidRDefault="004B2624" w:rsidP="004B2624">
      <w:pPr>
        <w:pStyle w:val="Para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614B506C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sim 2</w:t>
      </w:r>
    </w:p>
    <w:p w14:paraId="2159346D" w14:textId="77777777" w:rsidR="004B2624" w:rsidRPr="004B2624" w:rsidRDefault="004B2624" w:rsidP="004B2624">
      <w:pPr>
        <w:rPr>
          <w:highlight w:val="green"/>
        </w:rPr>
      </w:pPr>
    </w:p>
    <w:p w14:paraId="763CF05E" w14:textId="77777777" w:rsidR="004B2624" w:rsidRPr="004B2624" w:rsidRDefault="004B2624" w:rsidP="004B2624">
      <w:pPr>
        <w:rPr>
          <w:highlight w:val="green"/>
        </w:rPr>
      </w:pPr>
      <w:r w:rsidRPr="004B2624">
        <w:rPr>
          <w:highlight w:val="green"/>
        </w:rPr>
        <w:t xml:space="preserve">                </w:t>
      </w:r>
      <w:proofErr w:type="spellStart"/>
      <w:r w:rsidRPr="004B2624">
        <w:rPr>
          <w:highlight w:val="green"/>
        </w:rPr>
        <w:t>apn</w:t>
      </w:r>
      <w:proofErr w:type="spellEnd"/>
      <w:r w:rsidRPr="004B2624">
        <w:rPr>
          <w:highlight w:val="green"/>
        </w:rPr>
        <w:t>-name "</w:t>
      </w:r>
      <w:proofErr w:type="spellStart"/>
      <w:r w:rsidRPr="004B2624">
        <w:rPr>
          <w:highlight w:val="green"/>
        </w:rPr>
        <w:t>statreal</w:t>
      </w:r>
      <w:proofErr w:type="spellEnd"/>
      <w:r w:rsidRPr="004B2624">
        <w:rPr>
          <w:highlight w:val="green"/>
        </w:rPr>
        <w:t>"</w:t>
      </w:r>
    </w:p>
    <w:p w14:paraId="1ADE3DE3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exit</w:t>
      </w:r>
    </w:p>
    <w:p w14:paraId="5AF8EB21" w14:textId="77777777" w:rsidR="004B2624" w:rsidRPr="004B2624" w:rsidRDefault="004B2624" w:rsidP="004B2624">
      <w:pPr>
        <w:rPr>
          <w:highlight w:val="green"/>
        </w:rPr>
      </w:pPr>
    </w:p>
    <w:p w14:paraId="1A613DA3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mode sim 2</w:t>
      </w:r>
    </w:p>
    <w:p w14:paraId="1F86583B" w14:textId="77777777" w:rsidR="004B2624" w:rsidRPr="004B2624" w:rsidRDefault="004B2624" w:rsidP="004B2624">
      <w:pPr>
        <w:ind w:left="0"/>
        <w:rPr>
          <w:highlight w:val="green"/>
        </w:rPr>
      </w:pPr>
    </w:p>
    <w:p w14:paraId="7FF383E1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                no shutdown</w:t>
      </w:r>
    </w:p>
    <w:p w14:paraId="3C1754A3" w14:textId="77777777" w:rsidR="004B2624" w:rsidRPr="004B2624" w:rsidRDefault="004B2624" w:rsidP="004B2624">
      <w:pPr>
        <w:pStyle w:val="Para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6616BB77" w14:textId="77777777" w:rsidR="004B2624" w:rsidRPr="004B2624" w:rsidRDefault="004B2624" w:rsidP="004B2624">
      <w:pPr>
        <w:pStyle w:val="Para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1122C4A9" w14:textId="77777777" w:rsidR="004B2624" w:rsidRPr="004B2624" w:rsidRDefault="004B2624" w:rsidP="004B2624">
      <w:pPr>
        <w:pStyle w:val="Para"/>
        <w:rPr>
          <w:highlight w:val="green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exit </w:t>
      </w:r>
      <w:proofErr w:type="gramStart"/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all</w:t>
      </w:r>
      <w:proofErr w:type="gramEnd"/>
    </w:p>
    <w:p w14:paraId="7DDF479B" w14:textId="77777777" w:rsidR="004B2624" w:rsidRPr="004B2624" w:rsidRDefault="004B2624" w:rsidP="004B2624">
      <w:pPr>
        <w:pStyle w:val="Para"/>
        <w:rPr>
          <w:highlight w:val="green"/>
        </w:rPr>
      </w:pPr>
    </w:p>
    <w:p w14:paraId="79CAF8B2" w14:textId="77777777" w:rsidR="004B2624" w:rsidRPr="004B2624" w:rsidRDefault="004B2624" w:rsidP="004B2624">
      <w:pPr>
        <w:pStyle w:val="Para"/>
        <w:rPr>
          <w:b/>
          <w:bCs/>
          <w:highlight w:val="green"/>
        </w:rPr>
      </w:pPr>
      <w:r w:rsidRPr="004B2624">
        <w:rPr>
          <w:b/>
          <w:bCs/>
          <w:highlight w:val="green"/>
        </w:rPr>
        <w:t xml:space="preserve">configure port cellular </w:t>
      </w:r>
      <w:proofErr w:type="spellStart"/>
      <w:proofErr w:type="gramStart"/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lte</w:t>
      </w:r>
      <w:proofErr w:type="spellEnd"/>
      <w:proofErr w:type="gramEnd"/>
      <w:r w:rsidRPr="004B2624">
        <w:rPr>
          <w:b/>
          <w:bCs/>
          <w:highlight w:val="green"/>
        </w:rPr>
        <w:t xml:space="preserve"> </w:t>
      </w:r>
    </w:p>
    <w:p w14:paraId="7AB3BA60" w14:textId="77777777" w:rsidR="004B2624" w:rsidRPr="004B2624" w:rsidRDefault="004B2624" w:rsidP="004B2624">
      <w:pPr>
        <w:pStyle w:val="Para"/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5C01DC80" w14:textId="77777777" w:rsidR="004B2624" w:rsidRPr="004B2624" w:rsidRDefault="004B2624" w:rsidP="004B2624">
      <w:pPr>
        <w:pStyle w:val="Para"/>
        <w:rPr>
          <w:rFonts w:ascii="Tahoma" w:hAnsi="Tahoma" w:cs="Tahoma"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config&gt;port&gt;cellular(</w:t>
      </w:r>
      <w:proofErr w:type="spellStart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lte</w:t>
      </w:r>
      <w:proofErr w:type="spellEnd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)#</w:t>
      </w:r>
      <w:r w:rsidRPr="004B2624">
        <w:rPr>
          <w:highlight w:val="green"/>
        </w:rPr>
        <w:t xml:space="preserve"> </w:t>
      </w:r>
      <w:r w:rsidRPr="004B2624">
        <w:rPr>
          <w:b/>
          <w:bCs/>
          <w:highlight w:val="green"/>
        </w:rPr>
        <w:t>no shutdown</w:t>
      </w:r>
    </w:p>
    <w:p w14:paraId="4E74FC6E" w14:textId="77777777" w:rsidR="004B2624" w:rsidRPr="004B2624" w:rsidRDefault="004B2624" w:rsidP="004B2624">
      <w:pPr>
        <w:pStyle w:val="Para"/>
        <w:rPr>
          <w:b/>
          <w:bCs/>
          <w:highlight w:val="green"/>
        </w:rPr>
      </w:pPr>
    </w:p>
    <w:p w14:paraId="7904F14F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4DAA4C60" w14:textId="77777777" w:rsidR="004B2624" w:rsidRPr="004B2624" w:rsidRDefault="004B2624" w:rsidP="004B2624">
      <w:pPr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1940CF47" w14:textId="77777777" w:rsidR="004B2624" w:rsidRPr="004B2624" w:rsidRDefault="004B2624" w:rsidP="004B2624">
      <w:pPr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665C8672" w14:textId="77777777" w:rsidR="004B2624" w:rsidRPr="004B2624" w:rsidRDefault="004B2624" w:rsidP="004B2624">
      <w:pPr>
        <w:pStyle w:val="Para"/>
        <w:numPr>
          <w:ilvl w:val="0"/>
          <w:numId w:val="43"/>
        </w:numPr>
        <w:rPr>
          <w:highlight w:val="green"/>
        </w:rPr>
      </w:pPr>
      <w:r w:rsidRPr="004B2624">
        <w:rPr>
          <w:highlight w:val="green"/>
        </w:rPr>
        <w:t xml:space="preserve">check the parameters the </w:t>
      </w:r>
      <w:proofErr w:type="gramStart"/>
      <w:r w:rsidRPr="004B2624">
        <w:rPr>
          <w:highlight w:val="green"/>
        </w:rPr>
        <w:t>modem  sim</w:t>
      </w:r>
      <w:proofErr w:type="gramEnd"/>
      <w:r w:rsidRPr="004B2624">
        <w:rPr>
          <w:highlight w:val="green"/>
        </w:rPr>
        <w:t xml:space="preserve"> 2</w:t>
      </w:r>
    </w:p>
    <w:p w14:paraId="069EB156" w14:textId="77777777" w:rsidR="004B2624" w:rsidRPr="004B2624" w:rsidRDefault="004B2624" w:rsidP="004B2624">
      <w:pPr>
        <w:ind w:left="576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1105F5A1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       </w:t>
      </w:r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config&gt;port&gt;cellular(</w:t>
      </w:r>
      <w:proofErr w:type="spellStart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lte</w:t>
      </w:r>
      <w:proofErr w:type="spellEnd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)#</w:t>
      </w:r>
      <w:r w:rsidRPr="004B2624">
        <w:rPr>
          <w:highlight w:val="green"/>
        </w:rPr>
        <w:t xml:space="preserve"> </w:t>
      </w: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show status</w:t>
      </w:r>
    </w:p>
    <w:p w14:paraId="2CACDC9C" w14:textId="30544001" w:rsidR="004B2624" w:rsidRDefault="004B2624" w:rsidP="004B2624">
      <w:pPr>
        <w:pStyle w:val="Para"/>
        <w:rPr>
          <w:highlight w:val="green"/>
        </w:rPr>
      </w:pPr>
    </w:p>
    <w:p w14:paraId="2B283B1C" w14:textId="4170655B" w:rsidR="004B2624" w:rsidRDefault="004B2624" w:rsidP="004B2624">
      <w:pPr>
        <w:pStyle w:val="Para"/>
        <w:rPr>
          <w:highlight w:val="green"/>
        </w:rPr>
      </w:pPr>
    </w:p>
    <w:p w14:paraId="0FED3924" w14:textId="1AB5CED5" w:rsidR="004B2624" w:rsidRDefault="004B2624" w:rsidP="004B2624">
      <w:pPr>
        <w:pStyle w:val="Para"/>
        <w:rPr>
          <w:highlight w:val="green"/>
        </w:rPr>
      </w:pPr>
    </w:p>
    <w:p w14:paraId="4BCC700F" w14:textId="7CF3CF81" w:rsidR="004B2624" w:rsidRDefault="004B2624" w:rsidP="004B2624">
      <w:pPr>
        <w:pStyle w:val="Para"/>
        <w:rPr>
          <w:highlight w:val="green"/>
        </w:rPr>
      </w:pPr>
    </w:p>
    <w:p w14:paraId="306C82D2" w14:textId="77777777" w:rsidR="004B2624" w:rsidRPr="004B2624" w:rsidRDefault="004B2624" w:rsidP="004B2624">
      <w:pPr>
        <w:pStyle w:val="Para"/>
        <w:rPr>
          <w:highlight w:val="green"/>
        </w:rPr>
      </w:pPr>
    </w:p>
    <w:p w14:paraId="7E980C35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4B2624" w:rsidRPr="004B2624" w14:paraId="09963CDD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94EA8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Cellular network connection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B512F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Connected</w:t>
            </w:r>
          </w:p>
        </w:tc>
      </w:tr>
      <w:tr w:rsidR="004B2624" w:rsidRPr="004B2624" w14:paraId="53359C31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99405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RSSI (dBm)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06452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-</w:t>
            </w:r>
            <w:proofErr w:type="gramStart"/>
            <w:r w:rsidRPr="004B2624">
              <w:rPr>
                <w:rFonts w:cs="Humnst777 BT"/>
                <w:b/>
                <w:bCs/>
                <w:highlight w:val="green"/>
              </w:rPr>
              <w:t>51 :</w:t>
            </w:r>
            <w:proofErr w:type="gramEnd"/>
            <w:r w:rsidRPr="004B2624">
              <w:rPr>
                <w:rFonts w:cs="Humnst777 BT"/>
                <w:b/>
                <w:bCs/>
                <w:highlight w:val="green"/>
              </w:rPr>
              <w:t xml:space="preserve"> -75</w:t>
            </w:r>
          </w:p>
        </w:tc>
      </w:tr>
      <w:tr w:rsidR="004B2624" w:rsidRPr="004B2624" w14:paraId="1920A697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5EE20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Administrative Status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D11CC" w14:textId="77777777" w:rsidR="004B2624" w:rsidRPr="004B2624" w:rsidRDefault="004B2624">
            <w:pPr>
              <w:keepNext/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 xml:space="preserve">Up </w:t>
            </w:r>
          </w:p>
        </w:tc>
      </w:tr>
      <w:tr w:rsidR="004B2624" w:rsidRPr="004B2624" w14:paraId="17D81541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9C6A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Operational Status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452C4" w14:textId="77777777" w:rsidR="004B2624" w:rsidRPr="004B2624" w:rsidRDefault="004B2624">
            <w:pPr>
              <w:keepNext/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Up</w:t>
            </w:r>
          </w:p>
        </w:tc>
      </w:tr>
      <w:tr w:rsidR="004B2624" w:rsidRPr="004B2624" w14:paraId="37470417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40F3E" w14:textId="77777777" w:rsidR="004B2624" w:rsidRPr="004B2624" w:rsidRDefault="004B2624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Mode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992F1" w14:textId="77777777" w:rsidR="004B2624" w:rsidRPr="004B2624" w:rsidRDefault="004B2624">
            <w:pPr>
              <w:keepNext/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SIM 2</w:t>
            </w:r>
          </w:p>
        </w:tc>
      </w:tr>
      <w:tr w:rsidR="004B2624" w:rsidRPr="004B2624" w14:paraId="2FCDA9DB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4A658" w14:textId="77777777" w:rsidR="004B2624" w:rsidRPr="004B2624" w:rsidRDefault="004B2624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 xml:space="preserve">SIM Status   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5C75" w14:textId="77777777" w:rsidR="004B2624" w:rsidRPr="004B2624" w:rsidRDefault="004B2624">
            <w:pPr>
              <w:keepNext/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ready</w:t>
            </w:r>
          </w:p>
        </w:tc>
      </w:tr>
    </w:tbl>
    <w:p w14:paraId="7FF9F69E" w14:textId="0B9A7745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:</w:t>
      </w:r>
    </w:p>
    <w:p w14:paraId="33771737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4B2624" w:rsidRPr="004B2624" w14:paraId="04420DF2" w14:textId="77777777" w:rsidTr="00A81480">
        <w:trPr>
          <w:trHeight w:val="37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30DD64" w14:textId="77777777" w:rsidR="004B2624" w:rsidRPr="004B2624" w:rsidRDefault="004B2624" w:rsidP="00A81480">
            <w:pPr>
              <w:rPr>
                <w:b/>
                <w:bCs/>
                <w:color w:val="000000"/>
                <w:highlight w:val="green"/>
              </w:rPr>
            </w:pPr>
            <w:r w:rsidRPr="004B2624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A9F5A9" w14:textId="77777777" w:rsidR="004B2624" w:rsidRPr="004B2624" w:rsidRDefault="004B2624" w:rsidP="00A81480">
            <w:pPr>
              <w:rPr>
                <w:b/>
                <w:bCs/>
                <w:color w:val="000000"/>
                <w:highlight w:val="green"/>
              </w:rPr>
            </w:pPr>
            <w:r w:rsidRPr="004B2624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tr w:rsidR="004B2624" w:rsidRPr="004B2624" w14:paraId="7D8FFB87" w14:textId="77777777" w:rsidTr="00A81480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1D9D35" w14:textId="77777777" w:rsidR="004B2624" w:rsidRPr="004B2624" w:rsidRDefault="004B2624" w:rsidP="00A81480">
            <w:pPr>
              <w:rPr>
                <w:color w:val="000000"/>
                <w:highlight w:val="green"/>
              </w:rPr>
            </w:pPr>
            <w:r w:rsidRPr="004B2624">
              <w:rPr>
                <w:color w:val="000000"/>
                <w:highlight w:val="green"/>
              </w:rPr>
              <w:t>EC25AFFD (L4)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24DF1C" w14:textId="77777777" w:rsidR="004B2624" w:rsidRPr="004B2624" w:rsidRDefault="004B2624" w:rsidP="00A81480">
            <w:pPr>
              <w:rPr>
                <w:color w:val="000000"/>
                <w:highlight w:val="green"/>
              </w:rPr>
            </w:pPr>
            <w:r w:rsidRPr="004B2624">
              <w:rPr>
                <w:highlight w:val="green"/>
              </w:rPr>
              <w:t>EC25AFFDR07A09M4G</w:t>
            </w:r>
          </w:p>
        </w:tc>
      </w:tr>
    </w:tbl>
    <w:p w14:paraId="7AC270B8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106B3796" w14:textId="17B15964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7C4028F7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447083C4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  <w:r w:rsidRPr="004B2624">
        <w:rPr>
          <w:rFonts w:cs="Humnst777 BT"/>
          <w:b/>
          <w:bCs/>
          <w:highlight w:val="green"/>
        </w:rPr>
        <w:t xml:space="preserve">Ping 8.8.8.8 </w:t>
      </w:r>
    </w:p>
    <w:p w14:paraId="2B7BCFBE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47DD882F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 xml:space="preserve">Example </w:t>
      </w:r>
      <w:proofErr w:type="gramStart"/>
      <w:r w:rsidRPr="004B2624">
        <w:rPr>
          <w:b/>
          <w:bCs/>
          <w:highlight w:val="green"/>
        </w:rPr>
        <w:t>ping :</w:t>
      </w:r>
      <w:proofErr w:type="gramEnd"/>
    </w:p>
    <w:p w14:paraId="18BE5CF3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5A00A301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657A3733" w14:textId="56554B31" w:rsidR="004B2624" w:rsidRPr="004B2624" w:rsidRDefault="004B2624" w:rsidP="004B2624">
      <w:pPr>
        <w:rPr>
          <w:rFonts w:cs="Humnst777 BT"/>
          <w:b/>
          <w:bCs/>
          <w:highlight w:val="green"/>
        </w:rPr>
      </w:pPr>
      <w:r w:rsidRPr="004B2624">
        <w:rPr>
          <w:noProof/>
          <w:highlight w:val="green"/>
        </w:rPr>
        <w:drawing>
          <wp:inline distT="0" distB="0" distL="0" distR="0" wp14:anchorId="79523E54" wp14:editId="73D53B6A">
            <wp:extent cx="5465445" cy="114808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9791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715748B3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3C8CEF9E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05D14C28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49634025" w14:textId="77777777" w:rsidR="004B2624" w:rsidRPr="004B2624" w:rsidRDefault="004B2624" w:rsidP="004B2624">
      <w:pPr>
        <w:pStyle w:val="Bulleted"/>
        <w:numPr>
          <w:ilvl w:val="0"/>
          <w:numId w:val="43"/>
        </w:numPr>
        <w:tabs>
          <w:tab w:val="left" w:pos="720"/>
        </w:tabs>
        <w:rPr>
          <w:highlight w:val="green"/>
        </w:rPr>
      </w:pPr>
      <w:r w:rsidRPr="004B2624">
        <w:rPr>
          <w:highlight w:val="green"/>
        </w:rPr>
        <w:t xml:space="preserve">Check the no packet </w:t>
      </w:r>
      <w:proofErr w:type="gramStart"/>
      <w:r w:rsidRPr="004B2624">
        <w:rPr>
          <w:highlight w:val="green"/>
        </w:rPr>
        <w:t>loss</w:t>
      </w:r>
      <w:proofErr w:type="gramEnd"/>
    </w:p>
    <w:p w14:paraId="376DB571" w14:textId="362DF252" w:rsidR="006F3BA3" w:rsidRDefault="006F3BA3" w:rsidP="006F3BA3">
      <w:pPr>
        <w:ind w:left="0"/>
      </w:pPr>
    </w:p>
    <w:p w14:paraId="154284DA" w14:textId="77777777" w:rsidR="006F3BA3" w:rsidRPr="0082279B" w:rsidRDefault="006F3BA3" w:rsidP="00FA752D">
      <w:pPr>
        <w:ind w:left="0"/>
        <w:rPr>
          <w:rFonts w:cs="Humnst777 BT"/>
          <w:b/>
          <w:bCs/>
        </w:rPr>
      </w:pPr>
    </w:p>
    <w:p w14:paraId="529D2975" w14:textId="3DAAFC0F" w:rsidR="00CB54E6" w:rsidRDefault="00CB54E6" w:rsidP="0075638C">
      <w:pPr>
        <w:pStyle w:val="Para"/>
      </w:pPr>
    </w:p>
    <w:p w14:paraId="6394909B" w14:textId="0C7BBFE5" w:rsidR="00DA31DF" w:rsidRDefault="00DA31DF" w:rsidP="0075638C">
      <w:pPr>
        <w:pStyle w:val="Para"/>
      </w:pPr>
    </w:p>
    <w:p w14:paraId="027D6892" w14:textId="20215B3E" w:rsidR="004B2624" w:rsidRDefault="004B2624" w:rsidP="0075638C">
      <w:pPr>
        <w:pStyle w:val="Para"/>
      </w:pPr>
    </w:p>
    <w:p w14:paraId="3AB627D4" w14:textId="61D23D97" w:rsidR="001A2DC1" w:rsidRDefault="001A2DC1">
      <w:r>
        <w:br w:type="page"/>
      </w:r>
    </w:p>
    <w:p w14:paraId="5991BEE4" w14:textId="77777777" w:rsidR="004B2624" w:rsidRDefault="004B2624" w:rsidP="0075638C">
      <w:pPr>
        <w:pStyle w:val="Para"/>
      </w:pPr>
    </w:p>
    <w:p w14:paraId="4F3801EC" w14:textId="63196F5D" w:rsidR="00B8205F" w:rsidRPr="00DD3490" w:rsidRDefault="00B8205F" w:rsidP="00B8205F">
      <w:pPr>
        <w:pStyle w:val="Heading3"/>
        <w:numPr>
          <w:ilvl w:val="2"/>
          <w:numId w:val="42"/>
        </w:num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dual modem</w:t>
      </w:r>
    </w:p>
    <w:p w14:paraId="11673291" w14:textId="287297D8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Cellular Modem test (according to option)</w:t>
      </w:r>
    </w:p>
    <w:p w14:paraId="3F0BAD3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1.</w:t>
      </w:r>
      <w:r w:rsidRPr="00DD3490">
        <w:rPr>
          <w:rFonts w:ascii="Consolas" w:hAnsi="Consolas" w:cs="Consolas"/>
          <w:sz w:val="28"/>
          <w:szCs w:val="28"/>
          <w:highlight w:val="magenta"/>
        </w:rPr>
        <w:tab/>
        <w:t>Connect cellular Antenna to LTE MAIN.</w:t>
      </w:r>
    </w:p>
    <w:p w14:paraId="3E009D8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2.</w:t>
      </w:r>
      <w:r w:rsidRPr="00DD3490">
        <w:rPr>
          <w:rFonts w:ascii="Consolas" w:hAnsi="Consolas" w:cs="Consolas"/>
          <w:sz w:val="28"/>
          <w:szCs w:val="28"/>
          <w:highlight w:val="magenta"/>
        </w:rPr>
        <w:tab/>
        <w:t>Test Cellular SIM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1,SIM</w:t>
      </w:r>
      <w:proofErr w:type="gramEnd"/>
      <w:r w:rsidRPr="00DD3490">
        <w:rPr>
          <w:rFonts w:ascii="Consolas" w:hAnsi="Consolas" w:cs="Consolas"/>
          <w:sz w:val="28"/>
          <w:szCs w:val="28"/>
          <w:highlight w:val="magenta"/>
        </w:rPr>
        <w:t>2, the commands:</w:t>
      </w:r>
    </w:p>
    <w:p w14:paraId="38A709C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user&gt;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su</w:t>
      </w:r>
      <w:proofErr w:type="spellEnd"/>
    </w:p>
    <w:p w14:paraId="7B2EB55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Password:1234</w:t>
      </w:r>
    </w:p>
    <w:p w14:paraId="49EF9E3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895E5D3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799E7F74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configure</w:t>
      </w:r>
    </w:p>
    <w:p w14:paraId="508C80F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port</w:t>
      </w:r>
    </w:p>
    <w:p w14:paraId="393D9A38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cellular lte-1</w:t>
      </w:r>
    </w:p>
    <w:p w14:paraId="0B52192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sim 1</w:t>
      </w:r>
    </w:p>
    <w:p w14:paraId="679CD47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68F185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apn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-name "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statreal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"</w:t>
      </w:r>
    </w:p>
    <w:p w14:paraId="3AA5B64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exit</w:t>
      </w:r>
    </w:p>
    <w:p w14:paraId="024E47C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1024D83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no shutdown</w:t>
      </w:r>
    </w:p>
    <w:p w14:paraId="70887D6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</w:t>
      </w:r>
    </w:p>
    <w:p w14:paraId="3F4059D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exit</w:t>
      </w:r>
    </w:p>
    <w:p w14:paraId="22C49E5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cellular lte-2</w:t>
      </w:r>
    </w:p>
    <w:p w14:paraId="6BFB8A1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sim 1</w:t>
      </w:r>
    </w:p>
    <w:p w14:paraId="2BEE1C7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apn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-name "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statreal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"</w:t>
      </w:r>
    </w:p>
    <w:p w14:paraId="68C7591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exit</w:t>
      </w:r>
    </w:p>
    <w:p w14:paraId="42B1F9A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no shutdown</w:t>
      </w:r>
    </w:p>
    <w:p w14:paraId="40C4941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exit</w:t>
      </w:r>
    </w:p>
    <w:p w14:paraId="50728801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</w:t>
      </w:r>
    </w:p>
    <w:p w14:paraId="54D8710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exit</w:t>
      </w:r>
    </w:p>
    <w:p w14:paraId="0E75954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router 1</w:t>
      </w:r>
    </w:p>
    <w:p w14:paraId="4FED90CD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interface 1</w:t>
      </w:r>
    </w:p>
    <w:p w14:paraId="67D8DC8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bind cellular lte-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1</w:t>
      </w:r>
      <w:proofErr w:type="gramEnd"/>
    </w:p>
    <w:p w14:paraId="059192B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dhcp</w:t>
      </w:r>
      <w:proofErr w:type="spellEnd"/>
    </w:p>
    <w:p w14:paraId="3CB5741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dhcp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-client</w:t>
      </w:r>
    </w:p>
    <w:p w14:paraId="1834078D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    client-id mac</w:t>
      </w:r>
    </w:p>
    <w:p w14:paraId="1F127A9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exit</w:t>
      </w:r>
    </w:p>
    <w:p w14:paraId="22F6194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no shutdown</w:t>
      </w:r>
    </w:p>
    <w:p w14:paraId="5634562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exit</w:t>
      </w:r>
    </w:p>
    <w:p w14:paraId="30DA6AE4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interface 2</w:t>
      </w:r>
    </w:p>
    <w:p w14:paraId="46437A4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bind cellular lte-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2</w:t>
      </w:r>
      <w:proofErr w:type="gramEnd"/>
    </w:p>
    <w:p w14:paraId="25B7D52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dhcp</w:t>
      </w:r>
      <w:proofErr w:type="spellEnd"/>
    </w:p>
    <w:p w14:paraId="1878482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dhcp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-client</w:t>
      </w:r>
    </w:p>
    <w:p w14:paraId="5975C37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client-id mac</w:t>
      </w:r>
    </w:p>
    <w:p w14:paraId="15D93D6C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exit</w:t>
      </w:r>
    </w:p>
    <w:p w14:paraId="4A1615C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no shutdown</w:t>
      </w:r>
    </w:p>
    <w:p w14:paraId="4C4D457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lastRenderedPageBreak/>
        <w:t xml:space="preserve">        exit</w:t>
      </w:r>
    </w:p>
    <w:p w14:paraId="4B6E8A1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6AB5A153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exit 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all</w:t>
      </w:r>
      <w:proofErr w:type="gramEnd"/>
    </w:p>
    <w:p w14:paraId="54FAD3B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</w:t>
      </w:r>
    </w:p>
    <w:p w14:paraId="359979F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2284EC47" w14:textId="6D4B3942" w:rsidR="001D6AF1" w:rsidRPr="00D00213" w:rsidRDefault="00B8205F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>•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check the parameters the modem  sim 1</w:t>
      </w:r>
    </w:p>
    <w:p w14:paraId="3CFD8E3E" w14:textId="77777777" w:rsidR="001D6AF1" w:rsidRDefault="001D6AF1" w:rsidP="001D6AF1">
      <w:pPr>
        <w:autoSpaceDE w:val="0"/>
        <w:autoSpaceDN w:val="0"/>
        <w:adjustRightInd w:val="0"/>
        <w:rPr>
          <w:rFonts w:ascii="Consolas" w:hAnsi="Consolas" w:cs="Times New Roman"/>
          <w:sz w:val="28"/>
          <w:szCs w:val="28"/>
          <w:highlight w:val="magenta"/>
        </w:rPr>
      </w:pPr>
    </w:p>
    <w:p w14:paraId="7CAFFACA" w14:textId="606926AC" w:rsidR="00B8205F" w:rsidRPr="00DD3490" w:rsidRDefault="00B8205F" w:rsidP="001D6AF1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</w:t>
      </w:r>
      <w:r w:rsidRPr="00DD3490">
        <w:rPr>
          <w:rFonts w:ascii="Consolas" w:hAnsi="Consolas" w:cs="Consolas"/>
          <w:sz w:val="28"/>
          <w:szCs w:val="28"/>
          <w:highlight w:val="magenta"/>
        </w:rPr>
        <w:t>configure port cellular lte-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1</w:t>
      </w:r>
      <w:proofErr w:type="gramEnd"/>
    </w:p>
    <w:p w14:paraId="06352440" w14:textId="77777777" w:rsidR="00B8205F" w:rsidRPr="00CF0565" w:rsidRDefault="00B8205F" w:rsidP="00B8205F">
      <w:pPr>
        <w:autoSpaceDE w:val="0"/>
        <w:autoSpaceDN w:val="0"/>
        <w:adjustRightInd w:val="0"/>
        <w:rPr>
          <w:rFonts w:ascii="Consolas" w:hAnsi="Consolas" w:cstheme="minorBidi"/>
          <w:sz w:val="28"/>
          <w:szCs w:val="28"/>
          <w:highlight w:val="magenta"/>
        </w:rPr>
      </w:pPr>
    </w:p>
    <w:p w14:paraId="0D093E96" w14:textId="77777777" w:rsidR="00D00213" w:rsidRDefault="00B8205F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     </w:t>
      </w:r>
      <w:r w:rsidR="00D00213">
        <w:rPr>
          <w:rFonts w:ascii="Consolas" w:hAnsi="Consolas" w:cs="Consolas"/>
          <w:sz w:val="28"/>
          <w:szCs w:val="28"/>
          <w:highlight w:val="magenta"/>
        </w:rPr>
        <w:tab/>
      </w:r>
      <w:r w:rsidR="00D00213"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</w:t>
      </w:r>
      <w:r w:rsidR="00D00213" w:rsidRPr="00DD3490">
        <w:rPr>
          <w:rFonts w:ascii="Consolas" w:hAnsi="Consolas" w:cs="Consolas"/>
          <w:sz w:val="28"/>
          <w:szCs w:val="28"/>
          <w:highlight w:val="magenta"/>
        </w:rPr>
        <w:t>config</w:t>
      </w:r>
    </w:p>
    <w:p w14:paraId="36B2C427" w14:textId="77777777" w:rsidR="00D00213" w:rsidRDefault="00D00213" w:rsidP="00D00213">
      <w:pPr>
        <w:autoSpaceDE w:val="0"/>
        <w:autoSpaceDN w:val="0"/>
        <w:adjustRightInd w:val="0"/>
        <w:ind w:firstLine="504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port</w:t>
      </w:r>
    </w:p>
    <w:p w14:paraId="031BE6D6" w14:textId="21419DB0" w:rsidR="00D00213" w:rsidRDefault="00D00213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>
        <w:rPr>
          <w:rFonts w:ascii="Consolas" w:hAnsi="Consolas" w:cs="Consolas"/>
          <w:sz w:val="28"/>
          <w:szCs w:val="28"/>
          <w:highlight w:val="magenta"/>
        </w:rPr>
        <w:tab/>
        <w:t>c</w:t>
      </w:r>
      <w:r w:rsidRPr="00DD3490">
        <w:rPr>
          <w:rFonts w:ascii="Consolas" w:hAnsi="Consolas" w:cs="Consolas"/>
          <w:sz w:val="28"/>
          <w:szCs w:val="28"/>
          <w:highlight w:val="magenta"/>
        </w:rPr>
        <w:t>ellular</w:t>
      </w:r>
      <w:r>
        <w:rPr>
          <w:rFonts w:ascii="Consolas" w:hAnsi="Consolas" w:cs="Consolas"/>
          <w:sz w:val="28"/>
          <w:szCs w:val="28"/>
          <w:highlight w:val="magenta"/>
        </w:rPr>
        <w:t xml:space="preserve"> </w:t>
      </w:r>
      <w:proofErr w:type="spellStart"/>
      <w:r>
        <w:rPr>
          <w:rFonts w:ascii="Consolas" w:hAnsi="Consolas" w:cs="Consolas"/>
          <w:sz w:val="28"/>
          <w:szCs w:val="28"/>
          <w:highlight w:val="magenta"/>
        </w:rPr>
        <w:t>lte</w:t>
      </w:r>
      <w:proofErr w:type="spellEnd"/>
      <w:r>
        <w:rPr>
          <w:rFonts w:ascii="Consolas" w:hAnsi="Consolas" w:cs="Consolas"/>
          <w:sz w:val="28"/>
          <w:szCs w:val="28"/>
          <w:highlight w:val="magenta"/>
        </w:rPr>
        <w:t xml:space="preserve"> 1</w:t>
      </w:r>
    </w:p>
    <w:p w14:paraId="60734AF9" w14:textId="77777777" w:rsidR="00D00213" w:rsidRPr="00DD3490" w:rsidRDefault="00D00213" w:rsidP="00D00213">
      <w:pPr>
        <w:autoSpaceDE w:val="0"/>
        <w:autoSpaceDN w:val="0"/>
        <w:adjustRightInd w:val="0"/>
        <w:ind w:left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</w:t>
      </w:r>
      <w:r>
        <w:rPr>
          <w:rFonts w:ascii="Consolas" w:hAnsi="Consolas" w:cs="Consolas"/>
          <w:sz w:val="28"/>
          <w:szCs w:val="28"/>
          <w:highlight w:val="magenta"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show 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status</w:t>
      </w:r>
      <w:proofErr w:type="gramEnd"/>
    </w:p>
    <w:p w14:paraId="3C181785" w14:textId="42102B3E" w:rsidR="00B8205F" w:rsidRPr="00DD3490" w:rsidRDefault="00B8205F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034B1E1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Cellular network connection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Connected</w:t>
      </w:r>
    </w:p>
    <w:p w14:paraId="11413326" w14:textId="6D53C176" w:rsidR="00EE5DFD" w:rsidRPr="00DD3490" w:rsidRDefault="00B8205F" w:rsidP="00EE5DF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I</w:t>
      </w:r>
      <w:r w:rsidR="00EE5DFD" w:rsidRPr="00DD3490">
        <w:rPr>
          <w:rFonts w:ascii="Consolas" w:hAnsi="Consolas" w:cs="Consolas"/>
          <w:sz w:val="28"/>
          <w:szCs w:val="28"/>
          <w:highlight w:val="magenta"/>
        </w:rPr>
        <w:t>MEI</w:t>
      </w:r>
      <w:r w:rsidR="00EE5DFD"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="00EE5DFD" w:rsidRPr="00DD3490">
        <w:rPr>
          <w:rFonts w:ascii="Consolas" w:hAnsi="Consolas" w:cs="Times New Roman" w:hint="cs"/>
          <w:sz w:val="28"/>
          <w:szCs w:val="28"/>
          <w:highlight w:val="magenta"/>
          <w:rtl/>
        </w:rPr>
        <w:t>866758044466866</w:t>
      </w:r>
      <w:r w:rsidR="00EE5DFD">
        <w:rPr>
          <w:rFonts w:ascii="Consolas" w:hAnsi="Consolas" w:cs="Times New Roman"/>
          <w:sz w:val="28"/>
          <w:szCs w:val="28"/>
          <w:highlight w:val="magenta"/>
        </w:rPr>
        <w:t xml:space="preserve"> (Example)</w:t>
      </w:r>
    </w:p>
    <w:p w14:paraId="41D9A2BD" w14:textId="77777777" w:rsidR="00EE5DFD" w:rsidRPr="00DD3490" w:rsidRDefault="00EE5DFD" w:rsidP="00EE5DF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RSSI (dBm)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>
        <w:rPr>
          <w:rFonts w:ascii="Consolas" w:hAnsi="Consolas" w:cs="Times New Roman"/>
          <w:sz w:val="28"/>
          <w:szCs w:val="28"/>
          <w:highlight w:val="magenta"/>
        </w:rPr>
        <w:t>-</w:t>
      </w:r>
      <w:proofErr w:type="gramStart"/>
      <w:r>
        <w:rPr>
          <w:rFonts w:ascii="Consolas" w:hAnsi="Consolas" w:cs="Times New Roman"/>
          <w:sz w:val="28"/>
          <w:szCs w:val="28"/>
          <w:highlight w:val="magenta"/>
        </w:rPr>
        <w:t>51:-</w:t>
      </w:r>
      <w:proofErr w:type="gramEnd"/>
      <w:r>
        <w:rPr>
          <w:rFonts w:ascii="Consolas" w:hAnsi="Consolas" w:cs="Times New Roman"/>
          <w:sz w:val="28"/>
          <w:szCs w:val="28"/>
          <w:highlight w:val="magenta"/>
        </w:rPr>
        <w:t>75</w:t>
      </w:r>
    </w:p>
    <w:p w14:paraId="13CEF49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Administrative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Up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</w:t>
      </w:r>
    </w:p>
    <w:p w14:paraId="058A5D9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Operational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Up</w:t>
      </w:r>
    </w:p>
    <w:p w14:paraId="283417D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Mode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SIM 1</w:t>
      </w:r>
    </w:p>
    <w:p w14:paraId="71831AE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SIM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 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ready</w:t>
      </w:r>
    </w:p>
    <w:p w14:paraId="0902D31D" w14:textId="49B1E3CD" w:rsidR="00B8205F" w:rsidRPr="00DD3490" w:rsidRDefault="00B8205F" w:rsidP="00EE5DF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Firmware</w:t>
      </w:r>
      <w:r w:rsidR="00EE5DFD">
        <w:rPr>
          <w:rFonts w:ascii="Consolas" w:hAnsi="Consolas" w:cs="Times New Roman"/>
          <w:sz w:val="28"/>
          <w:szCs w:val="28"/>
          <w:highlight w:val="magenta"/>
        </w:rPr>
        <w:t xml:space="preserve">: </w:t>
      </w:r>
      <w:r w:rsidR="00EE5DFD" w:rsidRPr="00DD3490">
        <w:rPr>
          <w:rFonts w:ascii="Consolas" w:hAnsi="Consolas" w:cs="Consolas"/>
          <w:sz w:val="28"/>
          <w:szCs w:val="28"/>
          <w:highlight w:val="magenta"/>
        </w:rPr>
        <w:t>Check firmware version</w:t>
      </w:r>
      <w:r w:rsidR="00EE5DFD">
        <w:rPr>
          <w:rFonts w:ascii="Consolas" w:hAnsi="Consolas" w:cs="Consolas"/>
          <w:sz w:val="28"/>
          <w:szCs w:val="28"/>
          <w:highlight w:val="magenta"/>
        </w:rPr>
        <w:t xml:space="preserve"> according to the table below:</w:t>
      </w:r>
    </w:p>
    <w:p w14:paraId="4C69AAB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0CC63A1F" w14:textId="77777777" w:rsidR="00B8205F" w:rsidRPr="00EE5DFD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EE5DFD" w:rsidRPr="00EE5DFD" w14:paraId="6A72FA3B" w14:textId="77777777" w:rsidTr="00455ADC">
        <w:trPr>
          <w:trHeight w:val="377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C439B4" w14:textId="77777777" w:rsidR="00EE5DFD" w:rsidRPr="00EE5DFD" w:rsidRDefault="00EE5DFD" w:rsidP="00455ADC">
            <w:pPr>
              <w:rPr>
                <w:b/>
                <w:bCs/>
                <w:color w:val="000000"/>
                <w:highlight w:val="magenta"/>
              </w:rPr>
            </w:pPr>
            <w:r w:rsidRPr="00EE5DFD">
              <w:rPr>
                <w:b/>
                <w:bCs/>
                <w:color w:val="000000"/>
                <w:highlight w:val="magenta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E67066" w14:textId="77777777" w:rsidR="00EE5DFD" w:rsidRPr="00EE5DFD" w:rsidRDefault="00EE5DFD" w:rsidP="00455ADC">
            <w:pPr>
              <w:rPr>
                <w:b/>
                <w:bCs/>
                <w:color w:val="000000"/>
                <w:highlight w:val="magenta"/>
              </w:rPr>
            </w:pPr>
            <w:r w:rsidRPr="00EE5DFD">
              <w:rPr>
                <w:b/>
                <w:bCs/>
                <w:color w:val="000000"/>
                <w:highlight w:val="magenta"/>
              </w:rPr>
              <w:t xml:space="preserve">Latest FW </w:t>
            </w:r>
          </w:p>
        </w:tc>
      </w:tr>
      <w:tr w:rsidR="00EE5DFD" w:rsidRPr="00EE5DFD" w14:paraId="716DBC86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688F7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EC25-AUF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F15C46" w14:textId="77777777" w:rsidR="00EE5DFD" w:rsidRPr="00EE5DFD" w:rsidRDefault="00EE5DFD" w:rsidP="00455ADC">
            <w:pPr>
              <w:rPr>
                <w:color w:val="FF0000"/>
                <w:highlight w:val="magenta"/>
              </w:rPr>
            </w:pPr>
            <w:r w:rsidRPr="00EE5DFD">
              <w:rPr>
                <w:highlight w:val="magenta"/>
              </w:rPr>
              <w:t>EC25AUFAR06A01M4G</w:t>
            </w:r>
          </w:p>
        </w:tc>
      </w:tr>
      <w:tr w:rsidR="00EE5DFD" w:rsidRPr="00EE5DFD" w14:paraId="52EAC1B3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64B61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694E4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UC20GQDR03A17E1G</w:t>
            </w:r>
          </w:p>
        </w:tc>
      </w:tr>
      <w:tr w:rsidR="00EE5DFD" w:rsidRPr="00EE5DFD" w14:paraId="17C09C16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5C5D3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 xml:space="preserve">EC-25EFA 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52E24E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EC25EFAR06A03M4G</w:t>
            </w:r>
          </w:p>
        </w:tc>
      </w:tr>
      <w:tr w:rsidR="00EE5DFD" w:rsidRPr="008D43B2" w14:paraId="5618C294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30B1FC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 xml:space="preserve">EC-25AFA  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90105" w14:textId="77777777" w:rsidR="00EE5DFD" w:rsidRPr="008D43B2" w:rsidRDefault="00EE5DFD" w:rsidP="00455ADC">
            <w:pPr>
              <w:rPr>
                <w:color w:val="1F497D"/>
              </w:rPr>
            </w:pPr>
            <w:r w:rsidRPr="00EE5DFD">
              <w:rPr>
                <w:color w:val="000000"/>
                <w:highlight w:val="magenta"/>
              </w:rPr>
              <w:t>EC25AFAR05A04M4G</w:t>
            </w:r>
          </w:p>
        </w:tc>
      </w:tr>
    </w:tbl>
    <w:p w14:paraId="706BDA7C" w14:textId="3624E67B" w:rsidR="00EE5DFD" w:rsidRDefault="00EE5DFD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40AAD746" w14:textId="0E28A5A9" w:rsidR="001A2DC1" w:rsidRPr="001A2DC1" w:rsidRDefault="001A2DC1" w:rsidP="001A2DC1">
      <w:pPr>
        <w:rPr>
          <w:rFonts w:cs="Humnst777 BT"/>
          <w:b/>
          <w:bCs/>
        </w:rPr>
      </w:pPr>
      <w:r w:rsidRPr="00D16647">
        <w:rPr>
          <w:b/>
          <w:bCs/>
        </w:rPr>
        <w:lastRenderedPageBreak/>
        <w:t>Example:</w:t>
      </w:r>
      <w:r>
        <w:rPr>
          <w:noProof/>
        </w:rPr>
        <w:drawing>
          <wp:inline distT="0" distB="0" distL="0" distR="0" wp14:anchorId="37120CFE" wp14:editId="4A893E52">
            <wp:extent cx="5971540" cy="5340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9858" w14:textId="77777777" w:rsidR="001A2DC1" w:rsidRDefault="001A2DC1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magenta"/>
        </w:rPr>
      </w:pPr>
    </w:p>
    <w:p w14:paraId="5190AC0A" w14:textId="77777777" w:rsidR="001A2DC1" w:rsidRDefault="001A2DC1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magenta"/>
        </w:rPr>
      </w:pPr>
    </w:p>
    <w:p w14:paraId="01B2BCC6" w14:textId="677D6B77" w:rsidR="0038055A" w:rsidRPr="00DD3490" w:rsidRDefault="0038055A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Ping8.8.8.8</w:t>
      </w:r>
    </w:p>
    <w:p w14:paraId="41009E5E" w14:textId="77777777" w:rsidR="0038055A" w:rsidRPr="00DD3490" w:rsidRDefault="0038055A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4FC85CF5" w14:textId="77777777" w:rsidR="0038055A" w:rsidRPr="00DD3490" w:rsidRDefault="0038055A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Check no ping 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lost</w:t>
      </w:r>
      <w:proofErr w:type="gramEnd"/>
    </w:p>
    <w:p w14:paraId="54A3078F" w14:textId="77777777" w:rsidR="0038055A" w:rsidRPr="00DD3490" w:rsidRDefault="0038055A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0D65C9A7" w14:textId="77777777" w:rsidR="0038055A" w:rsidRPr="00DD3490" w:rsidRDefault="0038055A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Example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>:</w:t>
      </w:r>
    </w:p>
    <w:p w14:paraId="14F5B0D6" w14:textId="77777777" w:rsidR="0038055A" w:rsidRPr="001D6AF1" w:rsidRDefault="0038055A" w:rsidP="0038055A">
      <w:pPr>
        <w:pStyle w:val="Para"/>
        <w:rPr>
          <w:highlight w:val="magenta"/>
        </w:rPr>
      </w:pPr>
      <w:r w:rsidRPr="001D6AF1">
        <w:rPr>
          <w:noProof/>
          <w:highlight w:val="magenta"/>
        </w:rPr>
        <w:drawing>
          <wp:inline distT="0" distB="0" distL="0" distR="0" wp14:anchorId="308DB8D1" wp14:editId="47F7F0CF">
            <wp:extent cx="5465445" cy="114808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8629" w14:textId="4EB4C45C" w:rsidR="0038055A" w:rsidRDefault="0038055A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7DDE38E" w14:textId="4408763B" w:rsidR="00D926D9" w:rsidRPr="00DD3490" w:rsidRDefault="00D926D9" w:rsidP="00EE5DFD">
      <w:pPr>
        <w:autoSpaceDE w:val="0"/>
        <w:autoSpaceDN w:val="0"/>
        <w:adjustRightInd w:val="0"/>
        <w:ind w:left="772" w:firstLine="504"/>
        <w:rPr>
          <w:rFonts w:ascii="Consolas" w:hAnsi="Consolas" w:cs="Consolas"/>
          <w:sz w:val="28"/>
          <w:szCs w:val="28"/>
          <w:highlight w:val="magenta"/>
          <w:rtl/>
        </w:rPr>
      </w:pPr>
      <w:r>
        <w:rPr>
          <w:rFonts w:ascii="Consolas" w:hAnsi="Consolas" w:cs="Consolas"/>
          <w:sz w:val="28"/>
          <w:szCs w:val="28"/>
          <w:highlight w:val="magenta"/>
        </w:rPr>
        <w:t xml:space="preserve">Exit </w:t>
      </w:r>
      <w:proofErr w:type="gramStart"/>
      <w:r>
        <w:rPr>
          <w:rFonts w:ascii="Consolas" w:hAnsi="Consolas" w:cs="Consolas"/>
          <w:sz w:val="28"/>
          <w:szCs w:val="28"/>
          <w:highlight w:val="magenta"/>
        </w:rPr>
        <w:t>all</w:t>
      </w:r>
      <w:proofErr w:type="gramEnd"/>
    </w:p>
    <w:p w14:paraId="786DF86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2DDEB99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configure port cellular lte-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2</w:t>
      </w:r>
      <w:proofErr w:type="gramEnd"/>
    </w:p>
    <w:p w14:paraId="764CE11D" w14:textId="77777777" w:rsidR="00D00213" w:rsidRDefault="00D00213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275CE1D" w14:textId="7E650C4B" w:rsidR="00D00213" w:rsidRDefault="00D00213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>
        <w:rPr>
          <w:rFonts w:ascii="Consolas" w:hAnsi="Consolas" w:cs="Consolas"/>
          <w:sz w:val="28"/>
          <w:szCs w:val="28"/>
          <w:highlight w:val="magenta"/>
        </w:rPr>
        <w:lastRenderedPageBreak/>
        <w:tab/>
      </w:r>
      <w:r w:rsidR="00B8205F"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</w:t>
      </w:r>
      <w:r w:rsidR="00B8205F" w:rsidRPr="00DD3490">
        <w:rPr>
          <w:rFonts w:ascii="Consolas" w:hAnsi="Consolas" w:cs="Consolas"/>
          <w:sz w:val="28"/>
          <w:szCs w:val="28"/>
          <w:highlight w:val="magenta"/>
        </w:rPr>
        <w:t>config</w:t>
      </w:r>
    </w:p>
    <w:p w14:paraId="3222B31E" w14:textId="076DDB11" w:rsidR="00D00213" w:rsidRDefault="00B8205F" w:rsidP="00D00213">
      <w:pPr>
        <w:autoSpaceDE w:val="0"/>
        <w:autoSpaceDN w:val="0"/>
        <w:adjustRightInd w:val="0"/>
        <w:ind w:firstLine="504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port</w:t>
      </w:r>
    </w:p>
    <w:p w14:paraId="6936D925" w14:textId="569CE8FD" w:rsidR="00D00213" w:rsidRDefault="00D00213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>
        <w:rPr>
          <w:rFonts w:ascii="Consolas" w:hAnsi="Consolas" w:cs="Consolas"/>
          <w:sz w:val="28"/>
          <w:szCs w:val="28"/>
          <w:highlight w:val="magenta"/>
        </w:rPr>
        <w:tab/>
        <w:t>c</w:t>
      </w:r>
      <w:r w:rsidR="00B8205F" w:rsidRPr="00DD3490">
        <w:rPr>
          <w:rFonts w:ascii="Consolas" w:hAnsi="Consolas" w:cs="Consolas"/>
          <w:sz w:val="28"/>
          <w:szCs w:val="28"/>
          <w:highlight w:val="magenta"/>
        </w:rPr>
        <w:t>ellular</w:t>
      </w:r>
      <w:r>
        <w:rPr>
          <w:rFonts w:ascii="Consolas" w:hAnsi="Consolas" w:cs="Consolas"/>
          <w:sz w:val="28"/>
          <w:szCs w:val="28"/>
          <w:highlight w:val="magenta"/>
        </w:rPr>
        <w:t xml:space="preserve"> </w:t>
      </w:r>
      <w:proofErr w:type="spellStart"/>
      <w:r>
        <w:rPr>
          <w:rFonts w:ascii="Consolas" w:hAnsi="Consolas" w:cs="Consolas"/>
          <w:sz w:val="28"/>
          <w:szCs w:val="28"/>
          <w:highlight w:val="magenta"/>
        </w:rPr>
        <w:t>lte</w:t>
      </w:r>
      <w:proofErr w:type="spellEnd"/>
      <w:r>
        <w:rPr>
          <w:rFonts w:ascii="Consolas" w:hAnsi="Consolas" w:cs="Consolas"/>
          <w:sz w:val="28"/>
          <w:szCs w:val="28"/>
          <w:highlight w:val="magenta"/>
        </w:rPr>
        <w:t xml:space="preserve"> 2</w:t>
      </w:r>
    </w:p>
    <w:p w14:paraId="13B4CC44" w14:textId="1C79CD28" w:rsidR="00B8205F" w:rsidRPr="00DD3490" w:rsidRDefault="00B8205F" w:rsidP="00D00213">
      <w:pPr>
        <w:autoSpaceDE w:val="0"/>
        <w:autoSpaceDN w:val="0"/>
        <w:adjustRightInd w:val="0"/>
        <w:ind w:left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</w:t>
      </w:r>
      <w:r w:rsidR="00D00213">
        <w:rPr>
          <w:rFonts w:ascii="Consolas" w:hAnsi="Consolas" w:cs="Consolas"/>
          <w:sz w:val="28"/>
          <w:szCs w:val="28"/>
          <w:highlight w:val="magenta"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show 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status</w:t>
      </w:r>
      <w:proofErr w:type="gramEnd"/>
    </w:p>
    <w:p w14:paraId="1A0CF5F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7E45C7F8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561565DC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0DF1910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Cellular network connection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Connected</w:t>
      </w:r>
    </w:p>
    <w:p w14:paraId="07546BF2" w14:textId="7B11D1FC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IMEI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="00EE5DFD" w:rsidRPr="00DD3490">
        <w:rPr>
          <w:rFonts w:ascii="Consolas" w:hAnsi="Consolas" w:cs="Times New Roman" w:hint="cs"/>
          <w:sz w:val="28"/>
          <w:szCs w:val="28"/>
          <w:highlight w:val="magenta"/>
          <w:rtl/>
        </w:rPr>
        <w:t>866758044466866</w:t>
      </w:r>
      <w:r w:rsidR="00EE5DFD">
        <w:rPr>
          <w:rFonts w:ascii="Consolas" w:hAnsi="Consolas" w:cs="Times New Roman"/>
          <w:sz w:val="28"/>
          <w:szCs w:val="28"/>
          <w:highlight w:val="magenta"/>
        </w:rPr>
        <w:t xml:space="preserve"> (Example)</w:t>
      </w:r>
    </w:p>
    <w:p w14:paraId="4CBDC634" w14:textId="08964A28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RSSI (dBm)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="00EE5DFD">
        <w:rPr>
          <w:rFonts w:ascii="Consolas" w:hAnsi="Consolas" w:cs="Times New Roman"/>
          <w:sz w:val="28"/>
          <w:szCs w:val="28"/>
          <w:highlight w:val="magenta"/>
        </w:rPr>
        <w:t>-</w:t>
      </w:r>
      <w:proofErr w:type="gramStart"/>
      <w:r w:rsidR="00EE5DFD">
        <w:rPr>
          <w:rFonts w:ascii="Consolas" w:hAnsi="Consolas" w:cs="Times New Roman"/>
          <w:sz w:val="28"/>
          <w:szCs w:val="28"/>
          <w:highlight w:val="magenta"/>
        </w:rPr>
        <w:t>51:-</w:t>
      </w:r>
      <w:proofErr w:type="gramEnd"/>
      <w:r w:rsidR="00EE5DFD">
        <w:rPr>
          <w:rFonts w:ascii="Consolas" w:hAnsi="Consolas" w:cs="Times New Roman"/>
          <w:sz w:val="28"/>
          <w:szCs w:val="28"/>
          <w:highlight w:val="magenta"/>
        </w:rPr>
        <w:t>75</w:t>
      </w:r>
    </w:p>
    <w:p w14:paraId="2769A7F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Administrative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Up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</w:t>
      </w:r>
    </w:p>
    <w:p w14:paraId="1B5C5D0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Operational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Up</w:t>
      </w:r>
    </w:p>
    <w:p w14:paraId="4168DFC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Mode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SIM 1</w:t>
      </w:r>
    </w:p>
    <w:p w14:paraId="6F5CDAA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SIM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 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ready</w:t>
      </w:r>
    </w:p>
    <w:p w14:paraId="688B7D38" w14:textId="0267DDB4" w:rsidR="00B8205F" w:rsidRPr="00DD3490" w:rsidRDefault="00B8205F" w:rsidP="00EE5DF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Firmware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Check firmware version</w:t>
      </w:r>
      <w:r w:rsidR="00EE5DFD">
        <w:rPr>
          <w:rFonts w:ascii="Consolas" w:hAnsi="Consolas" w:cs="Consolas"/>
          <w:sz w:val="28"/>
          <w:szCs w:val="28"/>
          <w:highlight w:val="magenta"/>
        </w:rPr>
        <w:t xml:space="preserve"> according to the table below:</w:t>
      </w:r>
    </w:p>
    <w:p w14:paraId="4A4FBB43" w14:textId="77777777" w:rsidR="00B8205F" w:rsidRPr="00EE5DFD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EE5DFD" w:rsidRPr="00EE5DFD" w14:paraId="3C9DF34E" w14:textId="77777777" w:rsidTr="00455ADC">
        <w:trPr>
          <w:trHeight w:val="377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4A9467" w14:textId="77777777" w:rsidR="00EE5DFD" w:rsidRPr="00EE5DFD" w:rsidRDefault="00EE5DFD" w:rsidP="00455ADC">
            <w:pPr>
              <w:rPr>
                <w:b/>
                <w:bCs/>
                <w:color w:val="000000"/>
                <w:highlight w:val="magenta"/>
              </w:rPr>
            </w:pPr>
            <w:r w:rsidRPr="00EE5DFD">
              <w:rPr>
                <w:b/>
                <w:bCs/>
                <w:color w:val="000000"/>
                <w:highlight w:val="magenta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2C0A90" w14:textId="77777777" w:rsidR="00EE5DFD" w:rsidRPr="00EE5DFD" w:rsidRDefault="00EE5DFD" w:rsidP="00455ADC">
            <w:pPr>
              <w:rPr>
                <w:b/>
                <w:bCs/>
                <w:color w:val="000000"/>
                <w:highlight w:val="magenta"/>
              </w:rPr>
            </w:pPr>
            <w:r w:rsidRPr="00EE5DFD">
              <w:rPr>
                <w:b/>
                <w:bCs/>
                <w:color w:val="000000"/>
                <w:highlight w:val="magenta"/>
              </w:rPr>
              <w:t xml:space="preserve">Latest FW </w:t>
            </w:r>
          </w:p>
        </w:tc>
      </w:tr>
      <w:tr w:rsidR="00EE5DFD" w:rsidRPr="00EE5DFD" w14:paraId="3042664C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8BCBA2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EC25-AUF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FC698" w14:textId="77777777" w:rsidR="00EE5DFD" w:rsidRPr="00EE5DFD" w:rsidRDefault="00EE5DFD" w:rsidP="00455ADC">
            <w:pPr>
              <w:rPr>
                <w:color w:val="FF0000"/>
                <w:highlight w:val="magenta"/>
              </w:rPr>
            </w:pPr>
            <w:r w:rsidRPr="00EE5DFD">
              <w:rPr>
                <w:highlight w:val="magenta"/>
              </w:rPr>
              <w:t>EC25AUFAR06A01M4G</w:t>
            </w:r>
          </w:p>
        </w:tc>
      </w:tr>
      <w:tr w:rsidR="00EE5DFD" w:rsidRPr="00EE5DFD" w14:paraId="627050A9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B4A79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44EE22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UC20GQDR03A17E1G</w:t>
            </w:r>
          </w:p>
        </w:tc>
      </w:tr>
      <w:tr w:rsidR="00EE5DFD" w:rsidRPr="00EE5DFD" w14:paraId="348E2CE4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D35A16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 xml:space="preserve">EC-25EFA 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33A6AF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EC25EFAR06A03M4G</w:t>
            </w:r>
          </w:p>
        </w:tc>
      </w:tr>
      <w:tr w:rsidR="00EE5DFD" w:rsidRPr="008D43B2" w14:paraId="53765488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5CEBD6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 xml:space="preserve">EC-25AFA  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055C0" w14:textId="77777777" w:rsidR="00EE5DFD" w:rsidRPr="008D43B2" w:rsidRDefault="00EE5DFD" w:rsidP="00455ADC">
            <w:pPr>
              <w:rPr>
                <w:color w:val="1F497D"/>
              </w:rPr>
            </w:pPr>
            <w:r w:rsidRPr="00EE5DFD">
              <w:rPr>
                <w:color w:val="000000"/>
                <w:highlight w:val="magenta"/>
              </w:rPr>
              <w:t>EC25AFAR05A04M4G</w:t>
            </w:r>
          </w:p>
        </w:tc>
      </w:tr>
    </w:tbl>
    <w:p w14:paraId="409A442C" w14:textId="0B1B61A6" w:rsidR="00B8205F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59B99A96" w14:textId="77777777" w:rsidR="001A2DC1" w:rsidRPr="008D43B2" w:rsidRDefault="001A2DC1" w:rsidP="001A2DC1">
      <w:pPr>
        <w:rPr>
          <w:rFonts w:cs="Humnst777 BT"/>
          <w:b/>
          <w:bCs/>
        </w:rPr>
      </w:pPr>
      <w:r w:rsidRPr="00D16647">
        <w:rPr>
          <w:b/>
          <w:bCs/>
        </w:rPr>
        <w:lastRenderedPageBreak/>
        <w:t>Example:</w:t>
      </w:r>
      <w:r>
        <w:rPr>
          <w:noProof/>
        </w:rPr>
        <w:drawing>
          <wp:inline distT="0" distB="0" distL="0" distR="0" wp14:anchorId="406C4E20" wp14:editId="15FDEF1B">
            <wp:extent cx="5971540" cy="5340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0A2" w14:textId="77777777" w:rsidR="001A2DC1" w:rsidRPr="00DD3490" w:rsidRDefault="001A2DC1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79362572" w14:textId="6E8BF824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ABB68E7" w14:textId="2CB3F320" w:rsidR="00B8205F" w:rsidRPr="00DD3490" w:rsidRDefault="00B8205F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Ping8.8.8.8</w:t>
      </w:r>
    </w:p>
    <w:p w14:paraId="0E82E66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4E4A115F" w14:textId="3121386E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Check no ping 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lost</w:t>
      </w:r>
      <w:proofErr w:type="gramEnd"/>
    </w:p>
    <w:p w14:paraId="627E920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2D4781F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Example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>:</w:t>
      </w:r>
    </w:p>
    <w:p w14:paraId="43484F07" w14:textId="1C4F0E18" w:rsidR="004B2624" w:rsidRPr="001D6AF1" w:rsidRDefault="00B8205F" w:rsidP="0075638C">
      <w:pPr>
        <w:pStyle w:val="Para"/>
        <w:rPr>
          <w:highlight w:val="magenta"/>
        </w:rPr>
      </w:pPr>
      <w:r w:rsidRPr="001D6AF1">
        <w:rPr>
          <w:noProof/>
          <w:highlight w:val="magenta"/>
        </w:rPr>
        <w:drawing>
          <wp:inline distT="0" distB="0" distL="0" distR="0" wp14:anchorId="1FDC6E7C" wp14:editId="668754A0">
            <wp:extent cx="5465445" cy="114808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07CA" w14:textId="4DE2A893" w:rsidR="004B2624" w:rsidRPr="001D6AF1" w:rsidRDefault="004B2624" w:rsidP="0075638C">
      <w:pPr>
        <w:pStyle w:val="Para"/>
        <w:rPr>
          <w:highlight w:val="magenta"/>
        </w:rPr>
      </w:pPr>
    </w:p>
    <w:p w14:paraId="602F6792" w14:textId="15A54833" w:rsidR="004B2624" w:rsidRPr="001D6AF1" w:rsidRDefault="004B2624" w:rsidP="001D6AF1">
      <w:pPr>
        <w:pStyle w:val="Para"/>
        <w:ind w:left="0" w:firstLine="0"/>
        <w:rPr>
          <w:highlight w:val="magenta"/>
        </w:rPr>
      </w:pPr>
    </w:p>
    <w:p w14:paraId="00CF7F2F" w14:textId="334ED975" w:rsidR="004B2624" w:rsidRPr="001D6AF1" w:rsidRDefault="004B2624" w:rsidP="00EE5DFD">
      <w:pPr>
        <w:pStyle w:val="Para"/>
        <w:ind w:left="0" w:firstLine="0"/>
        <w:rPr>
          <w:highlight w:val="magenta"/>
        </w:rPr>
      </w:pPr>
    </w:p>
    <w:p w14:paraId="5E4BFEBD" w14:textId="409EA178" w:rsidR="00D926D9" w:rsidRDefault="00EE5DFD" w:rsidP="001D6AF1">
      <w:pPr>
        <w:pStyle w:val="Para"/>
        <w:ind w:left="720" w:firstLine="0"/>
        <w:rPr>
          <w:highlight w:val="magenta"/>
        </w:rPr>
      </w:pPr>
      <w:r>
        <w:rPr>
          <w:highlight w:val="magenta"/>
        </w:rPr>
        <w:tab/>
      </w:r>
      <w:r>
        <w:rPr>
          <w:highlight w:val="magenta"/>
        </w:rPr>
        <w:tab/>
      </w:r>
      <w:r w:rsidR="0038055A">
        <w:rPr>
          <w:highlight w:val="magenta"/>
        </w:rPr>
        <w:t xml:space="preserve">exit </w:t>
      </w:r>
      <w:proofErr w:type="gramStart"/>
      <w:r w:rsidR="0038055A">
        <w:rPr>
          <w:highlight w:val="magenta"/>
        </w:rPr>
        <w:t>all</w:t>
      </w:r>
      <w:proofErr w:type="gramEnd"/>
    </w:p>
    <w:p w14:paraId="3CECDD3D" w14:textId="77777777" w:rsidR="00D926D9" w:rsidRDefault="00D926D9" w:rsidP="00EE5DFD">
      <w:pPr>
        <w:pStyle w:val="Para"/>
        <w:ind w:left="0" w:firstLine="0"/>
        <w:rPr>
          <w:highlight w:val="magenta"/>
        </w:rPr>
      </w:pPr>
    </w:p>
    <w:p w14:paraId="72F93DDC" w14:textId="04C37934" w:rsidR="004B2624" w:rsidRPr="00EE5DFD" w:rsidRDefault="00EE5DFD" w:rsidP="0075638C">
      <w:pPr>
        <w:pStyle w:val="Para"/>
        <w:rPr>
          <w:highlight w:val="magenta"/>
        </w:rPr>
      </w:pPr>
      <w:r>
        <w:rPr>
          <w:highlight w:val="magenta"/>
        </w:rPr>
        <w:lastRenderedPageBreak/>
        <w:tab/>
      </w:r>
      <w:r>
        <w:rPr>
          <w:highlight w:val="magenta"/>
        </w:rPr>
        <w:tab/>
      </w:r>
      <w:r w:rsidR="00B35A27" w:rsidRPr="00EE5DFD">
        <w:rPr>
          <w:highlight w:val="magenta"/>
        </w:rPr>
        <w:t>logon debug</w:t>
      </w:r>
    </w:p>
    <w:p w14:paraId="5A0279BF" w14:textId="77777777" w:rsidR="00B35A27" w:rsidRPr="00EE5DFD" w:rsidRDefault="00B35A27" w:rsidP="0075638C">
      <w:pPr>
        <w:pStyle w:val="Para"/>
        <w:rPr>
          <w:highlight w:val="magenta"/>
        </w:rPr>
      </w:pPr>
    </w:p>
    <w:p w14:paraId="17AC31B8" w14:textId="20A550B6" w:rsidR="004B2624" w:rsidRPr="00EE5DFD" w:rsidRDefault="00B35A27" w:rsidP="0075638C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copy the key code to </w:t>
      </w:r>
      <w:proofErr w:type="spellStart"/>
      <w:proofErr w:type="gramStart"/>
      <w:r w:rsidRPr="00EE5DFD">
        <w:rPr>
          <w:highlight w:val="magenta"/>
        </w:rPr>
        <w:t>Decrypto</w:t>
      </w:r>
      <w:r w:rsidR="00EE5DFD">
        <w:rPr>
          <w:highlight w:val="magenta"/>
        </w:rPr>
        <w:t>r</w:t>
      </w:r>
      <w:proofErr w:type="spellEnd"/>
      <w:proofErr w:type="gramEnd"/>
    </w:p>
    <w:p w14:paraId="1D059768" w14:textId="7A8E41C7" w:rsidR="00B35A27" w:rsidRPr="00EE5DFD" w:rsidRDefault="00B35A27" w:rsidP="0075638C">
      <w:pPr>
        <w:pStyle w:val="Para"/>
        <w:rPr>
          <w:highlight w:val="magenta"/>
        </w:rPr>
      </w:pPr>
    </w:p>
    <w:p w14:paraId="3E7E6DB3" w14:textId="2D6D42E5" w:rsidR="00B35A27" w:rsidRPr="00EE5DFD" w:rsidRDefault="00B35A27" w:rsidP="0075638C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press on “change </w:t>
      </w:r>
      <w:proofErr w:type="gramStart"/>
      <w:r w:rsidRPr="00EE5DFD">
        <w:rPr>
          <w:highlight w:val="magenta"/>
        </w:rPr>
        <w:t>pass”</w:t>
      </w:r>
      <w:proofErr w:type="gramEnd"/>
    </w:p>
    <w:p w14:paraId="53AC0C3A" w14:textId="0A5E0063" w:rsidR="00B35A27" w:rsidRPr="00EE5DFD" w:rsidRDefault="00B35A27" w:rsidP="0075638C">
      <w:pPr>
        <w:pStyle w:val="Para"/>
        <w:rPr>
          <w:highlight w:val="magenta"/>
        </w:rPr>
      </w:pPr>
    </w:p>
    <w:p w14:paraId="53419E58" w14:textId="58D3716E" w:rsidR="00B35A27" w:rsidRDefault="00B35A27" w:rsidP="0075638C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copy the result </w:t>
      </w:r>
      <w:r w:rsidR="00A7371B" w:rsidRPr="00EE5DFD">
        <w:rPr>
          <w:highlight w:val="magenta"/>
        </w:rPr>
        <w:t>a</w:t>
      </w:r>
      <w:r w:rsidRPr="00EE5DFD">
        <w:rPr>
          <w:highlight w:val="magenta"/>
        </w:rPr>
        <w:t xml:space="preserve">nd past them to password line in </w:t>
      </w:r>
      <w:proofErr w:type="spellStart"/>
      <w:proofErr w:type="gramStart"/>
      <w:r w:rsidRPr="00EE5DFD">
        <w:rPr>
          <w:highlight w:val="magenta"/>
        </w:rPr>
        <w:t>procomm</w:t>
      </w:r>
      <w:proofErr w:type="spellEnd"/>
      <w:proofErr w:type="gramEnd"/>
    </w:p>
    <w:p w14:paraId="42B3808C" w14:textId="77777777" w:rsidR="00631D0C" w:rsidRPr="00EE5DFD" w:rsidRDefault="00631D0C" w:rsidP="0075638C">
      <w:pPr>
        <w:pStyle w:val="Para"/>
        <w:rPr>
          <w:highlight w:val="magenta"/>
        </w:rPr>
      </w:pPr>
    </w:p>
    <w:p w14:paraId="195B1673" w14:textId="4B6F55B6" w:rsidR="005378AF" w:rsidRDefault="00631D0C" w:rsidP="0075638C">
      <w:pPr>
        <w:pStyle w:val="Para"/>
        <w:rPr>
          <w:highlight w:val="magenta"/>
        </w:rPr>
      </w:pPr>
      <w:r>
        <w:rPr>
          <w:highlight w:val="magenta"/>
        </w:rPr>
        <w:tab/>
      </w:r>
      <w:r w:rsidR="00D00213">
        <w:rPr>
          <w:highlight w:val="magenta"/>
        </w:rPr>
        <w:tab/>
      </w:r>
      <w:r w:rsidR="005378AF" w:rsidRPr="00EE5DFD">
        <w:rPr>
          <w:highlight w:val="magenta"/>
        </w:rPr>
        <w:t>debug shell</w:t>
      </w:r>
    </w:p>
    <w:p w14:paraId="4189A6DE" w14:textId="77777777" w:rsidR="00631D0C" w:rsidRPr="00EE5DFD" w:rsidRDefault="00631D0C" w:rsidP="0075638C">
      <w:pPr>
        <w:pStyle w:val="Para"/>
        <w:rPr>
          <w:highlight w:val="magenta"/>
        </w:rPr>
      </w:pPr>
    </w:p>
    <w:p w14:paraId="3A6E696C" w14:textId="61D1A4C9" w:rsidR="00350FF3" w:rsidRDefault="00631D0C" w:rsidP="00D00213">
      <w:pPr>
        <w:pStyle w:val="Para"/>
        <w:rPr>
          <w:highlight w:val="magenta"/>
        </w:rPr>
      </w:pPr>
      <w:r>
        <w:rPr>
          <w:highlight w:val="magenta"/>
        </w:rPr>
        <w:tab/>
      </w:r>
      <w:r w:rsidR="00D00213">
        <w:rPr>
          <w:highlight w:val="magenta"/>
        </w:rPr>
        <w:tab/>
      </w:r>
      <w:r w:rsidR="00350FF3" w:rsidRPr="00EE5DFD">
        <w:rPr>
          <w:highlight w:val="magenta"/>
        </w:rPr>
        <w:t>ping 8.8.8.8 -I wwan0</w:t>
      </w:r>
      <w:r w:rsidR="007341A0">
        <w:rPr>
          <w:highlight w:val="magenta"/>
        </w:rPr>
        <w:t xml:space="preserve"> -c 4</w:t>
      </w:r>
    </w:p>
    <w:p w14:paraId="5FC3AF6C" w14:textId="77777777" w:rsidR="00631D0C" w:rsidRPr="00EE5DFD" w:rsidRDefault="00631D0C" w:rsidP="0075638C">
      <w:pPr>
        <w:pStyle w:val="Para"/>
        <w:rPr>
          <w:highlight w:val="magenta"/>
        </w:rPr>
      </w:pPr>
    </w:p>
    <w:p w14:paraId="4ED4BA75" w14:textId="5170447C" w:rsidR="00EE5DFD" w:rsidRPr="00EE5DFD" w:rsidRDefault="00EE5DFD" w:rsidP="0075638C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check 8.8.8.8 ping statistics for 0% packet </w:t>
      </w:r>
      <w:proofErr w:type="gramStart"/>
      <w:r w:rsidRPr="00EE5DFD">
        <w:rPr>
          <w:highlight w:val="magenta"/>
        </w:rPr>
        <w:t>loss</w:t>
      </w:r>
      <w:proofErr w:type="gramEnd"/>
    </w:p>
    <w:p w14:paraId="05EB9BBD" w14:textId="77777777" w:rsidR="00631D0C" w:rsidRDefault="00631D0C" w:rsidP="0075638C">
      <w:pPr>
        <w:pStyle w:val="Para"/>
        <w:rPr>
          <w:highlight w:val="magenta"/>
        </w:rPr>
      </w:pPr>
    </w:p>
    <w:p w14:paraId="11FF74C0" w14:textId="31758E94" w:rsidR="00EE5DFD" w:rsidRPr="00EE5DFD" w:rsidRDefault="00631D0C" w:rsidP="0075638C">
      <w:pPr>
        <w:pStyle w:val="Para"/>
        <w:rPr>
          <w:highlight w:val="magenta"/>
        </w:rPr>
      </w:pPr>
      <w:r w:rsidRPr="00EE5DFD">
        <w:rPr>
          <w:highlight w:val="magenta"/>
        </w:rPr>
        <w:t>example</w:t>
      </w:r>
      <w:r w:rsidR="00EE5DFD" w:rsidRPr="00EE5DFD">
        <w:rPr>
          <w:highlight w:val="magenta"/>
        </w:rPr>
        <w:t>:</w:t>
      </w:r>
    </w:p>
    <w:p w14:paraId="19FFA8CE" w14:textId="77777777" w:rsidR="007341A0" w:rsidRPr="00EE5DFD" w:rsidRDefault="00EE5DFD" w:rsidP="007341A0">
      <w:pPr>
        <w:pStyle w:val="Para"/>
        <w:rPr>
          <w:highlight w:val="magenta"/>
        </w:rPr>
      </w:pPr>
      <w:r w:rsidRPr="00EE5DFD">
        <w:rPr>
          <w:highlight w:val="magenta"/>
        </w:rPr>
        <w:t>[</w:t>
      </w:r>
      <w:proofErr w:type="spellStart"/>
      <w:r w:rsidRPr="00EE5DFD">
        <w:rPr>
          <w:highlight w:val="magenta"/>
        </w:rPr>
        <w:t>root@localhost</w:t>
      </w:r>
      <w:proofErr w:type="spellEnd"/>
      <w:r w:rsidRPr="00EE5DFD">
        <w:rPr>
          <w:highlight w:val="magenta"/>
        </w:rPr>
        <w:t xml:space="preserve"> </w:t>
      </w:r>
      <w:proofErr w:type="gramStart"/>
      <w:r w:rsidRPr="00EE5DFD">
        <w:rPr>
          <w:highlight w:val="magenta"/>
        </w:rPr>
        <w:t>/]#</w:t>
      </w:r>
      <w:proofErr w:type="gramEnd"/>
      <w:r w:rsidRPr="00EE5DFD">
        <w:rPr>
          <w:highlight w:val="magenta"/>
        </w:rPr>
        <w:t xml:space="preserve"> </w:t>
      </w:r>
      <w:r w:rsidR="007341A0" w:rsidRPr="00EE5DFD">
        <w:rPr>
          <w:highlight w:val="magenta"/>
        </w:rPr>
        <w:t>ping 8.8.8.8 -I wwan0</w:t>
      </w:r>
      <w:r w:rsidR="007341A0">
        <w:rPr>
          <w:highlight w:val="magenta"/>
        </w:rPr>
        <w:t xml:space="preserve"> -c 4</w:t>
      </w:r>
    </w:p>
    <w:p w14:paraId="2326B54F" w14:textId="7FFBA5EC" w:rsidR="00EE5DFD" w:rsidRPr="00EE5DFD" w:rsidRDefault="00EE5DFD" w:rsidP="007341A0">
      <w:pPr>
        <w:pStyle w:val="Para"/>
        <w:rPr>
          <w:highlight w:val="magenta"/>
        </w:rPr>
      </w:pPr>
      <w:r w:rsidRPr="00EE5DFD">
        <w:rPr>
          <w:highlight w:val="magenta"/>
        </w:rPr>
        <w:t>PING 8.8.8.8 (8.8.8.8) from 46.210.111.173 wwan0: 56(84) bytes of data.</w:t>
      </w:r>
    </w:p>
    <w:p w14:paraId="1F0664A7" w14:textId="77777777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64 bytes from 8.8.8.8: </w:t>
      </w:r>
      <w:proofErr w:type="spellStart"/>
      <w:r w:rsidRPr="00EE5DFD">
        <w:rPr>
          <w:highlight w:val="magenta"/>
        </w:rPr>
        <w:t>icmp_seq</w:t>
      </w:r>
      <w:proofErr w:type="spellEnd"/>
      <w:r w:rsidRPr="00EE5DFD">
        <w:rPr>
          <w:highlight w:val="magenta"/>
        </w:rPr>
        <w:t xml:space="preserve">=1 </w:t>
      </w:r>
      <w:proofErr w:type="spellStart"/>
      <w:r w:rsidRPr="00EE5DFD">
        <w:rPr>
          <w:highlight w:val="magenta"/>
        </w:rPr>
        <w:t>ttl</w:t>
      </w:r>
      <w:proofErr w:type="spellEnd"/>
      <w:r w:rsidRPr="00EE5DFD">
        <w:rPr>
          <w:highlight w:val="magenta"/>
        </w:rPr>
        <w:t xml:space="preserve">=117 time=153 </w:t>
      </w:r>
      <w:proofErr w:type="spellStart"/>
      <w:r w:rsidRPr="00EE5DFD">
        <w:rPr>
          <w:highlight w:val="magenta"/>
        </w:rPr>
        <w:t>ms</w:t>
      </w:r>
      <w:proofErr w:type="spellEnd"/>
    </w:p>
    <w:p w14:paraId="5350230C" w14:textId="77777777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64 bytes from 8.8.8.8: </w:t>
      </w:r>
      <w:proofErr w:type="spellStart"/>
      <w:r w:rsidRPr="00EE5DFD">
        <w:rPr>
          <w:highlight w:val="magenta"/>
        </w:rPr>
        <w:t>icmp_seq</w:t>
      </w:r>
      <w:proofErr w:type="spellEnd"/>
      <w:r w:rsidRPr="00EE5DFD">
        <w:rPr>
          <w:highlight w:val="magenta"/>
        </w:rPr>
        <w:t xml:space="preserve">=2 </w:t>
      </w:r>
      <w:proofErr w:type="spellStart"/>
      <w:r w:rsidRPr="00EE5DFD">
        <w:rPr>
          <w:highlight w:val="magenta"/>
        </w:rPr>
        <w:t>ttl</w:t>
      </w:r>
      <w:proofErr w:type="spellEnd"/>
      <w:r w:rsidRPr="00EE5DFD">
        <w:rPr>
          <w:highlight w:val="magenta"/>
        </w:rPr>
        <w:t xml:space="preserve">=117 time=37.3 </w:t>
      </w:r>
      <w:proofErr w:type="spellStart"/>
      <w:r w:rsidRPr="00EE5DFD">
        <w:rPr>
          <w:highlight w:val="magenta"/>
        </w:rPr>
        <w:t>ms</w:t>
      </w:r>
      <w:proofErr w:type="spellEnd"/>
    </w:p>
    <w:p w14:paraId="445D6F08" w14:textId="77777777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64 bytes from 8.8.8.8: </w:t>
      </w:r>
      <w:proofErr w:type="spellStart"/>
      <w:r w:rsidRPr="00EE5DFD">
        <w:rPr>
          <w:highlight w:val="magenta"/>
        </w:rPr>
        <w:t>icmp_seq</w:t>
      </w:r>
      <w:proofErr w:type="spellEnd"/>
      <w:r w:rsidRPr="00EE5DFD">
        <w:rPr>
          <w:highlight w:val="magenta"/>
        </w:rPr>
        <w:t xml:space="preserve">=3 </w:t>
      </w:r>
      <w:proofErr w:type="spellStart"/>
      <w:r w:rsidRPr="00EE5DFD">
        <w:rPr>
          <w:highlight w:val="magenta"/>
        </w:rPr>
        <w:t>ttl</w:t>
      </w:r>
      <w:proofErr w:type="spellEnd"/>
      <w:r w:rsidRPr="00EE5DFD">
        <w:rPr>
          <w:highlight w:val="magenta"/>
        </w:rPr>
        <w:t xml:space="preserve">=117 time=37.4 </w:t>
      </w:r>
      <w:proofErr w:type="spellStart"/>
      <w:r w:rsidRPr="00EE5DFD">
        <w:rPr>
          <w:highlight w:val="magenta"/>
        </w:rPr>
        <w:t>ms</w:t>
      </w:r>
      <w:proofErr w:type="spellEnd"/>
    </w:p>
    <w:p w14:paraId="4F79606B" w14:textId="77777777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64 bytes from 8.8.8.8: </w:t>
      </w:r>
      <w:proofErr w:type="spellStart"/>
      <w:r w:rsidRPr="00EE5DFD">
        <w:rPr>
          <w:highlight w:val="magenta"/>
        </w:rPr>
        <w:t>icmp_seq</w:t>
      </w:r>
      <w:proofErr w:type="spellEnd"/>
      <w:r w:rsidRPr="00EE5DFD">
        <w:rPr>
          <w:highlight w:val="magenta"/>
        </w:rPr>
        <w:t xml:space="preserve">=4 </w:t>
      </w:r>
      <w:proofErr w:type="spellStart"/>
      <w:r w:rsidRPr="00EE5DFD">
        <w:rPr>
          <w:highlight w:val="magenta"/>
        </w:rPr>
        <w:t>ttl</w:t>
      </w:r>
      <w:proofErr w:type="spellEnd"/>
      <w:r w:rsidRPr="00EE5DFD">
        <w:rPr>
          <w:highlight w:val="magenta"/>
        </w:rPr>
        <w:t xml:space="preserve">=117 time=44.7 </w:t>
      </w:r>
      <w:proofErr w:type="spellStart"/>
      <w:r w:rsidRPr="00EE5DFD">
        <w:rPr>
          <w:highlight w:val="magenta"/>
        </w:rPr>
        <w:t>ms</w:t>
      </w:r>
      <w:proofErr w:type="spellEnd"/>
    </w:p>
    <w:p w14:paraId="28A4B6AB" w14:textId="77777777" w:rsidR="001A2DC1" w:rsidRDefault="001A2DC1" w:rsidP="00EE5DFD">
      <w:pPr>
        <w:pStyle w:val="Para"/>
        <w:rPr>
          <w:highlight w:val="magenta"/>
        </w:rPr>
      </w:pPr>
    </w:p>
    <w:p w14:paraId="62CB75DA" w14:textId="0ED8A7A9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>--- 8.8.8.8 ping statistics ---</w:t>
      </w:r>
    </w:p>
    <w:p w14:paraId="3275244E" w14:textId="2587450A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4 packets transmitted, 4 received, 0% packet loss, time </w:t>
      </w:r>
      <w:proofErr w:type="gramStart"/>
      <w:r w:rsidRPr="00EE5DFD">
        <w:rPr>
          <w:highlight w:val="magenta"/>
        </w:rPr>
        <w:t>3001ms</w:t>
      </w:r>
      <w:proofErr w:type="gramEnd"/>
    </w:p>
    <w:p w14:paraId="52FEA4B1" w14:textId="77777777" w:rsidR="00EE5DFD" w:rsidRDefault="00EE5DFD" w:rsidP="00EE5DFD">
      <w:pPr>
        <w:pStyle w:val="Para"/>
      </w:pPr>
      <w:proofErr w:type="spellStart"/>
      <w:r w:rsidRPr="00EE5DFD">
        <w:rPr>
          <w:highlight w:val="magenta"/>
        </w:rPr>
        <w:t>rtt</w:t>
      </w:r>
      <w:proofErr w:type="spellEnd"/>
      <w:r w:rsidRPr="00EE5DFD">
        <w:rPr>
          <w:highlight w:val="magenta"/>
        </w:rPr>
        <w:t xml:space="preserve"> min/avg/max/</w:t>
      </w:r>
      <w:proofErr w:type="spellStart"/>
      <w:r w:rsidRPr="00EE5DFD">
        <w:rPr>
          <w:highlight w:val="magenta"/>
        </w:rPr>
        <w:t>mdev</w:t>
      </w:r>
      <w:proofErr w:type="spellEnd"/>
      <w:r w:rsidRPr="00EE5DFD">
        <w:rPr>
          <w:highlight w:val="magenta"/>
        </w:rPr>
        <w:t xml:space="preserve"> = 37.350/68.154/153.077/49.123 </w:t>
      </w:r>
      <w:proofErr w:type="spellStart"/>
      <w:r w:rsidRPr="00EE5DFD">
        <w:rPr>
          <w:highlight w:val="magenta"/>
        </w:rPr>
        <w:t>ms</w:t>
      </w:r>
      <w:proofErr w:type="spellEnd"/>
    </w:p>
    <w:p w14:paraId="0B289E79" w14:textId="576BC66F" w:rsidR="00A53B5B" w:rsidRDefault="00A53B5B">
      <w:r>
        <w:br w:type="page"/>
      </w:r>
    </w:p>
    <w:p w14:paraId="5CA88510" w14:textId="77777777" w:rsidR="004B2624" w:rsidRDefault="004B2624" w:rsidP="0075638C">
      <w:pPr>
        <w:pStyle w:val="Para"/>
      </w:pPr>
    </w:p>
    <w:p w14:paraId="23DDCC28" w14:textId="77777777" w:rsidR="00DA31DF" w:rsidRDefault="00DA31DF" w:rsidP="0075638C">
      <w:pPr>
        <w:pStyle w:val="Para"/>
      </w:pPr>
    </w:p>
    <w:p w14:paraId="789CB032" w14:textId="4FFD79F6" w:rsidR="00FC7C7A" w:rsidRDefault="00645E8C" w:rsidP="001D5CA2">
      <w:pPr>
        <w:pStyle w:val="Heading2"/>
      </w:pPr>
      <w:bookmarkStart w:id="64" w:name="_Toc94452522"/>
      <w:bookmarkStart w:id="65" w:name="_Toc36362371"/>
      <w:r>
        <w:t xml:space="preserve">TEST </w:t>
      </w:r>
      <w:r w:rsidR="00FC7C7A">
        <w:t xml:space="preserve">RS232 for only port s1 </w:t>
      </w:r>
      <w:r w:rsidR="00FC7C7A" w:rsidRPr="00FC7C7A">
        <w:t>Option</w:t>
      </w:r>
      <w:r w:rsidR="00FC7C7A">
        <w:rPr>
          <w:rFonts w:hint="cs"/>
          <w:rtl/>
        </w:rPr>
        <w:t xml:space="preserve"> </w:t>
      </w:r>
      <w:r w:rsidR="00FC7C7A">
        <w:t xml:space="preserve">2RS </w:t>
      </w:r>
      <w:r w:rsidR="00FC7C7A" w:rsidRPr="00FC7C7A">
        <w:t>(according to option)</w:t>
      </w:r>
      <w:bookmarkEnd w:id="64"/>
    </w:p>
    <w:p w14:paraId="08614380" w14:textId="0D4AA24E" w:rsidR="00FC7C7A" w:rsidRDefault="00FC7C7A" w:rsidP="00FC7C7A">
      <w:pPr>
        <w:pStyle w:val="Para"/>
      </w:pPr>
    </w:p>
    <w:p w14:paraId="7C93FF4A" w14:textId="4BDB4BB6" w:rsidR="00FC7C7A" w:rsidRDefault="00FC7C7A" w:rsidP="00FC7C7A">
      <w:pPr>
        <w:pStyle w:val="Para"/>
      </w:pPr>
      <w:r>
        <w:t>Note: Only I</w:t>
      </w:r>
      <w:r w:rsidR="00E61D28">
        <w:t>f</w:t>
      </w:r>
      <w:r>
        <w:t xml:space="preserve"> have two ports S</w:t>
      </w:r>
      <w:proofErr w:type="gramStart"/>
      <w:r>
        <w:t>1,S</w:t>
      </w:r>
      <w:proofErr w:type="gramEnd"/>
      <w:r>
        <w:t>2</w:t>
      </w:r>
    </w:p>
    <w:p w14:paraId="54B5A93A" w14:textId="77777777" w:rsidR="00FC7C7A" w:rsidRDefault="00FC7C7A" w:rsidP="00FC7C7A">
      <w:pPr>
        <w:pStyle w:val="Para"/>
      </w:pPr>
    </w:p>
    <w:p w14:paraId="03414070" w14:textId="778B6B0A" w:rsidR="00FC7C7A" w:rsidRDefault="00FC7C7A" w:rsidP="00FC7C7A">
      <w:pPr>
        <w:pStyle w:val="Para"/>
        <w:numPr>
          <w:ilvl w:val="0"/>
          <w:numId w:val="41"/>
        </w:numPr>
      </w:pPr>
      <w:r>
        <w:t>Set the bellow setup:</w:t>
      </w:r>
    </w:p>
    <w:p w14:paraId="55B76430" w14:textId="268A79A8" w:rsidR="00FC7C7A" w:rsidRDefault="00FC7C7A" w:rsidP="00FC7C7A">
      <w:pPr>
        <w:pStyle w:val="Para"/>
        <w:ind w:left="1279" w:firstLine="0"/>
      </w:pPr>
    </w:p>
    <w:p w14:paraId="2969E398" w14:textId="4B9BA050" w:rsidR="00FC7C7A" w:rsidRDefault="00FC7C7A" w:rsidP="00FC7C7A">
      <w:pPr>
        <w:pStyle w:val="Para"/>
        <w:ind w:left="1279" w:firstLine="0"/>
      </w:pPr>
      <w:r w:rsidRPr="00B5656D">
        <w:rPr>
          <w:noProof/>
        </w:rPr>
        <w:drawing>
          <wp:inline distT="0" distB="0" distL="0" distR="0" wp14:anchorId="1C699EFB" wp14:editId="1B04CC9E">
            <wp:extent cx="4181475" cy="2228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ECCA" w14:textId="7BADB2A8" w:rsidR="00FC7C7A" w:rsidRDefault="00FC7C7A" w:rsidP="00FC7C7A">
      <w:pPr>
        <w:pStyle w:val="Para"/>
        <w:ind w:left="1279" w:firstLine="0"/>
      </w:pPr>
    </w:p>
    <w:p w14:paraId="51ABDB81" w14:textId="0B8D29C9" w:rsidR="00BB5A52" w:rsidRDefault="00BB5A52" w:rsidP="00BB5A52">
      <w:pPr>
        <w:pStyle w:val="Para"/>
        <w:ind w:left="1279" w:firstLine="0"/>
        <w:jc w:val="center"/>
      </w:pPr>
      <w:r w:rsidRPr="00BB5A52">
        <w:t xml:space="preserve">Figure </w:t>
      </w:r>
      <w:proofErr w:type="gramStart"/>
      <w:r w:rsidR="003856A5">
        <w:t>5</w:t>
      </w:r>
      <w:r w:rsidRPr="00BB5A52">
        <w:t xml:space="preserve"> :</w:t>
      </w:r>
      <w:proofErr w:type="gramEnd"/>
      <w:r w:rsidRPr="00BB5A52">
        <w:t xml:space="preserve"> SF-1P </w:t>
      </w:r>
      <w:r>
        <w:t>Test for RS232</w:t>
      </w:r>
      <w:r w:rsidR="00C62A0E">
        <w:t xml:space="preserve"> the port s1 only</w:t>
      </w:r>
    </w:p>
    <w:p w14:paraId="2F73E47E" w14:textId="0C117FF5" w:rsidR="00FC7C7A" w:rsidRDefault="00FC7C7A" w:rsidP="00FC7C7A">
      <w:pPr>
        <w:pStyle w:val="Para"/>
        <w:ind w:left="1279" w:firstLine="0"/>
      </w:pPr>
    </w:p>
    <w:p w14:paraId="501D3833" w14:textId="77777777" w:rsidR="00FC7C7A" w:rsidRDefault="00FC7C7A" w:rsidP="00FC7C7A">
      <w:pPr>
        <w:pStyle w:val="Para"/>
        <w:ind w:left="1279"/>
      </w:pPr>
      <w:r>
        <w:t>•</w:t>
      </w:r>
      <w:r>
        <w:tab/>
        <w:t>The RS232 may be tested with LINUX commands:</w:t>
      </w:r>
    </w:p>
    <w:p w14:paraId="0C01EAAD" w14:textId="77777777" w:rsidR="00FC7C7A" w:rsidRDefault="00FC7C7A" w:rsidP="00FC7C7A">
      <w:pPr>
        <w:pStyle w:val="Para"/>
        <w:ind w:left="1279"/>
      </w:pPr>
    </w:p>
    <w:p w14:paraId="4094A2C6" w14:textId="77777777" w:rsidR="00FC7C7A" w:rsidRDefault="00FC7C7A" w:rsidP="00FC7C7A">
      <w:pPr>
        <w:pStyle w:val="Para"/>
        <w:ind w:left="1279"/>
      </w:pPr>
      <w:r>
        <w:t>•</w:t>
      </w:r>
      <w:r>
        <w:tab/>
        <w:t>Go into SF-1</w:t>
      </w:r>
      <w:proofErr w:type="gramStart"/>
      <w:r>
        <w:t>P  Linux</w:t>
      </w:r>
      <w:proofErr w:type="gramEnd"/>
      <w:r>
        <w:t xml:space="preserve"> shell the following:</w:t>
      </w:r>
    </w:p>
    <w:p w14:paraId="21355B0D" w14:textId="77777777" w:rsidR="00FC7C7A" w:rsidRDefault="00FC7C7A" w:rsidP="00FC7C7A">
      <w:pPr>
        <w:pStyle w:val="Para"/>
        <w:ind w:left="1279"/>
      </w:pPr>
    </w:p>
    <w:p w14:paraId="16F2C263" w14:textId="77777777" w:rsidR="00FC7C7A" w:rsidRDefault="00FC7C7A" w:rsidP="00FC7C7A">
      <w:pPr>
        <w:pStyle w:val="Para"/>
        <w:ind w:left="1279"/>
      </w:pPr>
      <w:r>
        <w:t>user&gt;</w:t>
      </w:r>
      <w:proofErr w:type="spellStart"/>
      <w:r>
        <w:t>su</w:t>
      </w:r>
      <w:proofErr w:type="spellEnd"/>
    </w:p>
    <w:p w14:paraId="7A18206F" w14:textId="77777777" w:rsidR="00FC7C7A" w:rsidRDefault="00FC7C7A" w:rsidP="00FC7C7A">
      <w:pPr>
        <w:pStyle w:val="Para"/>
        <w:ind w:left="1279"/>
      </w:pPr>
      <w:r>
        <w:t>password&gt;1234</w:t>
      </w:r>
    </w:p>
    <w:p w14:paraId="0AA145AD" w14:textId="77777777" w:rsidR="00FC7C7A" w:rsidRDefault="00FC7C7A" w:rsidP="00FC7C7A">
      <w:pPr>
        <w:pStyle w:val="Para"/>
        <w:ind w:left="1279"/>
      </w:pPr>
      <w:r>
        <w:t xml:space="preserve">SF-1p# logon debug    </w:t>
      </w:r>
    </w:p>
    <w:p w14:paraId="67FAC15B" w14:textId="77777777" w:rsidR="00FC7C7A" w:rsidRDefault="00FC7C7A" w:rsidP="00FC7C7A">
      <w:pPr>
        <w:pStyle w:val="Para"/>
        <w:ind w:left="1279"/>
      </w:pPr>
      <w:r>
        <w:t>Key code:                    8388569129</w:t>
      </w:r>
      <w:proofErr w:type="gramStart"/>
      <w:r>
        <w:t xml:space="preserve">   (</w:t>
      </w:r>
      <w:proofErr w:type="gramEnd"/>
      <w:r>
        <w:t xml:space="preserve"> Example)</w:t>
      </w:r>
    </w:p>
    <w:p w14:paraId="19D8B327" w14:textId="77777777" w:rsidR="00FC7C7A" w:rsidRDefault="00FC7C7A" w:rsidP="00FC7C7A">
      <w:pPr>
        <w:pStyle w:val="Para"/>
        <w:ind w:left="1279"/>
      </w:pPr>
      <w:r>
        <w:t xml:space="preserve">          Challenge code: (10 figure numbers) </w:t>
      </w:r>
    </w:p>
    <w:p w14:paraId="166686BD" w14:textId="05CF959E" w:rsidR="00FC7C7A" w:rsidRDefault="00FC7C7A" w:rsidP="00FC7C7A">
      <w:pPr>
        <w:pStyle w:val="Para"/>
        <w:ind w:left="1279" w:firstLine="0"/>
      </w:pPr>
      <w:r>
        <w:t xml:space="preserve">Open </w:t>
      </w:r>
      <w:proofErr w:type="spellStart"/>
      <w:r>
        <w:t>Decryptor</w:t>
      </w:r>
      <w:proofErr w:type="spellEnd"/>
    </w:p>
    <w:p w14:paraId="07AB816E" w14:textId="599100D2" w:rsidR="00FC7C7A" w:rsidRDefault="00FC7C7A" w:rsidP="00FC7C7A">
      <w:pPr>
        <w:pStyle w:val="Para"/>
        <w:ind w:left="1279" w:firstLine="0"/>
      </w:pPr>
    </w:p>
    <w:p w14:paraId="2AD96A68" w14:textId="7B5FA048" w:rsidR="00FC7C7A" w:rsidRDefault="00FC7C7A" w:rsidP="00FC7C7A">
      <w:pPr>
        <w:pStyle w:val="Para"/>
        <w:ind w:left="1279" w:firstLine="0"/>
      </w:pPr>
      <w:r w:rsidRPr="00B5656D">
        <w:rPr>
          <w:noProof/>
        </w:rPr>
        <w:lastRenderedPageBreak/>
        <w:drawing>
          <wp:inline distT="0" distB="0" distL="0" distR="0" wp14:anchorId="2E7B5FB7" wp14:editId="4E13CB91">
            <wp:extent cx="1702789" cy="2388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E5DD" w14:textId="114C7DE0" w:rsidR="00FC7C7A" w:rsidRDefault="00FC7C7A" w:rsidP="00FC7C7A">
      <w:pPr>
        <w:pStyle w:val="Para"/>
        <w:ind w:left="1279" w:firstLine="0"/>
      </w:pPr>
    </w:p>
    <w:p w14:paraId="79875389" w14:textId="77777777" w:rsidR="00FC7C7A" w:rsidRDefault="00FC7C7A" w:rsidP="00FC7C7A">
      <w:pPr>
        <w:pStyle w:val="Para"/>
        <w:ind w:left="1279"/>
      </w:pPr>
      <w:r>
        <w:t>•</w:t>
      </w:r>
      <w:r>
        <w:tab/>
        <w:t>Enter the code</w:t>
      </w:r>
      <w:proofErr w:type="gramStart"/>
      <w:r>
        <w:t xml:space="preserve">   (</w:t>
      </w:r>
      <w:proofErr w:type="gramEnd"/>
      <w:r>
        <w:t>Challenge code:  in the field key)</w:t>
      </w:r>
    </w:p>
    <w:p w14:paraId="579CB39E" w14:textId="77777777" w:rsidR="00FC7C7A" w:rsidRDefault="00FC7C7A" w:rsidP="00FC7C7A">
      <w:pPr>
        <w:pStyle w:val="Para"/>
        <w:ind w:left="1279"/>
      </w:pPr>
      <w:r>
        <w:t>•</w:t>
      </w:r>
      <w:r>
        <w:tab/>
        <w:t>Push on (change pass), you will get a number (Result)</w:t>
      </w:r>
    </w:p>
    <w:p w14:paraId="31A39030" w14:textId="77777777" w:rsidR="00FC7C7A" w:rsidRDefault="00FC7C7A" w:rsidP="00FC7C7A">
      <w:pPr>
        <w:pStyle w:val="Para"/>
        <w:ind w:left="1279"/>
      </w:pPr>
      <w:r>
        <w:t>•</w:t>
      </w:r>
      <w:r>
        <w:tab/>
        <w:t>Insert the number to UUT</w:t>
      </w:r>
    </w:p>
    <w:p w14:paraId="6ADF4878" w14:textId="77777777" w:rsidR="00FC7C7A" w:rsidRDefault="00FC7C7A" w:rsidP="00FC7C7A">
      <w:pPr>
        <w:pStyle w:val="Para"/>
        <w:ind w:left="1279"/>
      </w:pPr>
      <w:r>
        <w:t xml:space="preserve">  password&gt;**********    </w:t>
      </w:r>
    </w:p>
    <w:p w14:paraId="12EC04EE" w14:textId="77777777" w:rsidR="00FC7C7A" w:rsidRDefault="00FC7C7A" w:rsidP="00FC7C7A">
      <w:pPr>
        <w:pStyle w:val="Para"/>
        <w:ind w:left="1279"/>
      </w:pPr>
    </w:p>
    <w:p w14:paraId="0385D024" w14:textId="77777777" w:rsidR="00FC7C7A" w:rsidRDefault="00FC7C7A" w:rsidP="00FC7C7A">
      <w:pPr>
        <w:pStyle w:val="Para"/>
        <w:ind w:left="1279"/>
      </w:pPr>
      <w:r>
        <w:t xml:space="preserve">  SF-1p# debug shell    </w:t>
      </w:r>
    </w:p>
    <w:p w14:paraId="3F8EB8F7" w14:textId="77777777" w:rsidR="00FC7C7A" w:rsidRDefault="00FC7C7A" w:rsidP="00FC7C7A">
      <w:pPr>
        <w:pStyle w:val="Para"/>
        <w:ind w:left="1279"/>
      </w:pPr>
    </w:p>
    <w:p w14:paraId="615AA4EF" w14:textId="77777777" w:rsidR="00FC7C7A" w:rsidRDefault="00FC7C7A" w:rsidP="00FC7C7A">
      <w:pPr>
        <w:pStyle w:val="Para"/>
        <w:ind w:left="1279"/>
      </w:pPr>
      <w:r>
        <w:t xml:space="preserve">   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/]#</w:t>
      </w:r>
      <w:proofErr w:type="gramEnd"/>
      <w:r>
        <w:t xml:space="preserve"> </w:t>
      </w:r>
    </w:p>
    <w:p w14:paraId="6D76506B" w14:textId="77777777" w:rsidR="00FC7C7A" w:rsidRDefault="00FC7C7A" w:rsidP="00FC7C7A">
      <w:pPr>
        <w:pStyle w:val="Para"/>
        <w:ind w:left="1279"/>
      </w:pPr>
    </w:p>
    <w:p w14:paraId="3E85A529" w14:textId="3DF54A83" w:rsidR="00FC7C7A" w:rsidRDefault="00FC7C7A" w:rsidP="00FC7C7A">
      <w:pPr>
        <w:pStyle w:val="Para"/>
        <w:ind w:left="1279" w:firstLine="0"/>
      </w:pPr>
      <w:r>
        <w:t>see the command:</w:t>
      </w:r>
    </w:p>
    <w:p w14:paraId="063864ED" w14:textId="3C8489B3" w:rsidR="00FC7C7A" w:rsidRDefault="00FC7C7A" w:rsidP="00FC7C7A">
      <w:pPr>
        <w:pStyle w:val="Para"/>
        <w:ind w:left="1279" w:firstLine="0"/>
      </w:pPr>
    </w:p>
    <w:p w14:paraId="43A37B4F" w14:textId="71BE5306" w:rsidR="00FC7C7A" w:rsidRDefault="00FC7C7A" w:rsidP="00FC7C7A">
      <w:pPr>
        <w:pStyle w:val="Para"/>
        <w:ind w:left="1279" w:firstLine="0"/>
      </w:pPr>
    </w:p>
    <w:p w14:paraId="707CE7C8" w14:textId="77777777" w:rsidR="00FC7C7A" w:rsidRDefault="00FC7C7A" w:rsidP="00FC7C7A">
      <w:pPr>
        <w:pStyle w:val="Para"/>
        <w:ind w:left="1279"/>
      </w:pPr>
      <w:r>
        <w:t>Please connect a terminal cable to port s</w:t>
      </w:r>
      <w:proofErr w:type="gramStart"/>
      <w:r>
        <w:t>1 ,s</w:t>
      </w:r>
      <w:proofErr w:type="gramEnd"/>
      <w:r>
        <w:t>2  according to the drawing</w:t>
      </w:r>
    </w:p>
    <w:p w14:paraId="02D4C810" w14:textId="77777777" w:rsidR="00FC7C7A" w:rsidRDefault="00FC7C7A" w:rsidP="00FC7C7A">
      <w:pPr>
        <w:pStyle w:val="Para"/>
        <w:ind w:left="1279"/>
      </w:pPr>
    </w:p>
    <w:p w14:paraId="380BD093" w14:textId="77777777" w:rsidR="00FC7C7A" w:rsidRPr="00FC7C7A" w:rsidRDefault="00FC7C7A" w:rsidP="00FC7C7A">
      <w:pPr>
        <w:pStyle w:val="Para"/>
        <w:ind w:left="1279"/>
        <w:rPr>
          <w:b/>
          <w:bCs/>
        </w:rPr>
      </w:pPr>
      <w:r w:rsidRPr="00FC7C7A">
        <w:rPr>
          <w:b/>
          <w:bCs/>
        </w:rPr>
        <w:t xml:space="preserve">    echo "1" &gt; /sys/class/</w:t>
      </w:r>
      <w:proofErr w:type="spellStart"/>
      <w:r w:rsidRPr="00FC7C7A">
        <w:rPr>
          <w:b/>
          <w:bCs/>
        </w:rPr>
        <w:t>gpio</w:t>
      </w:r>
      <w:proofErr w:type="spellEnd"/>
      <w:r w:rsidRPr="00FC7C7A">
        <w:rPr>
          <w:b/>
          <w:bCs/>
        </w:rPr>
        <w:t>/gpio484/value</w:t>
      </w:r>
    </w:p>
    <w:p w14:paraId="384D6B2D" w14:textId="77777777" w:rsidR="00FC7C7A" w:rsidRDefault="00FC7C7A" w:rsidP="00FC7C7A">
      <w:pPr>
        <w:pStyle w:val="Para"/>
        <w:ind w:left="1279"/>
      </w:pPr>
    </w:p>
    <w:p w14:paraId="0D156AAD" w14:textId="20315160" w:rsidR="00FC7C7A" w:rsidRPr="00FC7C7A" w:rsidRDefault="00FC7C7A" w:rsidP="00FC7C7A">
      <w:pPr>
        <w:pStyle w:val="Para"/>
        <w:ind w:left="1279"/>
        <w:rPr>
          <w:b/>
          <w:bCs/>
        </w:rPr>
      </w:pPr>
      <w:r>
        <w:rPr>
          <w:b/>
          <w:bCs/>
        </w:rPr>
        <w:t xml:space="preserve">    </w:t>
      </w:r>
      <w:proofErr w:type="spellStart"/>
      <w:r w:rsidRPr="00FC7C7A">
        <w:rPr>
          <w:b/>
          <w:bCs/>
        </w:rPr>
        <w:t>stty</w:t>
      </w:r>
      <w:proofErr w:type="spellEnd"/>
      <w:r w:rsidRPr="00FC7C7A">
        <w:rPr>
          <w:b/>
          <w:bCs/>
        </w:rPr>
        <w:t xml:space="preserve"> -F /dev/ttyMV1 115200</w:t>
      </w:r>
    </w:p>
    <w:p w14:paraId="09AA33B6" w14:textId="77777777" w:rsidR="00FC7C7A" w:rsidRDefault="00FC7C7A" w:rsidP="00FC7C7A">
      <w:pPr>
        <w:pStyle w:val="Para"/>
        <w:ind w:left="1279"/>
      </w:pPr>
    </w:p>
    <w:p w14:paraId="618E7DD2" w14:textId="77777777" w:rsidR="00FC7C7A" w:rsidRDefault="00FC7C7A" w:rsidP="00FC7C7A">
      <w:pPr>
        <w:pStyle w:val="Para"/>
        <w:ind w:left="1279"/>
      </w:pPr>
      <w:r>
        <w:t>Send data to Serial Port s</w:t>
      </w:r>
      <w:proofErr w:type="gramStart"/>
      <w:r>
        <w:t>2  terminal</w:t>
      </w:r>
      <w:proofErr w:type="gramEnd"/>
      <w:r>
        <w:t xml:space="preserve"> through port s1</w:t>
      </w:r>
    </w:p>
    <w:p w14:paraId="327DBDAD" w14:textId="77777777" w:rsidR="00FC7C7A" w:rsidRDefault="00FC7C7A" w:rsidP="00FC7C7A">
      <w:pPr>
        <w:pStyle w:val="Para"/>
        <w:ind w:left="1279"/>
      </w:pPr>
    </w:p>
    <w:p w14:paraId="1CE26E44" w14:textId="1F0BA3B9" w:rsidR="00FC7C7A" w:rsidRDefault="00FC7C7A" w:rsidP="00FC7C7A">
      <w:pPr>
        <w:pStyle w:val="Para"/>
        <w:ind w:left="1279"/>
        <w:rPr>
          <w:b/>
          <w:bCs/>
        </w:rPr>
      </w:pPr>
      <w:r w:rsidRPr="00FC7C7A">
        <w:rPr>
          <w:b/>
          <w:bCs/>
        </w:rPr>
        <w:t>echo "Data to terminal of Serial Port S1 from port S2 terminal" &gt; /dev/ttyMV1</w:t>
      </w:r>
    </w:p>
    <w:p w14:paraId="1C94AD80" w14:textId="0ED0D14F" w:rsidR="00FC7C7A" w:rsidRDefault="00FC7C7A" w:rsidP="00FC7C7A">
      <w:pPr>
        <w:pStyle w:val="Para"/>
        <w:ind w:left="1279"/>
        <w:rPr>
          <w:b/>
          <w:bCs/>
        </w:rPr>
      </w:pPr>
    </w:p>
    <w:p w14:paraId="6D8473BF" w14:textId="77777777" w:rsidR="00FC7C7A" w:rsidRPr="00FC7C7A" w:rsidRDefault="00FC7C7A" w:rsidP="00FC7C7A">
      <w:pPr>
        <w:pStyle w:val="Para"/>
        <w:ind w:left="1279"/>
      </w:pPr>
      <w:r w:rsidRPr="00FC7C7A">
        <w:rPr>
          <w:b/>
          <w:bCs/>
        </w:rPr>
        <w:t>•</w:t>
      </w:r>
      <w:r w:rsidRPr="00FC7C7A">
        <w:rPr>
          <w:b/>
          <w:bCs/>
        </w:rPr>
        <w:tab/>
      </w:r>
      <w:r w:rsidRPr="00FC7C7A">
        <w:t>Confirm that message appears on terminal of Port s1</w:t>
      </w:r>
    </w:p>
    <w:p w14:paraId="08CA8C0A" w14:textId="39F77148" w:rsidR="00E81734" w:rsidRDefault="00541B14" w:rsidP="00FC7C7A">
      <w:pPr>
        <w:pStyle w:val="Para"/>
        <w:ind w:left="1279"/>
        <w:rPr>
          <w:rtl/>
        </w:rPr>
      </w:pPr>
      <w:r>
        <w:t xml:space="preserve">         </w:t>
      </w:r>
      <w:r w:rsidR="00FC7C7A" w:rsidRPr="00FC7C7A">
        <w:t xml:space="preserve">In s2 terminal enter command (receive data from Serial Port 1): </w:t>
      </w:r>
      <w:r>
        <w:t xml:space="preserve"> </w:t>
      </w:r>
    </w:p>
    <w:p w14:paraId="64C1B869" w14:textId="77777777" w:rsidR="00975CA2" w:rsidRDefault="00975CA2" w:rsidP="00FC7C7A">
      <w:pPr>
        <w:pStyle w:val="Para"/>
        <w:ind w:left="1279"/>
      </w:pPr>
    </w:p>
    <w:p w14:paraId="0D5953B6" w14:textId="6AA43E50" w:rsidR="00FC7C7A" w:rsidRPr="00E81734" w:rsidRDefault="00541B14" w:rsidP="00FC7C7A">
      <w:pPr>
        <w:pStyle w:val="Para"/>
        <w:ind w:left="1279"/>
        <w:rPr>
          <w:b/>
          <w:bCs/>
        </w:rPr>
      </w:pPr>
      <w:r>
        <w:t xml:space="preserve"> </w:t>
      </w:r>
      <w:r w:rsidR="00975CA2">
        <w:rPr>
          <w:rFonts w:hint="cs"/>
        </w:rPr>
        <w:t xml:space="preserve">        </w:t>
      </w:r>
      <w:r w:rsidR="00E81734" w:rsidRPr="00E81734">
        <w:rPr>
          <w:rFonts w:ascii="Bahnschrift SemiCondensed" w:eastAsiaTheme="minorHAnsi" w:hAnsi="Bahnschrift SemiCondensed" w:cs="Arial"/>
          <w:b/>
          <w:bCs/>
          <w:noProof/>
        </w:rPr>
        <w:t>cat /dev/ttyMV1 &amp;</w:t>
      </w:r>
    </w:p>
    <w:p w14:paraId="36ED2131" w14:textId="77777777" w:rsidR="00FC7C7A" w:rsidRPr="00FC7C7A" w:rsidRDefault="00FC7C7A" w:rsidP="00FC7C7A">
      <w:pPr>
        <w:pStyle w:val="Para"/>
        <w:ind w:left="1279"/>
      </w:pPr>
    </w:p>
    <w:p w14:paraId="421F37DB" w14:textId="77777777" w:rsidR="00FC7C7A" w:rsidRPr="00FC7C7A" w:rsidRDefault="00FC7C7A" w:rsidP="00FC7C7A">
      <w:pPr>
        <w:pStyle w:val="Para"/>
        <w:ind w:left="1279"/>
      </w:pPr>
      <w:r w:rsidRPr="00FC7C7A">
        <w:t>-</w:t>
      </w:r>
      <w:r w:rsidRPr="00FC7C7A">
        <w:tab/>
        <w:t xml:space="preserve">Type any message </w:t>
      </w:r>
      <w:r w:rsidRPr="00541B14">
        <w:rPr>
          <w:b/>
          <w:bCs/>
        </w:rPr>
        <w:t>ABCD</w:t>
      </w:r>
      <w:r w:rsidRPr="00FC7C7A">
        <w:t xml:space="preserve"> into terminal of Serial Port S1 and press “</w:t>
      </w:r>
      <w:proofErr w:type="gramStart"/>
      <w:r w:rsidRPr="00FC7C7A">
        <w:t>Enter</w:t>
      </w:r>
      <w:proofErr w:type="gramEnd"/>
      <w:r w:rsidRPr="00FC7C7A">
        <w:t>”</w:t>
      </w:r>
    </w:p>
    <w:p w14:paraId="42AEAB58" w14:textId="3AB1F9AD" w:rsidR="00FC7C7A" w:rsidRDefault="00FC7C7A" w:rsidP="00FC7C7A">
      <w:pPr>
        <w:pStyle w:val="Para"/>
        <w:ind w:left="1279"/>
      </w:pPr>
      <w:r w:rsidRPr="00FC7C7A">
        <w:t>-</w:t>
      </w:r>
      <w:r w:rsidRPr="00FC7C7A">
        <w:tab/>
        <w:t>Confirm that message appears on port S2 terminal window.</w:t>
      </w:r>
    </w:p>
    <w:p w14:paraId="58C43372" w14:textId="79F66ED5" w:rsidR="00541B14" w:rsidRDefault="00541B14" w:rsidP="00FC7C7A">
      <w:pPr>
        <w:pStyle w:val="Para"/>
        <w:ind w:left="1279"/>
      </w:pPr>
    </w:p>
    <w:tbl>
      <w:tblPr>
        <w:tblStyle w:val="TableGrid"/>
        <w:tblW w:w="0" w:type="auto"/>
        <w:tblInd w:w="1279" w:type="dxa"/>
        <w:tblLook w:val="04A0" w:firstRow="1" w:lastRow="0" w:firstColumn="1" w:lastColumn="0" w:noHBand="0" w:noVBand="1"/>
      </w:tblPr>
      <w:tblGrid>
        <w:gridCol w:w="1776"/>
        <w:gridCol w:w="6339"/>
      </w:tblGrid>
      <w:tr w:rsidR="00541B14" w14:paraId="226B7391" w14:textId="77777777" w:rsidTr="00541B14">
        <w:tc>
          <w:tcPr>
            <w:tcW w:w="1776" w:type="dxa"/>
          </w:tcPr>
          <w:p w14:paraId="30F7FEEA" w14:textId="56BD8C06" w:rsidR="00541B14" w:rsidRDefault="00541B14" w:rsidP="00541B14">
            <w:pPr>
              <w:pStyle w:val="Para"/>
              <w:ind w:left="0" w:firstLine="0"/>
            </w:pPr>
            <w:r w:rsidRPr="00446EB9">
              <w:t>NOTE:</w:t>
            </w:r>
          </w:p>
        </w:tc>
        <w:tc>
          <w:tcPr>
            <w:tcW w:w="6339" w:type="dxa"/>
          </w:tcPr>
          <w:p w14:paraId="34FB2948" w14:textId="40B193ED" w:rsidR="00541B14" w:rsidRDefault="00541B14" w:rsidP="00541B14">
            <w:pPr>
              <w:pStyle w:val="Para"/>
              <w:ind w:left="0" w:firstLine="0"/>
            </w:pPr>
            <w:r w:rsidRPr="00446EB9">
              <w:t>RS485 Product not supported</w:t>
            </w:r>
          </w:p>
        </w:tc>
      </w:tr>
    </w:tbl>
    <w:p w14:paraId="7E06DA16" w14:textId="77777777" w:rsidR="00541B14" w:rsidRPr="00FC7C7A" w:rsidRDefault="00541B14" w:rsidP="00FC7C7A">
      <w:pPr>
        <w:pStyle w:val="Para"/>
        <w:ind w:left="1279"/>
      </w:pPr>
    </w:p>
    <w:p w14:paraId="7BFA73F3" w14:textId="3103F73B" w:rsidR="00FC7C7A" w:rsidRDefault="00FC7C7A" w:rsidP="00FC7C7A">
      <w:pPr>
        <w:pStyle w:val="Para"/>
        <w:ind w:left="1279"/>
        <w:rPr>
          <w:b/>
          <w:bCs/>
        </w:rPr>
      </w:pPr>
    </w:p>
    <w:p w14:paraId="00304ED4" w14:textId="77777777" w:rsidR="00541B14" w:rsidRPr="00FC7C7A" w:rsidRDefault="00541B14" w:rsidP="00FC7C7A">
      <w:pPr>
        <w:pStyle w:val="Para"/>
        <w:ind w:left="1279"/>
        <w:rPr>
          <w:b/>
          <w:bCs/>
        </w:rPr>
      </w:pPr>
    </w:p>
    <w:p w14:paraId="1DE203B9" w14:textId="77777777" w:rsidR="00FC7C7A" w:rsidRDefault="00FC7C7A" w:rsidP="00FC7C7A">
      <w:pPr>
        <w:pStyle w:val="Para"/>
        <w:ind w:left="1279" w:firstLine="0"/>
      </w:pPr>
    </w:p>
    <w:p w14:paraId="1309E916" w14:textId="77777777" w:rsidR="00FC7C7A" w:rsidRPr="00FC7C7A" w:rsidRDefault="00FC7C7A" w:rsidP="00FC7C7A">
      <w:pPr>
        <w:pStyle w:val="Para"/>
      </w:pPr>
    </w:p>
    <w:p w14:paraId="7D2E65CC" w14:textId="3C99F018" w:rsidR="0075638C" w:rsidRDefault="0075638C" w:rsidP="001D5CA2">
      <w:pPr>
        <w:pStyle w:val="Heading2"/>
      </w:pPr>
      <w:bookmarkStart w:id="66" w:name="_Toc94452523"/>
      <w:r>
        <w:t>G</w:t>
      </w:r>
      <w:r w:rsidR="001D5CA2">
        <w:t>PS</w:t>
      </w:r>
      <w:r>
        <w:t xml:space="preserve"> </w:t>
      </w:r>
      <w:r w:rsidR="000405F5">
        <w:t>t</w:t>
      </w:r>
      <w:r>
        <w:t>est (according to option)</w:t>
      </w:r>
      <w:bookmarkEnd w:id="65"/>
      <w:bookmarkEnd w:id="66"/>
    </w:p>
    <w:p w14:paraId="3A1369A3" w14:textId="77777777" w:rsidR="00F72BF2" w:rsidRDefault="00F72BF2" w:rsidP="00F72BF2">
      <w:pPr>
        <w:pStyle w:val="Para"/>
      </w:pPr>
    </w:p>
    <w:p w14:paraId="26232AB7" w14:textId="304976EA" w:rsidR="00F72BF2" w:rsidRPr="00B469E7" w:rsidRDefault="00F72BF2" w:rsidP="00F72BF2">
      <w:pPr>
        <w:pStyle w:val="Para"/>
      </w:pPr>
      <w:r w:rsidRPr="00B469E7">
        <w:t>the commands</w:t>
      </w:r>
      <w:r w:rsidRPr="00B469E7">
        <w:rPr>
          <w:rFonts w:hint="cs"/>
          <w:rtl/>
        </w:rPr>
        <w:t>:</w:t>
      </w:r>
    </w:p>
    <w:p w14:paraId="0D63B631" w14:textId="45513EB5" w:rsidR="00F72BF2" w:rsidRPr="00B469E7" w:rsidRDefault="00F72BF2" w:rsidP="00F72BF2">
      <w:pPr>
        <w:pStyle w:val="Para"/>
      </w:pPr>
    </w:p>
    <w:p w14:paraId="58DF757A" w14:textId="1432B14D" w:rsidR="00F72BF2" w:rsidRPr="00B469E7" w:rsidRDefault="00383026" w:rsidP="00F72BF2">
      <w:pPr>
        <w:pStyle w:val="Para"/>
        <w:rPr>
          <w:b/>
          <w:bCs/>
        </w:rPr>
      </w:pPr>
      <w:r>
        <w:rPr>
          <w:rFonts w:hint="cs"/>
          <w:b/>
          <w:bCs/>
          <w:rtl/>
        </w:rPr>
        <w:t xml:space="preserve"> </w:t>
      </w:r>
    </w:p>
    <w:p w14:paraId="7AE0683F" w14:textId="77777777" w:rsidR="00F72BF2" w:rsidRPr="00B469E7" w:rsidRDefault="00F72BF2" w:rsidP="00F72BF2">
      <w:pPr>
        <w:pStyle w:val="Para"/>
        <w:rPr>
          <w:b/>
          <w:bCs/>
        </w:rPr>
      </w:pPr>
    </w:p>
    <w:p w14:paraId="511D1463" w14:textId="4F1A1363" w:rsidR="00F72BF2" w:rsidRPr="00B469E7" w:rsidRDefault="00F72BF2" w:rsidP="00F72BF2">
      <w:pPr>
        <w:pStyle w:val="Para"/>
        <w:rPr>
          <w:b/>
          <w:bCs/>
        </w:rPr>
      </w:pPr>
      <w:r w:rsidRPr="00B469E7">
        <w:t>config&gt;system&gt;clock&gt;</w:t>
      </w:r>
      <w:proofErr w:type="spellStart"/>
      <w:proofErr w:type="gramStart"/>
      <w:r w:rsidRPr="00B469E7">
        <w:t>gnss</w:t>
      </w:r>
      <w:proofErr w:type="spellEnd"/>
      <w:r w:rsidRPr="00B469E7">
        <w:t>(</w:t>
      </w:r>
      <w:proofErr w:type="gramEnd"/>
      <w:r w:rsidRPr="00B469E7">
        <w:t>1)#</w:t>
      </w:r>
      <w:r w:rsidR="00F50674" w:rsidRPr="00B469E7">
        <w:rPr>
          <w:b/>
          <w:bCs/>
          <w:i/>
          <w:iCs/>
        </w:rPr>
        <w:t xml:space="preserve"> secondary-system </w:t>
      </w:r>
      <w:proofErr w:type="spellStart"/>
      <w:r w:rsidR="00F50674" w:rsidRPr="00B469E7">
        <w:rPr>
          <w:b/>
          <w:bCs/>
          <w:i/>
          <w:iCs/>
        </w:rPr>
        <w:t>glonass</w:t>
      </w:r>
      <w:proofErr w:type="spellEnd"/>
      <w:r w:rsidR="00F50674" w:rsidRPr="00B469E7">
        <w:rPr>
          <w:b/>
          <w:bCs/>
          <w:i/>
          <w:iCs/>
        </w:rPr>
        <w:t xml:space="preserve"> </w:t>
      </w:r>
      <w:proofErr w:type="spellStart"/>
      <w:r w:rsidR="00F50674" w:rsidRPr="00B469E7">
        <w:rPr>
          <w:b/>
          <w:bCs/>
          <w:i/>
          <w:iCs/>
        </w:rPr>
        <w:t>galileo</w:t>
      </w:r>
      <w:proofErr w:type="spellEnd"/>
      <w:r w:rsidR="00F50674" w:rsidRPr="00B469E7">
        <w:rPr>
          <w:b/>
          <w:bCs/>
          <w:i/>
          <w:iCs/>
        </w:rPr>
        <w:t xml:space="preserve"> </w:t>
      </w:r>
      <w:proofErr w:type="spellStart"/>
      <w:r w:rsidR="00F50674" w:rsidRPr="00B469E7">
        <w:rPr>
          <w:b/>
          <w:bCs/>
          <w:i/>
          <w:iCs/>
        </w:rPr>
        <w:t>beidou</w:t>
      </w:r>
      <w:proofErr w:type="spellEnd"/>
    </w:p>
    <w:p w14:paraId="2EF09828" w14:textId="77777777" w:rsidR="00F72BF2" w:rsidRPr="00B469E7" w:rsidRDefault="00F72BF2" w:rsidP="00F72BF2">
      <w:pPr>
        <w:pStyle w:val="Para"/>
        <w:ind w:left="0" w:firstLine="0"/>
      </w:pPr>
    </w:p>
    <w:p w14:paraId="25162CC3" w14:textId="593EDADB" w:rsidR="00F50674" w:rsidRPr="00B469E7" w:rsidRDefault="00F50674" w:rsidP="00F72BF2">
      <w:pPr>
        <w:pStyle w:val="Para"/>
        <w:rPr>
          <w:b/>
          <w:bCs/>
          <w:i/>
          <w:iCs/>
          <w:rtl/>
        </w:rPr>
      </w:pPr>
      <w:r w:rsidRPr="00B469E7">
        <w:rPr>
          <w:i/>
          <w:iCs/>
        </w:rPr>
        <w:t>config&gt;system&gt;clock&gt;</w:t>
      </w:r>
      <w:proofErr w:type="spellStart"/>
      <w:proofErr w:type="gramStart"/>
      <w:r w:rsidRPr="00E67BD0">
        <w:rPr>
          <w:i/>
          <w:iCs/>
        </w:rPr>
        <w:t>gnss</w:t>
      </w:r>
      <w:proofErr w:type="spellEnd"/>
      <w:r w:rsidRPr="00E67BD0">
        <w:rPr>
          <w:i/>
          <w:iCs/>
        </w:rPr>
        <w:t>(</w:t>
      </w:r>
      <w:proofErr w:type="gramEnd"/>
      <w:r w:rsidRPr="00E67BD0">
        <w:rPr>
          <w:i/>
          <w:iCs/>
        </w:rPr>
        <w:t>1)#</w:t>
      </w:r>
      <w:r w:rsidRPr="00B469E7">
        <w:rPr>
          <w:b/>
          <w:bCs/>
          <w:i/>
          <w:iCs/>
        </w:rPr>
        <w:t xml:space="preserve"> no shutdown</w:t>
      </w:r>
    </w:p>
    <w:p w14:paraId="5B5EE5B7" w14:textId="629F755F" w:rsidR="00991ABA" w:rsidRPr="00B469E7" w:rsidRDefault="00991ABA" w:rsidP="00F72BF2">
      <w:pPr>
        <w:pStyle w:val="Para"/>
        <w:rPr>
          <w:b/>
          <w:bCs/>
          <w:i/>
          <w:iCs/>
        </w:rPr>
      </w:pPr>
    </w:p>
    <w:p w14:paraId="1A6699D3" w14:textId="7E5656FC" w:rsidR="00991ABA" w:rsidRPr="00B469E7" w:rsidRDefault="00991ABA" w:rsidP="00F72BF2">
      <w:pPr>
        <w:pStyle w:val="Para"/>
        <w:rPr>
          <w:b/>
          <w:bCs/>
          <w:i/>
          <w:iCs/>
        </w:rPr>
      </w:pPr>
      <w:r w:rsidRPr="00B469E7">
        <w:rPr>
          <w:i/>
          <w:iCs/>
        </w:rPr>
        <w:t>config&gt;system&gt;clock&gt;</w:t>
      </w:r>
      <w:proofErr w:type="spellStart"/>
      <w:proofErr w:type="gramStart"/>
      <w:r w:rsidRPr="00B469E7">
        <w:rPr>
          <w:i/>
          <w:iCs/>
        </w:rPr>
        <w:t>gnss</w:t>
      </w:r>
      <w:proofErr w:type="spellEnd"/>
      <w:r w:rsidRPr="00B469E7">
        <w:rPr>
          <w:i/>
          <w:iCs/>
        </w:rPr>
        <w:t>(</w:t>
      </w:r>
      <w:proofErr w:type="gramEnd"/>
      <w:r w:rsidRPr="00B469E7">
        <w:rPr>
          <w:i/>
          <w:iCs/>
        </w:rPr>
        <w:t>1)#</w:t>
      </w:r>
      <w:r w:rsidRPr="00B469E7">
        <w:rPr>
          <w:b/>
          <w:bCs/>
          <w:i/>
          <w:iCs/>
        </w:rPr>
        <w:t xml:space="preserve"> show status</w:t>
      </w:r>
    </w:p>
    <w:p w14:paraId="4583AD8A" w14:textId="3954C6BE" w:rsidR="00F72BF2" w:rsidRPr="00B469E7" w:rsidRDefault="00F72BF2" w:rsidP="00F72BF2">
      <w:pPr>
        <w:pStyle w:val="Para"/>
      </w:pPr>
    </w:p>
    <w:p w14:paraId="1B8AD004" w14:textId="77777777" w:rsidR="00F50674" w:rsidRPr="00B469E7" w:rsidRDefault="00F50674" w:rsidP="00424416">
      <w:pPr>
        <w:pStyle w:val="Para"/>
        <w:numPr>
          <w:ilvl w:val="0"/>
          <w:numId w:val="28"/>
        </w:numPr>
      </w:pPr>
      <w:r w:rsidRPr="00B469E7">
        <w:t xml:space="preserve">check the </w:t>
      </w:r>
      <w:proofErr w:type="gramStart"/>
      <w:r w:rsidRPr="00B469E7">
        <w:t>parameters</w:t>
      </w:r>
      <w:proofErr w:type="gramEnd"/>
      <w:r w:rsidRPr="00B469E7">
        <w:t xml:space="preserve"> </w:t>
      </w:r>
    </w:p>
    <w:p w14:paraId="37E53994" w14:textId="77777777" w:rsidR="00F50674" w:rsidRPr="00B469E7" w:rsidRDefault="00F50674" w:rsidP="00F50674">
      <w:pPr>
        <w:pStyle w:val="Para"/>
        <w:ind w:left="720" w:firstLine="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F50674" w:rsidRPr="00B469E7" w14:paraId="7DA7CF55" w14:textId="77777777" w:rsidTr="00F50674">
        <w:tc>
          <w:tcPr>
            <w:tcW w:w="4337" w:type="dxa"/>
          </w:tcPr>
          <w:p w14:paraId="03FDF8C9" w14:textId="1A2A8712" w:rsidR="00F50674" w:rsidRPr="00B469E7" w:rsidRDefault="00F50674" w:rsidP="00F50674">
            <w:pPr>
              <w:pStyle w:val="Para"/>
              <w:ind w:left="0" w:firstLine="0"/>
            </w:pPr>
            <w:r w:rsidRPr="00B469E7">
              <w:t xml:space="preserve">Administrative </w:t>
            </w:r>
            <w:proofErr w:type="gramStart"/>
            <w:r w:rsidRPr="00B469E7">
              <w:t>Status :</w:t>
            </w:r>
            <w:proofErr w:type="gramEnd"/>
            <w:r w:rsidRPr="00B469E7">
              <w:t xml:space="preserve"> Up</w:t>
            </w:r>
          </w:p>
        </w:tc>
        <w:tc>
          <w:tcPr>
            <w:tcW w:w="4337" w:type="dxa"/>
          </w:tcPr>
          <w:p w14:paraId="413DDF2E" w14:textId="50F150E2" w:rsidR="00F50674" w:rsidRPr="00B469E7" w:rsidRDefault="00F50674" w:rsidP="00F50674">
            <w:pPr>
              <w:pStyle w:val="Para"/>
              <w:ind w:left="0" w:firstLine="0"/>
            </w:pPr>
            <w:r w:rsidRPr="00B469E7">
              <w:t>up</w:t>
            </w:r>
          </w:p>
        </w:tc>
      </w:tr>
      <w:tr w:rsidR="00F50674" w:rsidRPr="00B469E7" w14:paraId="5BC09067" w14:textId="77777777" w:rsidTr="00F50674">
        <w:tc>
          <w:tcPr>
            <w:tcW w:w="4337" w:type="dxa"/>
          </w:tcPr>
          <w:p w14:paraId="29C9F81A" w14:textId="6C8C6D0B" w:rsidR="00F50674" w:rsidRPr="00B469E7" w:rsidRDefault="00F50674" w:rsidP="00F50674">
            <w:pPr>
              <w:pStyle w:val="Para"/>
              <w:ind w:left="0" w:firstLine="0"/>
            </w:pPr>
            <w:r w:rsidRPr="00B469E7">
              <w:t>Operational Status</w:t>
            </w:r>
          </w:p>
        </w:tc>
        <w:tc>
          <w:tcPr>
            <w:tcW w:w="4337" w:type="dxa"/>
          </w:tcPr>
          <w:p w14:paraId="443FB99D" w14:textId="51EF024C" w:rsidR="00F50674" w:rsidRPr="00B469E7" w:rsidRDefault="00F50674" w:rsidP="00F50674">
            <w:pPr>
              <w:pStyle w:val="Para"/>
              <w:ind w:left="0" w:firstLine="0"/>
            </w:pPr>
            <w:r w:rsidRPr="00B469E7">
              <w:t>up</w:t>
            </w:r>
          </w:p>
        </w:tc>
      </w:tr>
      <w:tr w:rsidR="00F50674" w14:paraId="2CE44A2D" w14:textId="77777777" w:rsidTr="00F50674">
        <w:tc>
          <w:tcPr>
            <w:tcW w:w="4337" w:type="dxa"/>
          </w:tcPr>
          <w:p w14:paraId="0570AD7E" w14:textId="7C7D24B6" w:rsidR="00F50674" w:rsidRPr="00B469E7" w:rsidRDefault="00F50674" w:rsidP="00F50674">
            <w:pPr>
              <w:pStyle w:val="Para"/>
              <w:ind w:left="0" w:firstLine="0"/>
            </w:pPr>
            <w:r w:rsidRPr="00B469E7">
              <w:t>Tracking Status</w:t>
            </w:r>
          </w:p>
        </w:tc>
        <w:tc>
          <w:tcPr>
            <w:tcW w:w="4337" w:type="dxa"/>
          </w:tcPr>
          <w:p w14:paraId="4EBC67BB" w14:textId="5A2555A1" w:rsidR="00F50674" w:rsidRDefault="00F50674" w:rsidP="00F50674">
            <w:pPr>
              <w:pStyle w:val="Para"/>
              <w:ind w:left="0" w:firstLine="0"/>
            </w:pPr>
            <w:r w:rsidRPr="00B469E7">
              <w:t>GNSS Locked</w:t>
            </w:r>
          </w:p>
        </w:tc>
      </w:tr>
    </w:tbl>
    <w:p w14:paraId="4B08453E" w14:textId="77777777" w:rsidR="00F50674" w:rsidRDefault="00F50674" w:rsidP="00F50674">
      <w:pPr>
        <w:pStyle w:val="Para"/>
        <w:ind w:left="720" w:firstLine="0"/>
      </w:pPr>
    </w:p>
    <w:p w14:paraId="0459284A" w14:textId="6FDEA261" w:rsidR="00F50674" w:rsidRDefault="00F50674" w:rsidP="00F50674">
      <w:pPr>
        <w:pStyle w:val="Para"/>
        <w:ind w:left="720" w:firstLine="0"/>
      </w:pPr>
      <w:r>
        <w:t xml:space="preserve"> </w:t>
      </w:r>
    </w:p>
    <w:p w14:paraId="222CD027" w14:textId="77777777" w:rsidR="00F72BF2" w:rsidRPr="00F72BF2" w:rsidRDefault="00F72BF2" w:rsidP="00F72BF2">
      <w:pPr>
        <w:pStyle w:val="Para"/>
      </w:pPr>
    </w:p>
    <w:p w14:paraId="2C734E0D" w14:textId="77777777" w:rsidR="002F4288" w:rsidRPr="00B80373" w:rsidRDefault="002F4288" w:rsidP="002F4288">
      <w:pPr>
        <w:pStyle w:val="Bulleted"/>
        <w:numPr>
          <w:ilvl w:val="0"/>
          <w:numId w:val="0"/>
        </w:numPr>
        <w:ind w:left="1843" w:hanging="425"/>
        <w:rPr>
          <w:rFonts w:ascii="Bahnschrift SemiCondensed" w:eastAsiaTheme="minorHAnsi" w:hAnsi="Bahnschrift SemiCondensed" w:cs="Arial"/>
          <w:noProof/>
          <w:rtl/>
        </w:rPr>
      </w:pPr>
      <w:bookmarkStart w:id="67" w:name="_Hlk92870063"/>
      <w:bookmarkStart w:id="68" w:name="_Toc36362372"/>
    </w:p>
    <w:bookmarkEnd w:id="67"/>
    <w:p w14:paraId="7F5D98EC" w14:textId="44C08501" w:rsidR="0004782C" w:rsidRPr="002F4288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noProof/>
        </w:rPr>
      </w:pPr>
    </w:p>
    <w:p w14:paraId="28BB472A" w14:textId="33A5DAE5" w:rsidR="0004782C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7CCB455A" w14:textId="77777777" w:rsidR="0004782C" w:rsidRPr="008E77C0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333057E0" w14:textId="77777777" w:rsidR="008E77C0" w:rsidRPr="008E77C0" w:rsidRDefault="008E77C0" w:rsidP="00E4438D">
      <w:pPr>
        <w:ind w:left="0"/>
        <w:rPr>
          <w:rFonts w:ascii="Tahoma" w:hAnsi="Tahoma" w:cs="Tahoma"/>
          <w:b/>
          <w:bCs/>
          <w:color w:val="333333"/>
          <w:shd w:val="clear" w:color="auto" w:fill="FFFFFF"/>
          <w:rtl/>
        </w:rPr>
      </w:pPr>
    </w:p>
    <w:p w14:paraId="3E320F26" w14:textId="217BFE6C" w:rsidR="00E4438D" w:rsidRDefault="00E4438D" w:rsidP="005113F1">
      <w:pPr>
        <w:pStyle w:val="Para"/>
      </w:pPr>
    </w:p>
    <w:p w14:paraId="2CDC3201" w14:textId="3CA9224E" w:rsidR="00E4438D" w:rsidRDefault="00E4438D" w:rsidP="005113F1">
      <w:pPr>
        <w:pStyle w:val="Para"/>
      </w:pPr>
    </w:p>
    <w:p w14:paraId="3F95D20B" w14:textId="77777777" w:rsidR="0064612E" w:rsidRDefault="0064612E" w:rsidP="005113F1">
      <w:pPr>
        <w:pStyle w:val="Para"/>
      </w:pPr>
    </w:p>
    <w:p w14:paraId="70A42C36" w14:textId="77777777" w:rsidR="00E4438D" w:rsidRDefault="00E4438D" w:rsidP="005113F1">
      <w:pPr>
        <w:pStyle w:val="Para"/>
      </w:pPr>
    </w:p>
    <w:p w14:paraId="01C030FE" w14:textId="77777777" w:rsidR="00484A55" w:rsidRDefault="00484A55" w:rsidP="005113F1">
      <w:pPr>
        <w:pStyle w:val="Para"/>
      </w:pPr>
    </w:p>
    <w:p w14:paraId="767579D0" w14:textId="77777777" w:rsidR="005113F1" w:rsidRPr="005113F1" w:rsidRDefault="005113F1" w:rsidP="005113F1">
      <w:pPr>
        <w:pStyle w:val="Para"/>
      </w:pPr>
    </w:p>
    <w:p w14:paraId="7014C6AC" w14:textId="1BDEA692" w:rsidR="0075638C" w:rsidRDefault="002D111F" w:rsidP="002D111F">
      <w:pPr>
        <w:pStyle w:val="Heading2"/>
      </w:pPr>
      <w:bookmarkStart w:id="69" w:name="_Toc94452524"/>
      <w:r>
        <w:t xml:space="preserve">Wi-Fi </w:t>
      </w:r>
      <w:r w:rsidR="000405F5">
        <w:t>t</w:t>
      </w:r>
      <w:r>
        <w:t>est</w:t>
      </w:r>
      <w:r w:rsidR="0075638C">
        <w:t xml:space="preserve"> (according to option)</w:t>
      </w:r>
      <w:bookmarkEnd w:id="68"/>
      <w:bookmarkEnd w:id="69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7671"/>
      </w:tblGrid>
      <w:tr w:rsidR="0075638C" w14:paraId="039A1981" w14:textId="77777777" w:rsidTr="00C44B78">
        <w:trPr>
          <w:trHeight w:val="732"/>
        </w:trPr>
        <w:tc>
          <w:tcPr>
            <w:tcW w:w="7671" w:type="dxa"/>
          </w:tcPr>
          <w:p w14:paraId="4AD0CDAA" w14:textId="77777777" w:rsidR="0075638C" w:rsidRDefault="0075638C" w:rsidP="00C44B78">
            <w:pPr>
              <w:pStyle w:val="Para"/>
              <w:ind w:left="0" w:firstLine="0"/>
            </w:pPr>
            <w:r>
              <w:t xml:space="preserve">Note: </w:t>
            </w:r>
          </w:p>
          <w:p w14:paraId="476EE027" w14:textId="6191BD36" w:rsidR="0075638C" w:rsidRDefault="002D111F" w:rsidP="002D111F">
            <w:pPr>
              <w:pStyle w:val="Para"/>
              <w:ind w:left="0" w:firstLine="0"/>
            </w:pPr>
            <w:r>
              <w:t>Place</w:t>
            </w:r>
            <w:r w:rsidR="0075638C" w:rsidRPr="006173B0">
              <w:t xml:space="preserve"> the computer </w:t>
            </w:r>
            <w:r w:rsidR="00335BAA">
              <w:t xml:space="preserve">with </w:t>
            </w:r>
            <w:proofErr w:type="spellStart"/>
            <w:r w:rsidR="00335BAA">
              <w:t>WiFi</w:t>
            </w:r>
            <w:proofErr w:type="spellEnd"/>
            <w:r w:rsidR="00335BAA">
              <w:t xml:space="preserve"> adaptor </w:t>
            </w:r>
            <w:r>
              <w:t>in a distance from UUT</w:t>
            </w:r>
          </w:p>
        </w:tc>
      </w:tr>
    </w:tbl>
    <w:p w14:paraId="49D11B77" w14:textId="77777777" w:rsidR="0075638C" w:rsidRDefault="0075638C" w:rsidP="0075638C">
      <w:pPr>
        <w:pStyle w:val="Para"/>
      </w:pPr>
    </w:p>
    <w:p w14:paraId="166FF13C" w14:textId="20126B1D" w:rsidR="0075638C" w:rsidRDefault="00335BAA" w:rsidP="00424416">
      <w:pPr>
        <w:pStyle w:val="Para"/>
        <w:numPr>
          <w:ilvl w:val="0"/>
          <w:numId w:val="13"/>
        </w:numPr>
      </w:pPr>
      <w:r>
        <w:t>Set the bellow setup:</w:t>
      </w:r>
    </w:p>
    <w:p w14:paraId="3BA859C2" w14:textId="73B4BA20" w:rsidR="0075638C" w:rsidRDefault="0075638C" w:rsidP="0075638C">
      <w:pPr>
        <w:pStyle w:val="Para"/>
      </w:pPr>
      <w:r>
        <w:lastRenderedPageBreak/>
        <w:t xml:space="preserve">         </w:t>
      </w:r>
      <w:r w:rsidR="00D90D7E">
        <w:rPr>
          <w:noProof/>
        </w:rPr>
        <w:drawing>
          <wp:inline distT="0" distB="0" distL="0" distR="0" wp14:anchorId="4015A791" wp14:editId="11C88091">
            <wp:extent cx="5886450" cy="301965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18" cy="302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21E5" w14:textId="30943986" w:rsidR="00E02E3A" w:rsidRPr="00FC2055" w:rsidRDefault="00E02E3A" w:rsidP="00E02E3A">
      <w:pPr>
        <w:pStyle w:val="Caption"/>
        <w:ind w:left="0"/>
        <w:jc w:val="center"/>
        <w:rPr>
          <w:color w:val="auto"/>
        </w:rPr>
      </w:pPr>
      <w:r w:rsidRPr="00FC2055">
        <w:rPr>
          <w:color w:val="auto"/>
        </w:rPr>
        <w:t xml:space="preserve">Figure </w:t>
      </w:r>
      <w:proofErr w:type="gramStart"/>
      <w:r w:rsidR="00DD5047">
        <w:rPr>
          <w:color w:val="auto"/>
        </w:rPr>
        <w:t>6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 w:rsidR="00D90D7E"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>Test WI-FI</w:t>
      </w:r>
    </w:p>
    <w:p w14:paraId="47707563" w14:textId="77777777" w:rsidR="00E02E3A" w:rsidRDefault="00E02E3A" w:rsidP="0075638C">
      <w:pPr>
        <w:pStyle w:val="Para"/>
      </w:pPr>
    </w:p>
    <w:p w14:paraId="4C69BA8E" w14:textId="0F3F2B55" w:rsidR="00E75411" w:rsidRDefault="00E75411" w:rsidP="00E75411">
      <w:pPr>
        <w:pStyle w:val="Heading3"/>
      </w:pPr>
      <w:r>
        <w:t xml:space="preserve">2.4G Baud rate </w:t>
      </w:r>
      <w:r w:rsidR="000405F5">
        <w:t>t</w:t>
      </w:r>
      <w:r>
        <w:t>est</w:t>
      </w:r>
    </w:p>
    <w:p w14:paraId="4D919B2D" w14:textId="2738C6D7" w:rsidR="0075638C" w:rsidRDefault="0075638C" w:rsidP="00424416">
      <w:pPr>
        <w:pStyle w:val="Para"/>
        <w:numPr>
          <w:ilvl w:val="0"/>
          <w:numId w:val="14"/>
        </w:numPr>
      </w:pPr>
      <w:r w:rsidRPr="00A9798E">
        <w:t xml:space="preserve">Connect </w:t>
      </w:r>
      <w:r w:rsidR="00E55642">
        <w:t>a</w:t>
      </w:r>
      <w:r w:rsidRPr="00A9798E">
        <w:t>n</w:t>
      </w:r>
      <w:r w:rsidR="00E55642">
        <w:t>t</w:t>
      </w:r>
      <w:r w:rsidRPr="00A9798E">
        <w:t>e</w:t>
      </w:r>
      <w:r w:rsidR="00E55642">
        <w:t>nna</w:t>
      </w:r>
      <w:r w:rsidRPr="00A9798E">
        <w:t xml:space="preserve"> for testing</w:t>
      </w:r>
      <w:r>
        <w:rPr>
          <w:rFonts w:hint="cs"/>
          <w:rtl/>
        </w:rPr>
        <w:t xml:space="preserve"> </w:t>
      </w:r>
      <w:r>
        <w:t xml:space="preserve"> </w:t>
      </w:r>
      <w:r w:rsidR="00895264">
        <w:t xml:space="preserve"> WIFI </w:t>
      </w:r>
      <w:r>
        <w:t xml:space="preserve">MAIN </w:t>
      </w:r>
    </w:p>
    <w:p w14:paraId="7948ADB9" w14:textId="7F8C2087" w:rsidR="0075638C" w:rsidRDefault="0075638C" w:rsidP="00424416">
      <w:pPr>
        <w:pStyle w:val="Para"/>
        <w:numPr>
          <w:ilvl w:val="0"/>
          <w:numId w:val="14"/>
        </w:numPr>
      </w:pPr>
      <w:r>
        <w:t xml:space="preserve">Configure </w:t>
      </w:r>
      <w:proofErr w:type="spellStart"/>
      <w:r>
        <w:t>WiFi</w:t>
      </w:r>
      <w:proofErr w:type="spellEnd"/>
      <w:r>
        <w:t xml:space="preserve"> module to predefined channel (free) in 2.4G band and transmit </w:t>
      </w:r>
      <w:proofErr w:type="gramStart"/>
      <w:r>
        <w:t xml:space="preserve">over </w:t>
      </w:r>
      <w:r w:rsidR="00895264">
        <w:t xml:space="preserve"> WIFI</w:t>
      </w:r>
      <w:proofErr w:type="gramEnd"/>
      <w:r w:rsidR="00895264">
        <w:t xml:space="preserve"> </w:t>
      </w:r>
      <w:r>
        <w:t xml:space="preserve">MAIN antenna with optimal power </w:t>
      </w:r>
    </w:p>
    <w:p w14:paraId="0555F156" w14:textId="7C950624" w:rsidR="0075638C" w:rsidRDefault="00335BAA" w:rsidP="00424416">
      <w:pPr>
        <w:pStyle w:val="Para"/>
        <w:numPr>
          <w:ilvl w:val="0"/>
          <w:numId w:val="14"/>
        </w:numPr>
      </w:pPr>
      <w:r>
        <w:t>Perform the bellow commands:</w:t>
      </w:r>
    </w:p>
    <w:p w14:paraId="4D181FC0" w14:textId="77777777" w:rsidR="0075638C" w:rsidRDefault="0075638C" w:rsidP="0075638C">
      <w:pPr>
        <w:pStyle w:val="Para"/>
        <w:ind w:left="0" w:firstLine="0"/>
      </w:pPr>
    </w:p>
    <w:p w14:paraId="78335169" w14:textId="77777777" w:rsidR="00C2543C" w:rsidRDefault="0075638C" w:rsidP="00C2543C">
      <w:pPr>
        <w:pStyle w:val="Para"/>
        <w:ind w:left="0"/>
      </w:pPr>
      <w:r>
        <w:t xml:space="preserve">                    </w:t>
      </w:r>
      <w:r w:rsidR="00C2543C">
        <w:t>user&gt;</w:t>
      </w:r>
      <w:proofErr w:type="spellStart"/>
      <w:r w:rsidR="00C2543C">
        <w:t>su</w:t>
      </w:r>
      <w:proofErr w:type="spellEnd"/>
    </w:p>
    <w:p w14:paraId="6553E714" w14:textId="598608D7" w:rsidR="00C2543C" w:rsidRDefault="00C2543C" w:rsidP="00C2543C">
      <w:pPr>
        <w:pStyle w:val="ListParagraph"/>
        <w:rPr>
          <w:rFonts w:ascii="Tahoma" w:hAnsi="Tahoma" w:cs="Tahoma"/>
          <w:color w:val="333333"/>
          <w:shd w:val="clear" w:color="auto" w:fill="FFFFFF"/>
        </w:rPr>
      </w:pPr>
      <w:r>
        <w:t xml:space="preserve">  password&gt;1234         </w:t>
      </w:r>
    </w:p>
    <w:p w14:paraId="636E0A30" w14:textId="0F89C901" w:rsidR="00E13F67" w:rsidRPr="00E13F67" w:rsidRDefault="00E13F67" w:rsidP="00E13F67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D2A6A41" w14:textId="77777777" w:rsidR="00B0646D" w:rsidRPr="00CD2792" w:rsidRDefault="00B0646D" w:rsidP="00B0646D">
      <w:r w:rsidRPr="005C39D4">
        <w:rPr>
          <w:color w:val="FF0000"/>
        </w:rPr>
        <w:t xml:space="preserve">    </w:t>
      </w:r>
      <w:r w:rsidRPr="00CD2792">
        <w:t xml:space="preserve">Configure system </w:t>
      </w:r>
      <w:proofErr w:type="spellStart"/>
      <w:r w:rsidRPr="00CD2792">
        <w:t>dhcp</w:t>
      </w:r>
      <w:proofErr w:type="spellEnd"/>
      <w:r w:rsidRPr="00CD2792">
        <w:t xml:space="preserve">-server </w:t>
      </w:r>
      <w:proofErr w:type="gramStart"/>
      <w:r w:rsidRPr="00CD2792">
        <w:t>1</w:t>
      </w:r>
      <w:proofErr w:type="gramEnd"/>
    </w:p>
    <w:p w14:paraId="1F3B06F3" w14:textId="77777777" w:rsidR="00B0646D" w:rsidRPr="00CD2792" w:rsidRDefault="00B0646D" w:rsidP="00B0646D">
      <w:r w:rsidRPr="00CD2792">
        <w:t xml:space="preserve">                         pool "1"</w:t>
      </w:r>
    </w:p>
    <w:p w14:paraId="36865FC3" w14:textId="77777777" w:rsidR="00B0646D" w:rsidRPr="00CD2792" w:rsidRDefault="00B0646D" w:rsidP="00B0646D">
      <w:r w:rsidRPr="00CD2792">
        <w:t xml:space="preserve">                    network 50.50.50.0/24</w:t>
      </w:r>
    </w:p>
    <w:p w14:paraId="5C147A41" w14:textId="77777777" w:rsidR="00B0646D" w:rsidRPr="00CD2792" w:rsidRDefault="00B0646D" w:rsidP="00B0646D">
      <w:r w:rsidRPr="00CD2792">
        <w:t xml:space="preserve">                    address-range 50.50.50.50 50.50.50.52</w:t>
      </w:r>
    </w:p>
    <w:p w14:paraId="18A2F538" w14:textId="77777777" w:rsidR="00B0646D" w:rsidRPr="00CD2792" w:rsidRDefault="00B0646D" w:rsidP="00B0646D">
      <w:r w:rsidRPr="00CD2792">
        <w:t xml:space="preserve">                exit</w:t>
      </w:r>
    </w:p>
    <w:p w14:paraId="3EA62482" w14:textId="77777777" w:rsidR="00B0646D" w:rsidRPr="00CD2792" w:rsidRDefault="00B0646D" w:rsidP="00B0646D">
      <w:r w:rsidRPr="00CD2792">
        <w:t xml:space="preserve">                no shutdown</w:t>
      </w:r>
    </w:p>
    <w:p w14:paraId="06D36DCA" w14:textId="77777777" w:rsidR="00B0646D" w:rsidRPr="00CD2792" w:rsidRDefault="00B0646D" w:rsidP="00B0646D">
      <w:r w:rsidRPr="00CD2792">
        <w:t xml:space="preserve">            exit</w:t>
      </w:r>
    </w:p>
    <w:p w14:paraId="7BF52CD8" w14:textId="34E76828" w:rsidR="00B0646D" w:rsidRDefault="00B0646D" w:rsidP="0010750F">
      <w:r w:rsidRPr="00CD2792">
        <w:t xml:space="preserve">        exi</w:t>
      </w:r>
      <w:r w:rsidR="0010750F">
        <w:t>t</w:t>
      </w:r>
    </w:p>
    <w:p w14:paraId="2C93A8C4" w14:textId="741EAE95" w:rsidR="008C5FCD" w:rsidRPr="00CD2792" w:rsidRDefault="008C5FCD" w:rsidP="0010750F">
      <w:r>
        <w:t>port</w:t>
      </w:r>
    </w:p>
    <w:p w14:paraId="07C664A4" w14:textId="77777777" w:rsidR="00B0646D" w:rsidRPr="00CD2792" w:rsidRDefault="00B0646D" w:rsidP="00B0646D">
      <w:r w:rsidRPr="00CD2792">
        <w:t xml:space="preserve">            </w:t>
      </w:r>
      <w:proofErr w:type="spellStart"/>
      <w:r w:rsidRPr="00CD2792">
        <w:t>wlan</w:t>
      </w:r>
      <w:proofErr w:type="spellEnd"/>
      <w:r w:rsidRPr="00CD2792">
        <w:t xml:space="preserve"> 1</w:t>
      </w:r>
    </w:p>
    <w:p w14:paraId="610F98F4" w14:textId="77777777" w:rsidR="00B0646D" w:rsidRPr="00CD2792" w:rsidRDefault="00B0646D" w:rsidP="00B0646D">
      <w:r w:rsidRPr="00CD2792">
        <w:t xml:space="preserve">                radio-mode 802.11g</w:t>
      </w:r>
    </w:p>
    <w:p w14:paraId="2E6BBD61" w14:textId="77777777" w:rsidR="00B0646D" w:rsidRPr="00CD2792" w:rsidRDefault="00B0646D" w:rsidP="00B0646D">
      <w:r w:rsidRPr="00CD2792">
        <w:t xml:space="preserve">                channel 4</w:t>
      </w:r>
    </w:p>
    <w:p w14:paraId="764D0BED" w14:textId="77777777" w:rsidR="00B0646D" w:rsidRPr="00CD2792" w:rsidRDefault="00B0646D" w:rsidP="00B0646D">
      <w:r w:rsidRPr="00CD2792">
        <w:t xml:space="preserve">                access-point 1</w:t>
      </w:r>
    </w:p>
    <w:p w14:paraId="04CF6D33" w14:textId="77777777" w:rsidR="00B0646D" w:rsidRPr="00CD2792" w:rsidRDefault="00B0646D" w:rsidP="00B0646D">
      <w:r w:rsidRPr="00CD2792">
        <w:t xml:space="preserve">                    </w:t>
      </w:r>
      <w:proofErr w:type="spellStart"/>
      <w:r w:rsidRPr="00CD2792">
        <w:t>ssid</w:t>
      </w:r>
      <w:proofErr w:type="spellEnd"/>
      <w:r w:rsidRPr="00CD2792">
        <w:t xml:space="preserve"> "</w:t>
      </w:r>
      <w:r>
        <w:t>2G</w:t>
      </w:r>
      <w:r w:rsidRPr="00CD2792">
        <w:t>"</w:t>
      </w:r>
    </w:p>
    <w:p w14:paraId="249CF8CC" w14:textId="77777777" w:rsidR="00B0646D" w:rsidRPr="00CD2792" w:rsidRDefault="00B0646D" w:rsidP="00B0646D">
      <w:r w:rsidRPr="00CD2792">
        <w:t xml:space="preserve">                    password "1234" hash</w:t>
      </w:r>
    </w:p>
    <w:p w14:paraId="35017796" w14:textId="77777777" w:rsidR="00B0646D" w:rsidRPr="00CD2792" w:rsidRDefault="00B0646D" w:rsidP="00B0646D">
      <w:r w:rsidRPr="00CD2792">
        <w:t xml:space="preserve">                    max-clients 8</w:t>
      </w:r>
    </w:p>
    <w:p w14:paraId="1455884A" w14:textId="77777777" w:rsidR="00B0646D" w:rsidRPr="00CD2792" w:rsidRDefault="00B0646D" w:rsidP="00B0646D">
      <w:r w:rsidRPr="00CD2792">
        <w:lastRenderedPageBreak/>
        <w:t xml:space="preserve">                    no shutdown</w:t>
      </w:r>
    </w:p>
    <w:p w14:paraId="305A4DB5" w14:textId="77777777" w:rsidR="00B0646D" w:rsidRPr="00CD2792" w:rsidRDefault="00B0646D" w:rsidP="00B0646D">
      <w:r w:rsidRPr="00CD2792">
        <w:t xml:space="preserve">                exit </w:t>
      </w:r>
      <w:proofErr w:type="gramStart"/>
      <w:r w:rsidRPr="00CD2792">
        <w:t>all</w:t>
      </w:r>
      <w:proofErr w:type="gramEnd"/>
      <w:r w:rsidRPr="00CD2792">
        <w:t xml:space="preserve"> </w:t>
      </w:r>
    </w:p>
    <w:p w14:paraId="1363F5E5" w14:textId="77777777" w:rsidR="00B0646D" w:rsidRPr="00CD2792" w:rsidRDefault="00B0646D" w:rsidP="00B0646D">
      <w:r w:rsidRPr="00CD2792">
        <w:t xml:space="preserve">             configure      </w:t>
      </w:r>
    </w:p>
    <w:p w14:paraId="44EA7168" w14:textId="6ABEBFB1" w:rsidR="00B0646D" w:rsidRPr="00CD2792" w:rsidRDefault="00B0646D" w:rsidP="00FA6B9D">
      <w:r w:rsidRPr="00CD2792">
        <w:t xml:space="preserve">        router 1</w:t>
      </w:r>
    </w:p>
    <w:p w14:paraId="710D8190" w14:textId="77777777" w:rsidR="00B0646D" w:rsidRPr="00CD2792" w:rsidRDefault="00B0646D" w:rsidP="00B0646D">
      <w:r w:rsidRPr="00CD2792">
        <w:t xml:space="preserve">            interface 1</w:t>
      </w:r>
    </w:p>
    <w:p w14:paraId="2E3068E6" w14:textId="77777777" w:rsidR="00B0646D" w:rsidRPr="00CD2792" w:rsidRDefault="00B0646D" w:rsidP="00B0646D">
      <w:r w:rsidRPr="00CD2792">
        <w:t xml:space="preserve">                address 50.50.50.1/24</w:t>
      </w:r>
    </w:p>
    <w:p w14:paraId="12351580" w14:textId="77777777" w:rsidR="00B0646D" w:rsidRPr="00CD2792" w:rsidRDefault="00B0646D" w:rsidP="00B0646D">
      <w:r w:rsidRPr="00CD2792">
        <w:t xml:space="preserve">                bind </w:t>
      </w:r>
      <w:proofErr w:type="spellStart"/>
      <w:r w:rsidRPr="00CD2792">
        <w:t>wlan</w:t>
      </w:r>
      <w:proofErr w:type="spellEnd"/>
      <w:r w:rsidRPr="00CD2792">
        <w:t xml:space="preserve"> 1 access-point </w:t>
      </w:r>
      <w:proofErr w:type="gramStart"/>
      <w:r w:rsidRPr="00CD2792">
        <w:t>1</w:t>
      </w:r>
      <w:proofErr w:type="gramEnd"/>
    </w:p>
    <w:p w14:paraId="19869017" w14:textId="77777777" w:rsidR="00B0646D" w:rsidRPr="00CD2792" w:rsidRDefault="00B0646D" w:rsidP="00B0646D">
      <w:r w:rsidRPr="00CD2792">
        <w:t xml:space="preserve">                </w:t>
      </w:r>
      <w:proofErr w:type="spellStart"/>
      <w:r w:rsidRPr="00CD2792">
        <w:t>dhcp</w:t>
      </w:r>
      <w:proofErr w:type="spellEnd"/>
      <w:r w:rsidRPr="00CD2792">
        <w:t>-client</w:t>
      </w:r>
    </w:p>
    <w:p w14:paraId="5A528BDC" w14:textId="77777777" w:rsidR="00B0646D" w:rsidRPr="00CD2792" w:rsidRDefault="00B0646D" w:rsidP="00B0646D">
      <w:r w:rsidRPr="00CD2792">
        <w:t xml:space="preserve">                    client-id mac</w:t>
      </w:r>
    </w:p>
    <w:p w14:paraId="2BCC5808" w14:textId="77777777" w:rsidR="00B0646D" w:rsidRPr="00CD2792" w:rsidRDefault="00B0646D" w:rsidP="00B0646D">
      <w:r w:rsidRPr="00CD2792">
        <w:t xml:space="preserve">                exit</w:t>
      </w:r>
    </w:p>
    <w:p w14:paraId="5959EDF7" w14:textId="77777777" w:rsidR="00B0646D" w:rsidRPr="00CD2792" w:rsidRDefault="00B0646D" w:rsidP="00B0646D">
      <w:r w:rsidRPr="00CD2792">
        <w:t xml:space="preserve">                no shutdown</w:t>
      </w:r>
    </w:p>
    <w:p w14:paraId="6A0B0C5F" w14:textId="2C5F0798" w:rsidR="00B0646D" w:rsidRPr="00CD2792" w:rsidRDefault="00B0646D" w:rsidP="00B0646D">
      <w:r w:rsidRPr="00CD2792">
        <w:t xml:space="preserve">            exit</w:t>
      </w:r>
      <w:r w:rsidR="000435BF">
        <w:t xml:space="preserve"> </w:t>
      </w:r>
      <w:proofErr w:type="gramStart"/>
      <w:r w:rsidR="000435BF">
        <w:t>all</w:t>
      </w:r>
      <w:proofErr w:type="gramEnd"/>
    </w:p>
    <w:p w14:paraId="64944017" w14:textId="77777777" w:rsidR="0075638C" w:rsidRPr="00335BAA" w:rsidRDefault="0075638C" w:rsidP="00B0646D">
      <w:pPr>
        <w:pStyle w:val="Para"/>
        <w:ind w:left="0" w:firstLine="0"/>
      </w:pPr>
    </w:p>
    <w:p w14:paraId="266B8EE5" w14:textId="23636A62" w:rsidR="0075638C" w:rsidRPr="00335BAA" w:rsidRDefault="0075638C" w:rsidP="00424416">
      <w:pPr>
        <w:pStyle w:val="Para"/>
        <w:numPr>
          <w:ilvl w:val="0"/>
          <w:numId w:val="14"/>
        </w:numPr>
        <w:rPr>
          <w:rtl/>
        </w:rPr>
      </w:pPr>
      <w:r w:rsidRPr="00335BAA">
        <w:t>Check the following parameters</w:t>
      </w:r>
      <w:r w:rsidRPr="00335BAA">
        <w:rPr>
          <w:rFonts w:hint="cs"/>
          <w:rtl/>
        </w:rPr>
        <w:t>:</w:t>
      </w:r>
    </w:p>
    <w:p w14:paraId="610EE408" w14:textId="44035362" w:rsidR="007B0A27" w:rsidRDefault="0075638C" w:rsidP="00424416">
      <w:pPr>
        <w:pStyle w:val="Para"/>
        <w:numPr>
          <w:ilvl w:val="0"/>
          <w:numId w:val="14"/>
        </w:numPr>
      </w:pPr>
      <w:r w:rsidRPr="00335BAA">
        <w:t xml:space="preserve">Click an icon on your computer in the red bar on the </w:t>
      </w:r>
      <w:proofErr w:type="gramStart"/>
      <w:r w:rsidRPr="00335BAA">
        <w:t>image</w:t>
      </w:r>
      <w:proofErr w:type="gramEnd"/>
      <w:r w:rsidRPr="00335BAA">
        <w:rPr>
          <w:rFonts w:hint="cs"/>
          <w:rtl/>
        </w:rPr>
        <w:t xml:space="preserve"> </w:t>
      </w:r>
    </w:p>
    <w:p w14:paraId="57104E87" w14:textId="77777777" w:rsidR="007B0A27" w:rsidRDefault="007B0A27" w:rsidP="007B0A27">
      <w:pPr>
        <w:pStyle w:val="ListParagraph"/>
        <w:ind w:left="1069"/>
      </w:pPr>
    </w:p>
    <w:p w14:paraId="4CB8CE0C" w14:textId="69474327" w:rsidR="007B0A27" w:rsidRDefault="007B0A27" w:rsidP="007B0A27">
      <w:pPr>
        <w:pStyle w:val="ListParagraph"/>
        <w:ind w:left="1069"/>
        <w:rPr>
          <w:rtl/>
        </w:rPr>
      </w:pPr>
      <w:r w:rsidRPr="000C7B2D">
        <w:t>Example</w:t>
      </w:r>
      <w:r>
        <w:rPr>
          <w:rFonts w:hint="cs"/>
          <w:rtl/>
        </w:rPr>
        <w:t>:</w:t>
      </w:r>
    </w:p>
    <w:p w14:paraId="143EE001" w14:textId="77777777" w:rsidR="0075638C" w:rsidRPr="00335BAA" w:rsidRDefault="0075638C" w:rsidP="00335BAA">
      <w:pPr>
        <w:pStyle w:val="Para"/>
        <w:ind w:left="1069" w:firstLine="0"/>
        <w:rPr>
          <w:rtl/>
        </w:rPr>
      </w:pPr>
      <w:r>
        <w:rPr>
          <w:noProof/>
        </w:rPr>
        <w:drawing>
          <wp:inline distT="0" distB="0" distL="0" distR="0" wp14:anchorId="2C221E87" wp14:editId="33F9DDA9">
            <wp:extent cx="2211092" cy="243983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6122" cy="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E8F" w14:textId="3597F38A" w:rsidR="0075638C" w:rsidRPr="00335BAA" w:rsidRDefault="0075638C" w:rsidP="00335BAA">
      <w:pPr>
        <w:pStyle w:val="Para"/>
        <w:ind w:left="1069" w:firstLine="0"/>
      </w:pPr>
      <w:r w:rsidRPr="00335BAA">
        <w:rPr>
          <w:rFonts w:hint="cs"/>
          <w:rtl/>
        </w:rPr>
        <w:t xml:space="preserve"> </w:t>
      </w:r>
      <w:r w:rsidR="00335BAA">
        <w:rPr>
          <w:noProof/>
        </w:rPr>
        <w:drawing>
          <wp:inline distT="0" distB="0" distL="0" distR="0" wp14:anchorId="2166BFC3" wp14:editId="7DD77261">
            <wp:extent cx="1751309" cy="110572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7292" cy="11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E483" w14:textId="77777777" w:rsidR="006161BD" w:rsidRDefault="00335BAA" w:rsidP="00424416">
      <w:pPr>
        <w:pStyle w:val="Para"/>
        <w:numPr>
          <w:ilvl w:val="0"/>
          <w:numId w:val="14"/>
        </w:numPr>
      </w:pPr>
      <w:r>
        <w:t>Connect with</w:t>
      </w:r>
      <w:r w:rsidR="0075638C" w:rsidRPr="00335BAA">
        <w:t xml:space="preserve"> the </w:t>
      </w:r>
      <w:proofErr w:type="gramStart"/>
      <w:r w:rsidR="0075638C" w:rsidRPr="00335BAA">
        <w:t>following</w:t>
      </w:r>
      <w:proofErr w:type="gramEnd"/>
    </w:p>
    <w:p w14:paraId="15479E2B" w14:textId="2473AB8F" w:rsidR="006161BD" w:rsidRDefault="006161BD" w:rsidP="006161BD">
      <w:pPr>
        <w:pStyle w:val="Para"/>
        <w:ind w:left="1069" w:firstLine="0"/>
      </w:pPr>
      <w:r>
        <w:t xml:space="preserve">SSID: </w:t>
      </w:r>
      <w:r w:rsidR="00BB509A">
        <w:t>2G</w:t>
      </w:r>
    </w:p>
    <w:p w14:paraId="51F5F370" w14:textId="578E8F5A" w:rsidR="0075638C" w:rsidRPr="00335BAA" w:rsidRDefault="0075638C" w:rsidP="00424416">
      <w:pPr>
        <w:pStyle w:val="Para"/>
        <w:numPr>
          <w:ilvl w:val="0"/>
          <w:numId w:val="14"/>
        </w:numPr>
      </w:pPr>
      <w:r w:rsidRPr="00335BAA">
        <w:t xml:space="preserve">Click </w:t>
      </w:r>
      <w:proofErr w:type="gramStart"/>
      <w:r w:rsidRPr="00335BAA">
        <w:t>on</w:t>
      </w:r>
      <w:r w:rsidRPr="00335BAA">
        <w:rPr>
          <w:rFonts w:hint="cs"/>
          <w:rtl/>
        </w:rPr>
        <w:t xml:space="preserve"> </w:t>
      </w:r>
      <w:r w:rsidRPr="00335BAA">
        <w:t xml:space="preserve"> properties</w:t>
      </w:r>
      <w:proofErr w:type="gramEnd"/>
      <w:r w:rsidR="00335BAA">
        <w:t xml:space="preserve"> and verify the details: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335BAA" w14:paraId="161B92BC" w14:textId="77777777" w:rsidTr="00C44B78">
        <w:tc>
          <w:tcPr>
            <w:tcW w:w="4589" w:type="dxa"/>
          </w:tcPr>
          <w:p w14:paraId="7C89CC2D" w14:textId="77777777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 xml:space="preserve">SSID </w:t>
            </w:r>
          </w:p>
        </w:tc>
        <w:tc>
          <w:tcPr>
            <w:tcW w:w="4589" w:type="dxa"/>
          </w:tcPr>
          <w:p w14:paraId="4D6AD288" w14:textId="10CBEA6F" w:rsidR="00335BAA" w:rsidRPr="001D7AF2" w:rsidRDefault="00274823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2G</w:t>
            </w:r>
          </w:p>
        </w:tc>
      </w:tr>
      <w:tr w:rsidR="00335BAA" w14:paraId="5D657254" w14:textId="77777777" w:rsidTr="00C44B78">
        <w:tc>
          <w:tcPr>
            <w:tcW w:w="4589" w:type="dxa"/>
          </w:tcPr>
          <w:p w14:paraId="3AD8FC48" w14:textId="77777777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 xml:space="preserve">PROTOCOL </w:t>
            </w:r>
          </w:p>
        </w:tc>
        <w:tc>
          <w:tcPr>
            <w:tcW w:w="4589" w:type="dxa"/>
          </w:tcPr>
          <w:p w14:paraId="315322A9" w14:textId="77777777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802.11g (</w:t>
            </w:r>
            <w:proofErr w:type="gramStart"/>
            <w:r w:rsidRPr="001D7AF2">
              <w:rPr>
                <w:rFonts w:ascii="ZapfHumnst BT" w:eastAsia="Times New Roman" w:hAnsi="ZapfHumnst BT" w:cs="Miriam"/>
                <w:highlight w:val="yellow"/>
              </w:rPr>
              <w:t>only  2.4G</w:t>
            </w:r>
            <w:proofErr w:type="gramEnd"/>
            <w:r w:rsidRPr="001D7AF2">
              <w:rPr>
                <w:rFonts w:ascii="ZapfHumnst BT" w:eastAsia="Times New Roman" w:hAnsi="ZapfHumnst BT" w:cs="Miriam"/>
                <w:highlight w:val="yellow"/>
              </w:rPr>
              <w:t>)</w:t>
            </w:r>
          </w:p>
        </w:tc>
      </w:tr>
      <w:tr w:rsidR="00335BAA" w14:paraId="29185734" w14:textId="77777777" w:rsidTr="00C44B78">
        <w:tc>
          <w:tcPr>
            <w:tcW w:w="4589" w:type="dxa"/>
          </w:tcPr>
          <w:p w14:paraId="17DFDE8E" w14:textId="124EA9D4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IP</w:t>
            </w:r>
            <w:r w:rsidR="00C977E7" w:rsidRPr="001D7AF2">
              <w:rPr>
                <w:rFonts w:ascii="ZapfHumnst BT" w:eastAsia="Times New Roman" w:hAnsi="ZapfHumnst BT" w:cs="Miriam"/>
                <w:highlight w:val="yellow"/>
              </w:rPr>
              <w:t>v4 address</w:t>
            </w:r>
          </w:p>
        </w:tc>
        <w:tc>
          <w:tcPr>
            <w:tcW w:w="4589" w:type="dxa"/>
          </w:tcPr>
          <w:p w14:paraId="02699F7E" w14:textId="25DCB722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50.50.50.</w:t>
            </w:r>
            <w:r w:rsidR="00955A27" w:rsidRPr="001D7AF2">
              <w:rPr>
                <w:rFonts w:ascii="ZapfHumnst BT" w:eastAsia="Times New Roman" w:hAnsi="ZapfHumnst BT" w:cs="Miriam"/>
                <w:highlight w:val="yellow"/>
              </w:rPr>
              <w:t>5</w:t>
            </w:r>
            <w:r w:rsidR="00C977E7" w:rsidRPr="001D7AF2">
              <w:rPr>
                <w:rFonts w:ascii="ZapfHumnst BT" w:eastAsia="Times New Roman" w:hAnsi="ZapfHumnst BT" w:cs="Miriam"/>
                <w:highlight w:val="yellow"/>
              </w:rPr>
              <w:t>2</w:t>
            </w:r>
            <w:r w:rsidR="00485BC8" w:rsidRPr="001D7AF2">
              <w:rPr>
                <w:rFonts w:ascii="ZapfHumnst BT" w:eastAsia="Times New Roman" w:hAnsi="ZapfHumnst BT" w:cs="Miriam"/>
                <w:highlight w:val="yellow"/>
              </w:rPr>
              <w:t xml:space="preserve"> Example</w:t>
            </w:r>
          </w:p>
        </w:tc>
      </w:tr>
    </w:tbl>
    <w:p w14:paraId="5EAC9527" w14:textId="77777777" w:rsidR="00D45511" w:rsidRDefault="00D45511" w:rsidP="00335BAA"/>
    <w:p w14:paraId="234CB3D0" w14:textId="77777777" w:rsidR="00D45511" w:rsidRDefault="00D45511" w:rsidP="00335BAA"/>
    <w:p w14:paraId="63A58637" w14:textId="77777777" w:rsidR="00D45511" w:rsidRDefault="00D45511" w:rsidP="00335BAA"/>
    <w:p w14:paraId="26A8565F" w14:textId="509AF493" w:rsidR="0075638C" w:rsidRPr="00D45511" w:rsidRDefault="0075638C" w:rsidP="00335BAA">
      <w:r w:rsidRPr="00D45511">
        <w:t>Example</w:t>
      </w:r>
      <w:r w:rsidRPr="00D45511">
        <w:rPr>
          <w:rFonts w:hint="cs"/>
          <w:rtl/>
        </w:rPr>
        <w:t>:</w:t>
      </w:r>
    </w:p>
    <w:p w14:paraId="23063CC0" w14:textId="77777777" w:rsidR="0075638C" w:rsidRDefault="0075638C" w:rsidP="0075638C">
      <w:pPr>
        <w:rPr>
          <w:sz w:val="16"/>
          <w:szCs w:val="16"/>
        </w:rPr>
      </w:pPr>
    </w:p>
    <w:p w14:paraId="41555B1B" w14:textId="77777777" w:rsidR="0075638C" w:rsidRDefault="0075638C" w:rsidP="0075638C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01382F1" wp14:editId="454C6E16">
            <wp:extent cx="2123875" cy="24029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5679" cy="24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DFC" w14:textId="77777777" w:rsidR="0075638C" w:rsidRDefault="0075638C" w:rsidP="0075638C">
      <w:pPr>
        <w:rPr>
          <w:sz w:val="16"/>
          <w:szCs w:val="16"/>
        </w:rPr>
      </w:pPr>
    </w:p>
    <w:p w14:paraId="00449A7F" w14:textId="21F8B735" w:rsidR="0075638C" w:rsidRPr="00D5654C" w:rsidRDefault="0075638C" w:rsidP="00424416">
      <w:pPr>
        <w:pStyle w:val="Para"/>
        <w:numPr>
          <w:ilvl w:val="0"/>
          <w:numId w:val="14"/>
        </w:numPr>
      </w:pPr>
      <w:r w:rsidRPr="00D5654C">
        <w:t xml:space="preserve">Test communication from </w:t>
      </w:r>
      <w:r w:rsidR="0055769C">
        <w:t>SF</w:t>
      </w:r>
      <w:r w:rsidR="008E2E72">
        <w:t>-1P</w:t>
      </w:r>
      <w:r w:rsidRPr="00D5654C">
        <w:t xml:space="preserve"> </w:t>
      </w:r>
      <w:proofErr w:type="gramStart"/>
      <w:r w:rsidRPr="00D5654C">
        <w:t>to</w:t>
      </w:r>
      <w:r w:rsidRPr="00D5654C">
        <w:rPr>
          <w:rFonts w:hint="cs"/>
          <w:rtl/>
        </w:rPr>
        <w:t xml:space="preserve"> </w:t>
      </w:r>
      <w:r w:rsidRPr="00D5654C">
        <w:t xml:space="preserve"> PC</w:t>
      </w:r>
      <w:proofErr w:type="gramEnd"/>
      <w:r w:rsidRPr="00D5654C">
        <w:t xml:space="preserve"> over  the established WLAN: </w:t>
      </w:r>
    </w:p>
    <w:p w14:paraId="62E79961" w14:textId="2ACC1AF6" w:rsidR="0075638C" w:rsidRPr="00D5654C" w:rsidRDefault="009B78FC" w:rsidP="009B78FC">
      <w:pPr>
        <w:pStyle w:val="Para"/>
        <w:ind w:left="709" w:firstLine="0"/>
      </w:pPr>
      <w:r>
        <w:rPr>
          <w:rFonts w:hint="cs"/>
          <w:rtl/>
        </w:rPr>
        <w:t xml:space="preserve">      </w:t>
      </w:r>
      <w:r w:rsidR="00D5654C" w:rsidRPr="00D5654C">
        <w:t>Send ping 50.50.50.5</w:t>
      </w:r>
      <w:r w:rsidR="00C977E7">
        <w:t>2</w:t>
      </w:r>
      <w:r w:rsidR="00485BC8">
        <w:t xml:space="preserve"> (</w:t>
      </w:r>
      <w:proofErr w:type="gramStart"/>
      <w:r w:rsidR="00485BC8" w:rsidRPr="000C7B2D">
        <w:t>Example</w:t>
      </w:r>
      <w:r w:rsidR="00485BC8">
        <w:t>)</w:t>
      </w:r>
      <w:r w:rsidR="00485BC8" w:rsidRPr="00D5654C">
        <w:t xml:space="preserve"> </w:t>
      </w:r>
      <w:r w:rsidR="00D5654C" w:rsidRPr="00D5654C">
        <w:t xml:space="preserve"> and</w:t>
      </w:r>
      <w:proofErr w:type="gramEnd"/>
      <w:r w:rsidR="00D5654C" w:rsidRPr="00D5654C">
        <w:t xml:space="preserve"> verify reply with no loss</w:t>
      </w:r>
    </w:p>
    <w:p w14:paraId="6DA953FC" w14:textId="33AC25E2" w:rsidR="00D0311B" w:rsidRDefault="00D0311B" w:rsidP="00424416">
      <w:pPr>
        <w:pStyle w:val="Para"/>
        <w:numPr>
          <w:ilvl w:val="0"/>
          <w:numId w:val="14"/>
        </w:numPr>
      </w:pPr>
      <w:r>
        <w:t>Open RUN command screen on PC</w:t>
      </w:r>
    </w:p>
    <w:p w14:paraId="0B2EAB16" w14:textId="36E2DD71" w:rsidR="0075638C" w:rsidRDefault="00EC5713" w:rsidP="009B78FC">
      <w:pPr>
        <w:pStyle w:val="Para"/>
        <w:ind w:left="709" w:firstLine="0"/>
      </w:pPr>
      <w:r>
        <w:t xml:space="preserve">     </w:t>
      </w:r>
      <w:r w:rsidR="00D0311B">
        <w:t>C</w:t>
      </w:r>
      <w:r w:rsidR="0075638C" w:rsidRPr="00D5654C">
        <w:t xml:space="preserve">heck the signal </w:t>
      </w:r>
      <w:r w:rsidR="00D0311B">
        <w:t>percentage with the bellow commands:</w:t>
      </w:r>
    </w:p>
    <w:p w14:paraId="146A6C63" w14:textId="375AB7E7" w:rsidR="002E28E8" w:rsidRPr="00D5654C" w:rsidRDefault="007B0A27" w:rsidP="004C1665">
      <w:pPr>
        <w:pStyle w:val="ListParagraph"/>
        <w:ind w:left="360"/>
      </w:pPr>
      <w:r w:rsidRPr="000C7B2D">
        <w:t>Example</w:t>
      </w:r>
      <w:r>
        <w:rPr>
          <w:rFonts w:hint="cs"/>
          <w:rtl/>
        </w:rPr>
        <w:t>:</w:t>
      </w:r>
    </w:p>
    <w:p w14:paraId="22C25B37" w14:textId="4CA90038" w:rsidR="0075638C" w:rsidRPr="00D5654C" w:rsidRDefault="00D0311B" w:rsidP="00D0311B">
      <w:pPr>
        <w:pStyle w:val="Para"/>
        <w:ind w:left="1069" w:firstLine="0"/>
        <w:rPr>
          <w:rtl/>
        </w:rPr>
      </w:pPr>
      <w:r>
        <w:rPr>
          <w:noProof/>
        </w:rPr>
        <w:drawing>
          <wp:inline distT="0" distB="0" distL="0" distR="0" wp14:anchorId="0A7A4EF8" wp14:editId="15A6EA8D">
            <wp:extent cx="3685062" cy="274991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4865" cy="28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58F2" w14:textId="49379622" w:rsidR="0075638C" w:rsidRDefault="006F3625" w:rsidP="00424416">
      <w:pPr>
        <w:pStyle w:val="Para"/>
        <w:numPr>
          <w:ilvl w:val="0"/>
          <w:numId w:val="14"/>
        </w:numPr>
      </w:pPr>
      <w:r>
        <w:t xml:space="preserve"> </w:t>
      </w:r>
      <w:r w:rsidR="0075638C" w:rsidRPr="00D0311B">
        <w:t xml:space="preserve">Disconnect </w:t>
      </w:r>
      <w:proofErr w:type="gramStart"/>
      <w:r w:rsidR="0075638C" w:rsidRPr="00D0311B">
        <w:t>An</w:t>
      </w:r>
      <w:r w:rsidR="00D0311B">
        <w:t>tenna</w:t>
      </w:r>
      <w:r w:rsidR="0075638C" w:rsidRPr="00D0311B">
        <w:t xml:space="preserve"> </w:t>
      </w:r>
      <w:r w:rsidR="0022793D">
        <w:t xml:space="preserve"> WIFI</w:t>
      </w:r>
      <w:proofErr w:type="gramEnd"/>
      <w:r w:rsidR="0022793D">
        <w:t xml:space="preserve"> </w:t>
      </w:r>
      <w:r w:rsidR="0075638C" w:rsidRPr="00D0311B">
        <w:t xml:space="preserve">MAIN and check the parameters that </w:t>
      </w:r>
      <w:r w:rsidR="00D0311B" w:rsidRPr="00D0311B">
        <w:t xml:space="preserve">percentage of </w:t>
      </w:r>
      <w:r>
        <w:t xml:space="preserve">  </w:t>
      </w:r>
      <w:r w:rsidR="00D0311B" w:rsidRPr="00D0311B">
        <w:t xml:space="preserve">signal </w:t>
      </w:r>
      <w:r w:rsidR="00D0311B">
        <w:t>will decrease</w:t>
      </w:r>
    </w:p>
    <w:p w14:paraId="08868889" w14:textId="00BFBEA2" w:rsidR="0075638C" w:rsidRDefault="007B0A27" w:rsidP="004C1665">
      <w:pPr>
        <w:pStyle w:val="ListParagraph"/>
        <w:ind w:left="1069"/>
        <w:rPr>
          <w:sz w:val="16"/>
          <w:szCs w:val="16"/>
          <w:rtl/>
        </w:rPr>
      </w:pPr>
      <w:r w:rsidRPr="000C7B2D">
        <w:t>Example</w:t>
      </w:r>
      <w:r>
        <w:rPr>
          <w:rFonts w:hint="cs"/>
          <w:rtl/>
        </w:rPr>
        <w:t>:</w:t>
      </w:r>
    </w:p>
    <w:p w14:paraId="2C30960F" w14:textId="77777777" w:rsidR="0075638C" w:rsidRDefault="0075638C" w:rsidP="00D0311B">
      <w:pPr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D07F05A" wp14:editId="770B1A0F">
            <wp:extent cx="3837950" cy="2626311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0572" cy="26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9051" w14:textId="77777777" w:rsidR="0075638C" w:rsidRDefault="0075638C" w:rsidP="0075638C">
      <w:pPr>
        <w:rPr>
          <w:sz w:val="16"/>
          <w:szCs w:val="16"/>
        </w:rPr>
      </w:pPr>
    </w:p>
    <w:p w14:paraId="03E98305" w14:textId="6C6C4F6A" w:rsidR="00E75411" w:rsidRPr="009B78FC" w:rsidRDefault="00E75411" w:rsidP="009B78FC">
      <w:pPr>
        <w:pStyle w:val="Heading3"/>
      </w:pPr>
      <w:r w:rsidRPr="00E75411">
        <w:t xml:space="preserve">5G Baud rate </w:t>
      </w:r>
      <w:r w:rsidR="000405F5">
        <w:t>t</w:t>
      </w:r>
      <w:r w:rsidRPr="00E75411">
        <w:t>est</w:t>
      </w:r>
    </w:p>
    <w:p w14:paraId="1BFBFBBF" w14:textId="39899D3A" w:rsidR="00040679" w:rsidRDefault="00040679" w:rsidP="00424416">
      <w:pPr>
        <w:pStyle w:val="Para"/>
        <w:numPr>
          <w:ilvl w:val="0"/>
          <w:numId w:val="15"/>
        </w:numPr>
      </w:pPr>
      <w:r>
        <w:t xml:space="preserve">Reset </w:t>
      </w:r>
      <w:proofErr w:type="gramStart"/>
      <w:r>
        <w:t>device</w:t>
      </w:r>
      <w:proofErr w:type="gramEnd"/>
      <w:r>
        <w:t xml:space="preserve"> </w:t>
      </w:r>
    </w:p>
    <w:p w14:paraId="2EA14617" w14:textId="021B88D2" w:rsidR="00E75411" w:rsidRDefault="00E75411" w:rsidP="00424416">
      <w:pPr>
        <w:pStyle w:val="Para"/>
        <w:numPr>
          <w:ilvl w:val="0"/>
          <w:numId w:val="15"/>
        </w:numPr>
      </w:pPr>
      <w:r>
        <w:t xml:space="preserve"> </w:t>
      </w:r>
      <w:r w:rsidR="00C61A9E" w:rsidRPr="00A9798E">
        <w:t>Connect An</w:t>
      </w:r>
      <w:r w:rsidR="00C61A9E">
        <w:t>tenna</w:t>
      </w:r>
      <w:r w:rsidR="00C61A9E" w:rsidRPr="00A9798E">
        <w:t xml:space="preserve"> for testing</w:t>
      </w:r>
      <w:r w:rsidR="00C61A9E">
        <w:t xml:space="preserve"> </w:t>
      </w:r>
      <w:proofErr w:type="gramStart"/>
      <w:r w:rsidR="00C61A9E">
        <w:t xml:space="preserve">to </w:t>
      </w:r>
      <w:r w:rsidR="00BF65AC">
        <w:t xml:space="preserve"> WIFI</w:t>
      </w:r>
      <w:proofErr w:type="gramEnd"/>
      <w:r w:rsidR="00C95747">
        <w:t xml:space="preserve"> </w:t>
      </w:r>
      <w:r w:rsidR="00C61A9E">
        <w:t>AUX</w:t>
      </w:r>
    </w:p>
    <w:p w14:paraId="409ED878" w14:textId="755C86CD" w:rsidR="00E75411" w:rsidRDefault="00E75411" w:rsidP="00424416">
      <w:pPr>
        <w:pStyle w:val="Para"/>
        <w:numPr>
          <w:ilvl w:val="0"/>
          <w:numId w:val="15"/>
        </w:numPr>
      </w:pPr>
      <w:r>
        <w:t xml:space="preserve">Configure </w:t>
      </w:r>
      <w:proofErr w:type="spellStart"/>
      <w:r>
        <w:t>WiFi</w:t>
      </w:r>
      <w:proofErr w:type="spellEnd"/>
      <w:r>
        <w:t xml:space="preserve"> module to predefined channel (free) in 5G band and transmit </w:t>
      </w:r>
      <w:proofErr w:type="gramStart"/>
      <w:r>
        <w:t xml:space="preserve">over </w:t>
      </w:r>
      <w:r w:rsidR="00BF65AC">
        <w:t xml:space="preserve"> WIFI</w:t>
      </w:r>
      <w:proofErr w:type="gramEnd"/>
      <w:r w:rsidR="00C95747">
        <w:t xml:space="preserve"> </w:t>
      </w:r>
      <w:r>
        <w:t xml:space="preserve">AUX antenna with optimal power </w:t>
      </w:r>
    </w:p>
    <w:p w14:paraId="28E34558" w14:textId="772323B5" w:rsidR="00E75411" w:rsidRDefault="00E75411" w:rsidP="00424416">
      <w:pPr>
        <w:pStyle w:val="Para"/>
        <w:numPr>
          <w:ilvl w:val="0"/>
          <w:numId w:val="15"/>
        </w:numPr>
      </w:pPr>
      <w:r>
        <w:t>Perform the bellow commands:</w:t>
      </w:r>
    </w:p>
    <w:p w14:paraId="1A1DDA8E" w14:textId="6FB86CDB" w:rsidR="00792AF9" w:rsidRDefault="00792AF9" w:rsidP="00792AF9">
      <w:pPr>
        <w:pStyle w:val="Para"/>
        <w:ind w:left="1429" w:firstLine="0"/>
      </w:pPr>
    </w:p>
    <w:p w14:paraId="6AD2713A" w14:textId="77777777" w:rsidR="00792AF9" w:rsidRPr="004C597C" w:rsidRDefault="00792AF9" w:rsidP="00792AF9">
      <w:r w:rsidRPr="004C597C">
        <w:t xml:space="preserve">configure system </w:t>
      </w:r>
      <w:proofErr w:type="spellStart"/>
      <w:r w:rsidRPr="004C597C">
        <w:t>dhcp</w:t>
      </w:r>
      <w:proofErr w:type="spellEnd"/>
      <w:r w:rsidRPr="004C597C">
        <w:t xml:space="preserve">-server </w:t>
      </w:r>
      <w:proofErr w:type="gramStart"/>
      <w:r w:rsidRPr="004C597C">
        <w:t>1</w:t>
      </w:r>
      <w:proofErr w:type="gramEnd"/>
    </w:p>
    <w:p w14:paraId="264EB8CE" w14:textId="77777777" w:rsidR="00792AF9" w:rsidRPr="004C597C" w:rsidRDefault="00792AF9" w:rsidP="00792AF9">
      <w:r w:rsidRPr="004C597C">
        <w:t xml:space="preserve">                pool "1"</w:t>
      </w:r>
    </w:p>
    <w:p w14:paraId="35147EB1" w14:textId="77777777" w:rsidR="00792AF9" w:rsidRPr="004C597C" w:rsidRDefault="00792AF9" w:rsidP="00792AF9">
      <w:r w:rsidRPr="004C597C">
        <w:t xml:space="preserve">                    network 50.50.50.0/24</w:t>
      </w:r>
    </w:p>
    <w:p w14:paraId="6E4D2D8E" w14:textId="77777777" w:rsidR="00792AF9" w:rsidRPr="004C597C" w:rsidRDefault="00792AF9" w:rsidP="00792AF9">
      <w:r w:rsidRPr="004C597C">
        <w:t xml:space="preserve">                    address-range 50.50.50.50 50.50.50.52</w:t>
      </w:r>
    </w:p>
    <w:p w14:paraId="21D997F3" w14:textId="77777777" w:rsidR="00792AF9" w:rsidRPr="004C597C" w:rsidRDefault="00792AF9" w:rsidP="00792AF9">
      <w:r w:rsidRPr="004C597C">
        <w:t xml:space="preserve">                exit</w:t>
      </w:r>
    </w:p>
    <w:p w14:paraId="33A70664" w14:textId="77777777" w:rsidR="00792AF9" w:rsidRPr="004C597C" w:rsidRDefault="00792AF9" w:rsidP="00792AF9">
      <w:r w:rsidRPr="004C597C">
        <w:t xml:space="preserve">                no shutdown</w:t>
      </w:r>
    </w:p>
    <w:p w14:paraId="29ACFE40" w14:textId="77777777" w:rsidR="00792AF9" w:rsidRPr="004C597C" w:rsidRDefault="00792AF9" w:rsidP="00792AF9">
      <w:r w:rsidRPr="004C597C">
        <w:t xml:space="preserve">            exit</w:t>
      </w:r>
    </w:p>
    <w:p w14:paraId="6CA2A182" w14:textId="77777777" w:rsidR="00792AF9" w:rsidRPr="004C597C" w:rsidRDefault="00792AF9" w:rsidP="00792AF9">
      <w:r w:rsidRPr="004C597C">
        <w:t xml:space="preserve">        exit</w:t>
      </w:r>
    </w:p>
    <w:p w14:paraId="361AE446" w14:textId="77777777" w:rsidR="00792AF9" w:rsidRPr="004C597C" w:rsidRDefault="00792AF9" w:rsidP="00792AF9">
      <w:r w:rsidRPr="004C597C">
        <w:t xml:space="preserve">        port</w:t>
      </w:r>
    </w:p>
    <w:p w14:paraId="40B42892" w14:textId="77777777" w:rsidR="00792AF9" w:rsidRPr="004C597C" w:rsidRDefault="00792AF9" w:rsidP="00792AF9">
      <w:r w:rsidRPr="004C597C">
        <w:t xml:space="preserve">            </w:t>
      </w:r>
      <w:proofErr w:type="spellStart"/>
      <w:r w:rsidRPr="004C597C">
        <w:t>wlan</w:t>
      </w:r>
      <w:proofErr w:type="spellEnd"/>
      <w:r w:rsidRPr="004C597C">
        <w:t xml:space="preserve"> 2</w:t>
      </w:r>
    </w:p>
    <w:p w14:paraId="5A854C65" w14:textId="77777777" w:rsidR="00792AF9" w:rsidRPr="004C597C" w:rsidRDefault="00792AF9" w:rsidP="00792AF9">
      <w:r w:rsidRPr="004C597C">
        <w:t xml:space="preserve">                radio-mode 802.11na</w:t>
      </w:r>
    </w:p>
    <w:p w14:paraId="46D092FC" w14:textId="49A09833" w:rsidR="00792AF9" w:rsidRPr="004C597C" w:rsidRDefault="00792AF9" w:rsidP="00792AF9">
      <w:r w:rsidRPr="004C597C">
        <w:t xml:space="preserve">                channel </w:t>
      </w:r>
      <w:r w:rsidR="000435BF">
        <w:t>3</w:t>
      </w:r>
      <w:r w:rsidR="00B9700C">
        <w:t>6</w:t>
      </w:r>
    </w:p>
    <w:p w14:paraId="4AA3B4A6" w14:textId="77777777" w:rsidR="00792AF9" w:rsidRPr="004C597C" w:rsidRDefault="00792AF9" w:rsidP="00792AF9">
      <w:r w:rsidRPr="004C597C">
        <w:t xml:space="preserve">                access-point 1</w:t>
      </w:r>
    </w:p>
    <w:p w14:paraId="05561BC0" w14:textId="77777777" w:rsidR="00792AF9" w:rsidRPr="004C597C" w:rsidRDefault="00792AF9" w:rsidP="00792AF9">
      <w:r w:rsidRPr="004C597C">
        <w:t xml:space="preserve">                    </w:t>
      </w:r>
      <w:proofErr w:type="spellStart"/>
      <w:r w:rsidRPr="004C597C">
        <w:t>ssid</w:t>
      </w:r>
      <w:proofErr w:type="spellEnd"/>
      <w:r w:rsidRPr="004C597C">
        <w:t xml:space="preserve"> "5G"</w:t>
      </w:r>
    </w:p>
    <w:p w14:paraId="53734740" w14:textId="77777777" w:rsidR="00792AF9" w:rsidRPr="004C597C" w:rsidRDefault="00792AF9" w:rsidP="00792AF9">
      <w:r w:rsidRPr="004C597C">
        <w:t xml:space="preserve">                    password "1234" hash</w:t>
      </w:r>
    </w:p>
    <w:p w14:paraId="08814C6D" w14:textId="77777777" w:rsidR="00792AF9" w:rsidRPr="004C597C" w:rsidRDefault="00792AF9" w:rsidP="00792AF9">
      <w:r w:rsidRPr="004C597C">
        <w:t xml:space="preserve">                    max-clients 8</w:t>
      </w:r>
    </w:p>
    <w:p w14:paraId="635DB3D5" w14:textId="77777777" w:rsidR="00792AF9" w:rsidRPr="004C597C" w:rsidRDefault="00792AF9" w:rsidP="00792AF9">
      <w:r w:rsidRPr="004C597C">
        <w:t xml:space="preserve">                    no shutdown</w:t>
      </w:r>
    </w:p>
    <w:p w14:paraId="1CC8E219" w14:textId="77777777" w:rsidR="00792AF9" w:rsidRPr="004C597C" w:rsidRDefault="00792AF9" w:rsidP="00792AF9">
      <w:r w:rsidRPr="004C597C">
        <w:t xml:space="preserve">                exit </w:t>
      </w:r>
      <w:proofErr w:type="gramStart"/>
      <w:r w:rsidRPr="004C597C">
        <w:t>all</w:t>
      </w:r>
      <w:proofErr w:type="gramEnd"/>
      <w:r w:rsidRPr="004C597C">
        <w:t xml:space="preserve"> </w:t>
      </w:r>
    </w:p>
    <w:p w14:paraId="6196AC40" w14:textId="77777777" w:rsidR="00792AF9" w:rsidRPr="004C597C" w:rsidRDefault="00792AF9" w:rsidP="00792AF9">
      <w:r w:rsidRPr="004C597C">
        <w:t xml:space="preserve">             configure   </w:t>
      </w:r>
    </w:p>
    <w:p w14:paraId="7AD873E6" w14:textId="10FE6D04" w:rsidR="00792AF9" w:rsidRPr="004C597C" w:rsidRDefault="00792AF9" w:rsidP="00CA63D2">
      <w:pPr>
        <w:rPr>
          <w:rtl/>
        </w:rPr>
      </w:pPr>
      <w:r w:rsidRPr="004C597C">
        <w:t xml:space="preserve">        router 1</w:t>
      </w:r>
    </w:p>
    <w:p w14:paraId="5CE33829" w14:textId="77777777" w:rsidR="00792AF9" w:rsidRPr="004C597C" w:rsidRDefault="00792AF9" w:rsidP="00792AF9">
      <w:r w:rsidRPr="004C597C">
        <w:t xml:space="preserve">            interface 1</w:t>
      </w:r>
    </w:p>
    <w:p w14:paraId="13EE759B" w14:textId="77777777" w:rsidR="00792AF9" w:rsidRPr="004C597C" w:rsidRDefault="00792AF9" w:rsidP="00792AF9">
      <w:r w:rsidRPr="004C597C">
        <w:t xml:space="preserve">                address 50.50.50.1/24</w:t>
      </w:r>
    </w:p>
    <w:p w14:paraId="3E2286B0" w14:textId="77777777" w:rsidR="00792AF9" w:rsidRPr="004C597C" w:rsidRDefault="00792AF9" w:rsidP="00792AF9">
      <w:r w:rsidRPr="004C597C">
        <w:t xml:space="preserve">                bind </w:t>
      </w:r>
      <w:proofErr w:type="spellStart"/>
      <w:r w:rsidRPr="004C597C">
        <w:t>wlan</w:t>
      </w:r>
      <w:proofErr w:type="spellEnd"/>
      <w:r w:rsidRPr="004C597C">
        <w:t xml:space="preserve"> 2 access-point </w:t>
      </w:r>
      <w:proofErr w:type="gramStart"/>
      <w:r w:rsidRPr="004C597C">
        <w:t>1</w:t>
      </w:r>
      <w:proofErr w:type="gramEnd"/>
    </w:p>
    <w:p w14:paraId="4D95DD70" w14:textId="77777777" w:rsidR="00792AF9" w:rsidRPr="004C597C" w:rsidRDefault="00792AF9" w:rsidP="00792AF9">
      <w:r w:rsidRPr="004C597C">
        <w:lastRenderedPageBreak/>
        <w:t xml:space="preserve">                </w:t>
      </w:r>
      <w:proofErr w:type="spellStart"/>
      <w:r w:rsidRPr="004C597C">
        <w:t>dhcp</w:t>
      </w:r>
      <w:proofErr w:type="spellEnd"/>
      <w:r w:rsidRPr="004C597C">
        <w:t>-client</w:t>
      </w:r>
    </w:p>
    <w:p w14:paraId="095CE0D1" w14:textId="77777777" w:rsidR="00792AF9" w:rsidRPr="004C597C" w:rsidRDefault="00792AF9" w:rsidP="00792AF9">
      <w:r w:rsidRPr="004C597C">
        <w:t xml:space="preserve">                    client-id mac</w:t>
      </w:r>
    </w:p>
    <w:p w14:paraId="4B295E35" w14:textId="77777777" w:rsidR="00792AF9" w:rsidRPr="004C597C" w:rsidRDefault="00792AF9" w:rsidP="00792AF9">
      <w:r w:rsidRPr="004C597C">
        <w:t xml:space="preserve">                exit</w:t>
      </w:r>
    </w:p>
    <w:p w14:paraId="0D0FFE82" w14:textId="45CF6257" w:rsidR="00792AF9" w:rsidRDefault="00792AF9" w:rsidP="00792AF9">
      <w:r w:rsidRPr="004C597C">
        <w:t xml:space="preserve">                no shutdown</w:t>
      </w:r>
    </w:p>
    <w:p w14:paraId="5895184F" w14:textId="6F31B457" w:rsidR="00792AF9" w:rsidRDefault="00792AF9" w:rsidP="005B0DD0">
      <w:r>
        <w:t xml:space="preserve">                 exi</w:t>
      </w:r>
      <w:r w:rsidR="005B0DD0">
        <w:t>t</w:t>
      </w:r>
      <w:r w:rsidR="000435BF">
        <w:t xml:space="preserve"> </w:t>
      </w:r>
      <w:proofErr w:type="gramStart"/>
      <w:r w:rsidR="000435BF">
        <w:t>all</w:t>
      </w:r>
      <w:proofErr w:type="gramEnd"/>
    </w:p>
    <w:p w14:paraId="076DFE99" w14:textId="60DB478B" w:rsidR="0075638C" w:rsidRPr="00E75411" w:rsidRDefault="0075638C" w:rsidP="00424416">
      <w:pPr>
        <w:pStyle w:val="Para"/>
        <w:numPr>
          <w:ilvl w:val="0"/>
          <w:numId w:val="15"/>
        </w:numPr>
        <w:rPr>
          <w:rtl/>
        </w:rPr>
      </w:pPr>
      <w:r w:rsidRPr="00E75411">
        <w:t>Check the following parameters</w:t>
      </w:r>
      <w:r w:rsidRPr="00E75411">
        <w:rPr>
          <w:rFonts w:hint="cs"/>
          <w:rtl/>
        </w:rPr>
        <w:t>:</w:t>
      </w:r>
    </w:p>
    <w:p w14:paraId="5B07EB48" w14:textId="7CEDCEB1" w:rsidR="007B0A27" w:rsidRDefault="00AB1C63" w:rsidP="00CB11DF">
      <w:pPr>
        <w:pStyle w:val="Para"/>
        <w:ind w:left="1069" w:firstLine="0"/>
      </w:pPr>
      <w:r>
        <w:t xml:space="preserve">    </w:t>
      </w:r>
      <w:r w:rsidR="002E28E8">
        <w:t xml:space="preserve">  </w:t>
      </w:r>
      <w:r>
        <w:t xml:space="preserve"> </w:t>
      </w:r>
      <w:r w:rsidR="0075638C" w:rsidRPr="00E75411">
        <w:t xml:space="preserve">Click an icon on your computer in the red bar on the </w:t>
      </w:r>
      <w:proofErr w:type="gramStart"/>
      <w:r w:rsidR="0075638C" w:rsidRPr="00E75411">
        <w:t>image</w:t>
      </w:r>
      <w:proofErr w:type="gramEnd"/>
      <w:r w:rsidR="0075638C" w:rsidRPr="00E75411">
        <w:rPr>
          <w:rFonts w:hint="cs"/>
          <w:rtl/>
        </w:rPr>
        <w:t xml:space="preserve"> </w:t>
      </w:r>
    </w:p>
    <w:p w14:paraId="1C331C7E" w14:textId="77777777" w:rsidR="007B0A27" w:rsidRDefault="007B0A27" w:rsidP="00CB11DF">
      <w:pPr>
        <w:pStyle w:val="Para"/>
        <w:ind w:left="1069" w:firstLine="0"/>
      </w:pPr>
    </w:p>
    <w:p w14:paraId="6FD8C72A" w14:textId="41220B28" w:rsidR="007B0A27" w:rsidRDefault="002E28E8" w:rsidP="007B0A27">
      <w:pPr>
        <w:pStyle w:val="ListParagraph"/>
        <w:ind w:left="360"/>
        <w:rPr>
          <w:rtl/>
        </w:rPr>
      </w:pPr>
      <w:r>
        <w:t xml:space="preserve">                         </w:t>
      </w:r>
      <w:r w:rsidR="007B0A27" w:rsidRPr="000C7B2D">
        <w:t>Example</w:t>
      </w:r>
      <w:r w:rsidR="007B0A27">
        <w:rPr>
          <w:rFonts w:hint="cs"/>
          <w:rtl/>
        </w:rPr>
        <w:t>:</w:t>
      </w:r>
    </w:p>
    <w:p w14:paraId="2D1DA5E6" w14:textId="5D0621B9" w:rsidR="0075638C" w:rsidRDefault="0075638C" w:rsidP="004C1665">
      <w:pPr>
        <w:pStyle w:val="Para"/>
        <w:ind w:left="1069" w:firstLine="0"/>
        <w:rPr>
          <w:sz w:val="16"/>
          <w:szCs w:val="16"/>
        </w:rPr>
      </w:pPr>
      <w:r w:rsidRPr="00E75411">
        <w:rPr>
          <w:rFonts w:hint="cs"/>
          <w:rtl/>
        </w:rPr>
        <w:t xml:space="preserve"> </w:t>
      </w:r>
    </w:p>
    <w:p w14:paraId="65723C3F" w14:textId="77777777" w:rsidR="0075638C" w:rsidRDefault="0075638C" w:rsidP="00E75411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7C030218" wp14:editId="1A745E17">
            <wp:extent cx="2211092" cy="243983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6122" cy="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38F7" w14:textId="6D8E9F03" w:rsidR="0075638C" w:rsidRDefault="00E75411" w:rsidP="00E75411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1377394B" wp14:editId="5FDDA7D1">
            <wp:extent cx="1751309" cy="1105728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7292" cy="11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5425" w14:textId="77777777" w:rsidR="0075638C" w:rsidRDefault="0075638C" w:rsidP="0075638C">
      <w:pPr>
        <w:rPr>
          <w:sz w:val="16"/>
          <w:szCs w:val="16"/>
        </w:rPr>
      </w:pPr>
    </w:p>
    <w:p w14:paraId="372D9811" w14:textId="5B89C01A" w:rsidR="00E75411" w:rsidRPr="00335BAA" w:rsidRDefault="00E75411" w:rsidP="00424416">
      <w:pPr>
        <w:pStyle w:val="Para"/>
        <w:numPr>
          <w:ilvl w:val="0"/>
          <w:numId w:val="15"/>
        </w:numPr>
        <w:rPr>
          <w:rtl/>
        </w:rPr>
      </w:pPr>
      <w:r>
        <w:t>Connect with</w:t>
      </w:r>
      <w:r w:rsidRPr="00335BAA">
        <w:t xml:space="preserve"> the following the </w:t>
      </w:r>
      <w:proofErr w:type="spellStart"/>
      <w:r w:rsidRPr="00335BAA">
        <w:t>ssid</w:t>
      </w:r>
      <w:proofErr w:type="spellEnd"/>
      <w:r w:rsidRPr="00335BAA">
        <w:t xml:space="preserve"> </w:t>
      </w:r>
      <w:proofErr w:type="gramStart"/>
      <w:r w:rsidR="00C77CD0">
        <w:t>5G</w:t>
      </w:r>
      <w:proofErr w:type="gramEnd"/>
    </w:p>
    <w:p w14:paraId="6B2F8EBA" w14:textId="77777777" w:rsidR="00E75411" w:rsidRDefault="00E75411" w:rsidP="00E75411">
      <w:pPr>
        <w:rPr>
          <w:sz w:val="16"/>
          <w:szCs w:val="16"/>
          <w:rtl/>
        </w:rPr>
      </w:pPr>
    </w:p>
    <w:p w14:paraId="1A836B83" w14:textId="6A5D9BB4" w:rsidR="00E75411" w:rsidRDefault="00E75411" w:rsidP="00424416">
      <w:pPr>
        <w:pStyle w:val="Para"/>
        <w:numPr>
          <w:ilvl w:val="0"/>
          <w:numId w:val="15"/>
        </w:numPr>
      </w:pPr>
      <w:r w:rsidRPr="00335BAA">
        <w:t xml:space="preserve">Click </w:t>
      </w:r>
      <w:proofErr w:type="gramStart"/>
      <w:r w:rsidRPr="00335BAA">
        <w:t>on</w:t>
      </w:r>
      <w:r w:rsidRPr="00335BAA">
        <w:rPr>
          <w:rFonts w:hint="cs"/>
          <w:rtl/>
        </w:rPr>
        <w:t xml:space="preserve"> </w:t>
      </w:r>
      <w:r w:rsidRPr="00335BAA">
        <w:t xml:space="preserve"> properties</w:t>
      </w:r>
      <w:proofErr w:type="gramEnd"/>
      <w:r>
        <w:t xml:space="preserve"> and verify the details:</w:t>
      </w:r>
    </w:p>
    <w:p w14:paraId="28B2A1BE" w14:textId="77777777" w:rsidR="007B0A27" w:rsidRDefault="007B0A27" w:rsidP="007B0A27">
      <w:pPr>
        <w:pStyle w:val="ListParagraph"/>
      </w:pPr>
    </w:p>
    <w:p w14:paraId="60853884" w14:textId="57010413" w:rsidR="0075638C" w:rsidRDefault="007B0A27" w:rsidP="004C1665">
      <w:pPr>
        <w:pStyle w:val="ListParagraph"/>
        <w:ind w:left="360"/>
      </w:pPr>
      <w:r w:rsidRPr="000C7B2D">
        <w:t>Example</w:t>
      </w:r>
      <w:r>
        <w:rPr>
          <w:rFonts w:hint="cs"/>
          <w:rtl/>
        </w:rPr>
        <w:t>:</w:t>
      </w:r>
    </w:p>
    <w:p w14:paraId="71D60999" w14:textId="77777777" w:rsidR="0075638C" w:rsidRDefault="0075638C" w:rsidP="0075638C">
      <w:pPr>
        <w:pStyle w:val="Para"/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0F29E893" wp14:editId="598D8D91">
            <wp:extent cx="2971800" cy="322820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7158" cy="324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3721" w14:textId="77777777" w:rsidR="0075638C" w:rsidRDefault="0075638C" w:rsidP="0075638C">
      <w:pPr>
        <w:jc w:val="center"/>
      </w:pPr>
    </w:p>
    <w:p w14:paraId="476519BD" w14:textId="3AEBEDA7" w:rsidR="0075638C" w:rsidRPr="00E75411" w:rsidRDefault="0075638C" w:rsidP="00424416">
      <w:pPr>
        <w:pStyle w:val="Para"/>
        <w:numPr>
          <w:ilvl w:val="0"/>
          <w:numId w:val="15"/>
        </w:numPr>
        <w:ind w:left="1069" w:firstLine="0"/>
        <w:rPr>
          <w:rtl/>
        </w:rPr>
      </w:pPr>
      <w:r w:rsidRPr="00E75411">
        <w:t>Check the following parameters</w:t>
      </w:r>
      <w:r w:rsidRPr="00E75411">
        <w:rPr>
          <w:rFonts w:hint="cs"/>
          <w:rtl/>
        </w:rPr>
        <w:t>: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75638C" w14:paraId="34F5E12F" w14:textId="77777777" w:rsidTr="00C44B78">
        <w:tc>
          <w:tcPr>
            <w:tcW w:w="4589" w:type="dxa"/>
          </w:tcPr>
          <w:p w14:paraId="701C0A07" w14:textId="77777777" w:rsidR="0075638C" w:rsidRPr="00D45511" w:rsidRDefault="0075638C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 xml:space="preserve">SSID </w:t>
            </w:r>
          </w:p>
        </w:tc>
        <w:tc>
          <w:tcPr>
            <w:tcW w:w="4589" w:type="dxa"/>
          </w:tcPr>
          <w:p w14:paraId="7EB9B230" w14:textId="4A2A6E1F" w:rsidR="0075638C" w:rsidRPr="00D45511" w:rsidRDefault="000840C0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>5G</w:t>
            </w:r>
          </w:p>
        </w:tc>
      </w:tr>
      <w:tr w:rsidR="0075638C" w14:paraId="0D143EB4" w14:textId="77777777" w:rsidTr="00C44B78">
        <w:tc>
          <w:tcPr>
            <w:tcW w:w="4589" w:type="dxa"/>
          </w:tcPr>
          <w:p w14:paraId="57CCAAC1" w14:textId="77777777" w:rsidR="0075638C" w:rsidRPr="00D45511" w:rsidRDefault="0075638C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 xml:space="preserve">PROTOCOL </w:t>
            </w:r>
          </w:p>
        </w:tc>
        <w:tc>
          <w:tcPr>
            <w:tcW w:w="4589" w:type="dxa"/>
          </w:tcPr>
          <w:p w14:paraId="61BF906B" w14:textId="77777777" w:rsidR="0075638C" w:rsidRPr="00D45511" w:rsidRDefault="0075638C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>802.11a (</w:t>
            </w:r>
            <w:proofErr w:type="gramStart"/>
            <w:r w:rsidRPr="00D45511">
              <w:rPr>
                <w:rFonts w:ascii="ZapfHumnst BT" w:eastAsia="Times New Roman" w:hAnsi="ZapfHumnst BT" w:cs="Miriam"/>
                <w:highlight w:val="yellow"/>
              </w:rPr>
              <w:t>only  5</w:t>
            </w:r>
            <w:proofErr w:type="gramEnd"/>
            <w:r w:rsidRPr="00D45511">
              <w:rPr>
                <w:rFonts w:ascii="ZapfHumnst BT" w:eastAsia="Times New Roman" w:hAnsi="ZapfHumnst BT" w:cs="Miriam"/>
                <w:highlight w:val="yellow"/>
              </w:rPr>
              <w:t>G)</w:t>
            </w:r>
          </w:p>
        </w:tc>
      </w:tr>
      <w:tr w:rsidR="0075638C" w14:paraId="42E48999" w14:textId="77777777" w:rsidTr="00C44B78">
        <w:tc>
          <w:tcPr>
            <w:tcW w:w="4589" w:type="dxa"/>
          </w:tcPr>
          <w:p w14:paraId="5CB62D18" w14:textId="55DA4FD4" w:rsidR="0075638C" w:rsidRPr="00D45511" w:rsidRDefault="00C977E7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>IPv4 address</w:t>
            </w:r>
          </w:p>
        </w:tc>
        <w:tc>
          <w:tcPr>
            <w:tcW w:w="4589" w:type="dxa"/>
          </w:tcPr>
          <w:p w14:paraId="53ECEA47" w14:textId="355A422E" w:rsidR="0075638C" w:rsidRPr="00D45511" w:rsidRDefault="0075638C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proofErr w:type="gramStart"/>
            <w:r w:rsidRPr="00D45511">
              <w:rPr>
                <w:rFonts w:ascii="ZapfHumnst BT" w:eastAsia="Times New Roman" w:hAnsi="ZapfHumnst BT" w:cs="Miriam"/>
                <w:highlight w:val="yellow"/>
              </w:rPr>
              <w:t>50.50.50.</w:t>
            </w:r>
            <w:r w:rsidR="006A303E" w:rsidRPr="00D45511">
              <w:rPr>
                <w:rFonts w:ascii="ZapfHumnst BT" w:eastAsia="Times New Roman" w:hAnsi="ZapfHumnst BT" w:cs="Miriam"/>
                <w:highlight w:val="yellow"/>
              </w:rPr>
              <w:t>5</w:t>
            </w:r>
            <w:r w:rsidR="000840C0" w:rsidRPr="00D45511">
              <w:rPr>
                <w:rFonts w:ascii="ZapfHumnst BT" w:eastAsia="Times New Roman" w:hAnsi="ZapfHumnst BT" w:cs="Miriam"/>
                <w:highlight w:val="yellow"/>
              </w:rPr>
              <w:t>0</w:t>
            </w:r>
            <w:r w:rsidR="00485BC8" w:rsidRPr="00D45511">
              <w:rPr>
                <w:rFonts w:ascii="ZapfHumnst BT" w:eastAsia="Times New Roman" w:hAnsi="ZapfHumnst BT" w:cs="Miriam"/>
                <w:highlight w:val="yellow"/>
              </w:rPr>
              <w:t xml:space="preserve">  Example</w:t>
            </w:r>
            <w:proofErr w:type="gramEnd"/>
          </w:p>
        </w:tc>
      </w:tr>
    </w:tbl>
    <w:p w14:paraId="547F8A52" w14:textId="77777777" w:rsidR="0075638C" w:rsidRDefault="0075638C" w:rsidP="0075638C">
      <w:pPr>
        <w:rPr>
          <w:sz w:val="16"/>
          <w:szCs w:val="16"/>
          <w:rtl/>
        </w:rPr>
      </w:pPr>
    </w:p>
    <w:p w14:paraId="4B8CBCA3" w14:textId="5CE2C564" w:rsidR="00E75411" w:rsidRPr="00D5654C" w:rsidRDefault="00E63506" w:rsidP="00424416">
      <w:pPr>
        <w:pStyle w:val="Para"/>
        <w:numPr>
          <w:ilvl w:val="0"/>
          <w:numId w:val="15"/>
        </w:numPr>
      </w:pPr>
      <w:r>
        <w:lastRenderedPageBreak/>
        <w:t xml:space="preserve">  </w:t>
      </w:r>
      <w:r w:rsidR="00E75411" w:rsidRPr="00D5654C">
        <w:t xml:space="preserve">Test communication from </w:t>
      </w:r>
      <w:r w:rsidR="00727A36">
        <w:t>SF</w:t>
      </w:r>
      <w:r w:rsidR="008E2E72">
        <w:t>-1P</w:t>
      </w:r>
      <w:r w:rsidR="00E75411" w:rsidRPr="00D5654C">
        <w:t xml:space="preserve"> </w:t>
      </w:r>
      <w:proofErr w:type="gramStart"/>
      <w:r w:rsidR="00E75411" w:rsidRPr="00D5654C">
        <w:t>to</w:t>
      </w:r>
      <w:r w:rsidR="00E75411" w:rsidRPr="00D5654C">
        <w:rPr>
          <w:rFonts w:hint="cs"/>
          <w:rtl/>
        </w:rPr>
        <w:t xml:space="preserve"> </w:t>
      </w:r>
      <w:r w:rsidR="00E75411" w:rsidRPr="00D5654C">
        <w:t xml:space="preserve"> PC</w:t>
      </w:r>
      <w:proofErr w:type="gramEnd"/>
      <w:r w:rsidR="00E75411" w:rsidRPr="00D5654C">
        <w:t xml:space="preserve"> over  the established WLAN: </w:t>
      </w:r>
    </w:p>
    <w:p w14:paraId="712D9659" w14:textId="107E51E0" w:rsidR="00E75411" w:rsidRPr="00D5654C" w:rsidRDefault="00E63506" w:rsidP="00424416">
      <w:pPr>
        <w:pStyle w:val="Para"/>
        <w:numPr>
          <w:ilvl w:val="0"/>
          <w:numId w:val="15"/>
        </w:numPr>
      </w:pPr>
      <w:r>
        <w:t xml:space="preserve">  </w:t>
      </w:r>
      <w:r w:rsidR="00E75411" w:rsidRPr="00D5654C">
        <w:t>Send ping 50.50.50.5</w:t>
      </w:r>
      <w:r w:rsidR="000840C0">
        <w:t>0</w:t>
      </w:r>
      <w:r w:rsidR="00485BC8">
        <w:t xml:space="preserve"> (</w:t>
      </w:r>
      <w:r w:rsidR="00485BC8" w:rsidRPr="000C7B2D">
        <w:t>Example</w:t>
      </w:r>
      <w:r w:rsidR="00485BC8">
        <w:t>)</w:t>
      </w:r>
      <w:r w:rsidR="00E75411" w:rsidRPr="00D5654C">
        <w:t xml:space="preserve"> and verify reply with no </w:t>
      </w:r>
      <w:proofErr w:type="gramStart"/>
      <w:r w:rsidR="00E75411" w:rsidRPr="00D5654C">
        <w:t>loss</w:t>
      </w:r>
      <w:proofErr w:type="gramEnd"/>
    </w:p>
    <w:p w14:paraId="7CEDCC10" w14:textId="72642139" w:rsidR="00E75411" w:rsidRDefault="00E63506" w:rsidP="00424416">
      <w:pPr>
        <w:pStyle w:val="Para"/>
        <w:numPr>
          <w:ilvl w:val="0"/>
          <w:numId w:val="15"/>
        </w:numPr>
      </w:pPr>
      <w:r>
        <w:t xml:space="preserve">  </w:t>
      </w:r>
      <w:r w:rsidR="00E75411">
        <w:t>Open RUN command screen on PC</w:t>
      </w:r>
    </w:p>
    <w:p w14:paraId="49BA8C34" w14:textId="7CBF7253" w:rsidR="00E75411" w:rsidRDefault="00E63506" w:rsidP="00CB11DF">
      <w:pPr>
        <w:pStyle w:val="Para"/>
        <w:ind w:left="720" w:firstLine="0"/>
      </w:pPr>
      <w:r>
        <w:t xml:space="preserve">              </w:t>
      </w:r>
      <w:r w:rsidR="00E75411">
        <w:t>C</w:t>
      </w:r>
      <w:r w:rsidR="00E75411" w:rsidRPr="00D5654C">
        <w:t xml:space="preserve">heck the signal </w:t>
      </w:r>
      <w:r w:rsidR="00E75411">
        <w:t>percentage with the bellow commands:</w:t>
      </w:r>
    </w:p>
    <w:p w14:paraId="57567768" w14:textId="77777777" w:rsidR="007B0A27" w:rsidRDefault="007B0A27" w:rsidP="007B0A27">
      <w:pPr>
        <w:pStyle w:val="ListParagraph"/>
        <w:ind w:left="360"/>
        <w:rPr>
          <w:rtl/>
        </w:rPr>
      </w:pPr>
      <w:r w:rsidRPr="000C7B2D">
        <w:t>Example</w:t>
      </w:r>
      <w:r>
        <w:rPr>
          <w:rFonts w:hint="cs"/>
          <w:rtl/>
        </w:rPr>
        <w:t>:</w:t>
      </w:r>
    </w:p>
    <w:p w14:paraId="1676D0EF" w14:textId="77777777" w:rsidR="0075638C" w:rsidRDefault="0075638C" w:rsidP="0075638C">
      <w:pPr>
        <w:rPr>
          <w:sz w:val="16"/>
          <w:szCs w:val="16"/>
        </w:rPr>
      </w:pPr>
    </w:p>
    <w:p w14:paraId="673A1400" w14:textId="77777777" w:rsidR="0075638C" w:rsidRDefault="0075638C" w:rsidP="0075638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06BCE55" wp14:editId="1A8A6A40">
            <wp:extent cx="4381500" cy="2870376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893" cy="28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22F" w14:textId="7814F26B" w:rsidR="0075638C" w:rsidRDefault="0075638C" w:rsidP="0036442E">
      <w:pPr>
        <w:pStyle w:val="Heading2"/>
      </w:pPr>
      <w:bookmarkStart w:id="70" w:name="_Toc36362376"/>
      <w:bookmarkStart w:id="71" w:name="_Toc94452525"/>
      <w:r>
        <w:t xml:space="preserve">Data </w:t>
      </w:r>
      <w:r w:rsidR="0036442E">
        <w:t>T</w:t>
      </w:r>
      <w:r>
        <w:t>est</w:t>
      </w:r>
      <w:bookmarkEnd w:id="70"/>
      <w:bookmarkEnd w:id="71"/>
    </w:p>
    <w:p w14:paraId="0C2D4F5F" w14:textId="77777777" w:rsidR="0075638C" w:rsidRDefault="0075638C" w:rsidP="00E90236">
      <w:pPr>
        <w:pStyle w:val="Heading2"/>
        <w:numPr>
          <w:ilvl w:val="0"/>
          <w:numId w:val="0"/>
        </w:numPr>
        <w:ind w:left="846"/>
      </w:pPr>
    </w:p>
    <w:p w14:paraId="414AAF20" w14:textId="37CAE1EF" w:rsidR="0075638C" w:rsidRDefault="009B2ECC" w:rsidP="0075638C">
      <w:pPr>
        <w:pStyle w:val="Para"/>
        <w:rPr>
          <w:noProof/>
        </w:rPr>
      </w:pPr>
      <w:r>
        <w:rPr>
          <w:noProof/>
        </w:rPr>
        <w:drawing>
          <wp:inline distT="0" distB="0" distL="0" distR="0" wp14:anchorId="1D0F9E94" wp14:editId="4CB4DB74">
            <wp:extent cx="7249160" cy="30935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75" cy="31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705B" w:rsidRPr="00CA705B">
        <w:rPr>
          <w:noProof/>
        </w:rPr>
        <w:t xml:space="preserve"> </w:t>
      </w:r>
    </w:p>
    <w:p w14:paraId="728DC7C0" w14:textId="72B2F90E" w:rsidR="00116B37" w:rsidRDefault="00116B37" w:rsidP="00116B37">
      <w:pPr>
        <w:pStyle w:val="Caption"/>
        <w:ind w:left="0"/>
        <w:jc w:val="center"/>
        <w:rPr>
          <w:rFonts w:cs="ZapfHumnst BT"/>
          <w:color w:val="auto"/>
        </w:rPr>
      </w:pPr>
      <w:r w:rsidRPr="00FC2055">
        <w:rPr>
          <w:color w:val="auto"/>
        </w:rPr>
        <w:t xml:space="preserve">Figure </w:t>
      </w:r>
      <w:r w:rsidR="00DD5047">
        <w:rPr>
          <w:color w:val="auto"/>
        </w:rPr>
        <w:t>7</w:t>
      </w:r>
      <w:r w:rsidRPr="00FC2055">
        <w:rPr>
          <w:color w:val="auto"/>
        </w:rPr>
        <w:t xml:space="preserve">: </w:t>
      </w:r>
      <w:r w:rsidR="009151F3"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 xml:space="preserve">Test </w:t>
      </w:r>
      <w:r w:rsidRPr="00116B37">
        <w:rPr>
          <w:rFonts w:cs="ZapfHumnst BT"/>
          <w:color w:val="auto"/>
        </w:rPr>
        <w:t>DATA running</w:t>
      </w:r>
      <w:r w:rsidR="00EF390A">
        <w:rPr>
          <w:rFonts w:cs="ZapfHumnst BT"/>
          <w:color w:val="auto"/>
        </w:rPr>
        <w:t xml:space="preserve"> 6 </w:t>
      </w:r>
      <w:proofErr w:type="gramStart"/>
      <w:r w:rsidR="00EF390A">
        <w:rPr>
          <w:rFonts w:cs="ZapfHumnst BT"/>
          <w:color w:val="auto"/>
        </w:rPr>
        <w:t>ports</w:t>
      </w:r>
      <w:proofErr w:type="gramEnd"/>
    </w:p>
    <w:p w14:paraId="692D40A1" w14:textId="1EEAB605" w:rsidR="0075638C" w:rsidRDefault="00EF390A" w:rsidP="00424416">
      <w:pPr>
        <w:pStyle w:val="Para"/>
        <w:numPr>
          <w:ilvl w:val="0"/>
          <w:numId w:val="28"/>
        </w:numPr>
      </w:pPr>
      <w:r>
        <w:t>Testing for 6 ports (according to option)</w:t>
      </w:r>
    </w:p>
    <w:p w14:paraId="34C9D364" w14:textId="5B985134" w:rsidR="0075638C" w:rsidRDefault="0075638C" w:rsidP="0075638C">
      <w:pPr>
        <w:ind w:left="0"/>
      </w:pPr>
    </w:p>
    <w:p w14:paraId="3DBF7407" w14:textId="47DF8BD8" w:rsidR="0075638C" w:rsidRDefault="0075638C" w:rsidP="00D10260">
      <w:pPr>
        <w:pStyle w:val="Para"/>
        <w:ind w:left="810" w:firstLine="0"/>
        <w:rPr>
          <w:rtl/>
        </w:rPr>
      </w:pPr>
      <w:r w:rsidRPr="00D10260">
        <w:rPr>
          <w:b/>
          <w:bCs/>
          <w:u w:val="single"/>
        </w:rPr>
        <w:t>Not</w:t>
      </w:r>
      <w:r w:rsidRPr="00384C92">
        <w:rPr>
          <w:b/>
          <w:bCs/>
        </w:rPr>
        <w:t>e:</w:t>
      </w:r>
      <w:r>
        <w:t xml:space="preserve"> port </w:t>
      </w:r>
      <w:r w:rsidR="009151F3">
        <w:t>ethernet</w:t>
      </w:r>
      <w:r w:rsidR="009151F3" w:rsidRPr="00C27B04">
        <w:t xml:space="preserve"> </w:t>
      </w:r>
      <w:r w:rsidR="009151F3">
        <w:t xml:space="preserve">1-2 </w:t>
      </w:r>
      <w:r w:rsidRPr="00C27B04">
        <w:t>connect</w:t>
      </w:r>
      <w:r>
        <w:rPr>
          <w:rFonts w:hint="cs"/>
          <w:rtl/>
        </w:rPr>
        <w:t xml:space="preserve"> </w:t>
      </w:r>
      <w:r w:rsidR="00E90236">
        <w:t>with</w:t>
      </w:r>
      <w:r>
        <w:t xml:space="preserve"> SFP</w:t>
      </w:r>
      <w:r w:rsidR="00184989">
        <w:t>-</w:t>
      </w:r>
      <w:r>
        <w:t>9</w:t>
      </w:r>
      <w:proofErr w:type="gramStart"/>
      <w:r>
        <w:t xml:space="preserve">G </w:t>
      </w:r>
      <w:r w:rsidR="00233935">
        <w:t xml:space="preserve"> for</w:t>
      </w:r>
      <w:proofErr w:type="gramEnd"/>
      <w:r w:rsidR="00233935">
        <w:t xml:space="preserve"> according to option order</w:t>
      </w:r>
      <w:r w:rsidR="00D10260">
        <w:t xml:space="preserve"> only </w:t>
      </w:r>
      <w:r w:rsidR="000815F4">
        <w:t>SFP</w:t>
      </w:r>
    </w:p>
    <w:p w14:paraId="6604C5C4" w14:textId="6023EA69" w:rsidR="00076184" w:rsidRDefault="00076184" w:rsidP="00D10260">
      <w:pPr>
        <w:pStyle w:val="Para"/>
        <w:ind w:left="810" w:firstLine="0"/>
      </w:pPr>
    </w:p>
    <w:p w14:paraId="4A1FFF47" w14:textId="77777777" w:rsidR="00076184" w:rsidRPr="00862C68" w:rsidRDefault="00076184" w:rsidP="00076184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862C68">
        <w:rPr>
          <w:rFonts w:cs="ZapfHumnst BT"/>
        </w:rPr>
        <w:lastRenderedPageBreak/>
        <w:t>Type as follows:</w:t>
      </w:r>
    </w:p>
    <w:p w14:paraId="48911D69" w14:textId="77777777" w:rsidR="00076184" w:rsidRPr="00862C68" w:rsidRDefault="00076184" w:rsidP="00076184">
      <w:pPr>
        <w:pStyle w:val="Para"/>
        <w:rPr>
          <w:rFonts w:cs="ZapfHumnst BT"/>
        </w:rPr>
      </w:pPr>
    </w:p>
    <w:p w14:paraId="02221E17" w14:textId="77777777" w:rsidR="00076184" w:rsidRPr="00862C68" w:rsidRDefault="00076184" w:rsidP="00076184">
      <w:pPr>
        <w:pStyle w:val="Para"/>
        <w:numPr>
          <w:ilvl w:val="0"/>
          <w:numId w:val="24"/>
        </w:numPr>
      </w:pPr>
      <w:r w:rsidRPr="00862C68">
        <w:t>The Cellular is tested with LINUX commands:</w:t>
      </w:r>
    </w:p>
    <w:p w14:paraId="71E8FCC5" w14:textId="77777777" w:rsidR="00076184" w:rsidRPr="00862C68" w:rsidRDefault="00076184" w:rsidP="00076184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235F60D" w14:textId="77777777" w:rsidR="00076184" w:rsidRPr="00862C68" w:rsidRDefault="00076184" w:rsidP="00076184">
      <w:pPr>
        <w:pStyle w:val="ListParagraph"/>
      </w:pPr>
      <w:r w:rsidRPr="00862C68">
        <w:t xml:space="preserve">ETX-1p# </w:t>
      </w:r>
      <w:r w:rsidRPr="00862C68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862C68">
        <w:t xml:space="preserve">    </w:t>
      </w:r>
    </w:p>
    <w:p w14:paraId="3B2D0B18" w14:textId="77777777" w:rsidR="00076184" w:rsidRPr="00862C68" w:rsidRDefault="00076184" w:rsidP="00076184">
      <w:pPr>
        <w:pStyle w:val="ListParagraph"/>
      </w:pPr>
      <w:r w:rsidRPr="00862C68">
        <w:t>Key code:                    8388569129</w:t>
      </w:r>
      <w:proofErr w:type="gramStart"/>
      <w:r w:rsidRPr="00862C68">
        <w:t xml:space="preserve">   (</w:t>
      </w:r>
      <w:proofErr w:type="gramEnd"/>
      <w:r w:rsidRPr="00862C68">
        <w:t xml:space="preserve"> Example)</w:t>
      </w:r>
    </w:p>
    <w:p w14:paraId="4A0F5E4D" w14:textId="77777777" w:rsidR="00076184" w:rsidRPr="00862C68" w:rsidRDefault="00076184" w:rsidP="00076184">
      <w:pPr>
        <w:pStyle w:val="Para"/>
        <w:ind w:left="0" w:firstLine="0"/>
      </w:pPr>
      <w:r w:rsidRPr="00862C68">
        <w:t xml:space="preserve">          Challenge code: (10 figure numbers) </w:t>
      </w:r>
    </w:p>
    <w:p w14:paraId="4AA18DDC" w14:textId="77777777" w:rsidR="00076184" w:rsidRPr="00862C68" w:rsidRDefault="00076184" w:rsidP="00076184">
      <w:pPr>
        <w:pStyle w:val="Para"/>
        <w:ind w:left="0" w:firstLine="0"/>
      </w:pPr>
    </w:p>
    <w:p w14:paraId="32CBFB40" w14:textId="77777777" w:rsidR="00076184" w:rsidRPr="00862C68" w:rsidRDefault="00076184" w:rsidP="00076184">
      <w:pPr>
        <w:pStyle w:val="Para"/>
        <w:ind w:left="360" w:firstLine="0"/>
      </w:pPr>
      <w:r w:rsidRPr="00862C68">
        <w:t xml:space="preserve">      Open </w:t>
      </w:r>
      <w:proofErr w:type="spellStart"/>
      <w:r w:rsidRPr="00862C68">
        <w:t>Decryptor</w:t>
      </w:r>
      <w:proofErr w:type="spellEnd"/>
      <w:r w:rsidRPr="00862C68">
        <w:t xml:space="preserve"> </w:t>
      </w:r>
    </w:p>
    <w:p w14:paraId="5CE4A1CC" w14:textId="53393A87" w:rsidR="00076184" w:rsidRDefault="00FD3BE5" w:rsidP="00D10260">
      <w:pPr>
        <w:pStyle w:val="Para"/>
        <w:ind w:left="810" w:firstLine="0"/>
      </w:pPr>
      <w:r w:rsidRPr="00862C68">
        <w:rPr>
          <w:noProof/>
        </w:rPr>
        <w:drawing>
          <wp:inline distT="0" distB="0" distL="0" distR="0" wp14:anchorId="66EED8D8" wp14:editId="7401BE2B">
            <wp:extent cx="1702789" cy="2388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2C6D" w14:textId="3DC03434" w:rsidR="00FD3BE5" w:rsidRDefault="00FD3BE5" w:rsidP="00D10260">
      <w:pPr>
        <w:pStyle w:val="Para"/>
        <w:ind w:left="810" w:firstLine="0"/>
      </w:pPr>
    </w:p>
    <w:p w14:paraId="119F8A3B" w14:textId="3086BD05" w:rsidR="00FD3BE5" w:rsidRDefault="00FD3BE5" w:rsidP="00D10260">
      <w:pPr>
        <w:pStyle w:val="Para"/>
        <w:ind w:left="810" w:firstLine="0"/>
      </w:pPr>
    </w:p>
    <w:p w14:paraId="63B70482" w14:textId="77777777" w:rsidR="00FD3BE5" w:rsidRPr="00862C68" w:rsidRDefault="00FD3BE5" w:rsidP="00FD3BE5">
      <w:pPr>
        <w:pStyle w:val="Bulleted"/>
        <w:numPr>
          <w:ilvl w:val="0"/>
          <w:numId w:val="24"/>
        </w:numPr>
      </w:pPr>
      <w:r w:rsidRPr="00862C68">
        <w:t>Enter the code (Challenge code:  in the field key)</w:t>
      </w:r>
    </w:p>
    <w:p w14:paraId="7F34DDD1" w14:textId="77777777" w:rsidR="00FD3BE5" w:rsidRPr="00862C68" w:rsidRDefault="00FD3BE5" w:rsidP="00FD3BE5">
      <w:pPr>
        <w:pStyle w:val="Bulleted"/>
        <w:numPr>
          <w:ilvl w:val="0"/>
          <w:numId w:val="24"/>
        </w:numPr>
      </w:pPr>
      <w:r w:rsidRPr="00862C68">
        <w:t>Push on Change Pass, you will get a number (Result)</w:t>
      </w:r>
    </w:p>
    <w:p w14:paraId="2A2E9F07" w14:textId="77777777" w:rsidR="00FD3BE5" w:rsidRPr="00862C68" w:rsidRDefault="00FD3BE5" w:rsidP="00FD3BE5">
      <w:pPr>
        <w:pStyle w:val="Bulleted"/>
        <w:numPr>
          <w:ilvl w:val="0"/>
          <w:numId w:val="24"/>
        </w:numPr>
        <w:rPr>
          <w:rtl/>
        </w:rPr>
      </w:pPr>
      <w:r w:rsidRPr="00862C68">
        <w:t xml:space="preserve">Insert the number to </w:t>
      </w:r>
      <w:proofErr w:type="gramStart"/>
      <w:r w:rsidRPr="00862C68">
        <w:t>UUT</w:t>
      </w:r>
      <w:proofErr w:type="gramEnd"/>
    </w:p>
    <w:p w14:paraId="59978C02" w14:textId="77777777" w:rsidR="00FD3BE5" w:rsidRPr="00862C68" w:rsidRDefault="00FD3BE5" w:rsidP="00FD3BE5">
      <w:pPr>
        <w:pStyle w:val="Bulleted"/>
        <w:numPr>
          <w:ilvl w:val="0"/>
          <w:numId w:val="0"/>
        </w:numPr>
        <w:ind w:left="720"/>
      </w:pPr>
    </w:p>
    <w:p w14:paraId="25E318F9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62C68">
        <w:rPr>
          <w:sz w:val="20"/>
          <w:szCs w:val="20"/>
        </w:rPr>
        <w:t xml:space="preserve">  password&gt;**********    </w:t>
      </w:r>
    </w:p>
    <w:p w14:paraId="1441BFAF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9634B08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62C68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862C68">
        <w:t xml:space="preserve"> </w:t>
      </w:r>
      <w:r w:rsidRPr="00862C68">
        <w:rPr>
          <w:rFonts w:ascii="Tahoma" w:hAnsi="Tahoma" w:cs="Tahoma"/>
          <w:b/>
          <w:bCs/>
          <w:i/>
          <w:iCs/>
          <w:color w:val="333333"/>
          <w:shd w:val="clear" w:color="auto" w:fill="FFFFFF"/>
        </w:rPr>
        <w:t>debug shell</w:t>
      </w:r>
      <w:r w:rsidRPr="00862C68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31423D10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52D4968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62C68">
        <w:rPr>
          <w:rFonts w:ascii="Tahoma" w:hAnsi="Tahoma" w:cs="Tahoma"/>
          <w:color w:val="333333"/>
          <w:shd w:val="clear" w:color="auto" w:fill="FFFFFF"/>
        </w:rPr>
        <w:t xml:space="preserve">   [</w:t>
      </w:r>
      <w:proofErr w:type="spellStart"/>
      <w:r w:rsidRPr="00862C68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862C68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862C68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 w:rsidRPr="00862C68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565F645" w14:textId="77777777" w:rsidR="00FD3BE5" w:rsidRPr="00862C68" w:rsidRDefault="00FD3BE5" w:rsidP="00FD3BE5">
      <w:pPr>
        <w:pStyle w:val="Para"/>
        <w:ind w:left="810" w:firstLine="0"/>
      </w:pPr>
    </w:p>
    <w:p w14:paraId="73A58696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addbr</w:t>
      </w:r>
      <w:proofErr w:type="spellEnd"/>
      <w:r w:rsidRPr="00862C68">
        <w:t xml:space="preserve"> </w:t>
      </w:r>
      <w:proofErr w:type="gramStart"/>
      <w:r w:rsidRPr="00862C68">
        <w:t>br0;</w:t>
      </w:r>
      <w:proofErr w:type="gramEnd"/>
    </w:p>
    <w:p w14:paraId="30291A4F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br0 </w:t>
      </w:r>
      <w:proofErr w:type="gramStart"/>
      <w:r w:rsidRPr="00862C68">
        <w:t>wan1;</w:t>
      </w:r>
      <w:proofErr w:type="gramEnd"/>
    </w:p>
    <w:p w14:paraId="33E31F3E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br0 </w:t>
      </w:r>
      <w:proofErr w:type="gramStart"/>
      <w:r w:rsidRPr="00862C68">
        <w:t>wan2;</w:t>
      </w:r>
      <w:proofErr w:type="gramEnd"/>
    </w:p>
    <w:p w14:paraId="2B325F7F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wan1 </w:t>
      </w:r>
      <w:proofErr w:type="gramStart"/>
      <w:r w:rsidRPr="00862C68">
        <w:t>up;</w:t>
      </w:r>
      <w:proofErr w:type="gramEnd"/>
    </w:p>
    <w:p w14:paraId="46865A09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wan2 </w:t>
      </w:r>
      <w:proofErr w:type="gramStart"/>
      <w:r w:rsidRPr="00862C68">
        <w:t>up;</w:t>
      </w:r>
      <w:proofErr w:type="gramEnd"/>
    </w:p>
    <w:p w14:paraId="2B38EF60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br0 </w:t>
      </w:r>
      <w:proofErr w:type="gramStart"/>
      <w:r w:rsidRPr="00862C68">
        <w:t>up;</w:t>
      </w:r>
      <w:proofErr w:type="gramEnd"/>
    </w:p>
    <w:p w14:paraId="42440320" w14:textId="281EDB10" w:rsidR="00FD3BE5" w:rsidRDefault="00FD3BE5" w:rsidP="00FD3BE5">
      <w:pPr>
        <w:pStyle w:val="Para"/>
        <w:ind w:left="810"/>
      </w:pPr>
    </w:p>
    <w:p w14:paraId="42C6BD0B" w14:textId="5D4F2CBB" w:rsidR="00F64CBD" w:rsidRDefault="00F64CBD" w:rsidP="00FD3BE5">
      <w:pPr>
        <w:pStyle w:val="Para"/>
        <w:ind w:left="810"/>
      </w:pPr>
    </w:p>
    <w:p w14:paraId="4173E4B0" w14:textId="16191D37" w:rsidR="00F64CBD" w:rsidRDefault="00F64CBD" w:rsidP="00FD3BE5">
      <w:pPr>
        <w:pStyle w:val="Para"/>
        <w:ind w:left="810"/>
      </w:pPr>
    </w:p>
    <w:p w14:paraId="5C828252" w14:textId="15CE7E99" w:rsidR="00F64CBD" w:rsidRDefault="00F64CBD" w:rsidP="00FD3BE5">
      <w:pPr>
        <w:pStyle w:val="Para"/>
        <w:ind w:left="810"/>
      </w:pPr>
    </w:p>
    <w:p w14:paraId="2DDB8242" w14:textId="5920ED2D" w:rsidR="00F64CBD" w:rsidRDefault="00F64CBD" w:rsidP="00FD3BE5">
      <w:pPr>
        <w:pStyle w:val="Para"/>
        <w:ind w:left="810"/>
      </w:pPr>
    </w:p>
    <w:p w14:paraId="5F37B0F6" w14:textId="77777777" w:rsidR="00F64CBD" w:rsidRPr="00862C68" w:rsidRDefault="00F64CBD" w:rsidP="00FD3BE5">
      <w:pPr>
        <w:pStyle w:val="Para"/>
        <w:ind w:left="810"/>
      </w:pPr>
    </w:p>
    <w:p w14:paraId="4638C6E1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addbr</w:t>
      </w:r>
      <w:proofErr w:type="spellEnd"/>
      <w:r w:rsidRPr="00862C68">
        <w:t xml:space="preserve"> </w:t>
      </w:r>
      <w:proofErr w:type="gramStart"/>
      <w:r w:rsidRPr="00862C68">
        <w:t>br1;</w:t>
      </w:r>
      <w:proofErr w:type="gramEnd"/>
    </w:p>
    <w:p w14:paraId="0B3280EE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br1 </w:t>
      </w:r>
      <w:proofErr w:type="gramStart"/>
      <w:r w:rsidRPr="00862C68">
        <w:t>lan0;</w:t>
      </w:r>
      <w:proofErr w:type="gramEnd"/>
    </w:p>
    <w:p w14:paraId="2B88E01C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br1 </w:t>
      </w:r>
      <w:proofErr w:type="gramStart"/>
      <w:r w:rsidRPr="00862C68">
        <w:t>lan1;</w:t>
      </w:r>
      <w:proofErr w:type="gramEnd"/>
    </w:p>
    <w:p w14:paraId="3D0A6E1C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lan0 </w:t>
      </w:r>
      <w:proofErr w:type="gramStart"/>
      <w:r w:rsidRPr="00862C68">
        <w:t>up;</w:t>
      </w:r>
      <w:proofErr w:type="gramEnd"/>
    </w:p>
    <w:p w14:paraId="542EFD24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lan1 </w:t>
      </w:r>
      <w:proofErr w:type="gramStart"/>
      <w:r w:rsidRPr="00862C68">
        <w:t>up;</w:t>
      </w:r>
      <w:proofErr w:type="gramEnd"/>
    </w:p>
    <w:p w14:paraId="29B2272B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br1 </w:t>
      </w:r>
      <w:proofErr w:type="gramStart"/>
      <w:r w:rsidRPr="00862C68">
        <w:t>up;</w:t>
      </w:r>
      <w:proofErr w:type="gramEnd"/>
    </w:p>
    <w:p w14:paraId="32957556" w14:textId="77777777" w:rsidR="00FD3BE5" w:rsidRPr="00862C68" w:rsidRDefault="00FD3BE5" w:rsidP="00FD3BE5">
      <w:pPr>
        <w:pStyle w:val="Para"/>
        <w:ind w:left="810"/>
      </w:pPr>
    </w:p>
    <w:p w14:paraId="2AC3407B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addbr</w:t>
      </w:r>
      <w:proofErr w:type="spellEnd"/>
      <w:r w:rsidRPr="00862C68">
        <w:t xml:space="preserve"> </w:t>
      </w:r>
      <w:proofErr w:type="gramStart"/>
      <w:r w:rsidRPr="00862C68">
        <w:t>br2;</w:t>
      </w:r>
      <w:proofErr w:type="gramEnd"/>
    </w:p>
    <w:p w14:paraId="1F8D792A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br2 </w:t>
      </w:r>
      <w:proofErr w:type="gramStart"/>
      <w:r w:rsidRPr="00862C68">
        <w:t>lan3;</w:t>
      </w:r>
      <w:proofErr w:type="gramEnd"/>
    </w:p>
    <w:p w14:paraId="116E08DE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br2 </w:t>
      </w:r>
      <w:proofErr w:type="gramStart"/>
      <w:r w:rsidRPr="00862C68">
        <w:t>lan2;</w:t>
      </w:r>
      <w:proofErr w:type="gramEnd"/>
    </w:p>
    <w:p w14:paraId="4556E080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lan2 </w:t>
      </w:r>
      <w:proofErr w:type="gramStart"/>
      <w:r w:rsidRPr="00862C68">
        <w:t>up;</w:t>
      </w:r>
      <w:proofErr w:type="gramEnd"/>
    </w:p>
    <w:p w14:paraId="30EF5CA7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lan3 </w:t>
      </w:r>
      <w:proofErr w:type="gramStart"/>
      <w:r w:rsidRPr="00862C68">
        <w:t>up;</w:t>
      </w:r>
      <w:proofErr w:type="gramEnd"/>
    </w:p>
    <w:p w14:paraId="69C23773" w14:textId="77777777" w:rsidR="00FD3BE5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br2 </w:t>
      </w:r>
      <w:proofErr w:type="gramStart"/>
      <w:r w:rsidRPr="00862C68">
        <w:t>up;</w:t>
      </w:r>
      <w:proofErr w:type="gramEnd"/>
    </w:p>
    <w:p w14:paraId="5AD62D3D" w14:textId="77777777" w:rsidR="00FD3BE5" w:rsidRDefault="00FD3BE5" w:rsidP="00FD3BE5">
      <w:pPr>
        <w:pStyle w:val="Para"/>
        <w:ind w:left="0" w:firstLine="0"/>
      </w:pPr>
    </w:p>
    <w:p w14:paraId="3C0E3C83" w14:textId="77777777" w:rsidR="00FD3BE5" w:rsidRDefault="00FD3BE5" w:rsidP="00D10260">
      <w:pPr>
        <w:pStyle w:val="Para"/>
        <w:ind w:left="810" w:firstLine="0"/>
      </w:pPr>
    </w:p>
    <w:p w14:paraId="74D2FC11" w14:textId="77777777" w:rsidR="0075638C" w:rsidRDefault="0075638C" w:rsidP="00D10260">
      <w:pPr>
        <w:pStyle w:val="Para"/>
        <w:ind w:left="810" w:firstLine="0"/>
      </w:pPr>
    </w:p>
    <w:p w14:paraId="04EF6EF3" w14:textId="539951B0" w:rsidR="00D664DE" w:rsidRPr="001B6C31" w:rsidRDefault="00C200C1" w:rsidP="00424416">
      <w:pPr>
        <w:pStyle w:val="Para"/>
        <w:numPr>
          <w:ilvl w:val="0"/>
          <w:numId w:val="16"/>
        </w:numPr>
      </w:pPr>
      <w:r>
        <w:rPr>
          <w:rFonts w:cs="ZapfHumnst BT"/>
        </w:rPr>
        <w:t>Configure the ETX-204A Generator</w:t>
      </w:r>
      <w:r w:rsidR="00D664DE">
        <w:rPr>
          <w:rFonts w:cs="ZapfHumnst BT"/>
        </w:rPr>
        <w:t xml:space="preserve"> 1</w:t>
      </w:r>
      <w:r w:rsidR="009F39B2">
        <w:rPr>
          <w:rFonts w:cs="ZapfHumnst BT"/>
        </w:rPr>
        <w:t xml:space="preserve"> and 2</w:t>
      </w:r>
      <w:r>
        <w:rPr>
          <w:rFonts w:cs="ZapfHumnst BT"/>
        </w:rPr>
        <w:t xml:space="preserve"> </w:t>
      </w:r>
      <w:r w:rsidR="007C5C90">
        <w:rPr>
          <w:rFonts w:cs="ZapfHumnst BT"/>
        </w:rPr>
        <w:t xml:space="preserve">according to </w:t>
      </w:r>
      <w:r w:rsidR="007C5C90">
        <w:rPr>
          <w:rFonts w:cs="ZapfHumnst BT"/>
        </w:rPr>
        <w:fldChar w:fldCharType="begin"/>
      </w:r>
      <w:r w:rsidR="007C5C90">
        <w:rPr>
          <w:rFonts w:cs="ZapfHumnst BT"/>
        </w:rPr>
        <w:instrText xml:space="preserve"> REF _Ref78377581 \r \h  \* MERGEFORMAT </w:instrText>
      </w:r>
      <w:r w:rsidR="007C5C90">
        <w:rPr>
          <w:rFonts w:cs="ZapfHumnst BT"/>
        </w:rPr>
      </w:r>
      <w:r w:rsidR="007C5C90">
        <w:rPr>
          <w:rFonts w:cs="ZapfHumnst BT"/>
        </w:rPr>
        <w:fldChar w:fldCharType="separate"/>
      </w:r>
      <w:r w:rsidR="00E00E62">
        <w:rPr>
          <w:rFonts w:cs="ZapfHumnst BT"/>
          <w:cs/>
        </w:rPr>
        <w:t>‎</w:t>
      </w:r>
      <w:r w:rsidR="00E00E62" w:rsidRPr="00E00E62">
        <w:rPr>
          <w:rFonts w:cs="ZapfHumnst BT"/>
          <w:color w:val="0070C0"/>
          <w:u w:val="single"/>
        </w:rPr>
        <w:t>Appendix B</w:t>
      </w:r>
      <w:r w:rsidR="007C5C90">
        <w:rPr>
          <w:rFonts w:cs="ZapfHumnst BT"/>
        </w:rPr>
        <w:fldChar w:fldCharType="end"/>
      </w:r>
    </w:p>
    <w:p w14:paraId="6CADF3EA" w14:textId="39205B2D" w:rsidR="00CB5501" w:rsidRDefault="00A00FAF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B75A53">
        <w:rPr>
          <w:rFonts w:cs="ZapfHumnst BT"/>
        </w:rPr>
        <w:t>Verify DATA running without errors</w:t>
      </w:r>
      <w:r>
        <w:rPr>
          <w:rFonts w:cs="ZapfHumnst BT"/>
        </w:rPr>
        <w:t xml:space="preserve"> for 1 minutes</w:t>
      </w:r>
      <w:r w:rsidRPr="00B75A53">
        <w:rPr>
          <w:rFonts w:cs="ZapfHumnst BT"/>
        </w:rPr>
        <w:t xml:space="preserve"> in the ETX-204</w:t>
      </w:r>
      <w:r w:rsidR="007C5C90">
        <w:rPr>
          <w:rFonts w:cs="ZapfHumnst BT"/>
        </w:rPr>
        <w:t xml:space="preserve"> </w:t>
      </w:r>
      <w:proofErr w:type="gramStart"/>
      <w:r w:rsidR="007C5C90">
        <w:rPr>
          <w:rFonts w:cs="ZapfHumnst BT"/>
        </w:rPr>
        <w:t>generator</w:t>
      </w:r>
      <w:proofErr w:type="gramEnd"/>
    </w:p>
    <w:p w14:paraId="0FE1854F" w14:textId="2862DBD6" w:rsidR="00A00FAF" w:rsidRDefault="00CB5501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CB5501">
        <w:rPr>
          <w:rFonts w:cs="ZapfHumnst BT"/>
        </w:rPr>
        <w:t>confirm each generator has a Link-State is Up, “PRBS_OK” with running numbers and ERR-CNT = 0</w:t>
      </w:r>
      <w:r>
        <w:rPr>
          <w:rFonts w:cs="ZapfHumnst BT"/>
        </w:rPr>
        <w:t>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PRBS_ERR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FRAME_ERR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SEQ_ERR</w:t>
      </w:r>
      <w:r>
        <w:rPr>
          <w:rFonts w:cs="ZapfHumnst BT"/>
        </w:rPr>
        <w:t>=0</w:t>
      </w:r>
      <w:r w:rsidRPr="00CB5501">
        <w:rPr>
          <w:rFonts w:cs="ZapfHumnst BT"/>
        </w:rPr>
        <w:t>.</w:t>
      </w:r>
      <w:r w:rsidR="00A00FAF" w:rsidRPr="00B75A53">
        <w:rPr>
          <w:rFonts w:cs="ZapfHumnst BT"/>
        </w:rPr>
        <w:br/>
        <w:t xml:space="preserve"> follows: </w:t>
      </w:r>
    </w:p>
    <w:p w14:paraId="7EBF032D" w14:textId="1A2137BF" w:rsidR="00AE5259" w:rsidRPr="00AE5259" w:rsidRDefault="00AE5259" w:rsidP="00AE5259">
      <w:pPr>
        <w:pStyle w:val="Para"/>
        <w:spacing w:before="60"/>
        <w:ind w:left="720" w:firstLine="0"/>
      </w:pPr>
      <w:r w:rsidRPr="000C7B2D">
        <w:t>Example</w:t>
      </w:r>
      <w:r>
        <w:rPr>
          <w:rFonts w:hint="cs"/>
          <w:rtl/>
        </w:rPr>
        <w:t>:</w:t>
      </w:r>
    </w:p>
    <w:p w14:paraId="1C932B58" w14:textId="77777777" w:rsidR="00AE5259" w:rsidRDefault="00A00FAF" w:rsidP="00AE5259">
      <w:pPr>
        <w:pStyle w:val="Para"/>
        <w:spacing w:before="60"/>
        <w:ind w:left="709" w:firstLine="0"/>
      </w:pPr>
      <w:r w:rsidRPr="00B75A53">
        <w:rPr>
          <w:rFonts w:cs="ZapfHumnst BT"/>
        </w:rPr>
        <w:br/>
      </w:r>
      <w:r w:rsidR="00AE5259">
        <w:rPr>
          <w:noProof/>
        </w:rPr>
        <w:drawing>
          <wp:inline distT="0" distB="0" distL="0" distR="0" wp14:anchorId="0CCAEEC6" wp14:editId="6036EAFC">
            <wp:extent cx="2305050" cy="1190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59" w:rsidRPr="000C7B2D">
        <w:t xml:space="preserve"> </w:t>
      </w:r>
    </w:p>
    <w:p w14:paraId="5E6BEA48" w14:textId="6D07A505" w:rsidR="00DC0C8D" w:rsidRDefault="00DC0C8D" w:rsidP="00DC0C8D">
      <w:pPr>
        <w:pStyle w:val="Para"/>
        <w:ind w:left="360" w:firstLine="0"/>
        <w:rPr>
          <w:rFonts w:cs="ZapfHumnst BT"/>
        </w:rPr>
      </w:pPr>
      <w:bookmarkStart w:id="72" w:name="_Toc151974252"/>
      <w:bookmarkStart w:id="73" w:name="_Ref175460514"/>
      <w:bookmarkStart w:id="74" w:name="_Toc11147863"/>
      <w:bookmarkEnd w:id="20"/>
      <w:bookmarkEnd w:id="21"/>
      <w:bookmarkEnd w:id="40"/>
    </w:p>
    <w:p w14:paraId="48883310" w14:textId="77777777" w:rsidR="00AD2D10" w:rsidRDefault="00AD2D10" w:rsidP="00424416">
      <w:pPr>
        <w:pStyle w:val="Para"/>
        <w:numPr>
          <w:ilvl w:val="0"/>
          <w:numId w:val="28"/>
        </w:numPr>
      </w:pPr>
      <w:r>
        <w:t>Testing for 2 ports (according to option)</w:t>
      </w:r>
    </w:p>
    <w:p w14:paraId="59529AFD" w14:textId="2C1BC2AF" w:rsidR="00DC0C8D" w:rsidRDefault="00DC0C8D" w:rsidP="00DC0C8D">
      <w:pPr>
        <w:pStyle w:val="Para"/>
        <w:ind w:left="360" w:firstLine="0"/>
        <w:rPr>
          <w:rFonts w:cs="ZapfHumnst BT"/>
        </w:rPr>
      </w:pPr>
    </w:p>
    <w:p w14:paraId="40086D32" w14:textId="28CAB34D" w:rsidR="00AD2D10" w:rsidRDefault="009D4A8F" w:rsidP="00DC0C8D">
      <w:pPr>
        <w:pStyle w:val="Para"/>
        <w:ind w:left="360" w:firstLine="0"/>
        <w:rPr>
          <w:rFonts w:cs="ZapfHumnst BT"/>
        </w:rPr>
      </w:pPr>
      <w:r w:rsidRPr="009D4A8F">
        <w:rPr>
          <w:rFonts w:cs="ZapfHumnst BT"/>
          <w:noProof/>
        </w:rPr>
        <w:lastRenderedPageBreak/>
        <w:drawing>
          <wp:inline distT="0" distB="0" distL="0" distR="0" wp14:anchorId="3503079B" wp14:editId="28AD1181">
            <wp:extent cx="3990975" cy="282948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54" cy="28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3500" w14:textId="1190F420" w:rsidR="00AD2D10" w:rsidRDefault="00AD2D10" w:rsidP="00DC0C8D">
      <w:pPr>
        <w:pStyle w:val="Para"/>
        <w:ind w:left="360" w:firstLine="0"/>
        <w:rPr>
          <w:rFonts w:cs="ZapfHumnst BT"/>
        </w:rPr>
      </w:pPr>
    </w:p>
    <w:p w14:paraId="569A039D" w14:textId="604337BC" w:rsidR="00AD2D10" w:rsidRDefault="00AD2D10" w:rsidP="00AD2D10">
      <w:pPr>
        <w:pStyle w:val="Caption"/>
        <w:ind w:left="0"/>
        <w:jc w:val="center"/>
        <w:rPr>
          <w:rFonts w:cs="ZapfHumnst BT"/>
          <w:color w:val="auto"/>
        </w:rPr>
      </w:pPr>
      <w:r w:rsidRPr="00FC2055">
        <w:rPr>
          <w:color w:val="auto"/>
        </w:rPr>
        <w:t xml:space="preserve">Figure </w:t>
      </w:r>
      <w:proofErr w:type="gramStart"/>
      <w:r w:rsidR="001D5DFD">
        <w:rPr>
          <w:color w:val="auto"/>
        </w:rPr>
        <w:t>7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 xml:space="preserve">Test </w:t>
      </w:r>
      <w:r w:rsidRPr="00116B37">
        <w:rPr>
          <w:rFonts w:cs="ZapfHumnst BT"/>
          <w:color w:val="auto"/>
        </w:rPr>
        <w:t>DATA running</w:t>
      </w:r>
      <w:r>
        <w:rPr>
          <w:rFonts w:cs="ZapfHumnst BT"/>
          <w:color w:val="auto"/>
        </w:rPr>
        <w:t xml:space="preserve"> 2 ports</w:t>
      </w:r>
    </w:p>
    <w:p w14:paraId="4A7F7D39" w14:textId="7CC8978F" w:rsidR="00DF2173" w:rsidRDefault="00DF2173" w:rsidP="00424416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715D84">
        <w:rPr>
          <w:rFonts w:cs="ZapfHumnst BT"/>
        </w:rPr>
        <w:t>Type as follows</w:t>
      </w:r>
      <w:r>
        <w:rPr>
          <w:rFonts w:cs="ZapfHumnst BT"/>
        </w:rPr>
        <w:t>:</w:t>
      </w:r>
    </w:p>
    <w:p w14:paraId="366B50F2" w14:textId="4E0D2177" w:rsidR="00DF2173" w:rsidRDefault="00DF2173" w:rsidP="00DF2173">
      <w:pPr>
        <w:pStyle w:val="Para"/>
        <w:ind w:left="810" w:firstLine="0"/>
        <w:rPr>
          <w:rFonts w:cs="ZapfHumnst BT"/>
        </w:rPr>
      </w:pPr>
    </w:p>
    <w:p w14:paraId="1A5C18FA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addbr</w:t>
      </w:r>
      <w:proofErr w:type="spellEnd"/>
      <w:r w:rsidRPr="00862C68">
        <w:t xml:space="preserve"> </w:t>
      </w:r>
      <w:proofErr w:type="gramStart"/>
      <w:r w:rsidRPr="00862C68">
        <w:t>br1;</w:t>
      </w:r>
      <w:proofErr w:type="gramEnd"/>
    </w:p>
    <w:p w14:paraId="5A36FFAB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br1 </w:t>
      </w:r>
      <w:proofErr w:type="gramStart"/>
      <w:r w:rsidRPr="00862C68">
        <w:t>lan0;</w:t>
      </w:r>
      <w:proofErr w:type="gramEnd"/>
    </w:p>
    <w:p w14:paraId="0AFB1C97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br1 </w:t>
      </w:r>
      <w:proofErr w:type="gramStart"/>
      <w:r w:rsidRPr="00862C68">
        <w:t>lan1;</w:t>
      </w:r>
      <w:proofErr w:type="gramEnd"/>
    </w:p>
    <w:p w14:paraId="5E847BAF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lan0 </w:t>
      </w:r>
      <w:proofErr w:type="gramStart"/>
      <w:r w:rsidRPr="00862C68">
        <w:t>up;</w:t>
      </w:r>
      <w:proofErr w:type="gramEnd"/>
    </w:p>
    <w:p w14:paraId="1B89D692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lan1 </w:t>
      </w:r>
      <w:proofErr w:type="gramStart"/>
      <w:r w:rsidRPr="00862C68">
        <w:t>up;</w:t>
      </w:r>
      <w:proofErr w:type="gramEnd"/>
    </w:p>
    <w:p w14:paraId="11F96B65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br1 </w:t>
      </w:r>
      <w:proofErr w:type="gramStart"/>
      <w:r w:rsidRPr="00862C68">
        <w:t>up;</w:t>
      </w:r>
      <w:proofErr w:type="gramEnd"/>
    </w:p>
    <w:p w14:paraId="2899B8B1" w14:textId="77777777" w:rsidR="00FD3BE5" w:rsidRPr="00862C68" w:rsidRDefault="00FD3BE5" w:rsidP="00FD3BE5">
      <w:pPr>
        <w:pStyle w:val="Para"/>
        <w:ind w:left="810"/>
      </w:pPr>
    </w:p>
    <w:p w14:paraId="18656D95" w14:textId="0629A6AD" w:rsidR="00DF2173" w:rsidRDefault="00DF2173" w:rsidP="00DF2173">
      <w:pPr>
        <w:pStyle w:val="Para"/>
        <w:ind w:left="810" w:firstLine="0"/>
        <w:rPr>
          <w:rFonts w:cs="ZapfHumnst BT"/>
        </w:rPr>
      </w:pPr>
    </w:p>
    <w:p w14:paraId="06BD8326" w14:textId="110D6F70" w:rsidR="00B229CC" w:rsidRPr="001B6C31" w:rsidRDefault="00B229CC" w:rsidP="00424416">
      <w:pPr>
        <w:pStyle w:val="Para"/>
        <w:numPr>
          <w:ilvl w:val="0"/>
          <w:numId w:val="31"/>
        </w:numPr>
      </w:pPr>
      <w:r>
        <w:rPr>
          <w:rFonts w:cs="ZapfHumnst BT"/>
        </w:rPr>
        <w:t>Configure the ETX-204A Generator</w:t>
      </w:r>
      <w:r w:rsidR="003C479E">
        <w:rPr>
          <w:rFonts w:cs="ZapfHumnst BT"/>
        </w:rPr>
        <w:t xml:space="preserve"> 1 </w:t>
      </w:r>
      <w:proofErr w:type="gramStart"/>
      <w:r w:rsidR="003C479E">
        <w:rPr>
          <w:rFonts w:cs="ZapfHumnst BT"/>
        </w:rPr>
        <w:t>only</w:t>
      </w:r>
      <w:r>
        <w:rPr>
          <w:rFonts w:cs="ZapfHumnst BT"/>
        </w:rPr>
        <w:t xml:space="preserve">  according</w:t>
      </w:r>
      <w:proofErr w:type="gramEnd"/>
      <w:r>
        <w:rPr>
          <w:rFonts w:cs="ZapfHumnst BT"/>
        </w:rPr>
        <w:t xml:space="preserve"> to </w:t>
      </w:r>
      <w:r>
        <w:rPr>
          <w:rFonts w:cs="ZapfHumnst BT"/>
        </w:rPr>
        <w:fldChar w:fldCharType="begin"/>
      </w:r>
      <w:r>
        <w:rPr>
          <w:rFonts w:cs="ZapfHumnst BT"/>
        </w:rPr>
        <w:instrText xml:space="preserve"> REF _Ref78377581 \r \h  \* MERGEFORMAT </w:instrText>
      </w:r>
      <w:r>
        <w:rPr>
          <w:rFonts w:cs="ZapfHumnst BT"/>
        </w:rPr>
      </w:r>
      <w:r>
        <w:rPr>
          <w:rFonts w:cs="ZapfHumnst BT"/>
        </w:rPr>
        <w:fldChar w:fldCharType="separate"/>
      </w:r>
      <w:r w:rsidR="00E00E62">
        <w:rPr>
          <w:rFonts w:cs="ZapfHumnst BT"/>
          <w:cs/>
        </w:rPr>
        <w:t>‎</w:t>
      </w:r>
      <w:r w:rsidR="00E00E62" w:rsidRPr="00E00E62">
        <w:rPr>
          <w:rFonts w:cs="ZapfHumnst BT"/>
          <w:color w:val="0070C0"/>
          <w:u w:val="single"/>
        </w:rPr>
        <w:t>Appendix B</w:t>
      </w:r>
      <w:r>
        <w:rPr>
          <w:rFonts w:cs="ZapfHumnst BT"/>
        </w:rPr>
        <w:fldChar w:fldCharType="end"/>
      </w:r>
    </w:p>
    <w:p w14:paraId="2F5D0C51" w14:textId="77777777" w:rsidR="00B229CC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B75A53">
        <w:rPr>
          <w:rFonts w:cs="ZapfHumnst BT"/>
        </w:rPr>
        <w:t>Verify DATA running without errors</w:t>
      </w:r>
      <w:r>
        <w:rPr>
          <w:rFonts w:cs="ZapfHumnst BT"/>
        </w:rPr>
        <w:t xml:space="preserve"> for 1 minutes</w:t>
      </w:r>
      <w:r w:rsidRPr="00B75A53">
        <w:rPr>
          <w:rFonts w:cs="ZapfHumnst BT"/>
        </w:rPr>
        <w:t xml:space="preserve"> in the ETX-204</w:t>
      </w:r>
      <w:r>
        <w:rPr>
          <w:rFonts w:cs="ZapfHumnst BT"/>
        </w:rPr>
        <w:t xml:space="preserve"> </w:t>
      </w:r>
      <w:proofErr w:type="gramStart"/>
      <w:r>
        <w:rPr>
          <w:rFonts w:cs="ZapfHumnst BT"/>
        </w:rPr>
        <w:t>generator</w:t>
      </w:r>
      <w:proofErr w:type="gramEnd"/>
    </w:p>
    <w:p w14:paraId="1FAE4C28" w14:textId="77777777" w:rsidR="00B229CC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CB5501">
        <w:rPr>
          <w:rFonts w:cs="ZapfHumnst BT"/>
        </w:rPr>
        <w:t>confirm each generator has a Link-State is Up, “PRBS_OK” with running numbers and ERR-CNT = 0</w:t>
      </w:r>
      <w:r>
        <w:rPr>
          <w:rFonts w:cs="ZapfHumnst BT"/>
        </w:rPr>
        <w:t>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PRBS_ERR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FRAME_ERR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SEQ_ERR</w:t>
      </w:r>
      <w:r>
        <w:rPr>
          <w:rFonts w:cs="ZapfHumnst BT"/>
        </w:rPr>
        <w:t>=0</w:t>
      </w:r>
      <w:r w:rsidRPr="00CB5501">
        <w:rPr>
          <w:rFonts w:cs="ZapfHumnst BT"/>
        </w:rPr>
        <w:t>.</w:t>
      </w:r>
      <w:r w:rsidRPr="00B75A53">
        <w:rPr>
          <w:rFonts w:cs="ZapfHumnst BT"/>
        </w:rPr>
        <w:br/>
        <w:t xml:space="preserve"> follows: </w:t>
      </w:r>
    </w:p>
    <w:p w14:paraId="79397465" w14:textId="77777777" w:rsidR="00B229CC" w:rsidRPr="00AE5259" w:rsidRDefault="00B229CC" w:rsidP="00B229CC">
      <w:pPr>
        <w:pStyle w:val="Para"/>
        <w:spacing w:before="60"/>
        <w:ind w:left="720" w:firstLine="0"/>
      </w:pPr>
      <w:r w:rsidRPr="000C7B2D">
        <w:t>Example</w:t>
      </w:r>
      <w:r>
        <w:rPr>
          <w:rFonts w:hint="cs"/>
          <w:rtl/>
        </w:rPr>
        <w:t>:</w:t>
      </w:r>
    </w:p>
    <w:p w14:paraId="2C334698" w14:textId="1519E470" w:rsidR="00B229CC" w:rsidRDefault="00B229CC" w:rsidP="00B229CC">
      <w:pPr>
        <w:pStyle w:val="Para"/>
        <w:spacing w:before="60"/>
        <w:ind w:left="709" w:firstLine="0"/>
      </w:pPr>
      <w:r>
        <w:rPr>
          <w:noProof/>
        </w:rPr>
        <w:drawing>
          <wp:inline distT="0" distB="0" distL="0" distR="0" wp14:anchorId="46281175" wp14:editId="0A327FFC">
            <wp:extent cx="2305050" cy="1190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B2D">
        <w:t xml:space="preserve"> </w:t>
      </w:r>
    </w:p>
    <w:p w14:paraId="693A87A6" w14:textId="74E8C5FB" w:rsidR="00924AFC" w:rsidRDefault="00AA2211" w:rsidP="00AA2211">
      <w:pPr>
        <w:pStyle w:val="Heading2"/>
      </w:pPr>
      <w:r>
        <w:t xml:space="preserve">  </w:t>
      </w:r>
      <w:bookmarkStart w:id="75" w:name="_Toc94452526"/>
      <w:r>
        <w:t xml:space="preserve">Test </w:t>
      </w:r>
      <w:r w:rsidR="000405F5">
        <w:t>SSH</w:t>
      </w:r>
      <w:r w:rsidR="000405F5">
        <w:rPr>
          <w:rFonts w:hint="cs"/>
        </w:rPr>
        <w:t xml:space="preserve"> </w:t>
      </w:r>
      <w:r w:rsidR="000405F5">
        <w:t>c</w:t>
      </w:r>
      <w:r w:rsidR="00924AFC">
        <w:t xml:space="preserve">onnection </w:t>
      </w:r>
      <w:r w:rsidR="000405F5">
        <w:t xml:space="preserve">ETH </w:t>
      </w:r>
      <w:r w:rsidR="00924AFC">
        <w:t>port</w:t>
      </w:r>
      <w:r w:rsidR="00DE5CD4">
        <w:t xml:space="preserve"> </w:t>
      </w:r>
      <w:r w:rsidR="00924AFC">
        <w:t xml:space="preserve">4 or 6 </w:t>
      </w:r>
      <w:r w:rsidR="000405F5">
        <w:t xml:space="preserve">test </w:t>
      </w:r>
      <w:r w:rsidR="00924AFC">
        <w:t>(according to option)</w:t>
      </w:r>
      <w:bookmarkEnd w:id="75"/>
    </w:p>
    <w:p w14:paraId="1EC29A91" w14:textId="621A393D" w:rsidR="0010750F" w:rsidRDefault="0010750F" w:rsidP="0010750F">
      <w:pPr>
        <w:pStyle w:val="Heading2"/>
        <w:numPr>
          <w:ilvl w:val="0"/>
          <w:numId w:val="0"/>
        </w:numPr>
        <w:ind w:left="846"/>
      </w:pPr>
    </w:p>
    <w:p w14:paraId="3C71DED5" w14:textId="31A30894" w:rsidR="005644A5" w:rsidRDefault="005644A5" w:rsidP="005644A5">
      <w:pPr>
        <w:pStyle w:val="Para"/>
      </w:pPr>
      <w:r w:rsidRPr="005644A5">
        <w:t>At the end of all the tests we find the device with the default IP</w:t>
      </w:r>
      <w:r>
        <w:t xml:space="preserve"> </w:t>
      </w:r>
      <w:r w:rsidRPr="005644A5">
        <w:rPr>
          <w:highlight w:val="yellow"/>
        </w:rPr>
        <w:t>169.254.1.1/16</w:t>
      </w:r>
    </w:p>
    <w:p w14:paraId="568CDEBF" w14:textId="77777777" w:rsidR="00B1302F" w:rsidRPr="005644A5" w:rsidRDefault="00B1302F" w:rsidP="005644A5">
      <w:pPr>
        <w:pStyle w:val="Para"/>
      </w:pPr>
    </w:p>
    <w:p w14:paraId="5E0AC304" w14:textId="35039283" w:rsidR="00DE5CD4" w:rsidRDefault="00DE5CD4" w:rsidP="00DE5CD4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lastRenderedPageBreak/>
        <w:t xml:space="preserve">Connect terminal to Serial Port 2 (upper connector) and relocate </w:t>
      </w:r>
      <w:r w:rsidRPr="0001020C">
        <w:rPr>
          <w:rFonts w:ascii="Tahoma" w:hAnsi="Tahoma" w:cs="Tahoma"/>
          <w:color w:val="333333"/>
          <w:shd w:val="clear" w:color="auto" w:fill="FFFFFF"/>
        </w:rPr>
        <w:t>jumper J2</w:t>
      </w:r>
      <w:r>
        <w:rPr>
          <w:rFonts w:ascii="Tahoma" w:hAnsi="Tahoma" w:cs="Tahoma"/>
          <w:color w:val="333333"/>
          <w:shd w:val="clear" w:color="auto" w:fill="FFFFFF"/>
        </w:rPr>
        <w:t>1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as show</w:t>
      </w:r>
      <w:r>
        <w:rPr>
          <w:rFonts w:ascii="Tahoma" w:hAnsi="Tahoma" w:cs="Tahoma"/>
          <w:color w:val="333333"/>
          <w:shd w:val="clear" w:color="auto" w:fill="FFFFFF"/>
        </w:rPr>
        <w:t>n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in figure below:</w:t>
      </w:r>
      <w:r>
        <w:rPr>
          <w:rFonts w:ascii="Tahoma" w:hAnsi="Tahoma" w:cs="Tahoma"/>
          <w:color w:val="333333"/>
          <w:shd w:val="clear" w:color="auto" w:fill="FFFFFF"/>
        </w:rPr>
        <w:t xml:space="preserve">  </w:t>
      </w:r>
    </w:p>
    <w:p w14:paraId="4E7C0646" w14:textId="721BEDE8" w:rsidR="0010750F" w:rsidRDefault="00DE5CD4" w:rsidP="0010750F">
      <w:pPr>
        <w:pStyle w:val="Para"/>
      </w:pPr>
      <w:r>
        <w:rPr>
          <w:noProof/>
        </w:rPr>
        <w:drawing>
          <wp:inline distT="0" distB="0" distL="0" distR="0" wp14:anchorId="5E5B832B" wp14:editId="46C52B46">
            <wp:extent cx="744855" cy="14515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5" cy="14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D6C3" w14:textId="3B1EDAA3" w:rsidR="0085191F" w:rsidRDefault="005644A5" w:rsidP="0010750F">
      <w:pPr>
        <w:pStyle w:val="Para"/>
      </w:pPr>
      <w:r w:rsidRPr="005644A5">
        <w:rPr>
          <w:noProof/>
        </w:rPr>
        <w:drawing>
          <wp:inline distT="0" distB="0" distL="0" distR="0" wp14:anchorId="2C4B5E64" wp14:editId="1B501770">
            <wp:extent cx="4533900" cy="35823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28" cy="35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14F5" w14:textId="77777777" w:rsidR="0085191F" w:rsidRDefault="0085191F" w:rsidP="0010750F">
      <w:pPr>
        <w:pStyle w:val="Para"/>
      </w:pPr>
    </w:p>
    <w:p w14:paraId="1CAA08C1" w14:textId="4F271767" w:rsidR="0085191F" w:rsidRDefault="0085191F" w:rsidP="0085191F">
      <w:pPr>
        <w:pStyle w:val="Caption"/>
        <w:ind w:left="0"/>
        <w:jc w:val="center"/>
        <w:rPr>
          <w:rFonts w:cs="ZapfHumnst BT"/>
          <w:color w:val="auto"/>
        </w:rPr>
      </w:pPr>
      <w:r w:rsidRPr="00FC2055">
        <w:rPr>
          <w:color w:val="auto"/>
        </w:rPr>
        <w:t xml:space="preserve">Figure </w:t>
      </w:r>
      <w:proofErr w:type="gramStart"/>
      <w:r w:rsidR="001D5DFD">
        <w:rPr>
          <w:color w:val="auto"/>
        </w:rPr>
        <w:t>8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 xml:space="preserve">Test </w:t>
      </w:r>
      <w:r>
        <w:rPr>
          <w:rFonts w:cs="ZapfHumnst BT"/>
          <w:color w:val="auto"/>
        </w:rPr>
        <w:t>SSH</w:t>
      </w:r>
    </w:p>
    <w:p w14:paraId="419E551F" w14:textId="64AA9C00" w:rsidR="000C5FB0" w:rsidRDefault="000C5FB0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040BAE">
        <w:rPr>
          <w:rFonts w:ascii="ZapfHumnst BT" w:eastAsia="Times New Roman" w:hAnsi="ZapfHumnst BT" w:cs="Miriam"/>
          <w:sz w:val="20"/>
          <w:szCs w:val="20"/>
        </w:rPr>
        <w:t>Open SSH session with SF-1P device Ethernet Port4 or port 6 for Order option</w:t>
      </w:r>
      <w:r w:rsidR="00040BAE" w:rsidRPr="00040BAE">
        <w:rPr>
          <w:rFonts w:ascii="ZapfHumnst BT" w:eastAsia="Times New Roman" w:hAnsi="ZapfHumnst BT" w:cs="Miriam"/>
          <w:sz w:val="20"/>
          <w:szCs w:val="20"/>
        </w:rPr>
        <w:t>.</w:t>
      </w:r>
    </w:p>
    <w:p w14:paraId="002FA324" w14:textId="3E924836" w:rsidR="00040BAE" w:rsidRDefault="00040BAE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</w:p>
    <w:p w14:paraId="656E5E77" w14:textId="77777777" w:rsidR="00040BAE" w:rsidRDefault="00040BAE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</w:rPr>
      </w:pPr>
      <w:r>
        <w:rPr>
          <w:rFonts w:ascii="ZapfHumnst BT" w:eastAsia="Times New Roman" w:hAnsi="ZapfHumnst BT" w:cs="Miriam"/>
        </w:rPr>
        <w:t xml:space="preserve">Open Putty for </w:t>
      </w:r>
      <w:proofErr w:type="spellStart"/>
      <w:r>
        <w:rPr>
          <w:rFonts w:ascii="ZapfHumnst BT" w:eastAsia="Times New Roman" w:hAnsi="ZapfHumnst BT" w:cs="Miriam"/>
        </w:rPr>
        <w:t>ssh</w:t>
      </w:r>
      <w:proofErr w:type="spellEnd"/>
      <w:r>
        <w:rPr>
          <w:rFonts w:ascii="ZapfHumnst BT" w:eastAsia="Times New Roman" w:hAnsi="ZapfHumnst BT" w:cs="Miriam"/>
        </w:rPr>
        <w:t xml:space="preserve"> session and connect to SF-1P device (see below). Perform authorization into opened </w:t>
      </w:r>
      <w:proofErr w:type="spellStart"/>
      <w:r>
        <w:rPr>
          <w:rFonts w:ascii="ZapfHumnst BT" w:eastAsia="Times New Roman" w:hAnsi="ZapfHumnst BT" w:cs="Miriam"/>
        </w:rPr>
        <w:t>ssh</w:t>
      </w:r>
      <w:proofErr w:type="spellEnd"/>
      <w:r>
        <w:rPr>
          <w:rFonts w:ascii="ZapfHumnst BT" w:eastAsia="Times New Roman" w:hAnsi="ZapfHumnst BT" w:cs="Miriam"/>
        </w:rPr>
        <w:t xml:space="preserve"> session window:</w:t>
      </w:r>
    </w:p>
    <w:p w14:paraId="52634221" w14:textId="70D9992B" w:rsidR="006A16F4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88DCC9" wp14:editId="22720D02">
            <wp:extent cx="3857625" cy="368655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1432" cy="36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7D40" w14:textId="080B98B0" w:rsidR="006A16F4" w:rsidRDefault="006A16F4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6A16F4">
        <w:rPr>
          <w:rFonts w:ascii="ZapfHumnst BT" w:eastAsia="Times New Roman" w:hAnsi="ZapfHumnst BT" w:cs="Miriam"/>
          <w:sz w:val="20"/>
          <w:szCs w:val="20"/>
        </w:rPr>
        <w:t xml:space="preserve">Click the open </w:t>
      </w:r>
      <w:proofErr w:type="gramStart"/>
      <w:r w:rsidRPr="006A16F4">
        <w:rPr>
          <w:rFonts w:ascii="ZapfHumnst BT" w:eastAsia="Times New Roman" w:hAnsi="ZapfHumnst BT" w:cs="Miriam"/>
          <w:sz w:val="20"/>
          <w:szCs w:val="20"/>
        </w:rPr>
        <w:t>button</w:t>
      </w:r>
      <w:proofErr w:type="gramEnd"/>
    </w:p>
    <w:p w14:paraId="3FED3A68" w14:textId="0AE6708A" w:rsidR="00B1302F" w:rsidRDefault="00B1302F" w:rsidP="00B1302F">
      <w:pPr>
        <w:pStyle w:val="ListParagraph"/>
        <w:rPr>
          <w:rFonts w:ascii="ZapfHumnst BT" w:eastAsia="Times New Roman" w:hAnsi="ZapfHumnst BT" w:cs="Miriam"/>
          <w:sz w:val="20"/>
          <w:szCs w:val="20"/>
        </w:rPr>
      </w:pPr>
    </w:p>
    <w:p w14:paraId="2C6D66A5" w14:textId="77777777" w:rsidR="00B1302F" w:rsidRDefault="00B1302F" w:rsidP="00424416">
      <w:pPr>
        <w:pStyle w:val="Para"/>
        <w:numPr>
          <w:ilvl w:val="0"/>
          <w:numId w:val="28"/>
        </w:numPr>
        <w:rPr>
          <w:rFonts w:cs="ZapfHumnst BT"/>
        </w:rPr>
      </w:pPr>
      <w:r w:rsidRPr="00715D84">
        <w:rPr>
          <w:rFonts w:cs="ZapfHumnst BT"/>
        </w:rPr>
        <w:t>Type as follows</w:t>
      </w:r>
      <w:r>
        <w:rPr>
          <w:rFonts w:cs="ZapfHumnst BT"/>
        </w:rPr>
        <w:t>:</w:t>
      </w:r>
    </w:p>
    <w:p w14:paraId="7C078D79" w14:textId="77777777" w:rsidR="00B1302F" w:rsidRDefault="00B1302F" w:rsidP="00B1302F">
      <w:pPr>
        <w:pStyle w:val="Para"/>
        <w:ind w:left="720" w:firstLine="0"/>
      </w:pPr>
      <w:r w:rsidRPr="00CB54E6">
        <w:t>user&gt;</w:t>
      </w:r>
      <w:proofErr w:type="spellStart"/>
      <w:r>
        <w:t>su</w:t>
      </w:r>
      <w:proofErr w:type="spellEnd"/>
    </w:p>
    <w:p w14:paraId="48CB4A60" w14:textId="29B097D7" w:rsidR="00B1302F" w:rsidRDefault="00B1302F" w:rsidP="00B1302F">
      <w:pPr>
        <w:pStyle w:val="Para"/>
        <w:ind w:left="720" w:firstLine="0"/>
      </w:pPr>
      <w:r>
        <w:t>Password:1234</w:t>
      </w:r>
    </w:p>
    <w:p w14:paraId="76BDEDEA" w14:textId="6F5D2FE7" w:rsidR="00B1302F" w:rsidRDefault="00B1302F" w:rsidP="00B1302F">
      <w:pPr>
        <w:pStyle w:val="Para"/>
        <w:ind w:left="720" w:firstLine="0"/>
      </w:pPr>
    </w:p>
    <w:p w14:paraId="6503A189" w14:textId="627228EB" w:rsidR="00B1302F" w:rsidRDefault="00B1302F" w:rsidP="00B1302F">
      <w:pPr>
        <w:pStyle w:val="Para"/>
        <w:ind w:left="720" w:firstLine="0"/>
      </w:pPr>
      <w:r w:rsidRPr="00B1302F">
        <w:t>SF-1p#</w:t>
      </w:r>
    </w:p>
    <w:p w14:paraId="0C11DA2B" w14:textId="77777777" w:rsidR="006A16F4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</w:p>
    <w:p w14:paraId="6FE327C4" w14:textId="65C54287" w:rsidR="006A16F4" w:rsidRPr="00040BAE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>
        <w:rPr>
          <w:noProof/>
        </w:rPr>
        <w:drawing>
          <wp:inline distT="0" distB="0" distL="0" distR="0" wp14:anchorId="5B961BEB" wp14:editId="23C113E8">
            <wp:extent cx="4143375" cy="23215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8818" cy="23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701C" w14:textId="5B5BBBA5" w:rsidR="00A739B5" w:rsidRDefault="00D26AC3" w:rsidP="00242C68">
      <w:pPr>
        <w:pStyle w:val="Heading1"/>
      </w:pPr>
      <w:bookmarkStart w:id="76" w:name="_Toc94452527"/>
      <w:r>
        <w:t>Preparations for Shipment</w:t>
      </w:r>
      <w:bookmarkEnd w:id="72"/>
      <w:bookmarkEnd w:id="73"/>
      <w:bookmarkEnd w:id="74"/>
      <w:bookmarkEnd w:id="76"/>
    </w:p>
    <w:p w14:paraId="5CAF663C" w14:textId="1B28AE91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>As specified in the GFTI.</w:t>
      </w:r>
    </w:p>
    <w:p w14:paraId="4FF1E470" w14:textId="1B19F297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>SFP ports covers.</w:t>
      </w:r>
    </w:p>
    <w:p w14:paraId="0DD571F6" w14:textId="7C3615A7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 xml:space="preserve">Verify </w:t>
      </w:r>
      <w:r w:rsidR="00E31DD5" w:rsidRPr="000405F5">
        <w:t xml:space="preserve">correct voltage </w:t>
      </w:r>
      <w:proofErr w:type="gramStart"/>
      <w:r w:rsidR="00E31DD5" w:rsidRPr="000405F5">
        <w:t>indications</w:t>
      </w:r>
      <w:proofErr w:type="gramEnd"/>
    </w:p>
    <w:p w14:paraId="5081929A" w14:textId="33C67920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>Make sure the screw-nut of the coax connectors (ANT &amp; MI/DV) is closed.</w:t>
      </w:r>
    </w:p>
    <w:p w14:paraId="76571267" w14:textId="509D102A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lastRenderedPageBreak/>
        <w:t>Confirm the existence of the bar code label.</w:t>
      </w:r>
    </w:p>
    <w:p w14:paraId="1A39E9C7" w14:textId="16F07961" w:rsidR="00D26AC3" w:rsidRDefault="00D26AC3" w:rsidP="00831651">
      <w:pPr>
        <w:pStyle w:val="Heading1"/>
      </w:pPr>
      <w:bookmarkStart w:id="77" w:name="_Toc11147864"/>
      <w:bookmarkStart w:id="78" w:name="_Toc94452528"/>
      <w:r>
        <w:t>Factory Setting</w:t>
      </w:r>
      <w:bookmarkEnd w:id="77"/>
      <w:bookmarkEnd w:id="78"/>
    </w:p>
    <w:p w14:paraId="393FAF5A" w14:textId="30530DEF" w:rsidR="004F6A35" w:rsidRPr="000405F5" w:rsidRDefault="004F6A35" w:rsidP="00424416">
      <w:pPr>
        <w:pStyle w:val="Para"/>
        <w:numPr>
          <w:ilvl w:val="0"/>
          <w:numId w:val="33"/>
        </w:numPr>
      </w:pPr>
      <w:bookmarkStart w:id="79" w:name="_Toc536520977"/>
      <w:bookmarkStart w:id="80" w:name="_Toc536522442"/>
      <w:bookmarkStart w:id="81" w:name="_Toc50350299"/>
      <w:bookmarkStart w:id="82" w:name="_Toc151974254"/>
      <w:bookmarkStart w:id="83" w:name="_Toc11147865"/>
      <w:r w:rsidRPr="000405F5">
        <w:t>As specified in the GFTI.</w:t>
      </w:r>
    </w:p>
    <w:p w14:paraId="659B31AA" w14:textId="77777777" w:rsidR="004F6A35" w:rsidRPr="000405F5" w:rsidRDefault="004F6A35" w:rsidP="00424416">
      <w:pPr>
        <w:pStyle w:val="Para"/>
        <w:numPr>
          <w:ilvl w:val="0"/>
          <w:numId w:val="33"/>
        </w:numPr>
      </w:pPr>
      <w:r w:rsidRPr="000405F5">
        <w:t>Return to factory setting:</w:t>
      </w:r>
    </w:p>
    <w:p w14:paraId="103894FC" w14:textId="77777777" w:rsidR="00D6200F" w:rsidRPr="000405F5" w:rsidRDefault="00D6200F" w:rsidP="00424416">
      <w:pPr>
        <w:pStyle w:val="Para"/>
        <w:numPr>
          <w:ilvl w:val="0"/>
          <w:numId w:val="33"/>
        </w:numPr>
      </w:pPr>
      <w:r w:rsidRPr="000405F5">
        <w:t>admin factory-default</w:t>
      </w:r>
    </w:p>
    <w:p w14:paraId="650E99EA" w14:textId="0A563155" w:rsidR="004F6A35" w:rsidRPr="00C977E7" w:rsidRDefault="00D6200F" w:rsidP="00424416">
      <w:pPr>
        <w:pStyle w:val="Para"/>
        <w:numPr>
          <w:ilvl w:val="0"/>
          <w:numId w:val="33"/>
        </w:numPr>
        <w:rPr>
          <w:rtl/>
        </w:rPr>
      </w:pPr>
      <w:r w:rsidRPr="000405F5">
        <w:t xml:space="preserve"> </w:t>
      </w:r>
      <w:proofErr w:type="gramStart"/>
      <w:r w:rsidRPr="000405F5">
        <w:t>Current</w:t>
      </w:r>
      <w:proofErr w:type="gramEnd"/>
      <w:r w:rsidRPr="000405F5">
        <w:t xml:space="preserve"> configuration will be </w:t>
      </w:r>
      <w:proofErr w:type="gramStart"/>
      <w:r w:rsidRPr="000405F5">
        <w:t>erased</w:t>
      </w:r>
      <w:proofErr w:type="gramEnd"/>
      <w:r w:rsidRPr="000405F5">
        <w:t xml:space="preserve"> and device will reboot with factory default configuration. Are you sure? [yes/</w:t>
      </w:r>
      <w:proofErr w:type="gramStart"/>
      <w:r w:rsidRPr="000405F5">
        <w:t>no]_</w:t>
      </w:r>
      <w:proofErr w:type="gramEnd"/>
      <w:r w:rsidRPr="000405F5">
        <w:t>yes</w:t>
      </w:r>
    </w:p>
    <w:p w14:paraId="54F7141B" w14:textId="77777777" w:rsidR="00E31DD5" w:rsidRDefault="00E31DD5" w:rsidP="00E31DD5">
      <w:pPr>
        <w:pStyle w:val="Heading1"/>
      </w:pPr>
      <w:bookmarkStart w:id="84" w:name="_Toc36362386"/>
      <w:bookmarkStart w:id="85" w:name="_Toc94452529"/>
      <w:bookmarkStart w:id="86" w:name="_Ref534876802"/>
      <w:bookmarkEnd w:id="79"/>
      <w:bookmarkEnd w:id="80"/>
      <w:bookmarkEnd w:id="81"/>
      <w:bookmarkEnd w:id="82"/>
      <w:bookmarkEnd w:id="83"/>
      <w:r>
        <w:t>Safety Test</w:t>
      </w:r>
      <w:bookmarkEnd w:id="84"/>
      <w:bookmarkEnd w:id="85"/>
    </w:p>
    <w:p w14:paraId="0F2BAC5C" w14:textId="77777777" w:rsidR="005D18DC" w:rsidRPr="000405F5" w:rsidRDefault="00E31DD5" w:rsidP="000316D0">
      <w:pPr>
        <w:pStyle w:val="ListParagraph"/>
        <w:ind w:left="1069"/>
        <w:rPr>
          <w:rFonts w:ascii="ZapfHumnst BT" w:eastAsia="Times New Roman" w:hAnsi="ZapfHumnst BT" w:cs="Miriam"/>
        </w:rPr>
      </w:pPr>
      <w:r w:rsidRPr="000405F5">
        <w:rPr>
          <w:rFonts w:ascii="ZapfHumnst BT" w:eastAsia="Times New Roman" w:hAnsi="ZapfHumnst BT" w:cs="Miriam"/>
        </w:rPr>
        <w:t>As specified in the GFTI.</w:t>
      </w:r>
      <w:r w:rsidR="00224E76" w:rsidRPr="000405F5">
        <w:rPr>
          <w:rFonts w:ascii="ZapfHumnst BT" w:eastAsia="Times New Roman" w:hAnsi="ZapfHumnst BT" w:cs="Miriam"/>
        </w:rPr>
        <w:br w:type="page"/>
      </w:r>
      <w:bookmarkStart w:id="87" w:name="_Toc11147866"/>
      <w:bookmarkStart w:id="88" w:name="_Ref18575007"/>
      <w:bookmarkStart w:id="89" w:name="_Toc36362387"/>
    </w:p>
    <w:p w14:paraId="4D285943" w14:textId="77777777" w:rsidR="00E31DD5" w:rsidRPr="00EB7EB4" w:rsidRDefault="00E31DD5" w:rsidP="00EB7EB4">
      <w:pPr>
        <w:pStyle w:val="App1"/>
        <w:rPr>
          <w:rStyle w:val="AppendixChar"/>
        </w:rPr>
      </w:pPr>
      <w:bookmarkStart w:id="90" w:name="_Ref36130659"/>
      <w:bookmarkStart w:id="91" w:name="_Ref36130661"/>
      <w:bookmarkStart w:id="92" w:name="_Toc36362389"/>
      <w:bookmarkStart w:id="93" w:name="_Toc94452530"/>
      <w:bookmarkEnd w:id="87"/>
      <w:bookmarkEnd w:id="88"/>
      <w:bookmarkEnd w:id="89"/>
      <w:r w:rsidRPr="00EB7EB4">
        <w:rPr>
          <w:rStyle w:val="AppendixChar"/>
        </w:rPr>
        <w:lastRenderedPageBreak/>
        <w:t>EEPROM Parameters</w:t>
      </w:r>
      <w:bookmarkEnd w:id="90"/>
      <w:bookmarkEnd w:id="91"/>
      <w:bookmarkEnd w:id="92"/>
      <w:bookmarkEnd w:id="93"/>
    </w:p>
    <w:p w14:paraId="1FF547F1" w14:textId="77777777" w:rsidR="00E31DD5" w:rsidRPr="00E31DD5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</w:p>
    <w:p w14:paraId="1FD5B1E8" w14:textId="77777777" w:rsidR="00E31DD5" w:rsidRPr="00E31DD5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  <w:r w:rsidRPr="00E31DD5">
        <w:rPr>
          <w:rFonts w:ascii="Courier New" w:eastAsiaTheme="minorHAnsi" w:hAnsi="Courier New" w:cs="Courier New"/>
          <w:sz w:val="21"/>
          <w:szCs w:val="21"/>
        </w:rPr>
        <w:tab/>
      </w:r>
    </w:p>
    <w:p w14:paraId="6416E473" w14:textId="77777777" w:rsidR="00E31DD5" w:rsidRPr="00E31DD5" w:rsidRDefault="00E31DD5" w:rsidP="00E31DD5">
      <w:pPr>
        <w:tabs>
          <w:tab w:val="left" w:pos="1276"/>
        </w:tabs>
        <w:ind w:left="0" w:right="48"/>
      </w:pPr>
      <w:r w:rsidRPr="00E31DD5">
        <w:t>EEPROM parameters (By order option)</w:t>
      </w:r>
    </w:p>
    <w:p w14:paraId="68ECFF8C" w14:textId="77777777" w:rsidR="00FE53BB" w:rsidRPr="00067571" w:rsidRDefault="00FE53BB" w:rsidP="00FE53BB">
      <w:pPr>
        <w:rPr>
          <w:u w:val="single"/>
        </w:rPr>
      </w:pPr>
      <w:r w:rsidRPr="00067571">
        <w:rPr>
          <w:u w:val="single"/>
        </w:rPr>
        <w:t>Example of EEPROM identifying string</w:t>
      </w:r>
    </w:p>
    <w:p w14:paraId="6714864F" w14:textId="77777777" w:rsidR="00FE53BB" w:rsidRPr="00B540E6" w:rsidRDefault="00FE53BB" w:rsidP="00FE53BB">
      <w:pPr>
        <w:rPr>
          <w:highlight w:val="lightGray"/>
        </w:rPr>
      </w:pPr>
    </w:p>
    <w:p w14:paraId="1971667C" w14:textId="499F1584" w:rsidR="00FE53BB" w:rsidRDefault="00FE53BB" w:rsidP="00FE53BB">
      <w:pPr>
        <w:rPr>
          <w:rFonts w:ascii="Courier New" w:hAnsi="Courier New" w:cs="Courier New"/>
          <w:sz w:val="18"/>
          <w:szCs w:val="18"/>
        </w:rPr>
      </w:pPr>
      <w:r w:rsidRPr="00B540E6">
        <w:rPr>
          <w:rFonts w:ascii="Courier New" w:hAnsi="Courier New" w:cs="Courier New"/>
          <w:sz w:val="18"/>
          <w:szCs w:val="18"/>
        </w:rPr>
        <w:t>MODEM_1_MANUFACTURER=QUECTEL,MODEM_2_MANUFACTURER=QUECTEL,MODEM_</w:t>
      </w:r>
      <w:r>
        <w:rPr>
          <w:rFonts w:ascii="Courier New" w:hAnsi="Courier New" w:cs="Courier New"/>
          <w:sz w:val="18"/>
          <w:szCs w:val="18"/>
        </w:rPr>
        <w:t>1_TYPE=EC25­E,MODEM_2_TYPE=EC25­</w:t>
      </w:r>
      <w:r w:rsidRPr="00B540E6">
        <w:rPr>
          <w:rFonts w:ascii="Courier New" w:hAnsi="Courier New" w:cs="Courier New"/>
          <w:sz w:val="18"/>
          <w:szCs w:val="18"/>
        </w:rPr>
        <w:t>E,MAC_ADDRESS=00:a7:b1:46:4e:a3,MAIN_CARD_HW_VERSION=0.</w:t>
      </w:r>
      <w:r>
        <w:rPr>
          <w:rFonts w:ascii="Courier New" w:hAnsi="Courier New" w:cs="Courier New"/>
          <w:sz w:val="18"/>
          <w:szCs w:val="18"/>
        </w:rPr>
        <w:t>0</w:t>
      </w:r>
      <w:r w:rsidRPr="00B540E6">
        <w:rPr>
          <w:rFonts w:ascii="Courier New" w:hAnsi="Courier New" w:cs="Courier New"/>
          <w:sz w:val="18"/>
          <w:szCs w:val="18"/>
        </w:rPr>
        <w:t>,SUB_CARD_1_HW_VERSION=0.1,CSL=A,PART_NUMBER=</w:t>
      </w:r>
      <w:r w:rsidRPr="00BE1CB9">
        <w:rPr>
          <w:rFonts w:ascii="Courier New" w:hAnsi="Courier New" w:cs="Courier New"/>
          <w:sz w:val="18"/>
          <w:szCs w:val="18"/>
        </w:rPr>
        <w:t>ETX</w:t>
      </w:r>
      <w:r>
        <w:rPr>
          <w:rFonts w:ascii="Courier New" w:hAnsi="Courier New" w:cs="Courier New"/>
          <w:sz w:val="18"/>
          <w:szCs w:val="18"/>
        </w:rPr>
        <w:t>­</w:t>
      </w:r>
      <w:r w:rsidRPr="00BE1CB9">
        <w:rPr>
          <w:rFonts w:ascii="Courier New" w:hAnsi="Courier New" w:cs="Courier New"/>
          <w:sz w:val="18"/>
          <w:szCs w:val="18"/>
        </w:rPr>
        <w:t>1P/ACEX/1SFP1UTP/4UTP</w:t>
      </w:r>
      <w:r w:rsidRPr="00B540E6">
        <w:rPr>
          <w:rFonts w:ascii="Courier New" w:hAnsi="Courier New" w:cs="Courier New"/>
          <w:sz w:val="18"/>
          <w:szCs w:val="18"/>
        </w:rPr>
        <w:t>,PCB_MAIN_ID=SF</w:t>
      </w:r>
      <w:r>
        <w:rPr>
          <w:rFonts w:ascii="Courier New" w:hAnsi="Courier New" w:cs="Courier New"/>
          <w:sz w:val="18"/>
          <w:szCs w:val="18"/>
        </w:rPr>
        <w:t>­</w:t>
      </w:r>
      <w:r w:rsidRPr="00B540E6">
        <w:rPr>
          <w:rFonts w:ascii="Courier New" w:hAnsi="Courier New" w:cs="Courier New"/>
          <w:sz w:val="18"/>
          <w:szCs w:val="18"/>
        </w:rPr>
        <w:t>1V/MAIN/0.1I,PCB_S</w:t>
      </w:r>
      <w:r>
        <w:rPr>
          <w:rFonts w:ascii="Courier New" w:hAnsi="Courier New" w:cs="Courier New"/>
          <w:sz w:val="18"/>
          <w:szCs w:val="18"/>
        </w:rPr>
        <w:t>UB_CARD_1_ID=SF­1V/PS/0.1I,PS=</w:t>
      </w:r>
      <w:r w:rsidRPr="0034109D">
        <w:rPr>
          <w:rFonts w:ascii="Courier New" w:hAnsi="Courier New" w:cs="Courier New"/>
          <w:sz w:val="18"/>
          <w:szCs w:val="18"/>
        </w:rPr>
        <w:t>WDC</w:t>
      </w:r>
      <w:r>
        <w:rPr>
          <w:rFonts w:ascii="Courier New" w:hAnsi="Courier New" w:cs="Courier New"/>
          <w:sz w:val="18"/>
          <w:szCs w:val="18"/>
        </w:rPr>
        <w:t>­</w:t>
      </w:r>
      <w:r w:rsidRPr="0034109D">
        <w:rPr>
          <w:rFonts w:ascii="Courier New" w:hAnsi="Courier New" w:cs="Courier New"/>
          <w:sz w:val="18"/>
          <w:szCs w:val="18"/>
        </w:rPr>
        <w:t>12V</w:t>
      </w:r>
      <w:r w:rsidRPr="00B540E6">
        <w:rPr>
          <w:rFonts w:ascii="Courier New" w:hAnsi="Courier New" w:cs="Courier New"/>
          <w:sz w:val="18"/>
          <w:szCs w:val="18"/>
        </w:rPr>
        <w:t>,SD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SLOT=YES,SERIAL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1=RS232,SERIAL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2=RS232,SERIAL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1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CTS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DTR=YES,SERIAL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2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CTS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DTR=YES,RS485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1=,RS485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2=,DRY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CONTACT=YES,</w:t>
      </w:r>
      <w:r>
        <w:rPr>
          <w:rFonts w:ascii="Courier New" w:hAnsi="Courier New" w:cs="Courier New"/>
          <w:sz w:val="18"/>
          <w:szCs w:val="18"/>
        </w:rPr>
        <w:t>NNI_PORT_4</w:t>
      </w:r>
      <w:r w:rsidRPr="00B540E6">
        <w:rPr>
          <w:rFonts w:ascii="Courier New" w:hAnsi="Courier New" w:cs="Courier New"/>
          <w:sz w:val="18"/>
          <w:szCs w:val="18"/>
        </w:rPr>
        <w:t>=</w:t>
      </w:r>
      <w:r>
        <w:rPr>
          <w:rFonts w:ascii="Courier New" w:hAnsi="Courier New" w:cs="Courier New"/>
          <w:sz w:val="18"/>
          <w:szCs w:val="18"/>
        </w:rPr>
        <w:t>COPPER</w:t>
      </w:r>
      <w:r w:rsidRPr="00B540E6">
        <w:rPr>
          <w:rFonts w:ascii="Courier New" w:hAnsi="Courier New" w:cs="Courier New"/>
          <w:sz w:val="18"/>
          <w:szCs w:val="18"/>
        </w:rPr>
        <w:t>,</w:t>
      </w:r>
      <w:r>
        <w:rPr>
          <w:rFonts w:ascii="Courier New" w:hAnsi="Courier New" w:cs="Courier New"/>
          <w:sz w:val="18"/>
          <w:szCs w:val="18"/>
        </w:rPr>
        <w:t>NNI_PORT_5=COPPER</w:t>
      </w:r>
      <w:r w:rsidRPr="00B540E6">
        <w:rPr>
          <w:rFonts w:ascii="Courier New" w:hAnsi="Courier New" w:cs="Courier New"/>
          <w:sz w:val="18"/>
          <w:szCs w:val="18"/>
        </w:rPr>
        <w:t>,</w:t>
      </w:r>
      <w:r>
        <w:rPr>
          <w:rFonts w:ascii="Courier New" w:hAnsi="Courier New" w:cs="Courier New"/>
          <w:sz w:val="18"/>
          <w:szCs w:val="18"/>
        </w:rPr>
        <w:t>PORT_2_3=YES,</w:t>
      </w:r>
      <w:r w:rsidRPr="00B540E6">
        <w:rPr>
          <w:rFonts w:ascii="Courier New" w:hAnsi="Courier New" w:cs="Courier New"/>
          <w:sz w:val="18"/>
          <w:szCs w:val="18"/>
        </w:rPr>
        <w:t>LIST_REF=0.</w:t>
      </w:r>
      <w:r>
        <w:rPr>
          <w:rFonts w:ascii="Courier New" w:hAnsi="Courier New" w:cs="Courier New"/>
          <w:sz w:val="18"/>
          <w:szCs w:val="18"/>
        </w:rPr>
        <w:t>0</w:t>
      </w:r>
      <w:r w:rsidRPr="00B540E6">
        <w:rPr>
          <w:rFonts w:ascii="Courier New" w:hAnsi="Courier New" w:cs="Courier New"/>
          <w:sz w:val="18"/>
          <w:szCs w:val="18"/>
        </w:rPr>
        <w:t>,END=</w:t>
      </w:r>
    </w:p>
    <w:p w14:paraId="77093C6C" w14:textId="5E876033" w:rsidR="00AE5EB3" w:rsidRDefault="00AE5EB3" w:rsidP="00FE53BB">
      <w:pPr>
        <w:rPr>
          <w:rFonts w:ascii="Courier New" w:hAnsi="Courier New" w:cs="Courier New"/>
          <w:sz w:val="18"/>
          <w:szCs w:val="18"/>
        </w:rPr>
      </w:pPr>
    </w:p>
    <w:p w14:paraId="74D973BF" w14:textId="77777777" w:rsidR="00AE5EB3" w:rsidRDefault="00AE5EB3" w:rsidP="00AE5EB3"/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2667"/>
        <w:gridCol w:w="1887"/>
        <w:gridCol w:w="4196"/>
      </w:tblGrid>
      <w:tr w:rsidR="00AE5EB3" w14:paraId="5645813E" w14:textId="77777777" w:rsidTr="00AE5E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il"/>
            </w:tcBorders>
            <w:hideMark/>
          </w:tcPr>
          <w:p w14:paraId="553A5BCC" w14:textId="77777777" w:rsidR="00AE5EB3" w:rsidRDefault="00AE5EB3">
            <w:pPr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Name</w:t>
            </w:r>
          </w:p>
        </w:tc>
        <w:tc>
          <w:tcPr>
            <w:tcW w:w="0" w:type="auto"/>
            <w:hideMark/>
          </w:tcPr>
          <w:p w14:paraId="3AE0933A" w14:textId="77777777" w:rsidR="00AE5EB3" w:rsidRDefault="00AE5E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Possible Values</w:t>
            </w:r>
          </w:p>
        </w:tc>
        <w:tc>
          <w:tcPr>
            <w:tcW w:w="0" w:type="auto"/>
            <w:tcBorders>
              <w:right w:val="nil"/>
            </w:tcBorders>
            <w:hideMark/>
          </w:tcPr>
          <w:p w14:paraId="547CE40C" w14:textId="77777777" w:rsidR="00AE5EB3" w:rsidRDefault="00AE5E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Comments</w:t>
            </w:r>
          </w:p>
        </w:tc>
      </w:tr>
      <w:tr w:rsidR="00AE5EB3" w14:paraId="1A438156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437BFC0B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MODEM_1_MANUFACTURER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068107A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1F0EE9A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</w:t>
            </w:r>
          </w:p>
          <w:p w14:paraId="1A26AC0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SIERRA WIRELESS</w:t>
            </w:r>
          </w:p>
          <w:p w14:paraId="58A21B6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</w: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K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</w:tcPr>
          <w:p w14:paraId="5E02F5BE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modem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329A6F5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9AF077E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7ABF5C4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LoRa ordering option</w:t>
            </w:r>
          </w:p>
        </w:tc>
      </w:tr>
      <w:tr w:rsidR="00AE5EB3" w14:paraId="172F785E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2AC5719F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MODEM_2_MANUFACTURER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73A4AF22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0FDFAB6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</w:t>
            </w:r>
          </w:p>
          <w:p w14:paraId="12BF789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AZUREWAVE</w:t>
            </w:r>
          </w:p>
          <w:p w14:paraId="56822174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</w:tcPr>
          <w:p w14:paraId="594A4EDC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modem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12C0211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FC26105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proofErr w:type="spellStart"/>
            <w:r>
              <w:rPr>
                <w:rFonts w:asciiTheme="majorBidi" w:hAnsiTheme="majorBidi" w:cstheme="majorBidi"/>
                <w:sz w:val="18"/>
                <w:szCs w:val="18"/>
              </w:rPr>
              <w:t>WiFi</w:t>
            </w:r>
            <w:proofErr w:type="spellEnd"/>
            <w:r>
              <w:rPr>
                <w:rFonts w:asciiTheme="majorBidi" w:hAnsiTheme="majorBidi" w:cstheme="majorBidi"/>
                <w:sz w:val="18"/>
                <w:szCs w:val="18"/>
              </w:rPr>
              <w:t xml:space="preserve">, WF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0F10EBB7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LoRa ordering option</w:t>
            </w:r>
          </w:p>
        </w:tc>
      </w:tr>
      <w:tr w:rsidR="00AE5EB3" w14:paraId="3903F220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3295A0F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MODEM_1_TYPE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3470B5D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2FD8C8A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UC20</w:t>
            </w:r>
          </w:p>
          <w:p w14:paraId="34057F3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EC25-E</w:t>
            </w:r>
          </w:p>
          <w:p w14:paraId="51EF6A0E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</w:t>
            </w:r>
          </w:p>
          <w:p w14:paraId="68C4709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EC25-AU</w:t>
            </w:r>
          </w:p>
          <w:p w14:paraId="531FC14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EC25-AFFD</w:t>
            </w:r>
          </w:p>
          <w:p w14:paraId="0446564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EM9191</w:t>
            </w:r>
          </w:p>
          <w:p w14:paraId="1969807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9XX</w:t>
            </w:r>
          </w:p>
          <w:p w14:paraId="7F7253C8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8XX</w:t>
            </w:r>
          </w:p>
          <w:p w14:paraId="600517D7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LRC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3E707A6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modem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7C15BA4E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HSP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  <w:r>
              <w:rPr>
                <w:rFonts w:asciiTheme="majorBidi" w:hAnsiTheme="majorBidi" w:cstheme="majorBidi"/>
                <w:sz w:val="18"/>
                <w:szCs w:val="18"/>
              </w:rPr>
              <w:t xml:space="preserve"> </w:t>
            </w:r>
          </w:p>
          <w:p w14:paraId="6899353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L1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589AD0E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L2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464CEC8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L3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101BFE1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L4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1CEFB7E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SIERRA WIRELESS EM9191 5G</w:t>
            </w:r>
          </w:p>
          <w:p w14:paraId="336E38C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RAK, LoRa ordering option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LRA</w:t>
            </w:r>
            <w:proofErr w:type="gramEnd"/>
          </w:p>
          <w:p w14:paraId="26854F2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RAK, LoRa ordering option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LRB</w:t>
            </w:r>
            <w:proofErr w:type="gramEnd"/>
          </w:p>
          <w:p w14:paraId="6339BC91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LRC</w:t>
            </w:r>
          </w:p>
        </w:tc>
      </w:tr>
      <w:tr w:rsidR="00AE5EB3" w14:paraId="2F849153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76C7B3B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MODEM_2_TYPE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47C07CD2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3E815DD4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UC20</w:t>
            </w:r>
          </w:p>
          <w:p w14:paraId="03F96A2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EC25-E</w:t>
            </w:r>
          </w:p>
          <w:p w14:paraId="126B2A39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</w:t>
            </w:r>
          </w:p>
          <w:p w14:paraId="343F996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EC25-AU</w:t>
            </w:r>
          </w:p>
          <w:p w14:paraId="06EE112B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EC25-AFFD</w:t>
            </w:r>
          </w:p>
          <w:p w14:paraId="761549E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AW-CM276MA</w:t>
            </w:r>
          </w:p>
          <w:p w14:paraId="29C208DA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9XX</w:t>
            </w:r>
          </w:p>
          <w:p w14:paraId="13DA618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8XX</w:t>
            </w:r>
          </w:p>
          <w:p w14:paraId="3BDB17DC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LRC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F2F1AC7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modem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2D23258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HSP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  <w:r>
              <w:rPr>
                <w:rFonts w:asciiTheme="majorBidi" w:hAnsiTheme="majorBidi" w:cstheme="majorBidi"/>
                <w:sz w:val="18"/>
                <w:szCs w:val="18"/>
              </w:rPr>
              <w:t xml:space="preserve"> </w:t>
            </w:r>
          </w:p>
          <w:p w14:paraId="38646339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L1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7E3F42B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L2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5BF0665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L3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3092E01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L4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0DAA921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AZUREWAVE, WF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63B352B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LRA (LoRa gateway)</w:t>
            </w:r>
          </w:p>
          <w:p w14:paraId="717A53C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LRB (LoRa gateway)</w:t>
            </w:r>
          </w:p>
          <w:p w14:paraId="7CED1D2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LRC (LoRa client)</w:t>
            </w:r>
          </w:p>
        </w:tc>
      </w:tr>
      <w:tr w:rsidR="00AE5EB3" w14:paraId="075BC29F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0BC7F87E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MAC_ADDRESS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194BD5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AA:BB:CC:DD: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EE:FF</w:t>
            </w:r>
            <w:proofErr w:type="gramEnd"/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1231461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10 consecutive addresses, starting with the specified</w:t>
            </w:r>
          </w:p>
        </w:tc>
      </w:tr>
      <w:tr w:rsidR="00AE5EB3" w14:paraId="10C954B5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645F971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MAIN_CARD_HW_VERSION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57F6049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229D8A24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Filled by </w:t>
            </w:r>
            <w:proofErr w:type="spellStart"/>
            <w:r>
              <w:rPr>
                <w:rFonts w:asciiTheme="majorBidi" w:hAnsiTheme="majorBidi" w:cstheme="majorBidi"/>
                <w:sz w:val="18"/>
                <w:szCs w:val="18"/>
              </w:rPr>
              <w:t>Badas</w:t>
            </w:r>
            <w:proofErr w:type="spellEnd"/>
          </w:p>
        </w:tc>
      </w:tr>
      <w:tr w:rsidR="00AE5EB3" w14:paraId="3D31DA68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6C35E20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SUB_CARD_1_HW_VERSION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5FFEB83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49EDA72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there is no sub card</w:t>
            </w:r>
          </w:p>
        </w:tc>
      </w:tr>
      <w:tr w:rsidR="00AE5EB3" w14:paraId="79117038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3C94A8D0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HARDWARE_ADDITION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2E1D1605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A</w:t>
            </w:r>
          </w:p>
          <w:p w14:paraId="2CE28B3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  <w:highlight w:val="yellow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0A03AF2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Compatibility with PCB 5.0 and lower (PCB 6.0)</w:t>
            </w:r>
          </w:p>
          <w:p w14:paraId="4A63FDE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PCB 6.0 with new features BOM</w:t>
            </w:r>
          </w:p>
        </w:tc>
      </w:tr>
      <w:tr w:rsidR="00AE5EB3" w14:paraId="736FBED7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2D0B0F9A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CSL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1C62592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04029DE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Filled by </w:t>
            </w:r>
            <w:proofErr w:type="spellStart"/>
            <w:r>
              <w:rPr>
                <w:rFonts w:asciiTheme="majorBidi" w:hAnsiTheme="majorBidi" w:cstheme="majorBidi"/>
                <w:sz w:val="18"/>
                <w:szCs w:val="18"/>
              </w:rPr>
              <w:t>Badas</w:t>
            </w:r>
            <w:proofErr w:type="spellEnd"/>
          </w:p>
        </w:tc>
      </w:tr>
      <w:tr w:rsidR="00AE5EB3" w14:paraId="26C70FE7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20F932D9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PART_NUMBER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1320625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C68425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Refer to [1P Ordering Options] for possible values</w:t>
            </w:r>
          </w:p>
        </w:tc>
      </w:tr>
      <w:tr w:rsidR="00AE5EB3" w14:paraId="60E7D1F5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3DB9DF25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PCB_MAIN_ID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1EB25A32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3B3AFC2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Filled by </w:t>
            </w:r>
            <w:proofErr w:type="spellStart"/>
            <w:r>
              <w:rPr>
                <w:rFonts w:asciiTheme="majorBidi" w:hAnsiTheme="majorBidi" w:cstheme="majorBidi"/>
                <w:sz w:val="18"/>
                <w:szCs w:val="18"/>
              </w:rPr>
              <w:t>Badas</w:t>
            </w:r>
            <w:proofErr w:type="spellEnd"/>
          </w:p>
        </w:tc>
      </w:tr>
      <w:tr w:rsidR="00AE5EB3" w14:paraId="4A249A3D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386E9EE3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  <w:rtl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PCB_SUB_CARD_1_ID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06D2401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4AF23D4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there is no sub card</w:t>
            </w:r>
          </w:p>
        </w:tc>
      </w:tr>
      <w:tr w:rsidR="00AE5EB3" w14:paraId="26E33098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793DF5C4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PS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90A57B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12V </w:t>
            </w:r>
          </w:p>
          <w:p w14:paraId="7CD3D687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DC</w:t>
            </w:r>
          </w:p>
          <w:p w14:paraId="65D9EB1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WDC-I</w:t>
            </w:r>
          </w:p>
          <w:p w14:paraId="741C702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12V-I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020754C0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12V DC 10V-30V non isolated (marketing DC/ACEX)</w:t>
            </w:r>
          </w:p>
          <w:p w14:paraId="6E4AEF70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Wide range 10V-60V non isolated (marketing DC)</w:t>
            </w:r>
          </w:p>
          <w:p w14:paraId="4BD0838A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Wide range 20V-60V DC isolated (marketing WDC)</w:t>
            </w:r>
          </w:p>
          <w:p w14:paraId="19532C9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12V isolated (marketing 12V)</w:t>
            </w:r>
          </w:p>
        </w:tc>
      </w:tr>
      <w:tr w:rsidR="00AE5EB3" w14:paraId="0EC5CE75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74CBFB7A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SD_SLOT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507B635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289FE44B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YES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1905CE3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SD card slot is not present</w:t>
            </w:r>
          </w:p>
        </w:tc>
      </w:tr>
      <w:tr w:rsidR="00AE5EB3" w14:paraId="4FC6FB96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58E1F3E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SERIAL_1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485164F7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759B3098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RS232</w:t>
            </w:r>
          </w:p>
          <w:p w14:paraId="5DA4216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RS485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7CA1E200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serial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696810A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Non isolated RS232</w:t>
            </w:r>
          </w:p>
          <w:p w14:paraId="5854FEF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Non isolated RS485</w:t>
            </w:r>
          </w:p>
        </w:tc>
      </w:tr>
      <w:tr w:rsidR="00AE5EB3" w14:paraId="3834DECA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FAE94DE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SERIAL_2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0791C74B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7E97360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RS232</w:t>
            </w:r>
          </w:p>
          <w:p w14:paraId="0A0083B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RS485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0C9969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serial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60A2DE8B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Non isolated RS232</w:t>
            </w:r>
          </w:p>
          <w:p w14:paraId="6340637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Non isolated RS485</w:t>
            </w:r>
          </w:p>
        </w:tc>
      </w:tr>
      <w:tr w:rsidR="00AE5EB3" w14:paraId="039C14EE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F53D04F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SERIAL_1_CTS_DTR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D6B5A3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0A71B37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YES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46FDFBB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serial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18AEC3D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CTS and DTR are supported</w:t>
            </w:r>
          </w:p>
        </w:tc>
      </w:tr>
      <w:tr w:rsidR="00AE5EB3" w14:paraId="49A0028B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5DBB1AD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lastRenderedPageBreak/>
              <w:t>SERIAL_2_CTS_DTR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83BEAB4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1DA7BF5A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YES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4764AFD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serial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7CBBBF1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CTS and DTR are supported</w:t>
            </w:r>
          </w:p>
        </w:tc>
      </w:tr>
      <w:tr w:rsidR="00AE5EB3" w14:paraId="21C03FAB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A8E791F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RS485_1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66C95FF1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56729DE8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2W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0620A2B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RS485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supported</w:t>
            </w:r>
            <w:proofErr w:type="gramEnd"/>
          </w:p>
          <w:p w14:paraId="2D0E8991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Half duplex RS485</w:t>
            </w:r>
          </w:p>
        </w:tc>
      </w:tr>
      <w:tr w:rsidR="00AE5EB3" w14:paraId="12F410ED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7573B3E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RS485_2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1888953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4AD20539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2W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761F412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RS485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supported</w:t>
            </w:r>
            <w:proofErr w:type="gramEnd"/>
          </w:p>
          <w:p w14:paraId="2813997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Half duplex RS485</w:t>
            </w:r>
          </w:p>
        </w:tc>
      </w:tr>
      <w:tr w:rsidR="00AE5EB3" w14:paraId="146AA91B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383A16A3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DRY_CONTACT_IN_OUT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7832A1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DF22A50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2_2</w:t>
            </w:r>
          </w:p>
          <w:p w14:paraId="7E4E323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3_1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18E9BBF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there are no dry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contacts</w:t>
            </w:r>
            <w:proofErr w:type="gramEnd"/>
          </w:p>
          <w:p w14:paraId="59DC543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2 in, 2 out dry contacts</w:t>
            </w:r>
          </w:p>
          <w:p w14:paraId="74985E68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3 in, 1 out dry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contacts</w:t>
            </w:r>
            <w:proofErr w:type="gramEnd"/>
          </w:p>
        </w:tc>
      </w:tr>
      <w:tr w:rsidR="00AE5EB3" w14:paraId="7CE13FD6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AE624E2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NNI_WAN_1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4A21D52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0EFB3E52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FIBER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7927AA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there is no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interface</w:t>
            </w:r>
            <w:proofErr w:type="gramEnd"/>
          </w:p>
          <w:p w14:paraId="2978084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NNI port 1 is SFP</w:t>
            </w:r>
          </w:p>
        </w:tc>
      </w:tr>
      <w:tr w:rsidR="00AE5EB3" w14:paraId="3A3CA06D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85AE49C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NNI_WAN_2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020115D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7EB03C9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COPPER</w:t>
            </w:r>
          </w:p>
          <w:p w14:paraId="4A11320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FIBER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10B8A70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there is no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interface</w:t>
            </w:r>
            <w:proofErr w:type="gramEnd"/>
          </w:p>
          <w:p w14:paraId="16ECC71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NNI port 2 is RJ-45</w:t>
            </w:r>
          </w:p>
          <w:p w14:paraId="149F318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NNI port 2 is SFP</w:t>
            </w:r>
          </w:p>
        </w:tc>
      </w:tr>
      <w:tr w:rsidR="00AE5EB3" w14:paraId="18BE802E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42E343E6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LAN_3_4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3B0A147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4A27E8A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YES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7815098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ports are not present (baby product)</w:t>
            </w:r>
          </w:p>
          <w:p w14:paraId="5A1CAA4F" w14:textId="77777777" w:rsidR="00AE5EB3" w:rsidRDefault="00AE5EB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MNI ports 3-4 are available</w:t>
            </w:r>
          </w:p>
        </w:tc>
      </w:tr>
      <w:tr w:rsidR="00AE5EB3" w14:paraId="307E74AC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F481244" w14:textId="77777777" w:rsidR="00AE5EB3" w:rsidRDefault="00AE5EB3">
            <w:pPr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LIST_REF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AF1A55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3604D33" w14:textId="77777777" w:rsidR="00AE5EB3" w:rsidRDefault="00AE5EB3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Version of this EEPROM string</w:t>
            </w:r>
          </w:p>
        </w:tc>
      </w:tr>
      <w:tr w:rsidR="00AE5EB3" w14:paraId="15BF2B08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7E4EA779" w14:textId="77777777" w:rsidR="00AE5EB3" w:rsidRDefault="00AE5EB3">
            <w:pPr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END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A7BC79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69A5B936" w14:textId="77777777" w:rsidR="00AE5EB3" w:rsidRDefault="00AE5EB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value), denoting end of string</w:t>
            </w:r>
          </w:p>
        </w:tc>
      </w:tr>
    </w:tbl>
    <w:p w14:paraId="187B4E7F" w14:textId="77777777" w:rsidR="00AE5EB3" w:rsidRDefault="00AE5EB3" w:rsidP="00AE5EB3"/>
    <w:p w14:paraId="5D470171" w14:textId="77777777" w:rsidR="00E31DD5" w:rsidRPr="00E31DD5" w:rsidRDefault="00E31DD5" w:rsidP="00AE5EB3">
      <w:pPr>
        <w:tabs>
          <w:tab w:val="left" w:pos="1276"/>
        </w:tabs>
        <w:ind w:left="0" w:right="48"/>
      </w:pPr>
    </w:p>
    <w:p w14:paraId="42611F54" w14:textId="5F178279" w:rsidR="004C1665" w:rsidRPr="004C1665" w:rsidRDefault="004C1665" w:rsidP="004C1665">
      <w:pPr>
        <w:pStyle w:val="App1"/>
        <w:rPr>
          <w:rStyle w:val="AppendixChar"/>
        </w:rPr>
      </w:pPr>
      <w:bookmarkStart w:id="94" w:name="_Ref78377581"/>
      <w:bookmarkStart w:id="95" w:name="_Toc94452531"/>
      <w:bookmarkEnd w:id="86"/>
      <w:r w:rsidRPr="004C1665">
        <w:rPr>
          <w:rStyle w:val="AppendixChar"/>
        </w:rPr>
        <w:lastRenderedPageBreak/>
        <w:t>ETX-204 generator configuration</w:t>
      </w:r>
      <w:bookmarkEnd w:id="94"/>
      <w:bookmarkEnd w:id="95"/>
    </w:p>
    <w:p w14:paraId="0345C353" w14:textId="40E53171" w:rsidR="004C1665" w:rsidRDefault="004C1665" w:rsidP="00424416">
      <w:pPr>
        <w:pStyle w:val="Para"/>
        <w:numPr>
          <w:ilvl w:val="0"/>
          <w:numId w:val="30"/>
        </w:numPr>
      </w:pPr>
      <w:r w:rsidRPr="000A04A4">
        <w:t xml:space="preserve">Configure the parameters as shown </w:t>
      </w:r>
      <w:r>
        <w:t>below</w:t>
      </w:r>
      <w:r w:rsidRPr="000A04A4">
        <w:t xml:space="preserve"> in </w:t>
      </w:r>
      <w:proofErr w:type="gramStart"/>
      <w:r w:rsidRPr="000A04A4">
        <w:t>yellow</w:t>
      </w:r>
      <w:proofErr w:type="gramEnd"/>
    </w:p>
    <w:p w14:paraId="3DA8EA80" w14:textId="77777777" w:rsidR="004C1665" w:rsidRDefault="004C1665" w:rsidP="004C1665">
      <w:pPr>
        <w:pStyle w:val="Para"/>
        <w:ind w:left="720"/>
      </w:pPr>
      <w:r>
        <w:t xml:space="preserve">    </w:t>
      </w:r>
    </w:p>
    <w:p w14:paraId="143904A6" w14:textId="77777777" w:rsidR="004C1665" w:rsidRDefault="004C1665" w:rsidP="004C1665">
      <w:pPr>
        <w:pStyle w:val="Para"/>
        <w:ind w:left="720"/>
      </w:pPr>
      <w:r>
        <w:t xml:space="preserve"> Main Menu</w:t>
      </w:r>
    </w:p>
    <w:p w14:paraId="0041767F" w14:textId="77777777" w:rsidR="004C1665" w:rsidRDefault="004C1665" w:rsidP="004C1665">
      <w:pPr>
        <w:pStyle w:val="Para"/>
        <w:ind w:left="720"/>
      </w:pPr>
      <w:r>
        <w:t xml:space="preserve">    </w:t>
      </w:r>
    </w:p>
    <w:p w14:paraId="6A6B97E3" w14:textId="77777777" w:rsidR="004C1665" w:rsidRDefault="004C1665" w:rsidP="004C1665">
      <w:pPr>
        <w:pStyle w:val="Para"/>
        <w:ind w:left="720"/>
      </w:pPr>
      <w:r>
        <w:t xml:space="preserve"> </w:t>
      </w:r>
      <w:r w:rsidRPr="00D664DE">
        <w:rPr>
          <w:highlight w:val="yellow"/>
        </w:rPr>
        <w:t>3. Generator</w:t>
      </w:r>
      <w:r>
        <w:t xml:space="preserve">                          &gt;</w:t>
      </w:r>
    </w:p>
    <w:p w14:paraId="3CAED0AF" w14:textId="77777777" w:rsidR="004C1665" w:rsidRDefault="004C1665" w:rsidP="004C1665">
      <w:pPr>
        <w:pStyle w:val="Para"/>
        <w:ind w:left="720"/>
      </w:pPr>
      <w:r>
        <w:t xml:space="preserve"> </w:t>
      </w:r>
    </w:p>
    <w:p w14:paraId="19889D0C" w14:textId="77777777" w:rsidR="004C1665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r w:rsidRPr="00D664DE">
        <w:rPr>
          <w:highlight w:val="yellow"/>
        </w:rPr>
        <w:t>3</w:t>
      </w:r>
      <w:r>
        <w:t xml:space="preserve">   </w:t>
      </w:r>
      <w:r w:rsidRPr="008E778C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8E778C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>"</w:t>
      </w:r>
    </w:p>
    <w:p w14:paraId="28FD962D" w14:textId="77777777" w:rsidR="004C1665" w:rsidRDefault="004C1665" w:rsidP="004C1665">
      <w:pPr>
        <w:pStyle w:val="Para"/>
        <w:ind w:left="0" w:firstLine="0"/>
      </w:pPr>
    </w:p>
    <w:p w14:paraId="2376F465" w14:textId="77777777" w:rsidR="004C1665" w:rsidRDefault="004C1665" w:rsidP="004C1665">
      <w:pPr>
        <w:pStyle w:val="Para"/>
        <w:ind w:left="720"/>
      </w:pPr>
      <w:r>
        <w:t xml:space="preserve">        ETX-204A-AC</w:t>
      </w:r>
    </w:p>
    <w:p w14:paraId="258A9B70" w14:textId="77777777" w:rsidR="004C1665" w:rsidRDefault="004C1665" w:rsidP="004C1665">
      <w:pPr>
        <w:pStyle w:val="Para"/>
        <w:ind w:left="720"/>
      </w:pPr>
      <w:r>
        <w:t>*Generator</w:t>
      </w:r>
    </w:p>
    <w:p w14:paraId="5179DBDF" w14:textId="77777777" w:rsidR="004C1665" w:rsidRDefault="004C1665" w:rsidP="004C1665">
      <w:pPr>
        <w:pStyle w:val="Para"/>
        <w:ind w:left="720"/>
      </w:pPr>
    </w:p>
    <w:p w14:paraId="4AF4DF17" w14:textId="77777777" w:rsidR="004C1665" w:rsidRDefault="004C1665" w:rsidP="004C1665">
      <w:pPr>
        <w:pStyle w:val="Para"/>
        <w:ind w:left="720"/>
      </w:pPr>
      <w:r>
        <w:t xml:space="preserve"> 1. Generator number              &gt;</w:t>
      </w:r>
      <w:proofErr w:type="gramStart"/>
      <w:r>
        <w:t xml:space="preserve">   (</w:t>
      </w:r>
      <w:proofErr w:type="gramEnd"/>
      <w:r w:rsidRPr="00D664DE">
        <w:rPr>
          <w:highlight w:val="yellow"/>
        </w:rPr>
        <w:t>All</w:t>
      </w:r>
      <w:r>
        <w:t>)</w:t>
      </w:r>
    </w:p>
    <w:p w14:paraId="2F1F5078" w14:textId="77777777" w:rsidR="004C1665" w:rsidRDefault="004C1665" w:rsidP="004C1665">
      <w:pPr>
        <w:pStyle w:val="Para"/>
        <w:ind w:left="720"/>
      </w:pPr>
      <w:r>
        <w:t xml:space="preserve"> 2. Generator mode                 </w:t>
      </w:r>
      <w:proofErr w:type="gramStart"/>
      <w:r>
        <w:t xml:space="preserve">   (</w:t>
      </w:r>
      <w:proofErr w:type="gramEnd"/>
      <w:r w:rsidRPr="00D664DE">
        <w:rPr>
          <w:highlight w:val="yellow"/>
        </w:rPr>
        <w:t>GE</w:t>
      </w:r>
      <w:r>
        <w:t>)</w:t>
      </w:r>
    </w:p>
    <w:p w14:paraId="5F5EE0A3" w14:textId="77777777" w:rsidR="004C1665" w:rsidRDefault="004C1665" w:rsidP="004C1665">
      <w:pPr>
        <w:pStyle w:val="Para"/>
        <w:ind w:left="720"/>
      </w:pPr>
      <w:r>
        <w:t xml:space="preserve"> 3. Packet type                   &gt;</w:t>
      </w:r>
      <w:proofErr w:type="gramStart"/>
      <w:r>
        <w:t xml:space="preserve">   (</w:t>
      </w:r>
      <w:proofErr w:type="gramEnd"/>
      <w:r w:rsidRPr="001B6C31">
        <w:rPr>
          <w:highlight w:val="yellow"/>
        </w:rPr>
        <w:t>MAC</w:t>
      </w:r>
      <w:r>
        <w:t>)</w:t>
      </w:r>
    </w:p>
    <w:p w14:paraId="55DCAD46" w14:textId="77777777" w:rsidR="004C1665" w:rsidRDefault="004C1665" w:rsidP="004C1665">
      <w:pPr>
        <w:pStyle w:val="Para"/>
        <w:ind w:left="720"/>
      </w:pPr>
      <w:r>
        <w:t xml:space="preserve"> 8. Packet </w:t>
      </w:r>
      <w:proofErr w:type="gramStart"/>
      <w:r>
        <w:t>rate[</w:t>
      </w:r>
      <w:proofErr w:type="gramEnd"/>
      <w:r>
        <w:t>1 - 1500000]      ... (</w:t>
      </w:r>
      <w:r w:rsidRPr="00940153">
        <w:rPr>
          <w:highlight w:val="yellow"/>
        </w:rPr>
        <w:t>1</w:t>
      </w:r>
      <w:r>
        <w:rPr>
          <w:highlight w:val="yellow"/>
        </w:rPr>
        <w:t>1</w:t>
      </w:r>
      <w:r w:rsidRPr="00940153">
        <w:rPr>
          <w:highlight w:val="yellow"/>
        </w:rPr>
        <w:t>5000</w:t>
      </w:r>
      <w:r>
        <w:t>)</w:t>
      </w:r>
    </w:p>
    <w:p w14:paraId="0DF02B07" w14:textId="77777777" w:rsidR="004C1665" w:rsidRDefault="004C1665" w:rsidP="004C1665">
      <w:pPr>
        <w:pStyle w:val="Para"/>
        <w:ind w:left="720"/>
      </w:pPr>
    </w:p>
    <w:p w14:paraId="51AF61CA" w14:textId="77777777" w:rsidR="004C1665" w:rsidRDefault="004C1665" w:rsidP="004C1665">
      <w:pPr>
        <w:pStyle w:val="Para"/>
        <w:ind w:left="720"/>
      </w:pPr>
      <w:r>
        <w:t xml:space="preserve">14. </w:t>
      </w:r>
      <w:r w:rsidRPr="00D664DE">
        <w:rPr>
          <w:highlight w:val="yellow"/>
        </w:rPr>
        <w:t>Save</w:t>
      </w:r>
    </w:p>
    <w:p w14:paraId="50476FB4" w14:textId="77777777" w:rsidR="004C1665" w:rsidRDefault="004C1665" w:rsidP="004C1665">
      <w:pPr>
        <w:pStyle w:val="Para"/>
        <w:ind w:left="720"/>
      </w:pPr>
      <w:r>
        <w:t>&gt;</w:t>
      </w:r>
      <w:proofErr w:type="gramStart"/>
      <w:r w:rsidRPr="00D664DE">
        <w:rPr>
          <w:highlight w:val="yellow"/>
        </w:rPr>
        <w:t>14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5F9526C1" w14:textId="77777777" w:rsidR="004C1665" w:rsidRDefault="004C1665" w:rsidP="004C1665">
      <w:pPr>
        <w:pStyle w:val="Para"/>
        <w:ind w:left="720"/>
      </w:pPr>
    </w:p>
    <w:p w14:paraId="17AC442D" w14:textId="77777777" w:rsidR="004C1665" w:rsidRDefault="004C1665" w:rsidP="004C1665">
      <w:pPr>
        <w:pStyle w:val="Para"/>
        <w:ind w:left="720"/>
      </w:pPr>
      <w:r>
        <w:t xml:space="preserve">                             ETX-204A-AC</w:t>
      </w:r>
    </w:p>
    <w:p w14:paraId="46C02573" w14:textId="77777777" w:rsidR="004C1665" w:rsidRDefault="004C1665" w:rsidP="004C1665">
      <w:pPr>
        <w:pStyle w:val="Para"/>
        <w:ind w:left="720"/>
      </w:pPr>
      <w:r>
        <w:t>*Generator</w:t>
      </w:r>
    </w:p>
    <w:p w14:paraId="546981F8" w14:textId="77777777" w:rsidR="004C1665" w:rsidRDefault="004C1665" w:rsidP="004C1665">
      <w:pPr>
        <w:pStyle w:val="Para"/>
        <w:ind w:left="720"/>
      </w:pPr>
    </w:p>
    <w:p w14:paraId="6EABF516" w14:textId="77777777" w:rsidR="004C1665" w:rsidRDefault="004C1665" w:rsidP="004C1665">
      <w:pPr>
        <w:pStyle w:val="Para"/>
        <w:ind w:left="720"/>
      </w:pPr>
      <w:r>
        <w:t xml:space="preserve"> </w:t>
      </w:r>
      <w:r w:rsidRPr="000E0250">
        <w:rPr>
          <w:highlight w:val="yellow"/>
        </w:rPr>
        <w:t>1. Generator number</w:t>
      </w:r>
      <w:r>
        <w:t xml:space="preserve">              &gt;</w:t>
      </w:r>
      <w:proofErr w:type="gramStart"/>
      <w:r>
        <w:t xml:space="preserve">   (</w:t>
      </w:r>
      <w:proofErr w:type="gramEnd"/>
      <w:r w:rsidRPr="001B6C31">
        <w:rPr>
          <w:highlight w:val="yellow"/>
        </w:rPr>
        <w:t>All</w:t>
      </w:r>
      <w:r>
        <w:t>)</w:t>
      </w:r>
    </w:p>
    <w:p w14:paraId="55E63FB5" w14:textId="77777777" w:rsidR="004C1665" w:rsidRDefault="004C1665" w:rsidP="004C1665">
      <w:pPr>
        <w:pStyle w:val="Para"/>
        <w:ind w:left="720"/>
      </w:pPr>
      <w:r>
        <w:t xml:space="preserve"> </w:t>
      </w:r>
    </w:p>
    <w:p w14:paraId="7D26E030" w14:textId="77777777" w:rsidR="004C1665" w:rsidRDefault="004C1665" w:rsidP="004C1665">
      <w:pPr>
        <w:pStyle w:val="Para"/>
        <w:ind w:left="720"/>
      </w:pPr>
      <w:r>
        <w:t>&gt;</w:t>
      </w:r>
      <w:r w:rsidRPr="000E0250">
        <w:rPr>
          <w:highlight w:val="yellow"/>
        </w:rPr>
        <w:t>1</w:t>
      </w:r>
      <w:r>
        <w:t xml:space="preserve">   </w:t>
      </w:r>
      <w:r w:rsidRPr="008E778C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8E778C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>"</w:t>
      </w:r>
    </w:p>
    <w:p w14:paraId="57737EAF" w14:textId="77777777" w:rsidR="004C1665" w:rsidRDefault="004C1665" w:rsidP="004C1665">
      <w:pPr>
        <w:pStyle w:val="Para"/>
        <w:ind w:left="720"/>
      </w:pPr>
    </w:p>
    <w:p w14:paraId="04CFD320" w14:textId="77777777" w:rsidR="004C1665" w:rsidRDefault="004C1665" w:rsidP="004C1665">
      <w:pPr>
        <w:pStyle w:val="Para"/>
        <w:ind w:left="720"/>
      </w:pPr>
      <w:r>
        <w:t>ETX-204A-AC</w:t>
      </w:r>
    </w:p>
    <w:p w14:paraId="33E3140B" w14:textId="77777777" w:rsidR="004C1665" w:rsidRDefault="004C1665" w:rsidP="004C1665">
      <w:pPr>
        <w:pStyle w:val="Para"/>
        <w:ind w:left="720"/>
      </w:pPr>
      <w:r>
        <w:t>Generator&gt;Generator number (Generator 1)</w:t>
      </w:r>
    </w:p>
    <w:p w14:paraId="2984C449" w14:textId="77777777" w:rsidR="004C1665" w:rsidRDefault="004C1665" w:rsidP="004C1665">
      <w:pPr>
        <w:pStyle w:val="Para"/>
        <w:ind w:left="720"/>
      </w:pPr>
    </w:p>
    <w:p w14:paraId="656AF9A3" w14:textId="77777777" w:rsidR="004C1665" w:rsidRDefault="004C1665" w:rsidP="004C1665">
      <w:pPr>
        <w:pStyle w:val="Para"/>
        <w:ind w:left="720"/>
      </w:pPr>
      <w:r>
        <w:t xml:space="preserve"> </w:t>
      </w:r>
      <w:r w:rsidRPr="000E0250">
        <w:rPr>
          <w:highlight w:val="yellow"/>
        </w:rPr>
        <w:t>1. Generator 1</w:t>
      </w:r>
    </w:p>
    <w:p w14:paraId="53F7C93E" w14:textId="77777777" w:rsidR="004C1665" w:rsidRDefault="004C1665" w:rsidP="004C1665">
      <w:pPr>
        <w:pStyle w:val="Para"/>
        <w:ind w:left="720"/>
      </w:pPr>
      <w:r>
        <w:t xml:space="preserve"> 2. Generator 2</w:t>
      </w:r>
    </w:p>
    <w:p w14:paraId="63F01FFF" w14:textId="77777777" w:rsidR="004C1665" w:rsidRDefault="004C1665" w:rsidP="004C1665">
      <w:pPr>
        <w:pStyle w:val="Para"/>
        <w:ind w:left="720"/>
      </w:pPr>
      <w:r>
        <w:t xml:space="preserve"> 3. Generator 3</w:t>
      </w:r>
    </w:p>
    <w:p w14:paraId="0E0856A0" w14:textId="77777777" w:rsidR="004C1665" w:rsidRDefault="004C1665" w:rsidP="004C1665">
      <w:pPr>
        <w:pStyle w:val="Para"/>
        <w:ind w:left="720"/>
      </w:pPr>
      <w:r>
        <w:t xml:space="preserve"> 4. Generator 4</w:t>
      </w:r>
    </w:p>
    <w:p w14:paraId="70EFFB8F" w14:textId="77777777" w:rsidR="004C1665" w:rsidRDefault="004C1665" w:rsidP="004C1665">
      <w:pPr>
        <w:pStyle w:val="Para"/>
        <w:ind w:left="720"/>
      </w:pPr>
      <w:r>
        <w:t xml:space="preserve"> 5. All</w:t>
      </w:r>
    </w:p>
    <w:p w14:paraId="41928912" w14:textId="77777777" w:rsidR="004C1665" w:rsidRDefault="004C1665" w:rsidP="004C1665">
      <w:pPr>
        <w:pStyle w:val="Para"/>
        <w:ind w:left="720"/>
      </w:pPr>
    </w:p>
    <w:p w14:paraId="2DA15593" w14:textId="77777777" w:rsidR="004C1665" w:rsidRDefault="004C1665" w:rsidP="004C1665">
      <w:pPr>
        <w:pStyle w:val="Para"/>
        <w:ind w:left="720"/>
      </w:pPr>
      <w:r>
        <w:t>&gt;</w:t>
      </w:r>
      <w:r w:rsidRPr="000E0250">
        <w:rPr>
          <w:highlight w:val="yellow"/>
        </w:rPr>
        <w:t>1</w:t>
      </w:r>
    </w:p>
    <w:p w14:paraId="215CC0AC" w14:textId="77777777" w:rsidR="004C1665" w:rsidRDefault="004C1665" w:rsidP="004C1665">
      <w:pPr>
        <w:pStyle w:val="Para"/>
        <w:ind w:left="720"/>
      </w:pPr>
    </w:p>
    <w:p w14:paraId="7E5838E8" w14:textId="77777777" w:rsidR="004C1665" w:rsidRDefault="004C1665" w:rsidP="004C1665">
      <w:pPr>
        <w:pStyle w:val="Para"/>
        <w:ind w:left="720"/>
      </w:pPr>
      <w:r>
        <w:t xml:space="preserve">                         ETX-204A-AC</w:t>
      </w:r>
    </w:p>
    <w:p w14:paraId="198C25DA" w14:textId="77777777" w:rsidR="004C1665" w:rsidRDefault="004C1665" w:rsidP="004C1665">
      <w:pPr>
        <w:pStyle w:val="Para"/>
        <w:ind w:left="720"/>
      </w:pPr>
      <w:r>
        <w:t>*Generator</w:t>
      </w:r>
    </w:p>
    <w:p w14:paraId="3094E28E" w14:textId="77777777" w:rsidR="004C1665" w:rsidRDefault="004C1665" w:rsidP="004C1665">
      <w:pPr>
        <w:pStyle w:val="Para"/>
        <w:ind w:left="720"/>
      </w:pPr>
    </w:p>
    <w:p w14:paraId="5AC42A91" w14:textId="77777777" w:rsidR="004C1665" w:rsidRDefault="004C1665" w:rsidP="004C1665">
      <w:pPr>
        <w:pStyle w:val="Para"/>
        <w:ind w:left="720"/>
      </w:pPr>
      <w:r>
        <w:t xml:space="preserve"> 1. Generator number              &gt;</w:t>
      </w:r>
      <w:proofErr w:type="gramStart"/>
      <w:r>
        <w:t xml:space="preserve">   </w:t>
      </w:r>
      <w:r w:rsidRPr="004C2FDB">
        <w:rPr>
          <w:highlight w:val="yellow"/>
        </w:rPr>
        <w:t>(</w:t>
      </w:r>
      <w:proofErr w:type="gramEnd"/>
      <w:r w:rsidRPr="004C2FDB">
        <w:rPr>
          <w:highlight w:val="yellow"/>
        </w:rPr>
        <w:t>Generator 1)</w:t>
      </w:r>
    </w:p>
    <w:p w14:paraId="32A1D35E" w14:textId="77777777" w:rsidR="004C1665" w:rsidRDefault="004C1665" w:rsidP="004C1665">
      <w:pPr>
        <w:pStyle w:val="Para"/>
        <w:ind w:left="720"/>
      </w:pPr>
      <w:r w:rsidRPr="000E0250">
        <w:rPr>
          <w:highlight w:val="yellow"/>
        </w:rPr>
        <w:lastRenderedPageBreak/>
        <w:t>14. Save</w:t>
      </w:r>
    </w:p>
    <w:p w14:paraId="05369D10" w14:textId="77777777" w:rsidR="004C1665" w:rsidRDefault="004C1665" w:rsidP="004C1665">
      <w:pPr>
        <w:pStyle w:val="Para"/>
        <w:ind w:left="0" w:firstLine="0"/>
      </w:pPr>
    </w:p>
    <w:p w14:paraId="1B340F1C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proofErr w:type="gramStart"/>
      <w:r w:rsidRPr="000E0250">
        <w:rPr>
          <w:highlight w:val="yellow"/>
        </w:rPr>
        <w:t>14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373463AA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07A98324" w14:textId="77777777" w:rsidR="004C1665" w:rsidRDefault="004C1665" w:rsidP="004C1665">
      <w:pPr>
        <w:pStyle w:val="Para"/>
        <w:ind w:left="720"/>
      </w:pPr>
      <w:r>
        <w:t xml:space="preserve">                       ETX-204A-AC</w:t>
      </w:r>
    </w:p>
    <w:p w14:paraId="0D18B4A7" w14:textId="77777777" w:rsidR="004C1665" w:rsidRDefault="004C1665" w:rsidP="004C1665">
      <w:pPr>
        <w:pStyle w:val="Para"/>
        <w:ind w:left="720"/>
      </w:pPr>
      <w:r>
        <w:t>Generator</w:t>
      </w:r>
    </w:p>
    <w:p w14:paraId="07D72378" w14:textId="77777777" w:rsidR="004C1665" w:rsidRDefault="004C1665" w:rsidP="004C1665">
      <w:pPr>
        <w:pStyle w:val="Para"/>
        <w:ind w:left="720"/>
      </w:pPr>
    </w:p>
    <w:p w14:paraId="637859EE" w14:textId="77777777" w:rsidR="004C1665" w:rsidRDefault="004C1665" w:rsidP="004C1665">
      <w:pPr>
        <w:pStyle w:val="Para"/>
        <w:ind w:left="720"/>
      </w:pPr>
      <w:r>
        <w:t xml:space="preserve"> 1. Generator number              &gt;</w:t>
      </w:r>
      <w:proofErr w:type="gramStart"/>
      <w:r>
        <w:t xml:space="preserve">   (</w:t>
      </w:r>
      <w:proofErr w:type="gramEnd"/>
      <w:r>
        <w:t>Generator 1)</w:t>
      </w:r>
    </w:p>
    <w:p w14:paraId="1B1EE72A" w14:textId="77777777" w:rsidR="004C1665" w:rsidRDefault="004C1665" w:rsidP="004C1665">
      <w:pPr>
        <w:pStyle w:val="Para"/>
        <w:ind w:left="720"/>
      </w:pPr>
      <w:r w:rsidRPr="000E0250">
        <w:rPr>
          <w:highlight w:val="yellow"/>
        </w:rPr>
        <w:t>11. Base SA/DA                    &gt;</w:t>
      </w:r>
    </w:p>
    <w:p w14:paraId="0B96F8B9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r w:rsidRPr="000E0250">
        <w:rPr>
          <w:highlight w:val="yellow"/>
        </w:rPr>
        <w:t>11</w:t>
      </w:r>
      <w:r>
        <w:t xml:space="preserve">    </w:t>
      </w:r>
      <w:r w:rsidRPr="008E778C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8E778C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>"</w:t>
      </w:r>
    </w:p>
    <w:p w14:paraId="39D0891B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1028979E" w14:textId="77777777" w:rsidR="004C1665" w:rsidRDefault="004C1665" w:rsidP="004C1665">
      <w:pPr>
        <w:pStyle w:val="Para"/>
        <w:ind w:left="720"/>
      </w:pPr>
      <w:r>
        <w:t xml:space="preserve">                          ETX-204A-AC</w:t>
      </w:r>
    </w:p>
    <w:p w14:paraId="004D54D4" w14:textId="77777777" w:rsidR="004C1665" w:rsidRDefault="004C1665" w:rsidP="004C1665">
      <w:pPr>
        <w:pStyle w:val="Para"/>
        <w:ind w:left="720"/>
      </w:pPr>
      <w:r>
        <w:t>Generator&gt;Base SA/DA</w:t>
      </w:r>
    </w:p>
    <w:p w14:paraId="31BC06FC" w14:textId="77777777" w:rsidR="004C1665" w:rsidRDefault="004C1665" w:rsidP="004C1665">
      <w:pPr>
        <w:pStyle w:val="Para"/>
        <w:ind w:left="720"/>
      </w:pPr>
    </w:p>
    <w:p w14:paraId="1564AD58" w14:textId="77777777" w:rsidR="004C1665" w:rsidRDefault="004C1665" w:rsidP="004C1665">
      <w:pPr>
        <w:pStyle w:val="Para"/>
        <w:ind w:left="720"/>
      </w:pPr>
      <w:r>
        <w:t xml:space="preserve"> 1. Generator </w:t>
      </w:r>
      <w:proofErr w:type="gramStart"/>
      <w:r>
        <w:t>num  &gt;</w:t>
      </w:r>
      <w:proofErr w:type="gramEnd"/>
      <w:r>
        <w:t xml:space="preserve">   </w:t>
      </w:r>
      <w:r w:rsidRPr="001B6C31">
        <w:rPr>
          <w:highlight w:val="yellow"/>
        </w:rPr>
        <w:t>(Generator 1-2)</w:t>
      </w:r>
      <w:r>
        <w:t xml:space="preserve"> </w:t>
      </w:r>
    </w:p>
    <w:p w14:paraId="525AC8E2" w14:textId="77777777" w:rsidR="004C1665" w:rsidRDefault="004C1665" w:rsidP="004C1665">
      <w:pPr>
        <w:pStyle w:val="Para"/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FB5C4B" w14:paraId="21C88CE5" w14:textId="77777777" w:rsidTr="003867BD">
        <w:tc>
          <w:tcPr>
            <w:tcW w:w="3131" w:type="dxa"/>
          </w:tcPr>
          <w:p w14:paraId="7FD95D9D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</w:t>
            </w:r>
          </w:p>
        </w:tc>
        <w:tc>
          <w:tcPr>
            <w:tcW w:w="3131" w:type="dxa"/>
          </w:tcPr>
          <w:p w14:paraId="50E9563B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DA        </w:t>
            </w:r>
          </w:p>
        </w:tc>
        <w:tc>
          <w:tcPr>
            <w:tcW w:w="3132" w:type="dxa"/>
          </w:tcPr>
          <w:p w14:paraId="229DFB90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SA        </w:t>
            </w:r>
          </w:p>
        </w:tc>
      </w:tr>
      <w:tr w:rsidR="004C1665" w:rsidRPr="004E463A" w14:paraId="2E60BD78" w14:textId="77777777" w:rsidTr="003867BD">
        <w:tc>
          <w:tcPr>
            <w:tcW w:w="3131" w:type="dxa"/>
          </w:tcPr>
          <w:p w14:paraId="25D1EEE8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</w:t>
            </w:r>
            <w:r>
              <w:t xml:space="preserve">1 </w:t>
            </w:r>
            <w:proofErr w:type="gramStart"/>
            <w:r>
              <w:t xml:space="preserve">   (</w:t>
            </w:r>
            <w:proofErr w:type="gramEnd"/>
            <w:r>
              <w:t>WAN1)</w:t>
            </w:r>
          </w:p>
        </w:tc>
        <w:tc>
          <w:tcPr>
            <w:tcW w:w="3131" w:type="dxa"/>
          </w:tcPr>
          <w:p w14:paraId="01C6F93A" w14:textId="77777777" w:rsidR="004C1665" w:rsidRPr="00FB5C4B" w:rsidRDefault="004C1665" w:rsidP="003867BD">
            <w:pPr>
              <w:pStyle w:val="Para"/>
              <w:ind w:left="0" w:firstLine="0"/>
            </w:pPr>
            <w:r w:rsidRPr="001B6C31">
              <w:rPr>
                <w:highlight w:val="yellow"/>
              </w:rPr>
              <w:t>00-00-00-00-00-05</w:t>
            </w:r>
          </w:p>
        </w:tc>
        <w:tc>
          <w:tcPr>
            <w:tcW w:w="3132" w:type="dxa"/>
          </w:tcPr>
          <w:p w14:paraId="4953C95C" w14:textId="77777777" w:rsidR="004C1665" w:rsidRPr="004E463A" w:rsidRDefault="004C1665" w:rsidP="003867BD">
            <w:pPr>
              <w:pStyle w:val="Para"/>
              <w:ind w:left="0" w:firstLine="0"/>
            </w:pPr>
            <w:r w:rsidRPr="001B6C31">
              <w:rPr>
                <w:highlight w:val="yellow"/>
              </w:rPr>
              <w:t>00-00-00-00-00-01</w:t>
            </w:r>
          </w:p>
        </w:tc>
      </w:tr>
      <w:tr w:rsidR="004C1665" w:rsidRPr="00FB5C4B" w14:paraId="1B22E613" w14:textId="77777777" w:rsidTr="003867BD">
        <w:tc>
          <w:tcPr>
            <w:tcW w:w="3131" w:type="dxa"/>
          </w:tcPr>
          <w:p w14:paraId="5051766A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Generator2</w:t>
            </w:r>
            <w:r>
              <w:t xml:space="preserve"> </w:t>
            </w:r>
            <w:proofErr w:type="gramStart"/>
            <w:r>
              <w:t xml:space="preserve">   (</w:t>
            </w:r>
            <w:proofErr w:type="gramEnd"/>
            <w:r>
              <w:t>WAN2)</w:t>
            </w:r>
          </w:p>
        </w:tc>
        <w:tc>
          <w:tcPr>
            <w:tcW w:w="3131" w:type="dxa"/>
          </w:tcPr>
          <w:p w14:paraId="6038A7D5" w14:textId="77777777" w:rsidR="004C1665" w:rsidRPr="001B6C31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1B6C31">
              <w:rPr>
                <w:highlight w:val="yellow"/>
              </w:rPr>
              <w:t>00-00-00-00-00-01</w:t>
            </w:r>
          </w:p>
        </w:tc>
        <w:tc>
          <w:tcPr>
            <w:tcW w:w="3132" w:type="dxa"/>
          </w:tcPr>
          <w:p w14:paraId="788B82B9" w14:textId="77777777" w:rsidR="004C1665" w:rsidRPr="001B6C31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1B6C31">
              <w:rPr>
                <w:highlight w:val="yellow"/>
              </w:rPr>
              <w:t>00-00-00-00-00-05</w:t>
            </w:r>
          </w:p>
        </w:tc>
      </w:tr>
    </w:tbl>
    <w:p w14:paraId="24E12BEA" w14:textId="77777777" w:rsidR="004C1665" w:rsidRDefault="004C1665" w:rsidP="004C1665">
      <w:pPr>
        <w:pStyle w:val="Para"/>
        <w:ind w:left="720"/>
      </w:pPr>
    </w:p>
    <w:p w14:paraId="6D5E6EA5" w14:textId="77777777" w:rsidR="004C1665" w:rsidRDefault="004C1665" w:rsidP="004C1665">
      <w:pPr>
        <w:pStyle w:val="Para"/>
        <w:ind w:left="720"/>
      </w:pPr>
      <w:r>
        <w:t>&gt;</w:t>
      </w:r>
      <w:r w:rsidRPr="000E0250">
        <w:rPr>
          <w:highlight w:val="yellow"/>
        </w:rPr>
        <w:t>S</w:t>
      </w:r>
    </w:p>
    <w:p w14:paraId="5AC7AA73" w14:textId="77777777" w:rsidR="004C1665" w:rsidRDefault="004C1665" w:rsidP="004C1665">
      <w:pPr>
        <w:pStyle w:val="Para"/>
        <w:ind w:left="720"/>
      </w:pPr>
    </w:p>
    <w:p w14:paraId="38E2D705" w14:textId="77777777" w:rsidR="004C1665" w:rsidRDefault="004C1665" w:rsidP="004C1665">
      <w:pPr>
        <w:pStyle w:val="Para"/>
        <w:ind w:left="720"/>
      </w:pPr>
      <w:r>
        <w:t>Please select item &lt;1 to 13&gt;</w:t>
      </w:r>
    </w:p>
    <w:p w14:paraId="715F9B1A" w14:textId="77777777" w:rsidR="004C1665" w:rsidRDefault="004C1665" w:rsidP="004C1665">
      <w:pPr>
        <w:pStyle w:val="Para"/>
        <w:ind w:left="720"/>
      </w:pPr>
      <w:r w:rsidRPr="000E0250">
        <w:rPr>
          <w:highlight w:val="yellow"/>
        </w:rPr>
        <w:t>S</w:t>
      </w:r>
      <w:r>
        <w:t>-Save to FPGA</w:t>
      </w:r>
    </w:p>
    <w:p w14:paraId="7BCE2ECD" w14:textId="77777777" w:rsidR="004C1665" w:rsidRDefault="004C1665" w:rsidP="004C1665">
      <w:pPr>
        <w:pStyle w:val="Para"/>
        <w:ind w:left="720"/>
      </w:pPr>
    </w:p>
    <w:p w14:paraId="2FE66024" w14:textId="77777777" w:rsidR="004C1665" w:rsidRDefault="004C1665" w:rsidP="004C1665">
      <w:pPr>
        <w:pStyle w:val="Para"/>
        <w:ind w:left="720"/>
      </w:pPr>
      <w:r>
        <w:t xml:space="preserve">                      ETX-204A-AC</w:t>
      </w:r>
    </w:p>
    <w:p w14:paraId="34030DAF" w14:textId="77777777" w:rsidR="004C1665" w:rsidRDefault="004C1665" w:rsidP="004C1665">
      <w:pPr>
        <w:pStyle w:val="Para"/>
        <w:ind w:left="720"/>
      </w:pPr>
      <w:r>
        <w:t>*Generator</w:t>
      </w:r>
    </w:p>
    <w:p w14:paraId="7430CCC9" w14:textId="77777777" w:rsidR="004C1665" w:rsidRDefault="004C1665" w:rsidP="004C1665">
      <w:pPr>
        <w:pStyle w:val="Para"/>
        <w:ind w:left="0" w:firstLine="0"/>
      </w:pPr>
    </w:p>
    <w:p w14:paraId="0F2D2F89" w14:textId="77777777" w:rsidR="004C1665" w:rsidRDefault="004C1665" w:rsidP="004C1665">
      <w:pPr>
        <w:pStyle w:val="Para"/>
        <w:ind w:left="720"/>
      </w:pPr>
      <w:r>
        <w:t xml:space="preserve"> </w:t>
      </w:r>
      <w:r w:rsidRPr="00B866C6">
        <w:rPr>
          <w:highlight w:val="yellow"/>
        </w:rPr>
        <w:t>9. Generator statistics</w:t>
      </w:r>
      <w:r>
        <w:t xml:space="preserve">       </w:t>
      </w:r>
      <w:proofErr w:type="gramStart"/>
      <w:r>
        <w:t xml:space="preserve">   [</w:t>
      </w:r>
      <w:proofErr w:type="gramEnd"/>
      <w:r>
        <w:t>]</w:t>
      </w:r>
    </w:p>
    <w:p w14:paraId="53855FA1" w14:textId="77777777" w:rsidR="004C1665" w:rsidRDefault="004C1665" w:rsidP="004C1665">
      <w:pPr>
        <w:pStyle w:val="Para"/>
        <w:ind w:left="0" w:firstLine="0"/>
      </w:pPr>
    </w:p>
    <w:p w14:paraId="3EB27A8E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proofErr w:type="gramStart"/>
      <w:r w:rsidRPr="00B866C6">
        <w:rPr>
          <w:highlight w:val="yellow"/>
        </w:rPr>
        <w:t>9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601475F9" w14:textId="77777777" w:rsidR="004C1665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</w:p>
    <w:p w14:paraId="0BFEA9E0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43C7B6BD" w14:textId="77777777" w:rsidR="004C1665" w:rsidRDefault="004C1665" w:rsidP="004C1665">
      <w:pPr>
        <w:pStyle w:val="Para"/>
        <w:ind w:left="720"/>
      </w:pPr>
      <w:r>
        <w:t xml:space="preserve">         ETX-204A-AC</w:t>
      </w:r>
    </w:p>
    <w:p w14:paraId="08F4003C" w14:textId="3253F2A1" w:rsidR="004C1665" w:rsidRDefault="004C1665" w:rsidP="004C1665">
      <w:pPr>
        <w:pStyle w:val="Para"/>
        <w:ind w:left="720"/>
      </w:pPr>
      <w:r>
        <w:t>Generator&gt;Generator statistics</w:t>
      </w:r>
    </w:p>
    <w:p w14:paraId="13B9BFBD" w14:textId="77777777" w:rsidR="004C1665" w:rsidRDefault="004C1665" w:rsidP="004C1665">
      <w:pPr>
        <w:pStyle w:val="Para"/>
        <w:ind w:left="720"/>
      </w:pPr>
      <w:r>
        <w:t xml:space="preserve">  </w:t>
      </w:r>
      <w:r>
        <w:rPr>
          <w:noProof/>
        </w:rPr>
        <w:drawing>
          <wp:inline distT="0" distB="0" distL="0" distR="0" wp14:anchorId="2CDCFDD8" wp14:editId="4903D01E">
            <wp:extent cx="4467225" cy="2023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2633" cy="2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324" w14:textId="77777777" w:rsidR="004C1665" w:rsidRDefault="004C1665" w:rsidP="004C1665">
      <w:pPr>
        <w:pStyle w:val="Para"/>
        <w:ind w:left="720"/>
      </w:pPr>
      <w:r>
        <w:lastRenderedPageBreak/>
        <w:t>&gt;</w:t>
      </w:r>
    </w:p>
    <w:p w14:paraId="2C86D91A" w14:textId="77777777" w:rsidR="004C1665" w:rsidRDefault="004C1665" w:rsidP="004C1665">
      <w:pPr>
        <w:pStyle w:val="Para"/>
        <w:ind w:left="720"/>
      </w:pPr>
    </w:p>
    <w:p w14:paraId="4C439110" w14:textId="77777777" w:rsidR="004C1665" w:rsidRDefault="004C1665" w:rsidP="004C1665">
      <w:pPr>
        <w:pStyle w:val="Para"/>
        <w:ind w:left="720"/>
      </w:pPr>
      <w:r>
        <w:t xml:space="preserve">H-Stop; </w:t>
      </w:r>
      <w:r w:rsidRPr="00B866C6">
        <w:rPr>
          <w:highlight w:val="yellow"/>
        </w:rPr>
        <w:t>C-Clear all</w:t>
      </w:r>
      <w:r>
        <w:t>; F-Clear one; S-Save to FPGA</w:t>
      </w:r>
    </w:p>
    <w:p w14:paraId="250115E5" w14:textId="77777777" w:rsidR="004C1665" w:rsidRDefault="004C1665" w:rsidP="004C1665">
      <w:pPr>
        <w:pStyle w:val="Para"/>
        <w:ind w:left="720" w:firstLine="0"/>
      </w:pPr>
    </w:p>
    <w:p w14:paraId="35B1B04F" w14:textId="77777777" w:rsidR="004C1665" w:rsidRPr="000A04A4" w:rsidRDefault="004C1665" w:rsidP="00424416">
      <w:pPr>
        <w:pStyle w:val="Para"/>
        <w:numPr>
          <w:ilvl w:val="0"/>
          <w:numId w:val="30"/>
        </w:numPr>
      </w:pPr>
      <w:r>
        <w:rPr>
          <w:rFonts w:cs="ZapfHumnst BT"/>
        </w:rPr>
        <w:t xml:space="preserve">Configure the ETX-204A Generator </w:t>
      </w:r>
      <w:r>
        <w:rPr>
          <w:rFonts w:cs="ZapfHumnst BT" w:hint="cs"/>
          <w:rtl/>
        </w:rPr>
        <w:t>2</w:t>
      </w:r>
      <w:r>
        <w:rPr>
          <w:rFonts w:cs="ZapfHumnst BT"/>
        </w:rPr>
        <w:t xml:space="preserve"> as follows:</w:t>
      </w:r>
    </w:p>
    <w:p w14:paraId="7CC5906D" w14:textId="77777777" w:rsidR="004C1665" w:rsidRDefault="004C1665" w:rsidP="00424416">
      <w:pPr>
        <w:pStyle w:val="Para"/>
        <w:numPr>
          <w:ilvl w:val="0"/>
          <w:numId w:val="30"/>
        </w:numPr>
      </w:pPr>
      <w:r w:rsidRPr="000A04A4">
        <w:t xml:space="preserve">Configure the parameters as shown on the page that appears in </w:t>
      </w:r>
      <w:proofErr w:type="gramStart"/>
      <w:r w:rsidRPr="000A04A4">
        <w:t>yellow</w:t>
      </w:r>
      <w:proofErr w:type="gramEnd"/>
    </w:p>
    <w:p w14:paraId="42429B9C" w14:textId="77777777" w:rsidR="004C1665" w:rsidRDefault="004C1665" w:rsidP="00424416">
      <w:pPr>
        <w:pStyle w:val="Para"/>
        <w:numPr>
          <w:ilvl w:val="0"/>
          <w:numId w:val="30"/>
        </w:numPr>
      </w:pPr>
      <w:r w:rsidRPr="000B1394">
        <w:t>At the end of the process make sure all the parameters are correct</w:t>
      </w:r>
    </w:p>
    <w:p w14:paraId="10588CD0" w14:textId="77777777" w:rsidR="004C1665" w:rsidRDefault="004C1665" w:rsidP="004C1665">
      <w:pPr>
        <w:pStyle w:val="Para"/>
        <w:ind w:left="720" w:firstLine="0"/>
      </w:pPr>
    </w:p>
    <w:p w14:paraId="301EB293" w14:textId="77777777" w:rsidR="004C1665" w:rsidRDefault="004C1665" w:rsidP="004C1665">
      <w:pPr>
        <w:pStyle w:val="Para"/>
        <w:ind w:left="720"/>
      </w:pPr>
      <w:r>
        <w:t xml:space="preserve">                              ETX-204A-AC</w:t>
      </w:r>
    </w:p>
    <w:p w14:paraId="24B56EEC" w14:textId="77777777" w:rsidR="004C1665" w:rsidRDefault="004C1665" w:rsidP="004C1665">
      <w:pPr>
        <w:pStyle w:val="Para"/>
        <w:ind w:left="720"/>
      </w:pPr>
      <w:r>
        <w:t>*Generator</w:t>
      </w:r>
    </w:p>
    <w:p w14:paraId="5F6D0C14" w14:textId="77777777" w:rsidR="004C1665" w:rsidRDefault="004C1665" w:rsidP="004C1665">
      <w:pPr>
        <w:pStyle w:val="Para"/>
        <w:ind w:left="720"/>
      </w:pPr>
    </w:p>
    <w:p w14:paraId="75754BE1" w14:textId="77777777" w:rsidR="004C1665" w:rsidRDefault="004C1665" w:rsidP="004C1665">
      <w:pPr>
        <w:pStyle w:val="Para"/>
        <w:ind w:left="720"/>
      </w:pPr>
      <w:r>
        <w:t xml:space="preserve"> 1. Generator number              &gt;</w:t>
      </w:r>
      <w:proofErr w:type="gramStart"/>
      <w:r>
        <w:t xml:space="preserve">   (</w:t>
      </w:r>
      <w:proofErr w:type="gramEnd"/>
      <w:r w:rsidRPr="00940153">
        <w:rPr>
          <w:highlight w:val="yellow"/>
        </w:rPr>
        <w:t>All)</w:t>
      </w:r>
    </w:p>
    <w:p w14:paraId="2FECF72B" w14:textId="77777777" w:rsidR="004C1665" w:rsidRDefault="004C1665" w:rsidP="004C1665">
      <w:pPr>
        <w:pStyle w:val="Para"/>
        <w:ind w:left="720"/>
      </w:pPr>
      <w:r>
        <w:t xml:space="preserve"> 2. Generator mode                 </w:t>
      </w:r>
      <w:proofErr w:type="gramStart"/>
      <w:r>
        <w:t xml:space="preserve">   (</w:t>
      </w:r>
      <w:proofErr w:type="gramEnd"/>
      <w:r w:rsidRPr="00940153">
        <w:rPr>
          <w:highlight w:val="yellow"/>
        </w:rPr>
        <w:t>GE</w:t>
      </w:r>
      <w:r>
        <w:t>)</w:t>
      </w:r>
    </w:p>
    <w:p w14:paraId="30D2ECFC" w14:textId="77777777" w:rsidR="004C1665" w:rsidRDefault="004C1665" w:rsidP="004C1665">
      <w:pPr>
        <w:pStyle w:val="Para"/>
        <w:ind w:left="720"/>
      </w:pPr>
      <w:r>
        <w:t xml:space="preserve"> 3. Packet type                   &gt;</w:t>
      </w:r>
      <w:proofErr w:type="gramStart"/>
      <w:r>
        <w:t xml:space="preserve">   (</w:t>
      </w:r>
      <w:proofErr w:type="gramEnd"/>
      <w:r w:rsidRPr="000A04A4">
        <w:rPr>
          <w:highlight w:val="yellow"/>
        </w:rPr>
        <w:t>MAC)</w:t>
      </w:r>
    </w:p>
    <w:p w14:paraId="26DA5A83" w14:textId="77777777" w:rsidR="004C1665" w:rsidRDefault="004C1665" w:rsidP="004C1665">
      <w:pPr>
        <w:pStyle w:val="Para"/>
        <w:ind w:left="720"/>
      </w:pPr>
      <w:r>
        <w:t xml:space="preserve"> 8. Packet </w:t>
      </w:r>
      <w:proofErr w:type="gramStart"/>
      <w:r>
        <w:t>rate[</w:t>
      </w:r>
      <w:proofErr w:type="gramEnd"/>
      <w:r>
        <w:t>1 - 1500000]      ... (</w:t>
      </w:r>
      <w:r w:rsidRPr="00940153">
        <w:rPr>
          <w:highlight w:val="yellow"/>
        </w:rPr>
        <w:t>125000</w:t>
      </w:r>
      <w:r>
        <w:t>)</w:t>
      </w:r>
    </w:p>
    <w:p w14:paraId="21CF1AB3" w14:textId="77777777" w:rsidR="004C1665" w:rsidRDefault="004C1665" w:rsidP="004C1665">
      <w:pPr>
        <w:pStyle w:val="Para"/>
        <w:ind w:left="720"/>
      </w:pPr>
      <w:r>
        <w:t xml:space="preserve"> </w:t>
      </w:r>
    </w:p>
    <w:p w14:paraId="214006F7" w14:textId="77777777" w:rsidR="004C1665" w:rsidRDefault="004C1665" w:rsidP="004C1665">
      <w:pPr>
        <w:pStyle w:val="Para"/>
        <w:ind w:left="720"/>
      </w:pPr>
      <w:r>
        <w:t xml:space="preserve">14. </w:t>
      </w:r>
      <w:r w:rsidRPr="00940153">
        <w:rPr>
          <w:highlight w:val="yellow"/>
        </w:rPr>
        <w:t>Save</w:t>
      </w:r>
    </w:p>
    <w:p w14:paraId="30580594" w14:textId="77777777" w:rsidR="004C1665" w:rsidRDefault="004C1665" w:rsidP="004C1665">
      <w:pPr>
        <w:pStyle w:val="Para"/>
        <w:ind w:left="720"/>
      </w:pPr>
      <w:r>
        <w:t>&gt;</w:t>
      </w:r>
      <w:r w:rsidRPr="00940153">
        <w:rPr>
          <w:highlight w:val="yellow"/>
        </w:rPr>
        <w:t>14</w:t>
      </w:r>
      <w:r>
        <w:t xml:space="preserve"> </w:t>
      </w:r>
      <w:r w:rsidRPr="008E778C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8E778C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>"</w:t>
      </w:r>
    </w:p>
    <w:p w14:paraId="3BDABC0F" w14:textId="77777777" w:rsidR="004C1665" w:rsidRDefault="004C1665" w:rsidP="004C1665">
      <w:pPr>
        <w:pStyle w:val="Para"/>
        <w:ind w:left="720" w:firstLine="0"/>
      </w:pPr>
    </w:p>
    <w:p w14:paraId="516D5541" w14:textId="77777777" w:rsidR="004C1665" w:rsidRDefault="004C1665" w:rsidP="004C1665">
      <w:pPr>
        <w:pStyle w:val="Para"/>
        <w:ind w:left="810" w:firstLine="270"/>
      </w:pPr>
      <w:r>
        <w:t xml:space="preserve">                  ETX-204A-AC</w:t>
      </w:r>
    </w:p>
    <w:p w14:paraId="6A6C753A" w14:textId="77777777" w:rsidR="004C1665" w:rsidRDefault="004C1665" w:rsidP="004C1665">
      <w:pPr>
        <w:pStyle w:val="Para"/>
        <w:ind w:left="810" w:firstLine="270"/>
      </w:pPr>
      <w:r>
        <w:t>Generator</w:t>
      </w:r>
    </w:p>
    <w:p w14:paraId="5DDA315F" w14:textId="77777777" w:rsidR="004C1665" w:rsidRDefault="004C1665" w:rsidP="004C1665">
      <w:pPr>
        <w:pStyle w:val="Para"/>
        <w:ind w:left="810" w:firstLine="270"/>
      </w:pPr>
    </w:p>
    <w:p w14:paraId="16A4FAA8" w14:textId="77777777" w:rsidR="004C1665" w:rsidRDefault="004C1665" w:rsidP="004C1665">
      <w:pPr>
        <w:pStyle w:val="Para"/>
        <w:ind w:left="810" w:firstLine="270"/>
      </w:pPr>
      <w:r>
        <w:t xml:space="preserve"> </w:t>
      </w:r>
      <w:r w:rsidRPr="00940153">
        <w:rPr>
          <w:highlight w:val="yellow"/>
        </w:rPr>
        <w:t>1. Generator number</w:t>
      </w:r>
      <w:r>
        <w:t xml:space="preserve">              &gt;</w:t>
      </w:r>
      <w:proofErr w:type="gramStart"/>
      <w:r>
        <w:t xml:space="preserve">   (</w:t>
      </w:r>
      <w:proofErr w:type="gramEnd"/>
      <w:r>
        <w:t>All)</w:t>
      </w:r>
    </w:p>
    <w:p w14:paraId="5230BD25" w14:textId="77777777" w:rsidR="004C1665" w:rsidRDefault="004C1665" w:rsidP="004C1665">
      <w:pPr>
        <w:pStyle w:val="Para"/>
        <w:ind w:left="810" w:firstLine="270"/>
      </w:pPr>
      <w:r>
        <w:t xml:space="preserve"> </w:t>
      </w:r>
    </w:p>
    <w:p w14:paraId="32D52489" w14:textId="77777777" w:rsidR="004C1665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940153">
        <w:rPr>
          <w:highlight w:val="yellow"/>
        </w:rPr>
        <w:t>&gt;1</w:t>
      </w:r>
      <w:r>
        <w:t xml:space="preserve"> </w:t>
      </w:r>
      <w:r w:rsidRPr="008E778C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8E778C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>"</w:t>
      </w:r>
    </w:p>
    <w:p w14:paraId="35E76B6B" w14:textId="77777777" w:rsidR="004C1665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</w:p>
    <w:p w14:paraId="0A10C4F0" w14:textId="77777777" w:rsidR="004C1665" w:rsidRDefault="004C1665" w:rsidP="004C1665">
      <w:pPr>
        <w:pStyle w:val="Para"/>
        <w:ind w:left="810" w:firstLine="270"/>
      </w:pPr>
      <w:r>
        <w:t xml:space="preserve">       ETX-204A-AC</w:t>
      </w:r>
    </w:p>
    <w:p w14:paraId="405FCF3A" w14:textId="77777777" w:rsidR="004C1665" w:rsidRDefault="004C1665" w:rsidP="004C1665">
      <w:pPr>
        <w:pStyle w:val="Para"/>
        <w:ind w:left="810" w:firstLine="270"/>
      </w:pPr>
      <w:r>
        <w:t>Generator&gt;Generator number (All)</w:t>
      </w:r>
    </w:p>
    <w:p w14:paraId="369DCC12" w14:textId="77777777" w:rsidR="004C1665" w:rsidRDefault="004C1665" w:rsidP="004C1665">
      <w:pPr>
        <w:pStyle w:val="Para"/>
        <w:ind w:left="810" w:firstLine="270"/>
      </w:pPr>
    </w:p>
    <w:p w14:paraId="5EAAACDF" w14:textId="77777777" w:rsidR="004C1665" w:rsidRDefault="004C1665" w:rsidP="004C1665">
      <w:pPr>
        <w:pStyle w:val="Para"/>
        <w:ind w:left="810" w:firstLine="270"/>
      </w:pPr>
      <w:r>
        <w:t xml:space="preserve"> 1. </w:t>
      </w:r>
      <w:r w:rsidRPr="00940153">
        <w:rPr>
          <w:highlight w:val="yellow"/>
        </w:rPr>
        <w:t>Generator 1</w:t>
      </w:r>
    </w:p>
    <w:p w14:paraId="54B6DB26" w14:textId="77777777" w:rsidR="004C1665" w:rsidRDefault="004C1665" w:rsidP="004C1665">
      <w:pPr>
        <w:pStyle w:val="Para"/>
        <w:ind w:left="810" w:firstLine="270"/>
      </w:pPr>
      <w:r>
        <w:t xml:space="preserve"> 2. Generator 2</w:t>
      </w:r>
    </w:p>
    <w:p w14:paraId="06022F7A" w14:textId="77777777" w:rsidR="004C1665" w:rsidRDefault="004C1665" w:rsidP="004C1665">
      <w:pPr>
        <w:pStyle w:val="Para"/>
        <w:ind w:left="810" w:firstLine="270"/>
      </w:pPr>
      <w:r>
        <w:t xml:space="preserve"> 3. Generator 3</w:t>
      </w:r>
    </w:p>
    <w:p w14:paraId="1CE419AA" w14:textId="77777777" w:rsidR="004C1665" w:rsidRDefault="004C1665" w:rsidP="004C1665">
      <w:pPr>
        <w:pStyle w:val="Para"/>
        <w:ind w:left="810" w:firstLine="270"/>
      </w:pPr>
      <w:r>
        <w:t xml:space="preserve"> 4. Generator 4</w:t>
      </w:r>
    </w:p>
    <w:p w14:paraId="75B94707" w14:textId="77777777" w:rsidR="004C1665" w:rsidRDefault="004C1665" w:rsidP="004C1665">
      <w:pPr>
        <w:pStyle w:val="Para"/>
        <w:ind w:left="810" w:firstLine="270"/>
      </w:pPr>
      <w:r>
        <w:t xml:space="preserve"> 5. All</w:t>
      </w:r>
    </w:p>
    <w:p w14:paraId="5FE6C131" w14:textId="77777777" w:rsidR="004C1665" w:rsidRDefault="004C1665" w:rsidP="004C1665">
      <w:pPr>
        <w:pStyle w:val="Para"/>
        <w:ind w:left="810" w:firstLine="270"/>
      </w:pPr>
    </w:p>
    <w:p w14:paraId="328E5323" w14:textId="77777777" w:rsidR="004C1665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940153">
        <w:rPr>
          <w:highlight w:val="yellow"/>
        </w:rPr>
        <w:t>&gt;1</w:t>
      </w:r>
      <w:r>
        <w:t xml:space="preserve"> </w:t>
      </w:r>
      <w:r w:rsidRPr="008E778C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8E778C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>"</w:t>
      </w:r>
    </w:p>
    <w:p w14:paraId="1918337E" w14:textId="77777777" w:rsidR="004C1665" w:rsidRDefault="004C1665" w:rsidP="004C1665">
      <w:pPr>
        <w:pStyle w:val="Para"/>
        <w:ind w:left="810" w:firstLine="270"/>
      </w:pPr>
    </w:p>
    <w:p w14:paraId="507C3114" w14:textId="77777777" w:rsidR="004C1665" w:rsidRDefault="004C1665" w:rsidP="004C1665">
      <w:pPr>
        <w:pStyle w:val="Para"/>
        <w:ind w:left="810" w:firstLine="270"/>
      </w:pPr>
      <w:r>
        <w:t xml:space="preserve">                          ETX-204A-AC</w:t>
      </w:r>
    </w:p>
    <w:p w14:paraId="4773B0F8" w14:textId="77777777" w:rsidR="004C1665" w:rsidRDefault="004C1665" w:rsidP="004C1665">
      <w:pPr>
        <w:pStyle w:val="Para"/>
        <w:ind w:left="810" w:firstLine="270"/>
      </w:pPr>
      <w:r>
        <w:t>Generator&gt;Base SA/DA</w:t>
      </w:r>
    </w:p>
    <w:p w14:paraId="3C58F8BB" w14:textId="77777777" w:rsidR="004C1665" w:rsidRDefault="004C1665" w:rsidP="004C1665">
      <w:pPr>
        <w:pStyle w:val="Para"/>
        <w:ind w:left="810" w:firstLine="270"/>
      </w:pPr>
    </w:p>
    <w:p w14:paraId="3C4AE138" w14:textId="77777777" w:rsidR="004C1665" w:rsidRDefault="004C1665" w:rsidP="004C1665">
      <w:pPr>
        <w:pStyle w:val="Para"/>
        <w:ind w:left="810" w:firstLine="270"/>
      </w:pPr>
      <w:r>
        <w:t xml:space="preserve"> 1. Generator </w:t>
      </w:r>
      <w:proofErr w:type="gramStart"/>
      <w:r>
        <w:t>num  &gt;</w:t>
      </w:r>
      <w:proofErr w:type="gramEnd"/>
      <w:r>
        <w:t xml:space="preserve">   </w:t>
      </w:r>
      <w:r w:rsidRPr="007C373A">
        <w:rPr>
          <w:highlight w:val="yellow"/>
        </w:rPr>
        <w:t>(Generator 1</w:t>
      </w:r>
      <w:r>
        <w:rPr>
          <w:highlight w:val="yellow"/>
        </w:rPr>
        <w:t xml:space="preserve">-4 </w:t>
      </w:r>
      <w:r w:rsidRPr="007C373A">
        <w:rPr>
          <w:highlight w:val="yellow"/>
        </w:rPr>
        <w:t>)</w:t>
      </w:r>
    </w:p>
    <w:p w14:paraId="178DC43F" w14:textId="33A68E9F" w:rsidR="004C1665" w:rsidRDefault="004C1665" w:rsidP="004C1665">
      <w:pPr>
        <w:pStyle w:val="Para"/>
        <w:ind w:left="810" w:firstLine="270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14:paraId="42EE2C17" w14:textId="77777777" w:rsidTr="003867BD">
        <w:tc>
          <w:tcPr>
            <w:tcW w:w="3131" w:type="dxa"/>
          </w:tcPr>
          <w:p w14:paraId="34AE7570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</w:t>
            </w:r>
          </w:p>
        </w:tc>
        <w:tc>
          <w:tcPr>
            <w:tcW w:w="3131" w:type="dxa"/>
          </w:tcPr>
          <w:p w14:paraId="23DC0748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DA        </w:t>
            </w:r>
          </w:p>
        </w:tc>
        <w:tc>
          <w:tcPr>
            <w:tcW w:w="3132" w:type="dxa"/>
          </w:tcPr>
          <w:p w14:paraId="4B101478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SA        </w:t>
            </w:r>
          </w:p>
        </w:tc>
      </w:tr>
      <w:tr w:rsidR="004C1665" w14:paraId="50C43633" w14:textId="77777777" w:rsidTr="003867BD">
        <w:tc>
          <w:tcPr>
            <w:tcW w:w="3131" w:type="dxa"/>
          </w:tcPr>
          <w:p w14:paraId="461E48CB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lastRenderedPageBreak/>
              <w:t>Generator</w:t>
            </w:r>
            <w:r>
              <w:t xml:space="preserve">1 </w:t>
            </w:r>
            <w:proofErr w:type="gramStart"/>
            <w:r>
              <w:t xml:space="preserve">   (</w:t>
            </w:r>
            <w:proofErr w:type="gramEnd"/>
            <w:r>
              <w:t>LAN1)</w:t>
            </w:r>
          </w:p>
        </w:tc>
        <w:tc>
          <w:tcPr>
            <w:tcW w:w="3131" w:type="dxa"/>
          </w:tcPr>
          <w:p w14:paraId="12DB76CE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00-00-00-00-00-10</w:t>
            </w:r>
          </w:p>
        </w:tc>
        <w:tc>
          <w:tcPr>
            <w:tcW w:w="3132" w:type="dxa"/>
          </w:tcPr>
          <w:p w14:paraId="08697543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00-00-00-00-00-11</w:t>
            </w:r>
          </w:p>
        </w:tc>
      </w:tr>
      <w:tr w:rsidR="004C1665" w14:paraId="6630EEE4" w14:textId="77777777" w:rsidTr="003867BD">
        <w:tc>
          <w:tcPr>
            <w:tcW w:w="3131" w:type="dxa"/>
          </w:tcPr>
          <w:p w14:paraId="12601879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Generator2</w:t>
            </w:r>
            <w:r>
              <w:t xml:space="preserve"> </w:t>
            </w:r>
            <w:proofErr w:type="gramStart"/>
            <w:r>
              <w:t xml:space="preserve">   (</w:t>
            </w:r>
            <w:proofErr w:type="gramEnd"/>
            <w:r>
              <w:t>LAN2)</w:t>
            </w:r>
          </w:p>
        </w:tc>
        <w:tc>
          <w:tcPr>
            <w:tcW w:w="3131" w:type="dxa"/>
          </w:tcPr>
          <w:p w14:paraId="0B979A8C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00-00-00-00-00-11</w:t>
            </w:r>
          </w:p>
        </w:tc>
        <w:tc>
          <w:tcPr>
            <w:tcW w:w="3132" w:type="dxa"/>
          </w:tcPr>
          <w:p w14:paraId="5210B65D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00-00-00-00-00-10</w:t>
            </w:r>
          </w:p>
        </w:tc>
      </w:tr>
      <w:tr w:rsidR="004C1665" w14:paraId="026A22DC" w14:textId="77777777" w:rsidTr="003867BD">
        <w:tc>
          <w:tcPr>
            <w:tcW w:w="3131" w:type="dxa"/>
          </w:tcPr>
          <w:p w14:paraId="7E498A40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Generator3</w:t>
            </w:r>
            <w:r>
              <w:t xml:space="preserve"> </w:t>
            </w:r>
            <w:proofErr w:type="gramStart"/>
            <w:r>
              <w:t xml:space="preserve">   (</w:t>
            </w:r>
            <w:proofErr w:type="gramEnd"/>
            <w:r>
              <w:t>LAN3)</w:t>
            </w:r>
          </w:p>
        </w:tc>
        <w:tc>
          <w:tcPr>
            <w:tcW w:w="3131" w:type="dxa"/>
          </w:tcPr>
          <w:p w14:paraId="6649A8E4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00-00-00-00-00-07</w:t>
            </w:r>
          </w:p>
        </w:tc>
        <w:tc>
          <w:tcPr>
            <w:tcW w:w="3132" w:type="dxa"/>
          </w:tcPr>
          <w:p w14:paraId="32E1258B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00-00-00-00-00-03</w:t>
            </w:r>
          </w:p>
        </w:tc>
      </w:tr>
      <w:tr w:rsidR="004C1665" w14:paraId="2C4D808D" w14:textId="77777777" w:rsidTr="003867BD">
        <w:tc>
          <w:tcPr>
            <w:tcW w:w="3131" w:type="dxa"/>
          </w:tcPr>
          <w:p w14:paraId="3CC811D6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Generator4</w:t>
            </w:r>
            <w:r>
              <w:t xml:space="preserve"> </w:t>
            </w:r>
            <w:proofErr w:type="gramStart"/>
            <w:r>
              <w:t xml:space="preserve">   (</w:t>
            </w:r>
            <w:proofErr w:type="gramEnd"/>
            <w:r>
              <w:t>LAN4)</w:t>
            </w:r>
          </w:p>
        </w:tc>
        <w:tc>
          <w:tcPr>
            <w:tcW w:w="3131" w:type="dxa"/>
          </w:tcPr>
          <w:p w14:paraId="62611642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00-00-00-00-00-03</w:t>
            </w:r>
          </w:p>
        </w:tc>
        <w:tc>
          <w:tcPr>
            <w:tcW w:w="3132" w:type="dxa"/>
          </w:tcPr>
          <w:p w14:paraId="419FD8D0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00-00-00-00-00-07</w:t>
            </w:r>
          </w:p>
        </w:tc>
      </w:tr>
    </w:tbl>
    <w:p w14:paraId="7EA76D26" w14:textId="77777777" w:rsidR="004C1665" w:rsidRDefault="004C1665" w:rsidP="004C1665">
      <w:pPr>
        <w:pStyle w:val="Para"/>
        <w:ind w:left="720"/>
      </w:pPr>
    </w:p>
    <w:p w14:paraId="78134F20" w14:textId="77777777" w:rsidR="004C1665" w:rsidRDefault="004C1665" w:rsidP="004C1665">
      <w:pPr>
        <w:pStyle w:val="Para"/>
        <w:ind w:left="720" w:firstLine="360"/>
      </w:pPr>
      <w:r>
        <w:t>&gt;</w:t>
      </w:r>
      <w:r w:rsidRPr="000E0250">
        <w:rPr>
          <w:highlight w:val="yellow"/>
        </w:rPr>
        <w:t>S</w:t>
      </w:r>
    </w:p>
    <w:p w14:paraId="17CF7670" w14:textId="77777777" w:rsidR="004C1665" w:rsidRDefault="004C1665" w:rsidP="004C1665">
      <w:pPr>
        <w:pStyle w:val="Para"/>
        <w:ind w:left="720" w:firstLine="360"/>
      </w:pPr>
    </w:p>
    <w:p w14:paraId="0CFF6B40" w14:textId="77777777" w:rsidR="004C1665" w:rsidRDefault="004C1665" w:rsidP="004C1665">
      <w:pPr>
        <w:pStyle w:val="Para"/>
        <w:ind w:left="720" w:firstLine="360"/>
      </w:pPr>
      <w:r>
        <w:t>Please select item &lt;1 to 13&gt;</w:t>
      </w:r>
    </w:p>
    <w:p w14:paraId="3DC23172" w14:textId="77777777" w:rsidR="004C1665" w:rsidRDefault="004C1665" w:rsidP="004C1665">
      <w:pPr>
        <w:pStyle w:val="Para"/>
        <w:ind w:left="720" w:firstLine="360"/>
      </w:pPr>
      <w:r w:rsidRPr="000E0250">
        <w:rPr>
          <w:highlight w:val="yellow"/>
        </w:rPr>
        <w:t>S</w:t>
      </w:r>
      <w:r>
        <w:t>-Save to FPGA</w:t>
      </w:r>
    </w:p>
    <w:p w14:paraId="5DEFA8EC" w14:textId="77777777" w:rsidR="004C1665" w:rsidRDefault="004C1665" w:rsidP="004C1665">
      <w:pPr>
        <w:pStyle w:val="Para"/>
        <w:ind w:left="720"/>
      </w:pPr>
    </w:p>
    <w:p w14:paraId="4E303CA7" w14:textId="77777777" w:rsidR="004C1665" w:rsidRDefault="004C1665" w:rsidP="004C1665">
      <w:pPr>
        <w:pStyle w:val="Para"/>
        <w:ind w:left="720"/>
      </w:pPr>
      <w:r>
        <w:t xml:space="preserve">                      ETX-204A-AC</w:t>
      </w:r>
    </w:p>
    <w:p w14:paraId="2B93A11F" w14:textId="77777777" w:rsidR="004C1665" w:rsidRDefault="004C1665" w:rsidP="004C1665">
      <w:pPr>
        <w:pStyle w:val="Para"/>
        <w:ind w:left="720"/>
      </w:pPr>
      <w:r>
        <w:t>*Generator</w:t>
      </w:r>
    </w:p>
    <w:p w14:paraId="5998DC8E" w14:textId="77777777" w:rsidR="004C1665" w:rsidRDefault="004C1665" w:rsidP="004C1665">
      <w:pPr>
        <w:pStyle w:val="Para"/>
        <w:ind w:left="720"/>
      </w:pPr>
    </w:p>
    <w:p w14:paraId="58521990" w14:textId="77777777" w:rsidR="004C1665" w:rsidRDefault="004C1665" w:rsidP="004C1665">
      <w:pPr>
        <w:pStyle w:val="Para"/>
        <w:ind w:left="720"/>
      </w:pPr>
      <w:r w:rsidRPr="00B866C6">
        <w:rPr>
          <w:highlight w:val="yellow"/>
        </w:rPr>
        <w:t>9. Generator statistics</w:t>
      </w:r>
      <w:r>
        <w:t xml:space="preserve">       </w:t>
      </w:r>
      <w:proofErr w:type="gramStart"/>
      <w:r>
        <w:t xml:space="preserve">   [</w:t>
      </w:r>
      <w:proofErr w:type="gramEnd"/>
      <w:r>
        <w:t>]</w:t>
      </w:r>
    </w:p>
    <w:p w14:paraId="60AB8B51" w14:textId="77777777" w:rsidR="004C1665" w:rsidRDefault="004C1665" w:rsidP="004C1665">
      <w:pPr>
        <w:pStyle w:val="Para"/>
        <w:ind w:left="0" w:firstLine="0"/>
      </w:pPr>
    </w:p>
    <w:p w14:paraId="300C92BF" w14:textId="77777777" w:rsidR="004C1665" w:rsidRPr="004E463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proofErr w:type="gramStart"/>
      <w:r w:rsidRPr="00B866C6">
        <w:rPr>
          <w:highlight w:val="yellow"/>
        </w:rPr>
        <w:t>9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6D666793" w14:textId="77777777" w:rsidR="004C1665" w:rsidRDefault="004C1665" w:rsidP="004C1665">
      <w:pPr>
        <w:pStyle w:val="Para"/>
        <w:ind w:left="0" w:firstLine="0"/>
      </w:pPr>
    </w:p>
    <w:p w14:paraId="0CA06978" w14:textId="77777777" w:rsidR="004C1665" w:rsidRDefault="004C1665" w:rsidP="004C1665">
      <w:pPr>
        <w:pStyle w:val="Para"/>
        <w:ind w:left="720"/>
      </w:pPr>
      <w:r>
        <w:t xml:space="preserve">     ETX-204A-AC</w:t>
      </w:r>
    </w:p>
    <w:p w14:paraId="00FAC5D6" w14:textId="77777777" w:rsidR="004C1665" w:rsidRDefault="004C1665" w:rsidP="004C1665">
      <w:pPr>
        <w:pStyle w:val="Para"/>
        <w:ind w:left="720"/>
      </w:pPr>
      <w:r>
        <w:t>Generator&gt;Generator statistics</w:t>
      </w:r>
    </w:p>
    <w:p w14:paraId="2F8460C9" w14:textId="77777777" w:rsidR="004C1665" w:rsidRDefault="004C1665" w:rsidP="004C1665">
      <w:pPr>
        <w:pStyle w:val="Para"/>
        <w:ind w:left="720"/>
      </w:pPr>
    </w:p>
    <w:p w14:paraId="0481C1C9" w14:textId="77777777" w:rsidR="004C1665" w:rsidRDefault="004C1665" w:rsidP="004C1665">
      <w:pPr>
        <w:pStyle w:val="Para"/>
        <w:ind w:left="720"/>
      </w:pPr>
      <w:r>
        <w:t xml:space="preserve">  </w:t>
      </w:r>
      <w:r>
        <w:rPr>
          <w:noProof/>
        </w:rPr>
        <w:drawing>
          <wp:inline distT="0" distB="0" distL="0" distR="0" wp14:anchorId="509B0DFB" wp14:editId="6774253B">
            <wp:extent cx="5572125" cy="2524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F4EF" w14:textId="77777777" w:rsidR="004C1665" w:rsidRDefault="004C1665" w:rsidP="004C1665">
      <w:pPr>
        <w:pStyle w:val="Para"/>
        <w:ind w:left="720"/>
      </w:pPr>
      <w:r>
        <w:t>&gt;</w:t>
      </w:r>
    </w:p>
    <w:p w14:paraId="12DE57AA" w14:textId="77777777" w:rsidR="004C1665" w:rsidRDefault="004C1665" w:rsidP="004C1665">
      <w:pPr>
        <w:pStyle w:val="Para"/>
        <w:ind w:left="720"/>
      </w:pPr>
    </w:p>
    <w:p w14:paraId="76D5E348" w14:textId="77777777" w:rsidR="004C1665" w:rsidRDefault="004C1665" w:rsidP="004C1665">
      <w:pPr>
        <w:pStyle w:val="Para"/>
        <w:ind w:left="720"/>
      </w:pPr>
      <w:r>
        <w:t xml:space="preserve">H-Stop; </w:t>
      </w:r>
      <w:r w:rsidRPr="00B866C6">
        <w:rPr>
          <w:highlight w:val="yellow"/>
        </w:rPr>
        <w:t>C-Clear all</w:t>
      </w:r>
      <w:r>
        <w:t>; F-Clear one; S-Save to FPGA</w:t>
      </w:r>
    </w:p>
    <w:p w14:paraId="067D28C9" w14:textId="77777777" w:rsidR="004C1665" w:rsidRPr="00D664DE" w:rsidRDefault="004C1665" w:rsidP="004C1665">
      <w:pPr>
        <w:pStyle w:val="Para"/>
        <w:ind w:left="720"/>
      </w:pPr>
    </w:p>
    <w:p w14:paraId="0A926297" w14:textId="77777777" w:rsidR="004C1665" w:rsidRDefault="004C1665" w:rsidP="004C1665">
      <w:pPr>
        <w:pStyle w:val="Para"/>
        <w:ind w:left="810" w:firstLine="270"/>
      </w:pPr>
    </w:p>
    <w:p w14:paraId="7BD9F9F0" w14:textId="77777777" w:rsidR="001D0610" w:rsidRDefault="001D0610" w:rsidP="004C1665">
      <w:pPr>
        <w:ind w:left="0"/>
      </w:pPr>
    </w:p>
    <w:sectPr w:rsidR="001D0610" w:rsidSect="00595ED6">
      <w:headerReference w:type="default" r:id="rId52"/>
      <w:footerReference w:type="default" r:id="rId53"/>
      <w:headerReference w:type="first" r:id="rId54"/>
      <w:type w:val="continuous"/>
      <w:pgSz w:w="12240" w:h="15840" w:code="1"/>
      <w:pgMar w:top="720" w:right="1418" w:bottom="540" w:left="1418" w:header="180" w:footer="1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3B1BA" w14:textId="77777777" w:rsidR="007C3DC6" w:rsidRDefault="007C3DC6">
      <w:r>
        <w:separator/>
      </w:r>
    </w:p>
  </w:endnote>
  <w:endnote w:type="continuationSeparator" w:id="0">
    <w:p w14:paraId="2D0184D0" w14:textId="77777777" w:rsidR="007C3DC6" w:rsidRDefault="007C3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Humnst777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Futura Md BT">
    <w:altName w:val="Lucida Sans Unicode"/>
    <w:charset w:val="00"/>
    <w:family w:val="swiss"/>
    <w:pitch w:val="variable"/>
    <w:sig w:usb0="00000007" w:usb1="00000000" w:usb2="00000000" w:usb3="00000000" w:csb0="000000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3C40" w14:textId="01F7D39D" w:rsidR="000A439D" w:rsidRDefault="000A439D" w:rsidP="0067707F">
    <w:pPr>
      <w:pStyle w:val="Footer"/>
      <w:tabs>
        <w:tab w:val="right" w:pos="9356"/>
      </w:tabs>
      <w:jc w:val="center"/>
    </w:pPr>
    <w:r>
      <w:rPr>
        <w:rFonts w:cs="Times New Roman"/>
        <w:i/>
        <w:sz w:val="24"/>
        <w:szCs w:val="24"/>
      </w:rPr>
      <w:t xml:space="preserve">Last Updated: </w:t>
    </w:r>
    <w:r w:rsidR="00E302BC">
      <w:rPr>
        <w:rFonts w:cs="Times New Roman"/>
        <w:i/>
        <w:sz w:val="24"/>
        <w:szCs w:val="24"/>
      </w:rPr>
      <w:t>2</w:t>
    </w:r>
    <w:r w:rsidR="003210A4">
      <w:rPr>
        <w:rFonts w:cs="Times New Roman"/>
        <w:i/>
        <w:sz w:val="24"/>
        <w:szCs w:val="24"/>
      </w:rPr>
      <w:t>8</w:t>
    </w:r>
    <w:r w:rsidRPr="00B0681F">
      <w:rPr>
        <w:rFonts w:cs="Times New Roman"/>
        <w:i/>
        <w:sz w:val="24"/>
        <w:szCs w:val="24"/>
      </w:rPr>
      <w:t>/</w:t>
    </w:r>
    <w:r w:rsidR="003210A4">
      <w:rPr>
        <w:rFonts w:cs="Times New Roman"/>
        <w:i/>
        <w:sz w:val="24"/>
        <w:szCs w:val="24"/>
      </w:rPr>
      <w:t>12</w:t>
    </w:r>
    <w:r w:rsidRPr="00B0681F">
      <w:rPr>
        <w:rFonts w:cs="Times New Roman"/>
        <w:i/>
        <w:sz w:val="24"/>
        <w:szCs w:val="24"/>
      </w:rPr>
      <w:t>/202</w:t>
    </w:r>
    <w:r>
      <w:rPr>
        <w:rFonts w:cs="Times New Roman"/>
        <w:i/>
        <w:sz w:val="24"/>
        <w:szCs w:val="24"/>
      </w:rPr>
      <w:t>2</w:t>
    </w:r>
    <w:r w:rsidRPr="001F3B72">
      <w:rPr>
        <w:rFonts w:cs="Times New Roman"/>
        <w:i/>
        <w:sz w:val="24"/>
        <w:szCs w:val="24"/>
      </w:rPr>
      <w:tab/>
      <w:t xml:space="preserve">Page </w:t>
    </w:r>
    <w:r w:rsidRPr="001F3B72">
      <w:rPr>
        <w:rFonts w:cs="Times New Roman"/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PAGE </w:instrText>
    </w:r>
    <w:r w:rsidRPr="001F3B72">
      <w:rPr>
        <w:rFonts w:cs="Times New Roman"/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40</w:t>
    </w:r>
    <w:r w:rsidRPr="001F3B72">
      <w:rPr>
        <w:rFonts w:cs="Times New Roman"/>
        <w:i/>
        <w:sz w:val="24"/>
        <w:szCs w:val="24"/>
      </w:rPr>
      <w:fldChar w:fldCharType="end"/>
    </w:r>
    <w:r w:rsidRPr="001F3B72">
      <w:rPr>
        <w:rFonts w:cs="Times New Roman"/>
        <w:i/>
        <w:sz w:val="24"/>
        <w:szCs w:val="24"/>
      </w:rPr>
      <w:t xml:space="preserve"> of </w:t>
    </w:r>
    <w:r w:rsidRPr="001F3B72">
      <w:rPr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NUMPAGES </w:instrText>
    </w:r>
    <w:r w:rsidRPr="001F3B72">
      <w:rPr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61</w:t>
    </w:r>
    <w:r w:rsidRPr="001F3B72">
      <w:rPr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95069" w14:textId="77777777" w:rsidR="007C3DC6" w:rsidRDefault="007C3DC6">
      <w:r>
        <w:separator/>
      </w:r>
    </w:p>
  </w:footnote>
  <w:footnote w:type="continuationSeparator" w:id="0">
    <w:p w14:paraId="4A05DE37" w14:textId="77777777" w:rsidR="007C3DC6" w:rsidRDefault="007C3D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41DDC" w14:textId="43E66399" w:rsidR="000A439D" w:rsidRDefault="000A439D" w:rsidP="008A0FFC">
    <w:pPr>
      <w:pStyle w:val="Header"/>
      <w:pBdr>
        <w:bottom w:val="single" w:sz="6" w:space="1" w:color="auto"/>
      </w:pBdr>
      <w:tabs>
        <w:tab w:val="clear" w:pos="9639"/>
        <w:tab w:val="right" w:pos="9356"/>
      </w:tabs>
      <w:spacing w:line="240" w:lineRule="atLeast"/>
      <w:rPr>
        <w:rFonts w:ascii="Humnst777 BT" w:hAnsi="Humnst777 BT" w:cs="Humnst777 BT"/>
      </w:rPr>
    </w:pPr>
    <w:r>
      <w:rPr>
        <w:rFonts w:ascii="Humnst777 BT" w:cs="Humnst777 BT"/>
        <w:b w:val="0"/>
        <w:bCs w:val="0"/>
      </w:rPr>
      <w:t>SF-1P</w:t>
    </w:r>
    <w:r>
      <w:rPr>
        <w:rFonts w:ascii="Humnst777 BT" w:hAnsi="Humnst777 BT" w:cs="Humnst777 BT"/>
      </w:rPr>
      <w:tab/>
    </w:r>
    <w:r>
      <w:rPr>
        <w:rFonts w:ascii="Humnst777 BT" w:hAnsi="Humnst777 BT" w:cs="Humnst777 BT"/>
        <w:b w:val="0"/>
        <w:bCs w:val="0"/>
      </w:rPr>
      <w:t>Final</w:t>
    </w:r>
    <w:r>
      <w:rPr>
        <w:rFonts w:ascii="Humnst777 BT" w:hAnsi="Humnst777 BT" w:cs="Humnst777 BT"/>
      </w:rPr>
      <w:t xml:space="preserve"> </w:t>
    </w:r>
    <w:r>
      <w:rPr>
        <w:rFonts w:ascii="Humnst777 BT" w:hAnsi="Humnst777 BT" w:cs="Humnst777 BT"/>
        <w:b w:val="0"/>
        <w:bCs w:val="0"/>
      </w:rPr>
      <w:t>Test Instructions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D2CE4" w14:textId="77777777" w:rsidR="000A439D" w:rsidRDefault="000A439D">
    <w:pPr>
      <w:pStyle w:val="Header"/>
      <w:tabs>
        <w:tab w:val="clear" w:pos="9639"/>
      </w:tabs>
      <w:spacing w:line="240" w:lineRule="atLeast"/>
    </w:pPr>
    <w:r>
      <w:rPr>
        <w:noProof/>
      </w:rPr>
      <w:drawing>
        <wp:inline distT="0" distB="0" distL="0" distR="0" wp14:anchorId="0EE87010" wp14:editId="061FE132">
          <wp:extent cx="1428750" cy="619125"/>
          <wp:effectExtent l="19050" t="0" r="0" b="0"/>
          <wp:docPr id="93" name="Picture 93" descr="rad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rad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619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9D0B116"/>
    <w:lvl w:ilvl="0">
      <w:start w:val="1"/>
      <w:numFmt w:val="decimal"/>
      <w:lvlText w:val="%1"/>
      <w:lvlJc w:val="left"/>
      <w:pPr>
        <w:ind w:left="1224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368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nd"/>
      <w:lvlText w:val="%1.%2.%3"/>
      <w:lvlJc w:val="left"/>
      <w:pPr>
        <w:ind w:left="1872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664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3312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456" w:hanging="144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851578"/>
    <w:multiLevelType w:val="hybridMultilevel"/>
    <w:tmpl w:val="B8D419D0"/>
    <w:lvl w:ilvl="0" w:tplc="C6229618">
      <w:start w:val="1"/>
      <w:numFmt w:val="decimal"/>
      <w:lvlText w:val="%1."/>
      <w:lvlJc w:val="left"/>
      <w:pPr>
        <w:ind w:left="11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0F848DE"/>
    <w:multiLevelType w:val="multilevel"/>
    <w:tmpl w:val="EA2093A4"/>
    <w:lvl w:ilvl="0">
      <w:start w:val="1"/>
      <w:numFmt w:val="upperLetter"/>
      <w:pStyle w:val="App1"/>
      <w:lvlText w:val="Appendix %1."/>
      <w:lvlJc w:val="left"/>
      <w:pPr>
        <w:tabs>
          <w:tab w:val="num" w:pos="1800"/>
        </w:tabs>
        <w:ind w:left="454" w:hanging="454"/>
      </w:pPr>
      <w:rPr>
        <w:rFonts w:hint="default"/>
      </w:rPr>
    </w:lvl>
    <w:lvl w:ilvl="1">
      <w:start w:val="1"/>
      <w:numFmt w:val="decimal"/>
      <w:pStyle w:val="App2"/>
      <w:lvlText w:val="%1.%2."/>
      <w:lvlJc w:val="left"/>
      <w:pPr>
        <w:tabs>
          <w:tab w:val="num" w:pos="1287"/>
        </w:tabs>
        <w:ind w:left="680" w:hanging="113"/>
      </w:pPr>
      <w:rPr>
        <w:rFonts w:hint="default"/>
      </w:rPr>
    </w:lvl>
    <w:lvl w:ilvl="2">
      <w:start w:val="1"/>
      <w:numFmt w:val="decimal"/>
      <w:pStyle w:val="App3"/>
      <w:lvlText w:val="%1.%2.%3."/>
      <w:lvlJc w:val="left"/>
      <w:pPr>
        <w:tabs>
          <w:tab w:val="num" w:pos="2782"/>
        </w:tabs>
        <w:ind w:left="2410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690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3" w15:restartNumberingAfterBreak="0">
    <w:nsid w:val="01037331"/>
    <w:multiLevelType w:val="hybridMultilevel"/>
    <w:tmpl w:val="C62AC43C"/>
    <w:lvl w:ilvl="0" w:tplc="04090001">
      <w:start w:val="1"/>
      <w:numFmt w:val="bullet"/>
      <w:lvlText w:val=""/>
      <w:lvlJc w:val="left"/>
      <w:pPr>
        <w:ind w:left="8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95" w:hanging="360"/>
      </w:pPr>
      <w:rPr>
        <w:rFonts w:ascii="Wingdings" w:hAnsi="Wingdings" w:hint="default"/>
      </w:rPr>
    </w:lvl>
  </w:abstractNum>
  <w:abstractNum w:abstractNumId="4" w15:restartNumberingAfterBreak="0">
    <w:nsid w:val="02BD401D"/>
    <w:multiLevelType w:val="hybridMultilevel"/>
    <w:tmpl w:val="5440A18E"/>
    <w:lvl w:ilvl="0" w:tplc="FAAC2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DD3558"/>
    <w:multiLevelType w:val="hybridMultilevel"/>
    <w:tmpl w:val="1A0EC99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" w15:restartNumberingAfterBreak="0">
    <w:nsid w:val="0A284AE6"/>
    <w:multiLevelType w:val="hybridMultilevel"/>
    <w:tmpl w:val="1972A18C"/>
    <w:lvl w:ilvl="0" w:tplc="454E4D12">
      <w:numFmt w:val="bullet"/>
      <w:lvlText w:val="-"/>
      <w:lvlJc w:val="left"/>
      <w:pPr>
        <w:ind w:left="126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0E9F177A"/>
    <w:multiLevelType w:val="hybridMultilevel"/>
    <w:tmpl w:val="B992C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2B045D"/>
    <w:multiLevelType w:val="hybridMultilevel"/>
    <w:tmpl w:val="ACD272AA"/>
    <w:lvl w:ilvl="0" w:tplc="811A6A4A">
      <w:start w:val="1"/>
      <w:numFmt w:val="decimal"/>
      <w:pStyle w:val="AppendixParB"/>
      <w:lvlText w:val="B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11A8D"/>
    <w:multiLevelType w:val="hybridMultilevel"/>
    <w:tmpl w:val="F842BAB0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B47DB8"/>
    <w:multiLevelType w:val="hybridMultilevel"/>
    <w:tmpl w:val="97B466CE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2082615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612" w:hanging="432"/>
      </w:pPr>
    </w:lvl>
    <w:lvl w:ilvl="1">
      <w:start w:val="1"/>
      <w:numFmt w:val="decimal"/>
      <w:pStyle w:val="Heading2"/>
      <w:lvlText w:val="%1.%2"/>
      <w:lvlJc w:val="left"/>
      <w:pPr>
        <w:ind w:left="9936" w:hanging="576"/>
      </w:pPr>
    </w:lvl>
    <w:lvl w:ilvl="2">
      <w:start w:val="1"/>
      <w:numFmt w:val="decimal"/>
      <w:pStyle w:val="Heading3"/>
      <w:lvlText w:val="%1.%2.%3"/>
      <w:lvlJc w:val="left"/>
      <w:pPr>
        <w:ind w:left="198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A2A50FD"/>
    <w:multiLevelType w:val="hybridMultilevel"/>
    <w:tmpl w:val="D1347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2537A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0B58C2"/>
    <w:multiLevelType w:val="hybridMultilevel"/>
    <w:tmpl w:val="BB740A4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6" w:hanging="360"/>
      </w:pPr>
    </w:lvl>
    <w:lvl w:ilvl="2" w:tplc="0409001B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5" w15:restartNumberingAfterBreak="0">
    <w:nsid w:val="2D054A96"/>
    <w:multiLevelType w:val="hybridMultilevel"/>
    <w:tmpl w:val="0188091E"/>
    <w:lvl w:ilvl="0" w:tplc="3EEAE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3463ECA"/>
    <w:multiLevelType w:val="hybridMultilevel"/>
    <w:tmpl w:val="2580EA0A"/>
    <w:lvl w:ilvl="0" w:tplc="04090017">
      <w:start w:val="1"/>
      <w:numFmt w:val="lowerLetter"/>
      <w:lvlText w:val="%1)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33796DE4"/>
    <w:multiLevelType w:val="hybridMultilevel"/>
    <w:tmpl w:val="17BE48C8"/>
    <w:lvl w:ilvl="0" w:tplc="D70A32D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8" w15:restartNumberingAfterBreak="0">
    <w:nsid w:val="34E61DB7"/>
    <w:multiLevelType w:val="singleLevel"/>
    <w:tmpl w:val="3D9ACC92"/>
    <w:lvl w:ilvl="0">
      <w:start w:val="1"/>
      <w:numFmt w:val="none"/>
      <w:pStyle w:val="FigureCaption"/>
      <w:lvlText w:val=""/>
      <w:legacy w:legacy="1" w:legacySpace="0" w:legacyIndent="0"/>
      <w:lvlJc w:val="center"/>
    </w:lvl>
  </w:abstractNum>
  <w:abstractNum w:abstractNumId="19" w15:restartNumberingAfterBreak="0">
    <w:nsid w:val="39313D3C"/>
    <w:multiLevelType w:val="hybridMultilevel"/>
    <w:tmpl w:val="C11253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9531C1"/>
    <w:multiLevelType w:val="hybridMultilevel"/>
    <w:tmpl w:val="D92296C8"/>
    <w:lvl w:ilvl="0" w:tplc="2D405832">
      <w:start w:val="1"/>
      <w:numFmt w:val="decimal"/>
      <w:lvlText w:val="%1."/>
      <w:lvlJc w:val="left"/>
      <w:pPr>
        <w:ind w:left="1279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DE06BE"/>
    <w:multiLevelType w:val="hybridMultilevel"/>
    <w:tmpl w:val="2DD47F42"/>
    <w:lvl w:ilvl="0" w:tplc="64E638EC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2" w15:restartNumberingAfterBreak="0">
    <w:nsid w:val="3C431D66"/>
    <w:multiLevelType w:val="hybridMultilevel"/>
    <w:tmpl w:val="3198EB2C"/>
    <w:lvl w:ilvl="0" w:tplc="2F9C003C">
      <w:start w:val="1"/>
      <w:numFmt w:val="irohaFullWidth"/>
      <w:pStyle w:val="Bulleted"/>
      <w:lvlText w:val=""/>
      <w:lvlJc w:val="left"/>
      <w:pPr>
        <w:tabs>
          <w:tab w:val="num" w:pos="2628"/>
        </w:tabs>
        <w:ind w:left="2628" w:right="2628" w:hanging="360"/>
      </w:pPr>
      <w:rPr>
        <w:rFonts w:ascii="Symbol" w:hAnsi="Symbol" w:hint="default"/>
      </w:rPr>
    </w:lvl>
    <w:lvl w:ilvl="1" w:tplc="66CAF32E">
      <w:start w:val="1"/>
      <w:numFmt w:val="lowerRoman"/>
      <w:lvlText w:val="%2."/>
      <w:lvlJc w:val="left"/>
      <w:pPr>
        <w:tabs>
          <w:tab w:val="num" w:pos="1440"/>
        </w:tabs>
        <w:ind w:left="1440" w:right="1440" w:hanging="360"/>
      </w:pPr>
    </w:lvl>
    <w:lvl w:ilvl="2" w:tplc="BFEAE85C" w:tentative="1">
      <w:start w:val="1"/>
      <w:numFmt w:val="hebrew2"/>
      <w:lvlText w:val="%3."/>
      <w:lvlJc w:val="right"/>
      <w:pPr>
        <w:tabs>
          <w:tab w:val="num" w:pos="2160"/>
        </w:tabs>
        <w:ind w:left="2160" w:right="2160" w:hanging="180"/>
      </w:pPr>
    </w:lvl>
    <w:lvl w:ilvl="3" w:tplc="B896EF4A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858EFE36" w:tentative="1">
      <w:start w:val="1"/>
      <w:numFmt w:val="lowerRoman"/>
      <w:lvlText w:val="%5."/>
      <w:lvlJc w:val="left"/>
      <w:pPr>
        <w:tabs>
          <w:tab w:val="num" w:pos="3600"/>
        </w:tabs>
        <w:ind w:left="3600" w:right="3600" w:hanging="360"/>
      </w:pPr>
    </w:lvl>
    <w:lvl w:ilvl="5" w:tplc="E0C0DA76" w:tentative="1">
      <w:start w:val="1"/>
      <w:numFmt w:val="hebrew2"/>
      <w:lvlText w:val="%6."/>
      <w:lvlJc w:val="right"/>
      <w:pPr>
        <w:tabs>
          <w:tab w:val="num" w:pos="4320"/>
        </w:tabs>
        <w:ind w:left="4320" w:right="4320" w:hanging="180"/>
      </w:pPr>
    </w:lvl>
    <w:lvl w:ilvl="6" w:tplc="698C9170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1F3804DE" w:tentative="1">
      <w:start w:val="1"/>
      <w:numFmt w:val="lowerRoman"/>
      <w:lvlText w:val="%8."/>
      <w:lvlJc w:val="left"/>
      <w:pPr>
        <w:tabs>
          <w:tab w:val="num" w:pos="5760"/>
        </w:tabs>
        <w:ind w:left="5760" w:right="5760" w:hanging="360"/>
      </w:pPr>
    </w:lvl>
    <w:lvl w:ilvl="8" w:tplc="037CE3FC" w:tentative="1">
      <w:start w:val="1"/>
      <w:numFmt w:val="hebrew2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23" w15:restartNumberingAfterBreak="0">
    <w:nsid w:val="445E0FE1"/>
    <w:multiLevelType w:val="hybridMultilevel"/>
    <w:tmpl w:val="5E7AFF5E"/>
    <w:lvl w:ilvl="0" w:tplc="3D486FE8">
      <w:start w:val="1"/>
      <w:numFmt w:val="bullet"/>
      <w:pStyle w:val="Bul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0165E9"/>
    <w:multiLevelType w:val="hybridMultilevel"/>
    <w:tmpl w:val="D6F40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601C31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9C5389"/>
    <w:multiLevelType w:val="hybridMultilevel"/>
    <w:tmpl w:val="E08E5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86617"/>
    <w:multiLevelType w:val="hybridMultilevel"/>
    <w:tmpl w:val="740E97EA"/>
    <w:lvl w:ilvl="0" w:tplc="1DB651F2">
      <w:start w:val="1"/>
      <w:numFmt w:val="irohaFullWidth"/>
      <w:pStyle w:val="bullet"/>
      <w:lvlText w:val=""/>
      <w:lvlJc w:val="left"/>
      <w:pPr>
        <w:tabs>
          <w:tab w:val="num" w:pos="1069"/>
        </w:tabs>
        <w:ind w:left="1021" w:right="1021" w:hanging="312"/>
      </w:pPr>
      <w:rPr>
        <w:rFonts w:ascii="Symbol" w:hAnsi="Symbol" w:hint="default"/>
      </w:rPr>
    </w:lvl>
    <w:lvl w:ilvl="1" w:tplc="259C5A9A">
      <w:start w:val="1"/>
      <w:numFmt w:val="irohaFullWidth"/>
      <w:lvlText w:val="o"/>
      <w:lvlJc w:val="left"/>
      <w:pPr>
        <w:tabs>
          <w:tab w:val="num" w:pos="2856"/>
        </w:tabs>
        <w:ind w:left="2856" w:right="2856" w:hanging="360"/>
      </w:pPr>
      <w:rPr>
        <w:rFonts w:ascii="Courier New" w:hAnsi="Courier New" w:hint="default"/>
      </w:rPr>
    </w:lvl>
    <w:lvl w:ilvl="2" w:tplc="4E86BDF0" w:tentative="1">
      <w:start w:val="1"/>
      <w:numFmt w:val="irohaFullWidth"/>
      <w:lvlText w:val=""/>
      <w:lvlJc w:val="left"/>
      <w:pPr>
        <w:tabs>
          <w:tab w:val="num" w:pos="3576"/>
        </w:tabs>
        <w:ind w:left="3576" w:right="3576" w:hanging="360"/>
      </w:pPr>
      <w:rPr>
        <w:rFonts w:ascii="Wingdings" w:hAnsi="Wingdings" w:hint="default"/>
      </w:rPr>
    </w:lvl>
    <w:lvl w:ilvl="3" w:tplc="3FB80820" w:tentative="1">
      <w:start w:val="1"/>
      <w:numFmt w:val="irohaFullWidth"/>
      <w:lvlText w:val=""/>
      <w:lvlJc w:val="left"/>
      <w:pPr>
        <w:tabs>
          <w:tab w:val="num" w:pos="4296"/>
        </w:tabs>
        <w:ind w:left="4296" w:right="4296" w:hanging="360"/>
      </w:pPr>
      <w:rPr>
        <w:rFonts w:ascii="Symbol" w:hAnsi="Symbol" w:hint="default"/>
      </w:rPr>
    </w:lvl>
    <w:lvl w:ilvl="4" w:tplc="21EA6706" w:tentative="1">
      <w:start w:val="1"/>
      <w:numFmt w:val="irohaFullWidth"/>
      <w:lvlText w:val="o"/>
      <w:lvlJc w:val="left"/>
      <w:pPr>
        <w:tabs>
          <w:tab w:val="num" w:pos="5016"/>
        </w:tabs>
        <w:ind w:left="5016" w:right="5016" w:hanging="360"/>
      </w:pPr>
      <w:rPr>
        <w:rFonts w:ascii="Courier New" w:hAnsi="Courier New" w:hint="default"/>
      </w:rPr>
    </w:lvl>
    <w:lvl w:ilvl="5" w:tplc="BE728CE0" w:tentative="1">
      <w:start w:val="1"/>
      <w:numFmt w:val="irohaFullWidth"/>
      <w:lvlText w:val=""/>
      <w:lvlJc w:val="left"/>
      <w:pPr>
        <w:tabs>
          <w:tab w:val="num" w:pos="5736"/>
        </w:tabs>
        <w:ind w:left="5736" w:right="5736" w:hanging="360"/>
      </w:pPr>
      <w:rPr>
        <w:rFonts w:ascii="Wingdings" w:hAnsi="Wingdings" w:hint="default"/>
      </w:rPr>
    </w:lvl>
    <w:lvl w:ilvl="6" w:tplc="F2123AC6" w:tentative="1">
      <w:start w:val="1"/>
      <w:numFmt w:val="irohaFullWidth"/>
      <w:lvlText w:val=""/>
      <w:lvlJc w:val="left"/>
      <w:pPr>
        <w:tabs>
          <w:tab w:val="num" w:pos="6456"/>
        </w:tabs>
        <w:ind w:left="6456" w:right="6456" w:hanging="360"/>
      </w:pPr>
      <w:rPr>
        <w:rFonts w:ascii="Symbol" w:hAnsi="Symbol" w:hint="default"/>
      </w:rPr>
    </w:lvl>
    <w:lvl w:ilvl="7" w:tplc="1AF69E0E" w:tentative="1">
      <w:start w:val="1"/>
      <w:numFmt w:val="irohaFullWidth"/>
      <w:lvlText w:val="o"/>
      <w:lvlJc w:val="left"/>
      <w:pPr>
        <w:tabs>
          <w:tab w:val="num" w:pos="7176"/>
        </w:tabs>
        <w:ind w:left="7176" w:right="7176" w:hanging="360"/>
      </w:pPr>
      <w:rPr>
        <w:rFonts w:ascii="Courier New" w:hAnsi="Courier New" w:hint="default"/>
      </w:rPr>
    </w:lvl>
    <w:lvl w:ilvl="8" w:tplc="FC26E1EE" w:tentative="1">
      <w:start w:val="1"/>
      <w:numFmt w:val="irohaFullWidth"/>
      <w:lvlText w:val=""/>
      <w:lvlJc w:val="left"/>
      <w:pPr>
        <w:tabs>
          <w:tab w:val="num" w:pos="7896"/>
        </w:tabs>
        <w:ind w:left="7896" w:right="7896" w:hanging="360"/>
      </w:pPr>
      <w:rPr>
        <w:rFonts w:ascii="Wingdings" w:hAnsi="Wingdings" w:hint="default"/>
      </w:rPr>
    </w:lvl>
  </w:abstractNum>
  <w:abstractNum w:abstractNumId="28" w15:restartNumberingAfterBreak="0">
    <w:nsid w:val="58435758"/>
    <w:multiLevelType w:val="hybridMultilevel"/>
    <w:tmpl w:val="7C22B6B4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9" w15:restartNumberingAfterBreak="0">
    <w:nsid w:val="59F8467B"/>
    <w:multiLevelType w:val="hybridMultilevel"/>
    <w:tmpl w:val="B2CCEF24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C2125A3"/>
    <w:multiLevelType w:val="hybridMultilevel"/>
    <w:tmpl w:val="41F2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04E3E"/>
    <w:multiLevelType w:val="hybridMultilevel"/>
    <w:tmpl w:val="E21A9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ED7E30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407572"/>
    <w:multiLevelType w:val="hybridMultilevel"/>
    <w:tmpl w:val="997CBA48"/>
    <w:lvl w:ilvl="0" w:tplc="0B1687C0">
      <w:start w:val="1"/>
      <w:numFmt w:val="decimal"/>
      <w:lvlText w:val="%1."/>
      <w:lvlJc w:val="left"/>
      <w:pPr>
        <w:ind w:left="1980" w:hanging="360"/>
      </w:pPr>
      <w:rPr>
        <w:rFonts w:ascii="ZapfHumnst BT" w:eastAsia="Times New Roman" w:hAnsi="ZapfHumnst BT" w:cstheme="minorBidi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4" w15:restartNumberingAfterBreak="0">
    <w:nsid w:val="6A087A10"/>
    <w:multiLevelType w:val="hybridMultilevel"/>
    <w:tmpl w:val="218A0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512BB"/>
    <w:multiLevelType w:val="multilevel"/>
    <w:tmpl w:val="BDDC34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6" w15:restartNumberingAfterBreak="0">
    <w:nsid w:val="6FB30562"/>
    <w:multiLevelType w:val="hybridMultilevel"/>
    <w:tmpl w:val="9356BA7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7" w15:restartNumberingAfterBreak="0">
    <w:nsid w:val="716E4C61"/>
    <w:multiLevelType w:val="hybridMultilevel"/>
    <w:tmpl w:val="49628838"/>
    <w:lvl w:ilvl="0" w:tplc="0409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38" w15:restartNumberingAfterBreak="0">
    <w:nsid w:val="71EF3C69"/>
    <w:multiLevelType w:val="hybridMultilevel"/>
    <w:tmpl w:val="F20E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4928D2"/>
    <w:multiLevelType w:val="hybridMultilevel"/>
    <w:tmpl w:val="D0F250FE"/>
    <w:lvl w:ilvl="0" w:tplc="308234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F2C7C68"/>
    <w:multiLevelType w:val="hybridMultilevel"/>
    <w:tmpl w:val="BD90E65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 w16cid:durableId="1020085103">
    <w:abstractNumId w:val="22"/>
  </w:num>
  <w:num w:numId="2" w16cid:durableId="881358699">
    <w:abstractNumId w:val="27"/>
  </w:num>
  <w:num w:numId="3" w16cid:durableId="1354259142">
    <w:abstractNumId w:val="0"/>
  </w:num>
  <w:num w:numId="4" w16cid:durableId="242229396">
    <w:abstractNumId w:val="18"/>
  </w:num>
  <w:num w:numId="5" w16cid:durableId="20133645">
    <w:abstractNumId w:val="2"/>
  </w:num>
  <w:num w:numId="6" w16cid:durableId="2017993184">
    <w:abstractNumId w:val="35"/>
  </w:num>
  <w:num w:numId="7" w16cid:durableId="1419520186">
    <w:abstractNumId w:val="16"/>
  </w:num>
  <w:num w:numId="8" w16cid:durableId="1907950690">
    <w:abstractNumId w:val="11"/>
  </w:num>
  <w:num w:numId="9" w16cid:durableId="378171717">
    <w:abstractNumId w:val="14"/>
  </w:num>
  <w:num w:numId="10" w16cid:durableId="1857231957">
    <w:abstractNumId w:val="8"/>
  </w:num>
  <w:num w:numId="11" w16cid:durableId="300885879">
    <w:abstractNumId w:val="23"/>
  </w:num>
  <w:num w:numId="12" w16cid:durableId="447625230">
    <w:abstractNumId w:val="17"/>
  </w:num>
  <w:num w:numId="13" w16cid:durableId="863443285">
    <w:abstractNumId w:val="15"/>
  </w:num>
  <w:num w:numId="14" w16cid:durableId="915624549">
    <w:abstractNumId w:val="29"/>
  </w:num>
  <w:num w:numId="15" w16cid:durableId="228417555">
    <w:abstractNumId w:val="21"/>
  </w:num>
  <w:num w:numId="16" w16cid:durableId="529152157">
    <w:abstractNumId w:val="32"/>
  </w:num>
  <w:num w:numId="17" w16cid:durableId="844633458">
    <w:abstractNumId w:val="9"/>
  </w:num>
  <w:num w:numId="18" w16cid:durableId="513958802">
    <w:abstractNumId w:val="38"/>
  </w:num>
  <w:num w:numId="19" w16cid:durableId="906693772">
    <w:abstractNumId w:val="1"/>
  </w:num>
  <w:num w:numId="20" w16cid:durableId="6685061">
    <w:abstractNumId w:val="10"/>
  </w:num>
  <w:num w:numId="21" w16cid:durableId="913517289">
    <w:abstractNumId w:val="5"/>
  </w:num>
  <w:num w:numId="22" w16cid:durableId="1565095457">
    <w:abstractNumId w:val="12"/>
  </w:num>
  <w:num w:numId="23" w16cid:durableId="884683523">
    <w:abstractNumId w:val="33"/>
  </w:num>
  <w:num w:numId="24" w16cid:durableId="1415054507">
    <w:abstractNumId w:val="24"/>
  </w:num>
  <w:num w:numId="25" w16cid:durableId="1054961922">
    <w:abstractNumId w:val="7"/>
  </w:num>
  <w:num w:numId="26" w16cid:durableId="2097557340">
    <w:abstractNumId w:val="28"/>
  </w:num>
  <w:num w:numId="27" w16cid:durableId="297732535">
    <w:abstractNumId w:val="3"/>
  </w:num>
  <w:num w:numId="28" w16cid:durableId="629089428">
    <w:abstractNumId w:val="26"/>
  </w:num>
  <w:num w:numId="29" w16cid:durableId="789083289">
    <w:abstractNumId w:val="34"/>
  </w:num>
  <w:num w:numId="30" w16cid:durableId="1234966691">
    <w:abstractNumId w:val="25"/>
  </w:num>
  <w:num w:numId="31" w16cid:durableId="2038046355">
    <w:abstractNumId w:val="13"/>
  </w:num>
  <w:num w:numId="32" w16cid:durableId="695621265">
    <w:abstractNumId w:val="4"/>
  </w:num>
  <w:num w:numId="33" w16cid:durableId="1328481063">
    <w:abstractNumId w:val="39"/>
  </w:num>
  <w:num w:numId="34" w16cid:durableId="1318417390">
    <w:abstractNumId w:val="40"/>
  </w:num>
  <w:num w:numId="35" w16cid:durableId="1014722177">
    <w:abstractNumId w:val="31"/>
  </w:num>
  <w:num w:numId="36" w16cid:durableId="939527128">
    <w:abstractNumId w:val="6"/>
  </w:num>
  <w:num w:numId="37" w16cid:durableId="1629119062">
    <w:abstractNumId w:val="37"/>
  </w:num>
  <w:num w:numId="38" w16cid:durableId="1282030768">
    <w:abstractNumId w:val="36"/>
  </w:num>
  <w:num w:numId="39" w16cid:durableId="897012280">
    <w:abstractNumId w:val="30"/>
  </w:num>
  <w:num w:numId="40" w16cid:durableId="1068041330">
    <w:abstractNumId w:val="19"/>
  </w:num>
  <w:num w:numId="41" w16cid:durableId="47997926">
    <w:abstractNumId w:val="20"/>
  </w:num>
  <w:num w:numId="42" w16cid:durableId="2135561328">
    <w:abstractNumId w:val="11"/>
    <w:lvlOverride w:ilvl="0">
      <w:startOverride w:val="7"/>
    </w:lvlOverride>
    <w:lvlOverride w:ilvl="1">
      <w:startOverride w:val="5"/>
    </w:lvlOverride>
    <w:lvlOverride w:ilvl="2">
      <w:startOverride w:val="2"/>
    </w:lvlOverride>
  </w:num>
  <w:num w:numId="43" w16cid:durableId="1957826372">
    <w:abstractNumId w:val="40"/>
  </w:num>
  <w:num w:numId="44" w16cid:durableId="723874208">
    <w:abstractNumId w:val="26"/>
  </w:num>
  <w:num w:numId="45" w16cid:durableId="87439346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61155055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8" w:dllVersion="513" w:checkStyle="1"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9FA"/>
    <w:rsid w:val="00000229"/>
    <w:rsid w:val="0000080A"/>
    <w:rsid w:val="00001481"/>
    <w:rsid w:val="00001771"/>
    <w:rsid w:val="00004BCB"/>
    <w:rsid w:val="000069F2"/>
    <w:rsid w:val="00011F6D"/>
    <w:rsid w:val="00014658"/>
    <w:rsid w:val="000147FB"/>
    <w:rsid w:val="00015181"/>
    <w:rsid w:val="0001565D"/>
    <w:rsid w:val="00016CEA"/>
    <w:rsid w:val="000252E3"/>
    <w:rsid w:val="00025D51"/>
    <w:rsid w:val="00027125"/>
    <w:rsid w:val="00030422"/>
    <w:rsid w:val="00030547"/>
    <w:rsid w:val="00030E8D"/>
    <w:rsid w:val="000316D0"/>
    <w:rsid w:val="0003191F"/>
    <w:rsid w:val="00031B87"/>
    <w:rsid w:val="00032D30"/>
    <w:rsid w:val="0003336D"/>
    <w:rsid w:val="00034C46"/>
    <w:rsid w:val="000352C7"/>
    <w:rsid w:val="00035AF8"/>
    <w:rsid w:val="00035D22"/>
    <w:rsid w:val="00035F6E"/>
    <w:rsid w:val="0003662D"/>
    <w:rsid w:val="0003775F"/>
    <w:rsid w:val="0004009D"/>
    <w:rsid w:val="000405F5"/>
    <w:rsid w:val="00040679"/>
    <w:rsid w:val="00040BAE"/>
    <w:rsid w:val="00041632"/>
    <w:rsid w:val="000435BF"/>
    <w:rsid w:val="000461DC"/>
    <w:rsid w:val="0004740D"/>
    <w:rsid w:val="0004782C"/>
    <w:rsid w:val="00050DCC"/>
    <w:rsid w:val="00050ED8"/>
    <w:rsid w:val="00051285"/>
    <w:rsid w:val="000528CB"/>
    <w:rsid w:val="00052BC2"/>
    <w:rsid w:val="00057F9A"/>
    <w:rsid w:val="00066716"/>
    <w:rsid w:val="00066EAD"/>
    <w:rsid w:val="0006795E"/>
    <w:rsid w:val="00072EC4"/>
    <w:rsid w:val="000742C1"/>
    <w:rsid w:val="00076184"/>
    <w:rsid w:val="00080DFA"/>
    <w:rsid w:val="000815F4"/>
    <w:rsid w:val="000840C0"/>
    <w:rsid w:val="0008423C"/>
    <w:rsid w:val="000878D8"/>
    <w:rsid w:val="00090186"/>
    <w:rsid w:val="000914DF"/>
    <w:rsid w:val="00093B0F"/>
    <w:rsid w:val="00095708"/>
    <w:rsid w:val="00096FD7"/>
    <w:rsid w:val="000A0466"/>
    <w:rsid w:val="000A04A4"/>
    <w:rsid w:val="000A183A"/>
    <w:rsid w:val="000A35FD"/>
    <w:rsid w:val="000A439D"/>
    <w:rsid w:val="000A4BCD"/>
    <w:rsid w:val="000B1394"/>
    <w:rsid w:val="000B25EB"/>
    <w:rsid w:val="000B2E9B"/>
    <w:rsid w:val="000B3EFC"/>
    <w:rsid w:val="000B4CC3"/>
    <w:rsid w:val="000B78AC"/>
    <w:rsid w:val="000C0D1B"/>
    <w:rsid w:val="000C2B1C"/>
    <w:rsid w:val="000C2B1E"/>
    <w:rsid w:val="000C5314"/>
    <w:rsid w:val="000C5DCC"/>
    <w:rsid w:val="000C5FB0"/>
    <w:rsid w:val="000D066B"/>
    <w:rsid w:val="000D2C0A"/>
    <w:rsid w:val="000D3907"/>
    <w:rsid w:val="000D6A61"/>
    <w:rsid w:val="000E0250"/>
    <w:rsid w:val="000E0345"/>
    <w:rsid w:val="000E03D8"/>
    <w:rsid w:val="000E1F91"/>
    <w:rsid w:val="000E256F"/>
    <w:rsid w:val="000E3107"/>
    <w:rsid w:val="000E3DE5"/>
    <w:rsid w:val="000E46F6"/>
    <w:rsid w:val="000E50AB"/>
    <w:rsid w:val="000E57F0"/>
    <w:rsid w:val="000F0CB0"/>
    <w:rsid w:val="000F1AD3"/>
    <w:rsid w:val="000F1CF5"/>
    <w:rsid w:val="000F64C1"/>
    <w:rsid w:val="000F7265"/>
    <w:rsid w:val="0010017E"/>
    <w:rsid w:val="0010018A"/>
    <w:rsid w:val="00100702"/>
    <w:rsid w:val="0010178B"/>
    <w:rsid w:val="001027C0"/>
    <w:rsid w:val="00105DDB"/>
    <w:rsid w:val="0010750F"/>
    <w:rsid w:val="0011016C"/>
    <w:rsid w:val="00111168"/>
    <w:rsid w:val="00112D26"/>
    <w:rsid w:val="001143C5"/>
    <w:rsid w:val="00116B37"/>
    <w:rsid w:val="001174B4"/>
    <w:rsid w:val="00117A5F"/>
    <w:rsid w:val="0012105A"/>
    <w:rsid w:val="001216FB"/>
    <w:rsid w:val="0012347E"/>
    <w:rsid w:val="0012358B"/>
    <w:rsid w:val="00125162"/>
    <w:rsid w:val="001251DD"/>
    <w:rsid w:val="001257CE"/>
    <w:rsid w:val="001260DF"/>
    <w:rsid w:val="0012784E"/>
    <w:rsid w:val="00133F50"/>
    <w:rsid w:val="0013413F"/>
    <w:rsid w:val="0013717F"/>
    <w:rsid w:val="00137BCA"/>
    <w:rsid w:val="001402F8"/>
    <w:rsid w:val="00141237"/>
    <w:rsid w:val="00141C55"/>
    <w:rsid w:val="0014222E"/>
    <w:rsid w:val="00142BDF"/>
    <w:rsid w:val="00142DAD"/>
    <w:rsid w:val="00144084"/>
    <w:rsid w:val="001444CF"/>
    <w:rsid w:val="00144909"/>
    <w:rsid w:val="0015173E"/>
    <w:rsid w:val="00151DAC"/>
    <w:rsid w:val="00152980"/>
    <w:rsid w:val="001540FB"/>
    <w:rsid w:val="00155084"/>
    <w:rsid w:val="0016018E"/>
    <w:rsid w:val="00160B4F"/>
    <w:rsid w:val="001630E4"/>
    <w:rsid w:val="001635C7"/>
    <w:rsid w:val="00163669"/>
    <w:rsid w:val="0016678C"/>
    <w:rsid w:val="00167DA1"/>
    <w:rsid w:val="001706ED"/>
    <w:rsid w:val="00171B80"/>
    <w:rsid w:val="00173469"/>
    <w:rsid w:val="00174443"/>
    <w:rsid w:val="0017590C"/>
    <w:rsid w:val="001761DD"/>
    <w:rsid w:val="00176756"/>
    <w:rsid w:val="00177543"/>
    <w:rsid w:val="00177E78"/>
    <w:rsid w:val="00180210"/>
    <w:rsid w:val="00181523"/>
    <w:rsid w:val="00182667"/>
    <w:rsid w:val="00182C97"/>
    <w:rsid w:val="001830ED"/>
    <w:rsid w:val="00183D9F"/>
    <w:rsid w:val="00184989"/>
    <w:rsid w:val="00184EDD"/>
    <w:rsid w:val="00185E21"/>
    <w:rsid w:val="0019090B"/>
    <w:rsid w:val="001934C4"/>
    <w:rsid w:val="001951E9"/>
    <w:rsid w:val="00195311"/>
    <w:rsid w:val="00195D91"/>
    <w:rsid w:val="00196A27"/>
    <w:rsid w:val="00196AF0"/>
    <w:rsid w:val="00196B88"/>
    <w:rsid w:val="00197DD9"/>
    <w:rsid w:val="001A1D6F"/>
    <w:rsid w:val="001A2732"/>
    <w:rsid w:val="001A2BBE"/>
    <w:rsid w:val="001A2DC1"/>
    <w:rsid w:val="001A2E37"/>
    <w:rsid w:val="001A3B5D"/>
    <w:rsid w:val="001A65D5"/>
    <w:rsid w:val="001B1A25"/>
    <w:rsid w:val="001B1D3E"/>
    <w:rsid w:val="001B2C78"/>
    <w:rsid w:val="001B6C31"/>
    <w:rsid w:val="001B7C5E"/>
    <w:rsid w:val="001B7D67"/>
    <w:rsid w:val="001C2603"/>
    <w:rsid w:val="001C328D"/>
    <w:rsid w:val="001C4B10"/>
    <w:rsid w:val="001C4D60"/>
    <w:rsid w:val="001C510A"/>
    <w:rsid w:val="001C59EA"/>
    <w:rsid w:val="001C76A7"/>
    <w:rsid w:val="001C7B82"/>
    <w:rsid w:val="001D0610"/>
    <w:rsid w:val="001D07A4"/>
    <w:rsid w:val="001D1CDB"/>
    <w:rsid w:val="001D311E"/>
    <w:rsid w:val="001D33A9"/>
    <w:rsid w:val="001D4A5D"/>
    <w:rsid w:val="001D4DB2"/>
    <w:rsid w:val="001D5C1A"/>
    <w:rsid w:val="001D5CA2"/>
    <w:rsid w:val="001D5DFD"/>
    <w:rsid w:val="001D6AF1"/>
    <w:rsid w:val="001D7AF2"/>
    <w:rsid w:val="001E1018"/>
    <w:rsid w:val="001E1104"/>
    <w:rsid w:val="001E25C6"/>
    <w:rsid w:val="001E2CC2"/>
    <w:rsid w:val="001E3134"/>
    <w:rsid w:val="001E3C7E"/>
    <w:rsid w:val="001E3F0A"/>
    <w:rsid w:val="001E4971"/>
    <w:rsid w:val="001E628E"/>
    <w:rsid w:val="001E7A8D"/>
    <w:rsid w:val="001F3B72"/>
    <w:rsid w:val="001F4814"/>
    <w:rsid w:val="001F4909"/>
    <w:rsid w:val="001F5BC8"/>
    <w:rsid w:val="001F62DA"/>
    <w:rsid w:val="001F70F0"/>
    <w:rsid w:val="00200994"/>
    <w:rsid w:val="002011A3"/>
    <w:rsid w:val="00201B73"/>
    <w:rsid w:val="00205089"/>
    <w:rsid w:val="00207D0B"/>
    <w:rsid w:val="00212785"/>
    <w:rsid w:val="00213192"/>
    <w:rsid w:val="0021330D"/>
    <w:rsid w:val="00215849"/>
    <w:rsid w:val="00217F06"/>
    <w:rsid w:val="00220E0A"/>
    <w:rsid w:val="002236CD"/>
    <w:rsid w:val="00224363"/>
    <w:rsid w:val="00224E76"/>
    <w:rsid w:val="0022701D"/>
    <w:rsid w:val="002276AC"/>
    <w:rsid w:val="0022793D"/>
    <w:rsid w:val="00230FEC"/>
    <w:rsid w:val="00233935"/>
    <w:rsid w:val="00234A48"/>
    <w:rsid w:val="00235187"/>
    <w:rsid w:val="0023589C"/>
    <w:rsid w:val="00235BE3"/>
    <w:rsid w:val="00236215"/>
    <w:rsid w:val="00242C68"/>
    <w:rsid w:val="002463EF"/>
    <w:rsid w:val="002467F2"/>
    <w:rsid w:val="002476B7"/>
    <w:rsid w:val="0025107C"/>
    <w:rsid w:val="00252226"/>
    <w:rsid w:val="00254140"/>
    <w:rsid w:val="00257B93"/>
    <w:rsid w:val="00260236"/>
    <w:rsid w:val="0026075E"/>
    <w:rsid w:val="00262205"/>
    <w:rsid w:val="00262B86"/>
    <w:rsid w:val="0026312F"/>
    <w:rsid w:val="00264976"/>
    <w:rsid w:val="00265589"/>
    <w:rsid w:val="00265BC8"/>
    <w:rsid w:val="00265D0C"/>
    <w:rsid w:val="0026655C"/>
    <w:rsid w:val="00267112"/>
    <w:rsid w:val="00270BBF"/>
    <w:rsid w:val="00270DF6"/>
    <w:rsid w:val="00271138"/>
    <w:rsid w:val="00271527"/>
    <w:rsid w:val="00272E24"/>
    <w:rsid w:val="0027326E"/>
    <w:rsid w:val="00274112"/>
    <w:rsid w:val="00274823"/>
    <w:rsid w:val="00280939"/>
    <w:rsid w:val="00281372"/>
    <w:rsid w:val="00281706"/>
    <w:rsid w:val="0028227C"/>
    <w:rsid w:val="002828A3"/>
    <w:rsid w:val="00285EE1"/>
    <w:rsid w:val="00285F78"/>
    <w:rsid w:val="00286490"/>
    <w:rsid w:val="00290656"/>
    <w:rsid w:val="0029085E"/>
    <w:rsid w:val="00294D44"/>
    <w:rsid w:val="00294EA7"/>
    <w:rsid w:val="002962A7"/>
    <w:rsid w:val="002965D9"/>
    <w:rsid w:val="00296609"/>
    <w:rsid w:val="002974A2"/>
    <w:rsid w:val="002A1C23"/>
    <w:rsid w:val="002A1C88"/>
    <w:rsid w:val="002A2D53"/>
    <w:rsid w:val="002A31C8"/>
    <w:rsid w:val="002A4FE4"/>
    <w:rsid w:val="002A734C"/>
    <w:rsid w:val="002A753C"/>
    <w:rsid w:val="002B023F"/>
    <w:rsid w:val="002B0522"/>
    <w:rsid w:val="002B3029"/>
    <w:rsid w:val="002B4B46"/>
    <w:rsid w:val="002B63E1"/>
    <w:rsid w:val="002B7EFF"/>
    <w:rsid w:val="002C0D57"/>
    <w:rsid w:val="002C106C"/>
    <w:rsid w:val="002D0F57"/>
    <w:rsid w:val="002D111F"/>
    <w:rsid w:val="002D1761"/>
    <w:rsid w:val="002D236A"/>
    <w:rsid w:val="002D33AF"/>
    <w:rsid w:val="002D43A2"/>
    <w:rsid w:val="002D4CA1"/>
    <w:rsid w:val="002D5619"/>
    <w:rsid w:val="002D6C99"/>
    <w:rsid w:val="002D702F"/>
    <w:rsid w:val="002D7584"/>
    <w:rsid w:val="002E0FEE"/>
    <w:rsid w:val="002E1954"/>
    <w:rsid w:val="002E1C83"/>
    <w:rsid w:val="002E2723"/>
    <w:rsid w:val="002E28E8"/>
    <w:rsid w:val="002E2DC5"/>
    <w:rsid w:val="002E345A"/>
    <w:rsid w:val="002E5040"/>
    <w:rsid w:val="002E6C02"/>
    <w:rsid w:val="002E70A3"/>
    <w:rsid w:val="002E7FAB"/>
    <w:rsid w:val="002F000B"/>
    <w:rsid w:val="002F2851"/>
    <w:rsid w:val="002F3229"/>
    <w:rsid w:val="002F4288"/>
    <w:rsid w:val="002F5E63"/>
    <w:rsid w:val="002F75ED"/>
    <w:rsid w:val="00300011"/>
    <w:rsid w:val="00302622"/>
    <w:rsid w:val="00303336"/>
    <w:rsid w:val="00304DF5"/>
    <w:rsid w:val="0030511C"/>
    <w:rsid w:val="003071A9"/>
    <w:rsid w:val="00307650"/>
    <w:rsid w:val="00310645"/>
    <w:rsid w:val="00310CF4"/>
    <w:rsid w:val="003122AC"/>
    <w:rsid w:val="0031375A"/>
    <w:rsid w:val="00315BDA"/>
    <w:rsid w:val="00316D58"/>
    <w:rsid w:val="00317827"/>
    <w:rsid w:val="00320D0B"/>
    <w:rsid w:val="003210A4"/>
    <w:rsid w:val="0032261E"/>
    <w:rsid w:val="0032377C"/>
    <w:rsid w:val="00324A67"/>
    <w:rsid w:val="00324EBD"/>
    <w:rsid w:val="00324FB1"/>
    <w:rsid w:val="003261B4"/>
    <w:rsid w:val="00330AF6"/>
    <w:rsid w:val="00330CDD"/>
    <w:rsid w:val="00333C5E"/>
    <w:rsid w:val="00334EFE"/>
    <w:rsid w:val="0033549C"/>
    <w:rsid w:val="00335AE4"/>
    <w:rsid w:val="00335BAA"/>
    <w:rsid w:val="00340C3E"/>
    <w:rsid w:val="00341313"/>
    <w:rsid w:val="003419BB"/>
    <w:rsid w:val="00341FC6"/>
    <w:rsid w:val="003450B0"/>
    <w:rsid w:val="003461E0"/>
    <w:rsid w:val="00346C59"/>
    <w:rsid w:val="00346DD9"/>
    <w:rsid w:val="003477F4"/>
    <w:rsid w:val="003477FD"/>
    <w:rsid w:val="00350C48"/>
    <w:rsid w:val="00350FF3"/>
    <w:rsid w:val="00351B1C"/>
    <w:rsid w:val="00352519"/>
    <w:rsid w:val="003528ED"/>
    <w:rsid w:val="00354B03"/>
    <w:rsid w:val="00355C2D"/>
    <w:rsid w:val="00357AE4"/>
    <w:rsid w:val="00357D09"/>
    <w:rsid w:val="00357D95"/>
    <w:rsid w:val="003612F5"/>
    <w:rsid w:val="003619FD"/>
    <w:rsid w:val="00362F75"/>
    <w:rsid w:val="00363651"/>
    <w:rsid w:val="00363CD2"/>
    <w:rsid w:val="0036442E"/>
    <w:rsid w:val="00364DFC"/>
    <w:rsid w:val="00366A4D"/>
    <w:rsid w:val="00366B57"/>
    <w:rsid w:val="003701FB"/>
    <w:rsid w:val="003714A7"/>
    <w:rsid w:val="0037377F"/>
    <w:rsid w:val="0037486E"/>
    <w:rsid w:val="00374C08"/>
    <w:rsid w:val="003765A3"/>
    <w:rsid w:val="0038055A"/>
    <w:rsid w:val="00381016"/>
    <w:rsid w:val="00381BA5"/>
    <w:rsid w:val="00381CE4"/>
    <w:rsid w:val="00382EC9"/>
    <w:rsid w:val="00383026"/>
    <w:rsid w:val="003831BE"/>
    <w:rsid w:val="003842B5"/>
    <w:rsid w:val="00384BA2"/>
    <w:rsid w:val="003850EA"/>
    <w:rsid w:val="003856A5"/>
    <w:rsid w:val="003867BD"/>
    <w:rsid w:val="00387C01"/>
    <w:rsid w:val="00387D25"/>
    <w:rsid w:val="00391C94"/>
    <w:rsid w:val="00393651"/>
    <w:rsid w:val="0039392A"/>
    <w:rsid w:val="00394BBA"/>
    <w:rsid w:val="00394FFA"/>
    <w:rsid w:val="003956C0"/>
    <w:rsid w:val="00396FFC"/>
    <w:rsid w:val="003A2D68"/>
    <w:rsid w:val="003A3148"/>
    <w:rsid w:val="003A75CC"/>
    <w:rsid w:val="003B1842"/>
    <w:rsid w:val="003B28BE"/>
    <w:rsid w:val="003B2BFE"/>
    <w:rsid w:val="003B4725"/>
    <w:rsid w:val="003B69AA"/>
    <w:rsid w:val="003B78EC"/>
    <w:rsid w:val="003C0951"/>
    <w:rsid w:val="003C127B"/>
    <w:rsid w:val="003C15D3"/>
    <w:rsid w:val="003C2D8D"/>
    <w:rsid w:val="003C414A"/>
    <w:rsid w:val="003C479E"/>
    <w:rsid w:val="003C7FF8"/>
    <w:rsid w:val="003D060E"/>
    <w:rsid w:val="003D0D54"/>
    <w:rsid w:val="003D0F8E"/>
    <w:rsid w:val="003D19E0"/>
    <w:rsid w:val="003D350F"/>
    <w:rsid w:val="003D3701"/>
    <w:rsid w:val="003D38A1"/>
    <w:rsid w:val="003D5D51"/>
    <w:rsid w:val="003D7589"/>
    <w:rsid w:val="003D7912"/>
    <w:rsid w:val="003E08AB"/>
    <w:rsid w:val="003E2036"/>
    <w:rsid w:val="003E241F"/>
    <w:rsid w:val="003E2F55"/>
    <w:rsid w:val="003E331E"/>
    <w:rsid w:val="003E49A8"/>
    <w:rsid w:val="003E6A77"/>
    <w:rsid w:val="003F1269"/>
    <w:rsid w:val="003F17F5"/>
    <w:rsid w:val="003F1FF8"/>
    <w:rsid w:val="003F2626"/>
    <w:rsid w:val="003F29F7"/>
    <w:rsid w:val="003F2F16"/>
    <w:rsid w:val="003F4900"/>
    <w:rsid w:val="003F53EF"/>
    <w:rsid w:val="003F5583"/>
    <w:rsid w:val="003F5AA0"/>
    <w:rsid w:val="003F6CCF"/>
    <w:rsid w:val="003F7D86"/>
    <w:rsid w:val="00400B55"/>
    <w:rsid w:val="00401436"/>
    <w:rsid w:val="00402B51"/>
    <w:rsid w:val="00402CA9"/>
    <w:rsid w:val="00403017"/>
    <w:rsid w:val="00404DCB"/>
    <w:rsid w:val="0040580E"/>
    <w:rsid w:val="00405F26"/>
    <w:rsid w:val="0041083C"/>
    <w:rsid w:val="00410AC2"/>
    <w:rsid w:val="00410CBE"/>
    <w:rsid w:val="0041109F"/>
    <w:rsid w:val="00411C9E"/>
    <w:rsid w:val="00414584"/>
    <w:rsid w:val="00416FF4"/>
    <w:rsid w:val="004175DE"/>
    <w:rsid w:val="00417645"/>
    <w:rsid w:val="00417673"/>
    <w:rsid w:val="00417E9E"/>
    <w:rsid w:val="00421418"/>
    <w:rsid w:val="004228DB"/>
    <w:rsid w:val="00424416"/>
    <w:rsid w:val="0042625F"/>
    <w:rsid w:val="00432294"/>
    <w:rsid w:val="0043411D"/>
    <w:rsid w:val="0043447F"/>
    <w:rsid w:val="004406F8"/>
    <w:rsid w:val="00440761"/>
    <w:rsid w:val="0044150F"/>
    <w:rsid w:val="004420B3"/>
    <w:rsid w:val="0044278A"/>
    <w:rsid w:val="00444D85"/>
    <w:rsid w:val="004451C8"/>
    <w:rsid w:val="004457C4"/>
    <w:rsid w:val="00445A65"/>
    <w:rsid w:val="00447420"/>
    <w:rsid w:val="00450BAB"/>
    <w:rsid w:val="0045250A"/>
    <w:rsid w:val="00453721"/>
    <w:rsid w:val="0045732F"/>
    <w:rsid w:val="00461069"/>
    <w:rsid w:val="004613D3"/>
    <w:rsid w:val="00464C07"/>
    <w:rsid w:val="0046512F"/>
    <w:rsid w:val="004655CE"/>
    <w:rsid w:val="0046563A"/>
    <w:rsid w:val="0046683C"/>
    <w:rsid w:val="004674AC"/>
    <w:rsid w:val="00471338"/>
    <w:rsid w:val="00471499"/>
    <w:rsid w:val="00471D42"/>
    <w:rsid w:val="004720BA"/>
    <w:rsid w:val="004721E6"/>
    <w:rsid w:val="00472825"/>
    <w:rsid w:val="00473459"/>
    <w:rsid w:val="00473687"/>
    <w:rsid w:val="004745B4"/>
    <w:rsid w:val="00475090"/>
    <w:rsid w:val="004751E7"/>
    <w:rsid w:val="004755B1"/>
    <w:rsid w:val="00475B38"/>
    <w:rsid w:val="00475DAA"/>
    <w:rsid w:val="00476353"/>
    <w:rsid w:val="0047645B"/>
    <w:rsid w:val="00476A28"/>
    <w:rsid w:val="00476F8F"/>
    <w:rsid w:val="00480027"/>
    <w:rsid w:val="00480CD3"/>
    <w:rsid w:val="004811A7"/>
    <w:rsid w:val="00481D60"/>
    <w:rsid w:val="00481F20"/>
    <w:rsid w:val="004827FA"/>
    <w:rsid w:val="00484A55"/>
    <w:rsid w:val="00485BC8"/>
    <w:rsid w:val="00486C00"/>
    <w:rsid w:val="0049039F"/>
    <w:rsid w:val="00492261"/>
    <w:rsid w:val="00493F6A"/>
    <w:rsid w:val="00496190"/>
    <w:rsid w:val="00496FCE"/>
    <w:rsid w:val="004975BA"/>
    <w:rsid w:val="0049764A"/>
    <w:rsid w:val="00497EBA"/>
    <w:rsid w:val="004A0ADE"/>
    <w:rsid w:val="004A13E0"/>
    <w:rsid w:val="004A34D2"/>
    <w:rsid w:val="004A51B4"/>
    <w:rsid w:val="004A737C"/>
    <w:rsid w:val="004B0726"/>
    <w:rsid w:val="004B21A4"/>
    <w:rsid w:val="004B2624"/>
    <w:rsid w:val="004B2EA6"/>
    <w:rsid w:val="004B4D00"/>
    <w:rsid w:val="004B4DA8"/>
    <w:rsid w:val="004B541B"/>
    <w:rsid w:val="004B5C85"/>
    <w:rsid w:val="004C01E1"/>
    <w:rsid w:val="004C1665"/>
    <w:rsid w:val="004C1DCC"/>
    <w:rsid w:val="004C2479"/>
    <w:rsid w:val="004C2AA7"/>
    <w:rsid w:val="004C2FDB"/>
    <w:rsid w:val="004C3E29"/>
    <w:rsid w:val="004C3EA3"/>
    <w:rsid w:val="004C45F6"/>
    <w:rsid w:val="004C4800"/>
    <w:rsid w:val="004C4CAE"/>
    <w:rsid w:val="004C56A2"/>
    <w:rsid w:val="004C5863"/>
    <w:rsid w:val="004C6427"/>
    <w:rsid w:val="004C7173"/>
    <w:rsid w:val="004C7D32"/>
    <w:rsid w:val="004D4D39"/>
    <w:rsid w:val="004D5460"/>
    <w:rsid w:val="004D6E7B"/>
    <w:rsid w:val="004D7E80"/>
    <w:rsid w:val="004E010D"/>
    <w:rsid w:val="004E07D2"/>
    <w:rsid w:val="004E0FDE"/>
    <w:rsid w:val="004E1924"/>
    <w:rsid w:val="004E2E6F"/>
    <w:rsid w:val="004E30C7"/>
    <w:rsid w:val="004E3B10"/>
    <w:rsid w:val="004E463A"/>
    <w:rsid w:val="004E47B9"/>
    <w:rsid w:val="004E5CA2"/>
    <w:rsid w:val="004E5D12"/>
    <w:rsid w:val="004E666A"/>
    <w:rsid w:val="004E6FAF"/>
    <w:rsid w:val="004F02F9"/>
    <w:rsid w:val="004F069D"/>
    <w:rsid w:val="004F07D3"/>
    <w:rsid w:val="004F0ACF"/>
    <w:rsid w:val="004F1076"/>
    <w:rsid w:val="004F2023"/>
    <w:rsid w:val="004F2AF2"/>
    <w:rsid w:val="004F2B73"/>
    <w:rsid w:val="004F2C20"/>
    <w:rsid w:val="004F4C26"/>
    <w:rsid w:val="004F6138"/>
    <w:rsid w:val="004F6A35"/>
    <w:rsid w:val="004F701C"/>
    <w:rsid w:val="004F7857"/>
    <w:rsid w:val="005021D5"/>
    <w:rsid w:val="00503036"/>
    <w:rsid w:val="00505811"/>
    <w:rsid w:val="005072D2"/>
    <w:rsid w:val="00510F36"/>
    <w:rsid w:val="005113F1"/>
    <w:rsid w:val="005140BD"/>
    <w:rsid w:val="00514340"/>
    <w:rsid w:val="00516535"/>
    <w:rsid w:val="00516A16"/>
    <w:rsid w:val="00517541"/>
    <w:rsid w:val="0051761C"/>
    <w:rsid w:val="00517A9E"/>
    <w:rsid w:val="00521375"/>
    <w:rsid w:val="00521713"/>
    <w:rsid w:val="00524A18"/>
    <w:rsid w:val="005258DC"/>
    <w:rsid w:val="005261A9"/>
    <w:rsid w:val="005265B1"/>
    <w:rsid w:val="005278C4"/>
    <w:rsid w:val="00527D83"/>
    <w:rsid w:val="00531500"/>
    <w:rsid w:val="00535783"/>
    <w:rsid w:val="00535BDA"/>
    <w:rsid w:val="00535F8D"/>
    <w:rsid w:val="005375DC"/>
    <w:rsid w:val="005378AF"/>
    <w:rsid w:val="005413A0"/>
    <w:rsid w:val="005414C7"/>
    <w:rsid w:val="005416BB"/>
    <w:rsid w:val="00541874"/>
    <w:rsid w:val="00541B14"/>
    <w:rsid w:val="005435C3"/>
    <w:rsid w:val="005454C0"/>
    <w:rsid w:val="005462A4"/>
    <w:rsid w:val="005507B7"/>
    <w:rsid w:val="00550CE4"/>
    <w:rsid w:val="0055213E"/>
    <w:rsid w:val="005541F9"/>
    <w:rsid w:val="005542D6"/>
    <w:rsid w:val="005547F7"/>
    <w:rsid w:val="005556FC"/>
    <w:rsid w:val="00556466"/>
    <w:rsid w:val="0055769C"/>
    <w:rsid w:val="00557DF8"/>
    <w:rsid w:val="00560133"/>
    <w:rsid w:val="005607AE"/>
    <w:rsid w:val="00560D08"/>
    <w:rsid w:val="005612F3"/>
    <w:rsid w:val="0056287B"/>
    <w:rsid w:val="00562D42"/>
    <w:rsid w:val="0056395A"/>
    <w:rsid w:val="005644A5"/>
    <w:rsid w:val="005651A5"/>
    <w:rsid w:val="005667DF"/>
    <w:rsid w:val="00566976"/>
    <w:rsid w:val="00570F77"/>
    <w:rsid w:val="0057128F"/>
    <w:rsid w:val="00572F02"/>
    <w:rsid w:val="00573655"/>
    <w:rsid w:val="005741C8"/>
    <w:rsid w:val="00576D34"/>
    <w:rsid w:val="00576D80"/>
    <w:rsid w:val="00577FCB"/>
    <w:rsid w:val="00581046"/>
    <w:rsid w:val="00582293"/>
    <w:rsid w:val="005842A3"/>
    <w:rsid w:val="00584DE9"/>
    <w:rsid w:val="00585866"/>
    <w:rsid w:val="00590042"/>
    <w:rsid w:val="00591906"/>
    <w:rsid w:val="0059255B"/>
    <w:rsid w:val="00594460"/>
    <w:rsid w:val="00595ED6"/>
    <w:rsid w:val="00597503"/>
    <w:rsid w:val="005A0FA9"/>
    <w:rsid w:val="005A1526"/>
    <w:rsid w:val="005A1D0E"/>
    <w:rsid w:val="005A2D5B"/>
    <w:rsid w:val="005A5D98"/>
    <w:rsid w:val="005B0160"/>
    <w:rsid w:val="005B0DD0"/>
    <w:rsid w:val="005B155A"/>
    <w:rsid w:val="005B175D"/>
    <w:rsid w:val="005B17A2"/>
    <w:rsid w:val="005B4A3D"/>
    <w:rsid w:val="005B5715"/>
    <w:rsid w:val="005C0C59"/>
    <w:rsid w:val="005C34F6"/>
    <w:rsid w:val="005C4C51"/>
    <w:rsid w:val="005C739E"/>
    <w:rsid w:val="005D1773"/>
    <w:rsid w:val="005D18DC"/>
    <w:rsid w:val="005D1C6F"/>
    <w:rsid w:val="005D2297"/>
    <w:rsid w:val="005D3A43"/>
    <w:rsid w:val="005D401F"/>
    <w:rsid w:val="005D66B1"/>
    <w:rsid w:val="005E00FF"/>
    <w:rsid w:val="005E1839"/>
    <w:rsid w:val="005E19D4"/>
    <w:rsid w:val="005E2396"/>
    <w:rsid w:val="005E3C4D"/>
    <w:rsid w:val="005E3E57"/>
    <w:rsid w:val="005E4FE9"/>
    <w:rsid w:val="005E67E9"/>
    <w:rsid w:val="005E798E"/>
    <w:rsid w:val="005F1C7B"/>
    <w:rsid w:val="005F40F4"/>
    <w:rsid w:val="005F467F"/>
    <w:rsid w:val="005F6CAC"/>
    <w:rsid w:val="00601016"/>
    <w:rsid w:val="00601246"/>
    <w:rsid w:val="00601862"/>
    <w:rsid w:val="006030C8"/>
    <w:rsid w:val="00604E6F"/>
    <w:rsid w:val="0060547B"/>
    <w:rsid w:val="006103A5"/>
    <w:rsid w:val="00611802"/>
    <w:rsid w:val="00611C78"/>
    <w:rsid w:val="00611ED3"/>
    <w:rsid w:val="00612D05"/>
    <w:rsid w:val="006139D4"/>
    <w:rsid w:val="0061421C"/>
    <w:rsid w:val="00614968"/>
    <w:rsid w:val="006161BD"/>
    <w:rsid w:val="00616BD3"/>
    <w:rsid w:val="00617AB8"/>
    <w:rsid w:val="00617D0D"/>
    <w:rsid w:val="006209E7"/>
    <w:rsid w:val="00621BAA"/>
    <w:rsid w:val="00621BC6"/>
    <w:rsid w:val="00622AB7"/>
    <w:rsid w:val="0062542E"/>
    <w:rsid w:val="0062646E"/>
    <w:rsid w:val="006265C4"/>
    <w:rsid w:val="00626D06"/>
    <w:rsid w:val="00630443"/>
    <w:rsid w:val="00631D0C"/>
    <w:rsid w:val="00632AFE"/>
    <w:rsid w:val="0063349A"/>
    <w:rsid w:val="006335A4"/>
    <w:rsid w:val="0063457F"/>
    <w:rsid w:val="006346C0"/>
    <w:rsid w:val="006363B5"/>
    <w:rsid w:val="0063649A"/>
    <w:rsid w:val="006434B6"/>
    <w:rsid w:val="006435D0"/>
    <w:rsid w:val="00645E8C"/>
    <w:rsid w:val="0064612E"/>
    <w:rsid w:val="00650736"/>
    <w:rsid w:val="00650E96"/>
    <w:rsid w:val="00654A65"/>
    <w:rsid w:val="00655973"/>
    <w:rsid w:val="00657F4B"/>
    <w:rsid w:val="00660781"/>
    <w:rsid w:val="00662A36"/>
    <w:rsid w:val="00662BC8"/>
    <w:rsid w:val="00662E59"/>
    <w:rsid w:val="006632FC"/>
    <w:rsid w:val="00664C1B"/>
    <w:rsid w:val="00664CCE"/>
    <w:rsid w:val="006654D3"/>
    <w:rsid w:val="006669F8"/>
    <w:rsid w:val="00667DEB"/>
    <w:rsid w:val="006706BC"/>
    <w:rsid w:val="00671CB1"/>
    <w:rsid w:val="0067303B"/>
    <w:rsid w:val="00673A27"/>
    <w:rsid w:val="00675E8B"/>
    <w:rsid w:val="00676893"/>
    <w:rsid w:val="0067707F"/>
    <w:rsid w:val="00680EA4"/>
    <w:rsid w:val="00681A92"/>
    <w:rsid w:val="006833F9"/>
    <w:rsid w:val="00684495"/>
    <w:rsid w:val="006855DE"/>
    <w:rsid w:val="00686258"/>
    <w:rsid w:val="0068723F"/>
    <w:rsid w:val="00691B79"/>
    <w:rsid w:val="006956B7"/>
    <w:rsid w:val="00695B87"/>
    <w:rsid w:val="0069687C"/>
    <w:rsid w:val="006975A4"/>
    <w:rsid w:val="006A16F4"/>
    <w:rsid w:val="006A1D46"/>
    <w:rsid w:val="006A2847"/>
    <w:rsid w:val="006A2865"/>
    <w:rsid w:val="006A303E"/>
    <w:rsid w:val="006A34B1"/>
    <w:rsid w:val="006A502D"/>
    <w:rsid w:val="006A637F"/>
    <w:rsid w:val="006A6983"/>
    <w:rsid w:val="006A7A35"/>
    <w:rsid w:val="006B1A1F"/>
    <w:rsid w:val="006B2B53"/>
    <w:rsid w:val="006B2C1D"/>
    <w:rsid w:val="006B3586"/>
    <w:rsid w:val="006B3BD6"/>
    <w:rsid w:val="006B444A"/>
    <w:rsid w:val="006B48B2"/>
    <w:rsid w:val="006B4C7A"/>
    <w:rsid w:val="006B5806"/>
    <w:rsid w:val="006B6DB9"/>
    <w:rsid w:val="006C11F4"/>
    <w:rsid w:val="006C1418"/>
    <w:rsid w:val="006C144D"/>
    <w:rsid w:val="006C22FF"/>
    <w:rsid w:val="006C4424"/>
    <w:rsid w:val="006C47E8"/>
    <w:rsid w:val="006C4D95"/>
    <w:rsid w:val="006C5041"/>
    <w:rsid w:val="006C50CE"/>
    <w:rsid w:val="006C51C0"/>
    <w:rsid w:val="006D122F"/>
    <w:rsid w:val="006D2DA3"/>
    <w:rsid w:val="006D44D5"/>
    <w:rsid w:val="006D4FE4"/>
    <w:rsid w:val="006D5495"/>
    <w:rsid w:val="006D5D1E"/>
    <w:rsid w:val="006D7BF1"/>
    <w:rsid w:val="006E3D72"/>
    <w:rsid w:val="006E4060"/>
    <w:rsid w:val="006E48D4"/>
    <w:rsid w:val="006E5847"/>
    <w:rsid w:val="006E6954"/>
    <w:rsid w:val="006F16F8"/>
    <w:rsid w:val="006F2FF1"/>
    <w:rsid w:val="006F3625"/>
    <w:rsid w:val="006F3B80"/>
    <w:rsid w:val="006F3BA3"/>
    <w:rsid w:val="006F6199"/>
    <w:rsid w:val="006F6FE5"/>
    <w:rsid w:val="00700AC9"/>
    <w:rsid w:val="00700C59"/>
    <w:rsid w:val="00700F26"/>
    <w:rsid w:val="00700F5A"/>
    <w:rsid w:val="007014EF"/>
    <w:rsid w:val="00702152"/>
    <w:rsid w:val="007028CB"/>
    <w:rsid w:val="00702954"/>
    <w:rsid w:val="00702A1A"/>
    <w:rsid w:val="00702DFC"/>
    <w:rsid w:val="007035B6"/>
    <w:rsid w:val="007040FF"/>
    <w:rsid w:val="007043BF"/>
    <w:rsid w:val="007046E5"/>
    <w:rsid w:val="00704848"/>
    <w:rsid w:val="00707455"/>
    <w:rsid w:val="0070797C"/>
    <w:rsid w:val="00707B85"/>
    <w:rsid w:val="0071192B"/>
    <w:rsid w:val="00711CED"/>
    <w:rsid w:val="00712AAA"/>
    <w:rsid w:val="00713BBF"/>
    <w:rsid w:val="007153DF"/>
    <w:rsid w:val="007156BE"/>
    <w:rsid w:val="0071582C"/>
    <w:rsid w:val="00715E33"/>
    <w:rsid w:val="00717C06"/>
    <w:rsid w:val="00717FE2"/>
    <w:rsid w:val="00721AAA"/>
    <w:rsid w:val="00721B4D"/>
    <w:rsid w:val="00722087"/>
    <w:rsid w:val="00723423"/>
    <w:rsid w:val="00723B48"/>
    <w:rsid w:val="00723D74"/>
    <w:rsid w:val="00725846"/>
    <w:rsid w:val="0072732B"/>
    <w:rsid w:val="00727A36"/>
    <w:rsid w:val="007341A0"/>
    <w:rsid w:val="00735473"/>
    <w:rsid w:val="007401E6"/>
    <w:rsid w:val="0074112B"/>
    <w:rsid w:val="0074141F"/>
    <w:rsid w:val="0074613E"/>
    <w:rsid w:val="0074622E"/>
    <w:rsid w:val="00746C61"/>
    <w:rsid w:val="00747909"/>
    <w:rsid w:val="00750391"/>
    <w:rsid w:val="007509DF"/>
    <w:rsid w:val="00750CA1"/>
    <w:rsid w:val="00751A78"/>
    <w:rsid w:val="00752BC4"/>
    <w:rsid w:val="00754703"/>
    <w:rsid w:val="00755511"/>
    <w:rsid w:val="0075638C"/>
    <w:rsid w:val="00757A99"/>
    <w:rsid w:val="00761EC8"/>
    <w:rsid w:val="00763540"/>
    <w:rsid w:val="007637C4"/>
    <w:rsid w:val="00764380"/>
    <w:rsid w:val="0076657E"/>
    <w:rsid w:val="00767C09"/>
    <w:rsid w:val="007705D7"/>
    <w:rsid w:val="007717ED"/>
    <w:rsid w:val="007739AA"/>
    <w:rsid w:val="00773C31"/>
    <w:rsid w:val="00774155"/>
    <w:rsid w:val="00775346"/>
    <w:rsid w:val="00775C7B"/>
    <w:rsid w:val="0077754B"/>
    <w:rsid w:val="007811DB"/>
    <w:rsid w:val="00782526"/>
    <w:rsid w:val="00783EDE"/>
    <w:rsid w:val="00784265"/>
    <w:rsid w:val="0078462C"/>
    <w:rsid w:val="00784FF5"/>
    <w:rsid w:val="00785A25"/>
    <w:rsid w:val="00786642"/>
    <w:rsid w:val="0078754D"/>
    <w:rsid w:val="00787FDA"/>
    <w:rsid w:val="00790D31"/>
    <w:rsid w:val="0079273E"/>
    <w:rsid w:val="00792AF9"/>
    <w:rsid w:val="007946E4"/>
    <w:rsid w:val="0079615D"/>
    <w:rsid w:val="00796F23"/>
    <w:rsid w:val="007A20C5"/>
    <w:rsid w:val="007A2CF4"/>
    <w:rsid w:val="007A3028"/>
    <w:rsid w:val="007A36BE"/>
    <w:rsid w:val="007A3883"/>
    <w:rsid w:val="007A4681"/>
    <w:rsid w:val="007A4FA6"/>
    <w:rsid w:val="007A63E9"/>
    <w:rsid w:val="007A69CA"/>
    <w:rsid w:val="007B0A27"/>
    <w:rsid w:val="007B1AD9"/>
    <w:rsid w:val="007B2FAB"/>
    <w:rsid w:val="007B330B"/>
    <w:rsid w:val="007B34F9"/>
    <w:rsid w:val="007B5EB7"/>
    <w:rsid w:val="007B6C44"/>
    <w:rsid w:val="007C04A9"/>
    <w:rsid w:val="007C06AA"/>
    <w:rsid w:val="007C083A"/>
    <w:rsid w:val="007C0A35"/>
    <w:rsid w:val="007C373A"/>
    <w:rsid w:val="007C3DC6"/>
    <w:rsid w:val="007C40E2"/>
    <w:rsid w:val="007C5682"/>
    <w:rsid w:val="007C5C90"/>
    <w:rsid w:val="007C6106"/>
    <w:rsid w:val="007C71CC"/>
    <w:rsid w:val="007C7BE2"/>
    <w:rsid w:val="007D1DE2"/>
    <w:rsid w:val="007D37CE"/>
    <w:rsid w:val="007D3AF0"/>
    <w:rsid w:val="007D4D7F"/>
    <w:rsid w:val="007D57E8"/>
    <w:rsid w:val="007D6F30"/>
    <w:rsid w:val="007E1238"/>
    <w:rsid w:val="007E2F2D"/>
    <w:rsid w:val="007E3864"/>
    <w:rsid w:val="007E3E40"/>
    <w:rsid w:val="007E4BF8"/>
    <w:rsid w:val="007E5536"/>
    <w:rsid w:val="007E75FE"/>
    <w:rsid w:val="007F11B8"/>
    <w:rsid w:val="007F1C0D"/>
    <w:rsid w:val="007F20E7"/>
    <w:rsid w:val="007F2688"/>
    <w:rsid w:val="007F2E62"/>
    <w:rsid w:val="007F5EF4"/>
    <w:rsid w:val="007F721C"/>
    <w:rsid w:val="007F7AE3"/>
    <w:rsid w:val="00800135"/>
    <w:rsid w:val="00800A43"/>
    <w:rsid w:val="00800AF1"/>
    <w:rsid w:val="008028E6"/>
    <w:rsid w:val="00802BD8"/>
    <w:rsid w:val="0080328B"/>
    <w:rsid w:val="008044E8"/>
    <w:rsid w:val="00804A35"/>
    <w:rsid w:val="0080629E"/>
    <w:rsid w:val="00807DD3"/>
    <w:rsid w:val="00807E2F"/>
    <w:rsid w:val="008109A3"/>
    <w:rsid w:val="008142C3"/>
    <w:rsid w:val="00816CDE"/>
    <w:rsid w:val="00817018"/>
    <w:rsid w:val="00817978"/>
    <w:rsid w:val="0082252E"/>
    <w:rsid w:val="0082278F"/>
    <w:rsid w:val="0082279B"/>
    <w:rsid w:val="008227C1"/>
    <w:rsid w:val="00822EC3"/>
    <w:rsid w:val="008258C2"/>
    <w:rsid w:val="00825E59"/>
    <w:rsid w:val="00826AE1"/>
    <w:rsid w:val="00831651"/>
    <w:rsid w:val="008323B4"/>
    <w:rsid w:val="00832CA7"/>
    <w:rsid w:val="00833A60"/>
    <w:rsid w:val="0083684E"/>
    <w:rsid w:val="00837011"/>
    <w:rsid w:val="00840B3D"/>
    <w:rsid w:val="0084190F"/>
    <w:rsid w:val="00841EAD"/>
    <w:rsid w:val="00842125"/>
    <w:rsid w:val="00844E4E"/>
    <w:rsid w:val="008453DD"/>
    <w:rsid w:val="0084787E"/>
    <w:rsid w:val="008508B6"/>
    <w:rsid w:val="0085153F"/>
    <w:rsid w:val="00851739"/>
    <w:rsid w:val="0085191F"/>
    <w:rsid w:val="00851BFE"/>
    <w:rsid w:val="0085240D"/>
    <w:rsid w:val="0085269F"/>
    <w:rsid w:val="008531F2"/>
    <w:rsid w:val="00853467"/>
    <w:rsid w:val="0085349F"/>
    <w:rsid w:val="00854822"/>
    <w:rsid w:val="00855695"/>
    <w:rsid w:val="008561FC"/>
    <w:rsid w:val="0085710E"/>
    <w:rsid w:val="00857DF7"/>
    <w:rsid w:val="0086047C"/>
    <w:rsid w:val="0086111F"/>
    <w:rsid w:val="0086125A"/>
    <w:rsid w:val="008641B5"/>
    <w:rsid w:val="00866469"/>
    <w:rsid w:val="008701F0"/>
    <w:rsid w:val="00870997"/>
    <w:rsid w:val="008716FD"/>
    <w:rsid w:val="008732C0"/>
    <w:rsid w:val="0087347B"/>
    <w:rsid w:val="008736B0"/>
    <w:rsid w:val="00874108"/>
    <w:rsid w:val="00874A6A"/>
    <w:rsid w:val="00875427"/>
    <w:rsid w:val="0087542A"/>
    <w:rsid w:val="00875CCD"/>
    <w:rsid w:val="00876C8A"/>
    <w:rsid w:val="00877A0F"/>
    <w:rsid w:val="00877A67"/>
    <w:rsid w:val="00880985"/>
    <w:rsid w:val="00880D73"/>
    <w:rsid w:val="00881C22"/>
    <w:rsid w:val="00881FAA"/>
    <w:rsid w:val="00882685"/>
    <w:rsid w:val="00884A3D"/>
    <w:rsid w:val="00884CF6"/>
    <w:rsid w:val="0088500A"/>
    <w:rsid w:val="00886333"/>
    <w:rsid w:val="0089139B"/>
    <w:rsid w:val="00891426"/>
    <w:rsid w:val="00895264"/>
    <w:rsid w:val="0089529B"/>
    <w:rsid w:val="0089530E"/>
    <w:rsid w:val="00895503"/>
    <w:rsid w:val="00895E9B"/>
    <w:rsid w:val="00897714"/>
    <w:rsid w:val="008A0110"/>
    <w:rsid w:val="008A09B0"/>
    <w:rsid w:val="008A0FFC"/>
    <w:rsid w:val="008A52DE"/>
    <w:rsid w:val="008A5B30"/>
    <w:rsid w:val="008A6932"/>
    <w:rsid w:val="008A726F"/>
    <w:rsid w:val="008B010C"/>
    <w:rsid w:val="008B213F"/>
    <w:rsid w:val="008B2783"/>
    <w:rsid w:val="008B2DC9"/>
    <w:rsid w:val="008B5A2B"/>
    <w:rsid w:val="008B6915"/>
    <w:rsid w:val="008C1DB2"/>
    <w:rsid w:val="008C287A"/>
    <w:rsid w:val="008C3D5E"/>
    <w:rsid w:val="008C5FCD"/>
    <w:rsid w:val="008C6A0B"/>
    <w:rsid w:val="008C6EB4"/>
    <w:rsid w:val="008C7E2A"/>
    <w:rsid w:val="008D023A"/>
    <w:rsid w:val="008D1D67"/>
    <w:rsid w:val="008D2AC5"/>
    <w:rsid w:val="008D3D38"/>
    <w:rsid w:val="008D43B2"/>
    <w:rsid w:val="008D51E8"/>
    <w:rsid w:val="008D6139"/>
    <w:rsid w:val="008D61EC"/>
    <w:rsid w:val="008D634A"/>
    <w:rsid w:val="008D706B"/>
    <w:rsid w:val="008E02D5"/>
    <w:rsid w:val="008E2E72"/>
    <w:rsid w:val="008E778C"/>
    <w:rsid w:val="008E77C0"/>
    <w:rsid w:val="008E7AD9"/>
    <w:rsid w:val="008F09EE"/>
    <w:rsid w:val="008F20BD"/>
    <w:rsid w:val="008F2B14"/>
    <w:rsid w:val="008F3821"/>
    <w:rsid w:val="008F3A0F"/>
    <w:rsid w:val="008F7DCC"/>
    <w:rsid w:val="008F7E1B"/>
    <w:rsid w:val="009004F6"/>
    <w:rsid w:val="009026FD"/>
    <w:rsid w:val="00903581"/>
    <w:rsid w:val="009067E0"/>
    <w:rsid w:val="00906B58"/>
    <w:rsid w:val="009071A1"/>
    <w:rsid w:val="009109FA"/>
    <w:rsid w:val="0091206F"/>
    <w:rsid w:val="00912C9F"/>
    <w:rsid w:val="00912D02"/>
    <w:rsid w:val="009151F3"/>
    <w:rsid w:val="0091633C"/>
    <w:rsid w:val="009177BC"/>
    <w:rsid w:val="0092021E"/>
    <w:rsid w:val="00921CC7"/>
    <w:rsid w:val="00922909"/>
    <w:rsid w:val="00922D0E"/>
    <w:rsid w:val="00924A21"/>
    <w:rsid w:val="00924AFC"/>
    <w:rsid w:val="009255D5"/>
    <w:rsid w:val="00927574"/>
    <w:rsid w:val="00934164"/>
    <w:rsid w:val="0093780D"/>
    <w:rsid w:val="00937E9C"/>
    <w:rsid w:val="00940153"/>
    <w:rsid w:val="00940C29"/>
    <w:rsid w:val="00942125"/>
    <w:rsid w:val="00944D52"/>
    <w:rsid w:val="00945C5A"/>
    <w:rsid w:val="00946AAE"/>
    <w:rsid w:val="009521E1"/>
    <w:rsid w:val="00953312"/>
    <w:rsid w:val="0095428C"/>
    <w:rsid w:val="00954FF1"/>
    <w:rsid w:val="00955A27"/>
    <w:rsid w:val="0096010E"/>
    <w:rsid w:val="009607B3"/>
    <w:rsid w:val="00962DBC"/>
    <w:rsid w:val="009640FE"/>
    <w:rsid w:val="0096433F"/>
    <w:rsid w:val="00965DEE"/>
    <w:rsid w:val="00966D48"/>
    <w:rsid w:val="009710EC"/>
    <w:rsid w:val="009730FC"/>
    <w:rsid w:val="009747F4"/>
    <w:rsid w:val="009749B4"/>
    <w:rsid w:val="00975018"/>
    <w:rsid w:val="009755C0"/>
    <w:rsid w:val="00975820"/>
    <w:rsid w:val="00975CA2"/>
    <w:rsid w:val="009774C4"/>
    <w:rsid w:val="0097777B"/>
    <w:rsid w:val="00977903"/>
    <w:rsid w:val="009779FC"/>
    <w:rsid w:val="00977A40"/>
    <w:rsid w:val="00980DCB"/>
    <w:rsid w:val="009826E4"/>
    <w:rsid w:val="00982FE0"/>
    <w:rsid w:val="009830B3"/>
    <w:rsid w:val="00984644"/>
    <w:rsid w:val="0098553A"/>
    <w:rsid w:val="009866EA"/>
    <w:rsid w:val="00987C94"/>
    <w:rsid w:val="00990CF1"/>
    <w:rsid w:val="009911E3"/>
    <w:rsid w:val="00991ABA"/>
    <w:rsid w:val="00992ABB"/>
    <w:rsid w:val="009949A3"/>
    <w:rsid w:val="00995754"/>
    <w:rsid w:val="00995AD1"/>
    <w:rsid w:val="009966D9"/>
    <w:rsid w:val="009972DE"/>
    <w:rsid w:val="009974F2"/>
    <w:rsid w:val="009A0226"/>
    <w:rsid w:val="009A223E"/>
    <w:rsid w:val="009A3062"/>
    <w:rsid w:val="009A5AA5"/>
    <w:rsid w:val="009A5D2E"/>
    <w:rsid w:val="009A681A"/>
    <w:rsid w:val="009B013E"/>
    <w:rsid w:val="009B030B"/>
    <w:rsid w:val="009B0CD5"/>
    <w:rsid w:val="009B2B4E"/>
    <w:rsid w:val="009B2ECC"/>
    <w:rsid w:val="009B35BD"/>
    <w:rsid w:val="009B3922"/>
    <w:rsid w:val="009B3CF2"/>
    <w:rsid w:val="009B3D99"/>
    <w:rsid w:val="009B44D1"/>
    <w:rsid w:val="009B663C"/>
    <w:rsid w:val="009B6D4C"/>
    <w:rsid w:val="009B71DF"/>
    <w:rsid w:val="009B78FC"/>
    <w:rsid w:val="009B7963"/>
    <w:rsid w:val="009C002C"/>
    <w:rsid w:val="009C003D"/>
    <w:rsid w:val="009C1473"/>
    <w:rsid w:val="009C1486"/>
    <w:rsid w:val="009C159F"/>
    <w:rsid w:val="009C2808"/>
    <w:rsid w:val="009C6031"/>
    <w:rsid w:val="009D202E"/>
    <w:rsid w:val="009D2F34"/>
    <w:rsid w:val="009D3115"/>
    <w:rsid w:val="009D32C7"/>
    <w:rsid w:val="009D4A8F"/>
    <w:rsid w:val="009D63B7"/>
    <w:rsid w:val="009D78D6"/>
    <w:rsid w:val="009E0FB6"/>
    <w:rsid w:val="009E3DD6"/>
    <w:rsid w:val="009E4389"/>
    <w:rsid w:val="009E505E"/>
    <w:rsid w:val="009E55F2"/>
    <w:rsid w:val="009E7FFC"/>
    <w:rsid w:val="009F298A"/>
    <w:rsid w:val="009F3296"/>
    <w:rsid w:val="009F39B2"/>
    <w:rsid w:val="009F4C4C"/>
    <w:rsid w:val="009F5746"/>
    <w:rsid w:val="009F62C3"/>
    <w:rsid w:val="009F6492"/>
    <w:rsid w:val="009F7942"/>
    <w:rsid w:val="00A00FAF"/>
    <w:rsid w:val="00A0250F"/>
    <w:rsid w:val="00A03044"/>
    <w:rsid w:val="00A04888"/>
    <w:rsid w:val="00A06C13"/>
    <w:rsid w:val="00A102C5"/>
    <w:rsid w:val="00A103B2"/>
    <w:rsid w:val="00A10517"/>
    <w:rsid w:val="00A10957"/>
    <w:rsid w:val="00A11826"/>
    <w:rsid w:val="00A11847"/>
    <w:rsid w:val="00A157B9"/>
    <w:rsid w:val="00A16C4A"/>
    <w:rsid w:val="00A2075C"/>
    <w:rsid w:val="00A215FB"/>
    <w:rsid w:val="00A2172B"/>
    <w:rsid w:val="00A219BF"/>
    <w:rsid w:val="00A21E53"/>
    <w:rsid w:val="00A22372"/>
    <w:rsid w:val="00A22C2C"/>
    <w:rsid w:val="00A235DC"/>
    <w:rsid w:val="00A23AF1"/>
    <w:rsid w:val="00A23BC9"/>
    <w:rsid w:val="00A23C80"/>
    <w:rsid w:val="00A24947"/>
    <w:rsid w:val="00A26646"/>
    <w:rsid w:val="00A31AA9"/>
    <w:rsid w:val="00A32FB3"/>
    <w:rsid w:val="00A33B35"/>
    <w:rsid w:val="00A35504"/>
    <w:rsid w:val="00A36BF1"/>
    <w:rsid w:val="00A36C23"/>
    <w:rsid w:val="00A37A63"/>
    <w:rsid w:val="00A37F65"/>
    <w:rsid w:val="00A4090F"/>
    <w:rsid w:val="00A41B65"/>
    <w:rsid w:val="00A43905"/>
    <w:rsid w:val="00A43C9B"/>
    <w:rsid w:val="00A44C5C"/>
    <w:rsid w:val="00A50AA0"/>
    <w:rsid w:val="00A53B5B"/>
    <w:rsid w:val="00A54F7D"/>
    <w:rsid w:val="00A56D33"/>
    <w:rsid w:val="00A57510"/>
    <w:rsid w:val="00A5781B"/>
    <w:rsid w:val="00A57D27"/>
    <w:rsid w:val="00A57FA9"/>
    <w:rsid w:val="00A6083D"/>
    <w:rsid w:val="00A6097D"/>
    <w:rsid w:val="00A60A4D"/>
    <w:rsid w:val="00A60BDF"/>
    <w:rsid w:val="00A60BFA"/>
    <w:rsid w:val="00A61F0A"/>
    <w:rsid w:val="00A62F3C"/>
    <w:rsid w:val="00A63342"/>
    <w:rsid w:val="00A63A1E"/>
    <w:rsid w:val="00A6419B"/>
    <w:rsid w:val="00A7002C"/>
    <w:rsid w:val="00A71381"/>
    <w:rsid w:val="00A7265C"/>
    <w:rsid w:val="00A72ACD"/>
    <w:rsid w:val="00A72E89"/>
    <w:rsid w:val="00A7327A"/>
    <w:rsid w:val="00A7371B"/>
    <w:rsid w:val="00A739B5"/>
    <w:rsid w:val="00A74184"/>
    <w:rsid w:val="00A7489F"/>
    <w:rsid w:val="00A76CB5"/>
    <w:rsid w:val="00A76E02"/>
    <w:rsid w:val="00A8025A"/>
    <w:rsid w:val="00A81FBB"/>
    <w:rsid w:val="00A82E98"/>
    <w:rsid w:val="00A8340D"/>
    <w:rsid w:val="00A83554"/>
    <w:rsid w:val="00A84E36"/>
    <w:rsid w:val="00A8509B"/>
    <w:rsid w:val="00A87924"/>
    <w:rsid w:val="00A903F1"/>
    <w:rsid w:val="00A9161A"/>
    <w:rsid w:val="00A92D17"/>
    <w:rsid w:val="00A92F4F"/>
    <w:rsid w:val="00A962B2"/>
    <w:rsid w:val="00A96832"/>
    <w:rsid w:val="00A97391"/>
    <w:rsid w:val="00AA058F"/>
    <w:rsid w:val="00AA1409"/>
    <w:rsid w:val="00AA2211"/>
    <w:rsid w:val="00AA28F6"/>
    <w:rsid w:val="00AA2CF1"/>
    <w:rsid w:val="00AA3B72"/>
    <w:rsid w:val="00AA3DE7"/>
    <w:rsid w:val="00AA5913"/>
    <w:rsid w:val="00AA69D4"/>
    <w:rsid w:val="00AA6DF3"/>
    <w:rsid w:val="00AA7BB5"/>
    <w:rsid w:val="00AB1C63"/>
    <w:rsid w:val="00AB4292"/>
    <w:rsid w:val="00AB4552"/>
    <w:rsid w:val="00AB4BE5"/>
    <w:rsid w:val="00AC0125"/>
    <w:rsid w:val="00AC1966"/>
    <w:rsid w:val="00AC1D46"/>
    <w:rsid w:val="00AC3EB7"/>
    <w:rsid w:val="00AC505A"/>
    <w:rsid w:val="00AC6317"/>
    <w:rsid w:val="00AC7D89"/>
    <w:rsid w:val="00AC7F60"/>
    <w:rsid w:val="00AD1982"/>
    <w:rsid w:val="00AD2D10"/>
    <w:rsid w:val="00AD40BB"/>
    <w:rsid w:val="00AE30D2"/>
    <w:rsid w:val="00AE3A2A"/>
    <w:rsid w:val="00AE4869"/>
    <w:rsid w:val="00AE5259"/>
    <w:rsid w:val="00AE5EB3"/>
    <w:rsid w:val="00AE66F8"/>
    <w:rsid w:val="00AE67D8"/>
    <w:rsid w:val="00AE7A02"/>
    <w:rsid w:val="00AF106C"/>
    <w:rsid w:val="00AF2D5D"/>
    <w:rsid w:val="00AF6345"/>
    <w:rsid w:val="00AF6A75"/>
    <w:rsid w:val="00B007ED"/>
    <w:rsid w:val="00B035FB"/>
    <w:rsid w:val="00B03BE4"/>
    <w:rsid w:val="00B03FC7"/>
    <w:rsid w:val="00B03FEA"/>
    <w:rsid w:val="00B0462A"/>
    <w:rsid w:val="00B0646D"/>
    <w:rsid w:val="00B0681F"/>
    <w:rsid w:val="00B068C2"/>
    <w:rsid w:val="00B06CED"/>
    <w:rsid w:val="00B10CFF"/>
    <w:rsid w:val="00B1102F"/>
    <w:rsid w:val="00B11AF9"/>
    <w:rsid w:val="00B12318"/>
    <w:rsid w:val="00B1302F"/>
    <w:rsid w:val="00B16407"/>
    <w:rsid w:val="00B20F51"/>
    <w:rsid w:val="00B21AE3"/>
    <w:rsid w:val="00B21CAD"/>
    <w:rsid w:val="00B229CC"/>
    <w:rsid w:val="00B237FC"/>
    <w:rsid w:val="00B24722"/>
    <w:rsid w:val="00B24B51"/>
    <w:rsid w:val="00B2513E"/>
    <w:rsid w:val="00B26A1D"/>
    <w:rsid w:val="00B27F70"/>
    <w:rsid w:val="00B303DB"/>
    <w:rsid w:val="00B31460"/>
    <w:rsid w:val="00B32EB6"/>
    <w:rsid w:val="00B336DF"/>
    <w:rsid w:val="00B3525E"/>
    <w:rsid w:val="00B35278"/>
    <w:rsid w:val="00B354F0"/>
    <w:rsid w:val="00B35A27"/>
    <w:rsid w:val="00B35B7D"/>
    <w:rsid w:val="00B3643F"/>
    <w:rsid w:val="00B369F8"/>
    <w:rsid w:val="00B37C01"/>
    <w:rsid w:val="00B37D71"/>
    <w:rsid w:val="00B4009C"/>
    <w:rsid w:val="00B424D0"/>
    <w:rsid w:val="00B42EB5"/>
    <w:rsid w:val="00B43E2F"/>
    <w:rsid w:val="00B4456B"/>
    <w:rsid w:val="00B469E7"/>
    <w:rsid w:val="00B46EBE"/>
    <w:rsid w:val="00B47165"/>
    <w:rsid w:val="00B50C66"/>
    <w:rsid w:val="00B522E8"/>
    <w:rsid w:val="00B54D72"/>
    <w:rsid w:val="00B55D9D"/>
    <w:rsid w:val="00B55E36"/>
    <w:rsid w:val="00B5656D"/>
    <w:rsid w:val="00B56B68"/>
    <w:rsid w:val="00B57D3C"/>
    <w:rsid w:val="00B611CC"/>
    <w:rsid w:val="00B61446"/>
    <w:rsid w:val="00B62C34"/>
    <w:rsid w:val="00B64C0F"/>
    <w:rsid w:val="00B674D2"/>
    <w:rsid w:val="00B74F7B"/>
    <w:rsid w:val="00B75B85"/>
    <w:rsid w:val="00B76350"/>
    <w:rsid w:val="00B76CCA"/>
    <w:rsid w:val="00B8102B"/>
    <w:rsid w:val="00B8143D"/>
    <w:rsid w:val="00B8205F"/>
    <w:rsid w:val="00B82AB6"/>
    <w:rsid w:val="00B82ED2"/>
    <w:rsid w:val="00B83246"/>
    <w:rsid w:val="00B841F3"/>
    <w:rsid w:val="00B866C6"/>
    <w:rsid w:val="00B91DD3"/>
    <w:rsid w:val="00B92C8E"/>
    <w:rsid w:val="00B945EF"/>
    <w:rsid w:val="00B948E7"/>
    <w:rsid w:val="00B96365"/>
    <w:rsid w:val="00B968CF"/>
    <w:rsid w:val="00B9700C"/>
    <w:rsid w:val="00B9782B"/>
    <w:rsid w:val="00BA0B40"/>
    <w:rsid w:val="00BA2FCA"/>
    <w:rsid w:val="00BA3143"/>
    <w:rsid w:val="00BA52B7"/>
    <w:rsid w:val="00BA5678"/>
    <w:rsid w:val="00BA6007"/>
    <w:rsid w:val="00BA6735"/>
    <w:rsid w:val="00BA6C50"/>
    <w:rsid w:val="00BB2C36"/>
    <w:rsid w:val="00BB33C5"/>
    <w:rsid w:val="00BB509A"/>
    <w:rsid w:val="00BB5A52"/>
    <w:rsid w:val="00BB5E31"/>
    <w:rsid w:val="00BC2C2D"/>
    <w:rsid w:val="00BC36F6"/>
    <w:rsid w:val="00BC3D09"/>
    <w:rsid w:val="00BC3ED5"/>
    <w:rsid w:val="00BC3ED7"/>
    <w:rsid w:val="00BC426F"/>
    <w:rsid w:val="00BC590E"/>
    <w:rsid w:val="00BC5D7C"/>
    <w:rsid w:val="00BC7458"/>
    <w:rsid w:val="00BC7874"/>
    <w:rsid w:val="00BD0759"/>
    <w:rsid w:val="00BD07BE"/>
    <w:rsid w:val="00BD3352"/>
    <w:rsid w:val="00BD3E20"/>
    <w:rsid w:val="00BD4924"/>
    <w:rsid w:val="00BE0EF2"/>
    <w:rsid w:val="00BE1F02"/>
    <w:rsid w:val="00BE272E"/>
    <w:rsid w:val="00BE3BED"/>
    <w:rsid w:val="00BE48C3"/>
    <w:rsid w:val="00BE4904"/>
    <w:rsid w:val="00BE4F89"/>
    <w:rsid w:val="00BE6EE7"/>
    <w:rsid w:val="00BE788C"/>
    <w:rsid w:val="00BF06E4"/>
    <w:rsid w:val="00BF1494"/>
    <w:rsid w:val="00BF1943"/>
    <w:rsid w:val="00BF2A8C"/>
    <w:rsid w:val="00BF2B5C"/>
    <w:rsid w:val="00BF4422"/>
    <w:rsid w:val="00BF65AC"/>
    <w:rsid w:val="00BF6858"/>
    <w:rsid w:val="00BF6AB6"/>
    <w:rsid w:val="00BF6B07"/>
    <w:rsid w:val="00C0086E"/>
    <w:rsid w:val="00C027FA"/>
    <w:rsid w:val="00C03A22"/>
    <w:rsid w:val="00C04271"/>
    <w:rsid w:val="00C04D7E"/>
    <w:rsid w:val="00C06271"/>
    <w:rsid w:val="00C105E8"/>
    <w:rsid w:val="00C1200E"/>
    <w:rsid w:val="00C126D8"/>
    <w:rsid w:val="00C13CA8"/>
    <w:rsid w:val="00C17F44"/>
    <w:rsid w:val="00C200C1"/>
    <w:rsid w:val="00C21488"/>
    <w:rsid w:val="00C21820"/>
    <w:rsid w:val="00C2186D"/>
    <w:rsid w:val="00C21B3C"/>
    <w:rsid w:val="00C21D41"/>
    <w:rsid w:val="00C225DA"/>
    <w:rsid w:val="00C2333D"/>
    <w:rsid w:val="00C2429F"/>
    <w:rsid w:val="00C2543C"/>
    <w:rsid w:val="00C266B6"/>
    <w:rsid w:val="00C26DB3"/>
    <w:rsid w:val="00C274C1"/>
    <w:rsid w:val="00C275EC"/>
    <w:rsid w:val="00C3062D"/>
    <w:rsid w:val="00C30817"/>
    <w:rsid w:val="00C30CD2"/>
    <w:rsid w:val="00C31900"/>
    <w:rsid w:val="00C32275"/>
    <w:rsid w:val="00C32C49"/>
    <w:rsid w:val="00C3594B"/>
    <w:rsid w:val="00C35C2F"/>
    <w:rsid w:val="00C35F1A"/>
    <w:rsid w:val="00C36186"/>
    <w:rsid w:val="00C40CA5"/>
    <w:rsid w:val="00C44B78"/>
    <w:rsid w:val="00C44EA0"/>
    <w:rsid w:val="00C46038"/>
    <w:rsid w:val="00C47E9C"/>
    <w:rsid w:val="00C51464"/>
    <w:rsid w:val="00C52AB2"/>
    <w:rsid w:val="00C533CA"/>
    <w:rsid w:val="00C53E2A"/>
    <w:rsid w:val="00C56855"/>
    <w:rsid w:val="00C5779A"/>
    <w:rsid w:val="00C607C1"/>
    <w:rsid w:val="00C6103F"/>
    <w:rsid w:val="00C61867"/>
    <w:rsid w:val="00C61A9E"/>
    <w:rsid w:val="00C6254B"/>
    <w:rsid w:val="00C62A0E"/>
    <w:rsid w:val="00C632C9"/>
    <w:rsid w:val="00C649A8"/>
    <w:rsid w:val="00C67468"/>
    <w:rsid w:val="00C67742"/>
    <w:rsid w:val="00C702F9"/>
    <w:rsid w:val="00C73529"/>
    <w:rsid w:val="00C76F62"/>
    <w:rsid w:val="00C77AFF"/>
    <w:rsid w:val="00C77CD0"/>
    <w:rsid w:val="00C80328"/>
    <w:rsid w:val="00C805DF"/>
    <w:rsid w:val="00C80ABC"/>
    <w:rsid w:val="00C825AB"/>
    <w:rsid w:val="00C82F40"/>
    <w:rsid w:val="00C84337"/>
    <w:rsid w:val="00C84BBD"/>
    <w:rsid w:val="00C85FB7"/>
    <w:rsid w:val="00C86E17"/>
    <w:rsid w:val="00C90F0A"/>
    <w:rsid w:val="00C91533"/>
    <w:rsid w:val="00C94980"/>
    <w:rsid w:val="00C95747"/>
    <w:rsid w:val="00C958B8"/>
    <w:rsid w:val="00C96157"/>
    <w:rsid w:val="00C977B4"/>
    <w:rsid w:val="00C977E7"/>
    <w:rsid w:val="00CA0D63"/>
    <w:rsid w:val="00CA11A3"/>
    <w:rsid w:val="00CA3DC4"/>
    <w:rsid w:val="00CA469F"/>
    <w:rsid w:val="00CA50F5"/>
    <w:rsid w:val="00CA63D2"/>
    <w:rsid w:val="00CA6625"/>
    <w:rsid w:val="00CA705B"/>
    <w:rsid w:val="00CA799D"/>
    <w:rsid w:val="00CB11DF"/>
    <w:rsid w:val="00CB1402"/>
    <w:rsid w:val="00CB1814"/>
    <w:rsid w:val="00CB2512"/>
    <w:rsid w:val="00CB3B89"/>
    <w:rsid w:val="00CB475C"/>
    <w:rsid w:val="00CB54E6"/>
    <w:rsid w:val="00CB5501"/>
    <w:rsid w:val="00CB61AF"/>
    <w:rsid w:val="00CB6264"/>
    <w:rsid w:val="00CB7252"/>
    <w:rsid w:val="00CC32AC"/>
    <w:rsid w:val="00CC6586"/>
    <w:rsid w:val="00CC6639"/>
    <w:rsid w:val="00CD218E"/>
    <w:rsid w:val="00CD28EE"/>
    <w:rsid w:val="00CD4564"/>
    <w:rsid w:val="00CD5544"/>
    <w:rsid w:val="00CD5A8F"/>
    <w:rsid w:val="00CD5B36"/>
    <w:rsid w:val="00CD5E1E"/>
    <w:rsid w:val="00CD7944"/>
    <w:rsid w:val="00CE22D1"/>
    <w:rsid w:val="00CE357B"/>
    <w:rsid w:val="00CE4113"/>
    <w:rsid w:val="00CE554C"/>
    <w:rsid w:val="00CF0565"/>
    <w:rsid w:val="00CF0620"/>
    <w:rsid w:val="00CF149D"/>
    <w:rsid w:val="00CF1BDE"/>
    <w:rsid w:val="00CF2ACC"/>
    <w:rsid w:val="00CF2E1F"/>
    <w:rsid w:val="00CF3F2F"/>
    <w:rsid w:val="00CF5883"/>
    <w:rsid w:val="00CF5D9B"/>
    <w:rsid w:val="00CF7BAC"/>
    <w:rsid w:val="00D00213"/>
    <w:rsid w:val="00D0063C"/>
    <w:rsid w:val="00D01134"/>
    <w:rsid w:val="00D0311B"/>
    <w:rsid w:val="00D03F64"/>
    <w:rsid w:val="00D04FDA"/>
    <w:rsid w:val="00D051C1"/>
    <w:rsid w:val="00D059D4"/>
    <w:rsid w:val="00D05B87"/>
    <w:rsid w:val="00D069C1"/>
    <w:rsid w:val="00D0747A"/>
    <w:rsid w:val="00D10260"/>
    <w:rsid w:val="00D13529"/>
    <w:rsid w:val="00D152FF"/>
    <w:rsid w:val="00D16647"/>
    <w:rsid w:val="00D17BCE"/>
    <w:rsid w:val="00D17C49"/>
    <w:rsid w:val="00D17F8C"/>
    <w:rsid w:val="00D22BB6"/>
    <w:rsid w:val="00D22E00"/>
    <w:rsid w:val="00D22FB5"/>
    <w:rsid w:val="00D23843"/>
    <w:rsid w:val="00D23C1E"/>
    <w:rsid w:val="00D248DC"/>
    <w:rsid w:val="00D26AC3"/>
    <w:rsid w:val="00D27BB3"/>
    <w:rsid w:val="00D3235B"/>
    <w:rsid w:val="00D3240D"/>
    <w:rsid w:val="00D32810"/>
    <w:rsid w:val="00D3312E"/>
    <w:rsid w:val="00D335C9"/>
    <w:rsid w:val="00D349CF"/>
    <w:rsid w:val="00D37E68"/>
    <w:rsid w:val="00D40AA1"/>
    <w:rsid w:val="00D437D4"/>
    <w:rsid w:val="00D44047"/>
    <w:rsid w:val="00D4492E"/>
    <w:rsid w:val="00D4504A"/>
    <w:rsid w:val="00D45511"/>
    <w:rsid w:val="00D46A28"/>
    <w:rsid w:val="00D500D4"/>
    <w:rsid w:val="00D53EDE"/>
    <w:rsid w:val="00D550ED"/>
    <w:rsid w:val="00D55F25"/>
    <w:rsid w:val="00D5654C"/>
    <w:rsid w:val="00D56CB9"/>
    <w:rsid w:val="00D57539"/>
    <w:rsid w:val="00D57F07"/>
    <w:rsid w:val="00D60642"/>
    <w:rsid w:val="00D6200F"/>
    <w:rsid w:val="00D62BCA"/>
    <w:rsid w:val="00D6360C"/>
    <w:rsid w:val="00D6602C"/>
    <w:rsid w:val="00D664DE"/>
    <w:rsid w:val="00D71031"/>
    <w:rsid w:val="00D77425"/>
    <w:rsid w:val="00D8013E"/>
    <w:rsid w:val="00D803D2"/>
    <w:rsid w:val="00D8058F"/>
    <w:rsid w:val="00D81302"/>
    <w:rsid w:val="00D83477"/>
    <w:rsid w:val="00D83E15"/>
    <w:rsid w:val="00D860CA"/>
    <w:rsid w:val="00D8652F"/>
    <w:rsid w:val="00D879F3"/>
    <w:rsid w:val="00D90D7E"/>
    <w:rsid w:val="00D92271"/>
    <w:rsid w:val="00D926D9"/>
    <w:rsid w:val="00D92ABA"/>
    <w:rsid w:val="00D938C6"/>
    <w:rsid w:val="00D93B54"/>
    <w:rsid w:val="00D93E30"/>
    <w:rsid w:val="00D9634A"/>
    <w:rsid w:val="00D97B6A"/>
    <w:rsid w:val="00D97FD6"/>
    <w:rsid w:val="00DA10D2"/>
    <w:rsid w:val="00DA285D"/>
    <w:rsid w:val="00DA28AF"/>
    <w:rsid w:val="00DA31DF"/>
    <w:rsid w:val="00DA3AD2"/>
    <w:rsid w:val="00DA5009"/>
    <w:rsid w:val="00DA5048"/>
    <w:rsid w:val="00DA75B3"/>
    <w:rsid w:val="00DA7F07"/>
    <w:rsid w:val="00DB082B"/>
    <w:rsid w:val="00DB198E"/>
    <w:rsid w:val="00DB2229"/>
    <w:rsid w:val="00DB4C69"/>
    <w:rsid w:val="00DB4D6F"/>
    <w:rsid w:val="00DB4DA4"/>
    <w:rsid w:val="00DB7F30"/>
    <w:rsid w:val="00DC0C8D"/>
    <w:rsid w:val="00DC13CE"/>
    <w:rsid w:val="00DC1A5C"/>
    <w:rsid w:val="00DC3641"/>
    <w:rsid w:val="00DC3D84"/>
    <w:rsid w:val="00DC5034"/>
    <w:rsid w:val="00DC553B"/>
    <w:rsid w:val="00DC619B"/>
    <w:rsid w:val="00DC6494"/>
    <w:rsid w:val="00DC64B0"/>
    <w:rsid w:val="00DD016B"/>
    <w:rsid w:val="00DD10C7"/>
    <w:rsid w:val="00DD3490"/>
    <w:rsid w:val="00DD36B3"/>
    <w:rsid w:val="00DD4004"/>
    <w:rsid w:val="00DD5047"/>
    <w:rsid w:val="00DD761C"/>
    <w:rsid w:val="00DE1178"/>
    <w:rsid w:val="00DE1EDD"/>
    <w:rsid w:val="00DE211F"/>
    <w:rsid w:val="00DE24E6"/>
    <w:rsid w:val="00DE3105"/>
    <w:rsid w:val="00DE3138"/>
    <w:rsid w:val="00DE3620"/>
    <w:rsid w:val="00DE3B33"/>
    <w:rsid w:val="00DE5950"/>
    <w:rsid w:val="00DE5CD4"/>
    <w:rsid w:val="00DE75CA"/>
    <w:rsid w:val="00DF1D07"/>
    <w:rsid w:val="00DF1F9A"/>
    <w:rsid w:val="00DF2173"/>
    <w:rsid w:val="00DF294F"/>
    <w:rsid w:val="00DF301E"/>
    <w:rsid w:val="00DF3625"/>
    <w:rsid w:val="00DF3EAB"/>
    <w:rsid w:val="00DF4EE1"/>
    <w:rsid w:val="00E0010B"/>
    <w:rsid w:val="00E00A64"/>
    <w:rsid w:val="00E00E62"/>
    <w:rsid w:val="00E02E3A"/>
    <w:rsid w:val="00E03B17"/>
    <w:rsid w:val="00E07628"/>
    <w:rsid w:val="00E126EF"/>
    <w:rsid w:val="00E12BDC"/>
    <w:rsid w:val="00E13818"/>
    <w:rsid w:val="00E13BED"/>
    <w:rsid w:val="00E13F67"/>
    <w:rsid w:val="00E171D5"/>
    <w:rsid w:val="00E17AC5"/>
    <w:rsid w:val="00E20B08"/>
    <w:rsid w:val="00E215FC"/>
    <w:rsid w:val="00E22930"/>
    <w:rsid w:val="00E23606"/>
    <w:rsid w:val="00E236EE"/>
    <w:rsid w:val="00E242A7"/>
    <w:rsid w:val="00E24C9C"/>
    <w:rsid w:val="00E25649"/>
    <w:rsid w:val="00E25F51"/>
    <w:rsid w:val="00E2605D"/>
    <w:rsid w:val="00E26FCE"/>
    <w:rsid w:val="00E274AC"/>
    <w:rsid w:val="00E27744"/>
    <w:rsid w:val="00E27B37"/>
    <w:rsid w:val="00E302BC"/>
    <w:rsid w:val="00E30FAB"/>
    <w:rsid w:val="00E31DD5"/>
    <w:rsid w:val="00E33984"/>
    <w:rsid w:val="00E36E18"/>
    <w:rsid w:val="00E36E44"/>
    <w:rsid w:val="00E379E6"/>
    <w:rsid w:val="00E40E64"/>
    <w:rsid w:val="00E41492"/>
    <w:rsid w:val="00E4438D"/>
    <w:rsid w:val="00E446E5"/>
    <w:rsid w:val="00E459ED"/>
    <w:rsid w:val="00E46488"/>
    <w:rsid w:val="00E46CB4"/>
    <w:rsid w:val="00E47630"/>
    <w:rsid w:val="00E50817"/>
    <w:rsid w:val="00E51F13"/>
    <w:rsid w:val="00E528BC"/>
    <w:rsid w:val="00E55642"/>
    <w:rsid w:val="00E567BC"/>
    <w:rsid w:val="00E60A19"/>
    <w:rsid w:val="00E61D28"/>
    <w:rsid w:val="00E62050"/>
    <w:rsid w:val="00E62E2C"/>
    <w:rsid w:val="00E63506"/>
    <w:rsid w:val="00E652DC"/>
    <w:rsid w:val="00E66113"/>
    <w:rsid w:val="00E665F3"/>
    <w:rsid w:val="00E669C6"/>
    <w:rsid w:val="00E67B35"/>
    <w:rsid w:val="00E67BD0"/>
    <w:rsid w:val="00E67E2D"/>
    <w:rsid w:val="00E67FF5"/>
    <w:rsid w:val="00E718DA"/>
    <w:rsid w:val="00E72676"/>
    <w:rsid w:val="00E73590"/>
    <w:rsid w:val="00E75411"/>
    <w:rsid w:val="00E7574B"/>
    <w:rsid w:val="00E77292"/>
    <w:rsid w:val="00E777F9"/>
    <w:rsid w:val="00E802B3"/>
    <w:rsid w:val="00E815EE"/>
    <w:rsid w:val="00E81734"/>
    <w:rsid w:val="00E81DCB"/>
    <w:rsid w:val="00E8506E"/>
    <w:rsid w:val="00E8542F"/>
    <w:rsid w:val="00E85467"/>
    <w:rsid w:val="00E90236"/>
    <w:rsid w:val="00E91B50"/>
    <w:rsid w:val="00E933A9"/>
    <w:rsid w:val="00E9496A"/>
    <w:rsid w:val="00E95E1B"/>
    <w:rsid w:val="00E968AA"/>
    <w:rsid w:val="00EA06EC"/>
    <w:rsid w:val="00EA2A81"/>
    <w:rsid w:val="00EA733E"/>
    <w:rsid w:val="00EB2514"/>
    <w:rsid w:val="00EB6B8A"/>
    <w:rsid w:val="00EB6BAF"/>
    <w:rsid w:val="00EB7EB4"/>
    <w:rsid w:val="00EB7F4B"/>
    <w:rsid w:val="00EC09F7"/>
    <w:rsid w:val="00EC0D9D"/>
    <w:rsid w:val="00EC2420"/>
    <w:rsid w:val="00EC245C"/>
    <w:rsid w:val="00EC29F2"/>
    <w:rsid w:val="00EC305C"/>
    <w:rsid w:val="00EC4867"/>
    <w:rsid w:val="00EC4E2B"/>
    <w:rsid w:val="00EC5713"/>
    <w:rsid w:val="00EC6A58"/>
    <w:rsid w:val="00EC77B1"/>
    <w:rsid w:val="00EC7864"/>
    <w:rsid w:val="00ED1AEE"/>
    <w:rsid w:val="00ED20E3"/>
    <w:rsid w:val="00ED5824"/>
    <w:rsid w:val="00ED66CF"/>
    <w:rsid w:val="00ED7651"/>
    <w:rsid w:val="00EE0CEB"/>
    <w:rsid w:val="00EE21E2"/>
    <w:rsid w:val="00EE2735"/>
    <w:rsid w:val="00EE3134"/>
    <w:rsid w:val="00EE3DFB"/>
    <w:rsid w:val="00EE3EBF"/>
    <w:rsid w:val="00EE5DFD"/>
    <w:rsid w:val="00EF15CD"/>
    <w:rsid w:val="00EF1AC0"/>
    <w:rsid w:val="00EF293B"/>
    <w:rsid w:val="00EF2DED"/>
    <w:rsid w:val="00EF2F67"/>
    <w:rsid w:val="00EF3075"/>
    <w:rsid w:val="00EF3234"/>
    <w:rsid w:val="00EF390A"/>
    <w:rsid w:val="00EF3E22"/>
    <w:rsid w:val="00EF49E2"/>
    <w:rsid w:val="00EF7A81"/>
    <w:rsid w:val="00F00666"/>
    <w:rsid w:val="00F011E4"/>
    <w:rsid w:val="00F01527"/>
    <w:rsid w:val="00F02583"/>
    <w:rsid w:val="00F03F12"/>
    <w:rsid w:val="00F04727"/>
    <w:rsid w:val="00F0557E"/>
    <w:rsid w:val="00F05CFF"/>
    <w:rsid w:val="00F072CF"/>
    <w:rsid w:val="00F07D8F"/>
    <w:rsid w:val="00F13B3D"/>
    <w:rsid w:val="00F14A25"/>
    <w:rsid w:val="00F15CDA"/>
    <w:rsid w:val="00F17CE5"/>
    <w:rsid w:val="00F2127E"/>
    <w:rsid w:val="00F21595"/>
    <w:rsid w:val="00F21F63"/>
    <w:rsid w:val="00F223F7"/>
    <w:rsid w:val="00F2361B"/>
    <w:rsid w:val="00F243D0"/>
    <w:rsid w:val="00F27783"/>
    <w:rsid w:val="00F32831"/>
    <w:rsid w:val="00F33B54"/>
    <w:rsid w:val="00F345A0"/>
    <w:rsid w:val="00F34807"/>
    <w:rsid w:val="00F34A2F"/>
    <w:rsid w:val="00F34AB2"/>
    <w:rsid w:val="00F377C5"/>
    <w:rsid w:val="00F37E42"/>
    <w:rsid w:val="00F43F59"/>
    <w:rsid w:val="00F50674"/>
    <w:rsid w:val="00F5390D"/>
    <w:rsid w:val="00F6066A"/>
    <w:rsid w:val="00F616C0"/>
    <w:rsid w:val="00F61C69"/>
    <w:rsid w:val="00F62065"/>
    <w:rsid w:val="00F62BC1"/>
    <w:rsid w:val="00F62C80"/>
    <w:rsid w:val="00F62D8C"/>
    <w:rsid w:val="00F63223"/>
    <w:rsid w:val="00F64CBD"/>
    <w:rsid w:val="00F65351"/>
    <w:rsid w:val="00F6553C"/>
    <w:rsid w:val="00F65E6B"/>
    <w:rsid w:val="00F66280"/>
    <w:rsid w:val="00F67C6F"/>
    <w:rsid w:val="00F70470"/>
    <w:rsid w:val="00F71C5B"/>
    <w:rsid w:val="00F71D73"/>
    <w:rsid w:val="00F7238E"/>
    <w:rsid w:val="00F72BF2"/>
    <w:rsid w:val="00F72EA6"/>
    <w:rsid w:val="00F747C5"/>
    <w:rsid w:val="00F74C96"/>
    <w:rsid w:val="00F76954"/>
    <w:rsid w:val="00F81C0A"/>
    <w:rsid w:val="00F84099"/>
    <w:rsid w:val="00F85FCB"/>
    <w:rsid w:val="00F86CA8"/>
    <w:rsid w:val="00F9014C"/>
    <w:rsid w:val="00F90BB6"/>
    <w:rsid w:val="00F92A11"/>
    <w:rsid w:val="00F94762"/>
    <w:rsid w:val="00F95D9A"/>
    <w:rsid w:val="00F96D2F"/>
    <w:rsid w:val="00F972CC"/>
    <w:rsid w:val="00F9778F"/>
    <w:rsid w:val="00FA1723"/>
    <w:rsid w:val="00FA1963"/>
    <w:rsid w:val="00FA1B3D"/>
    <w:rsid w:val="00FA1B97"/>
    <w:rsid w:val="00FA2FDA"/>
    <w:rsid w:val="00FA3649"/>
    <w:rsid w:val="00FA3E83"/>
    <w:rsid w:val="00FA4429"/>
    <w:rsid w:val="00FA6B9D"/>
    <w:rsid w:val="00FA7287"/>
    <w:rsid w:val="00FA752D"/>
    <w:rsid w:val="00FB1132"/>
    <w:rsid w:val="00FB2F56"/>
    <w:rsid w:val="00FB50EF"/>
    <w:rsid w:val="00FB5C4B"/>
    <w:rsid w:val="00FB755E"/>
    <w:rsid w:val="00FB7DBB"/>
    <w:rsid w:val="00FC0F2B"/>
    <w:rsid w:val="00FC193A"/>
    <w:rsid w:val="00FC2055"/>
    <w:rsid w:val="00FC25B4"/>
    <w:rsid w:val="00FC701E"/>
    <w:rsid w:val="00FC7C7A"/>
    <w:rsid w:val="00FD143F"/>
    <w:rsid w:val="00FD22DA"/>
    <w:rsid w:val="00FD2CA0"/>
    <w:rsid w:val="00FD3BE5"/>
    <w:rsid w:val="00FD6225"/>
    <w:rsid w:val="00FD69B2"/>
    <w:rsid w:val="00FD6CE8"/>
    <w:rsid w:val="00FD78FF"/>
    <w:rsid w:val="00FE002A"/>
    <w:rsid w:val="00FE013C"/>
    <w:rsid w:val="00FE2AFE"/>
    <w:rsid w:val="00FE2FF6"/>
    <w:rsid w:val="00FE3115"/>
    <w:rsid w:val="00FE3A94"/>
    <w:rsid w:val="00FE43C4"/>
    <w:rsid w:val="00FE48C7"/>
    <w:rsid w:val="00FE53BB"/>
    <w:rsid w:val="00FE7537"/>
    <w:rsid w:val="00FF0E43"/>
    <w:rsid w:val="00FF24CE"/>
    <w:rsid w:val="00FF2919"/>
    <w:rsid w:val="00FF3B43"/>
    <w:rsid w:val="00FF3C64"/>
    <w:rsid w:val="00FF3EBA"/>
    <w:rsid w:val="00FF457E"/>
    <w:rsid w:val="00FF5445"/>
    <w:rsid w:val="00FF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23EABA"/>
  <w15:docId w15:val="{8954F261-2101-4967-8CB9-BC94784D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ZapfHumnst BT" w:eastAsia="Times New Roman" w:hAnsi="ZapfHumnst BT" w:cs="Miriam"/>
        <w:sz w:val="22"/>
        <w:szCs w:val="22"/>
        <w:lang w:val="en-US" w:eastAsia="en-US" w:bidi="he-IL"/>
      </w:rPr>
    </w:rPrDefault>
    <w:pPrDefault>
      <w:pPr>
        <w:ind w:left="216" w:right="4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EA6"/>
  </w:style>
  <w:style w:type="paragraph" w:styleId="Heading1">
    <w:name w:val="heading 1"/>
    <w:aliases w:val="overskr1,Normal + Font: Helvetica,Bold,Space Before 12 pt,Not Bold,heading 1,1"/>
    <w:next w:val="Heading2"/>
    <w:link w:val="Heading1Char"/>
    <w:qFormat/>
    <w:rsid w:val="003D0D54"/>
    <w:pPr>
      <w:keepNext/>
      <w:numPr>
        <w:numId w:val="8"/>
      </w:numPr>
      <w:tabs>
        <w:tab w:val="left" w:pos="709"/>
      </w:tabs>
      <w:spacing w:before="240"/>
      <w:ind w:right="454"/>
      <w:outlineLvl w:val="0"/>
    </w:pPr>
    <w:rPr>
      <w:rFonts w:ascii="Humnst777 BT" w:hAnsi="Humnst777 BT"/>
      <w:b/>
      <w:bCs/>
      <w:kern w:val="28"/>
      <w:sz w:val="26"/>
      <w:szCs w:val="26"/>
    </w:rPr>
  </w:style>
  <w:style w:type="paragraph" w:styleId="Heading2">
    <w:name w:val="heading 2"/>
    <w:aliases w:val="ARTICLE 1.1,overskr2"/>
    <w:basedOn w:val="Para"/>
    <w:next w:val="Para"/>
    <w:link w:val="Heading2Char"/>
    <w:qFormat/>
    <w:rsid w:val="003D0D54"/>
    <w:pPr>
      <w:keepNext/>
      <w:numPr>
        <w:ilvl w:val="1"/>
        <w:numId w:val="8"/>
      </w:numPr>
      <w:tabs>
        <w:tab w:val="clear" w:pos="1276"/>
      </w:tabs>
      <w:ind w:left="846" w:right="454"/>
      <w:outlineLvl w:val="1"/>
    </w:pPr>
    <w:rPr>
      <w:rFonts w:ascii="Humnst777 BT" w:hAnsi="Humnst777 BT" w:cs="Times New Roman"/>
      <w:b/>
      <w:bCs/>
      <w:sz w:val="24"/>
      <w:szCs w:val="24"/>
    </w:rPr>
  </w:style>
  <w:style w:type="paragraph" w:styleId="Heading3">
    <w:name w:val="heading 3"/>
    <w:aliases w:val="overskr3"/>
    <w:basedOn w:val="Normal"/>
    <w:next w:val="Para"/>
    <w:link w:val="Heading3Char"/>
    <w:qFormat/>
    <w:rsid w:val="003D0D54"/>
    <w:pPr>
      <w:numPr>
        <w:ilvl w:val="2"/>
        <w:numId w:val="8"/>
      </w:numPr>
      <w:ind w:left="1440" w:right="454"/>
      <w:outlineLvl w:val="2"/>
    </w:pPr>
    <w:rPr>
      <w:rFonts w:ascii="Humnst777 BT" w:hAnsi="Humnst777 BT"/>
      <w:b/>
      <w:bCs/>
    </w:rPr>
  </w:style>
  <w:style w:type="paragraph" w:styleId="Heading4">
    <w:name w:val="heading 4"/>
    <w:basedOn w:val="Para"/>
    <w:link w:val="Heading4Char"/>
    <w:qFormat/>
    <w:rsid w:val="003D0D54"/>
    <w:pPr>
      <w:numPr>
        <w:ilvl w:val="3"/>
        <w:numId w:val="8"/>
      </w:numPr>
      <w:tabs>
        <w:tab w:val="clear" w:pos="1276"/>
      </w:tabs>
      <w:ind w:right="454"/>
      <w:outlineLvl w:val="3"/>
    </w:pPr>
    <w:rPr>
      <w:rFonts w:ascii="Humnst777 BT" w:hAnsi="Humnst777 BT" w:cs="Times New Roman"/>
      <w:b/>
      <w:bCs/>
      <w:sz w:val="20"/>
      <w:szCs w:val="20"/>
    </w:rPr>
  </w:style>
  <w:style w:type="paragraph" w:styleId="Heading5">
    <w:name w:val="heading 5"/>
    <w:qFormat/>
    <w:rsid w:val="003D0D54"/>
    <w:pPr>
      <w:numPr>
        <w:ilvl w:val="4"/>
        <w:numId w:val="8"/>
      </w:numPr>
      <w:spacing w:before="120"/>
      <w:ind w:right="454"/>
      <w:outlineLvl w:val="4"/>
    </w:pPr>
    <w:rPr>
      <w:rFonts w:ascii="Arial" w:hAnsi="Arial"/>
      <w:sz w:val="24"/>
      <w:szCs w:val="24"/>
    </w:rPr>
  </w:style>
  <w:style w:type="paragraph" w:styleId="Heading6">
    <w:name w:val="heading 6"/>
    <w:basedOn w:val="Normal"/>
    <w:qFormat/>
    <w:rsid w:val="003D0D54"/>
    <w:pPr>
      <w:keepNext/>
      <w:numPr>
        <w:ilvl w:val="5"/>
        <w:numId w:val="8"/>
      </w:numPr>
      <w:spacing w:after="60" w:line="288" w:lineRule="exact"/>
      <w:ind w:right="454"/>
      <w:outlineLvl w:val="5"/>
    </w:pPr>
    <w:rPr>
      <w:rFonts w:ascii="Arial" w:hAnsi="Arial"/>
      <w:sz w:val="24"/>
      <w:szCs w:val="24"/>
    </w:rPr>
  </w:style>
  <w:style w:type="paragraph" w:styleId="Heading7">
    <w:name w:val="heading 7"/>
    <w:basedOn w:val="Normal"/>
    <w:next w:val="Normal"/>
    <w:qFormat/>
    <w:rsid w:val="003D0D54"/>
    <w:pPr>
      <w:keepNext/>
      <w:numPr>
        <w:ilvl w:val="6"/>
        <w:numId w:val="8"/>
      </w:numPr>
      <w:spacing w:before="240" w:after="60" w:line="288" w:lineRule="exact"/>
      <w:ind w:right="454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3D0D54"/>
    <w:pPr>
      <w:numPr>
        <w:ilvl w:val="7"/>
        <w:numId w:val="8"/>
      </w:numPr>
      <w:spacing w:before="240" w:after="240"/>
      <w:ind w:right="454"/>
      <w:jc w:val="center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3D0D54"/>
    <w:pPr>
      <w:keepNext/>
      <w:numPr>
        <w:ilvl w:val="8"/>
        <w:numId w:val="8"/>
      </w:numPr>
      <w:spacing w:before="240" w:after="240"/>
      <w:ind w:right="454"/>
      <w:jc w:val="center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link w:val="ParaChar"/>
    <w:rsid w:val="003D0D54"/>
    <w:pPr>
      <w:tabs>
        <w:tab w:val="left" w:pos="1276"/>
      </w:tabs>
      <w:ind w:left="1276" w:right="48" w:hanging="567"/>
    </w:pPr>
  </w:style>
  <w:style w:type="paragraph" w:customStyle="1" w:styleId="ChapterSubtitle">
    <w:name w:val="Chapter Subtitle"/>
    <w:basedOn w:val="Chaptertitle"/>
    <w:next w:val="Heading1"/>
    <w:rsid w:val="003D0D54"/>
    <w:pPr>
      <w:pBdr>
        <w:top w:val="single" w:sz="6" w:space="3" w:color="auto"/>
      </w:pBdr>
      <w:spacing w:before="0" w:after="120"/>
    </w:pPr>
  </w:style>
  <w:style w:type="paragraph" w:customStyle="1" w:styleId="Chaptertitle">
    <w:name w:val="Chapter title"/>
    <w:basedOn w:val="Normal"/>
    <w:next w:val="Heading1"/>
    <w:rsid w:val="003D0D54"/>
    <w:pPr>
      <w:keepNext/>
      <w:spacing w:before="240" w:after="60"/>
      <w:ind w:left="0" w:right="0"/>
    </w:pPr>
    <w:rPr>
      <w:rFonts w:ascii="Futura Md BT" w:hAnsi="Futura Md BT"/>
      <w:b/>
      <w:bCs/>
      <w:i/>
      <w:iCs/>
      <w:sz w:val="56"/>
      <w:szCs w:val="56"/>
    </w:rPr>
  </w:style>
  <w:style w:type="paragraph" w:styleId="Header">
    <w:name w:val="header"/>
    <w:basedOn w:val="Normal"/>
    <w:semiHidden/>
    <w:rsid w:val="003D0D54"/>
    <w:pPr>
      <w:keepNext/>
      <w:tabs>
        <w:tab w:val="right" w:pos="9639"/>
      </w:tabs>
      <w:spacing w:line="288" w:lineRule="exact"/>
      <w:ind w:left="0" w:right="0"/>
    </w:pPr>
    <w:rPr>
      <w:b/>
      <w:bCs/>
      <w:sz w:val="18"/>
      <w:szCs w:val="18"/>
    </w:rPr>
  </w:style>
  <w:style w:type="paragraph" w:customStyle="1" w:styleId="Note">
    <w:name w:val="Note"/>
    <w:rsid w:val="003D0D54"/>
    <w:pPr>
      <w:keepNext/>
      <w:spacing w:before="120"/>
    </w:pPr>
    <w:rPr>
      <w:i/>
      <w:iCs/>
    </w:rPr>
  </w:style>
  <w:style w:type="paragraph" w:customStyle="1" w:styleId="Notetitle">
    <w:name w:val="Notetitle"/>
    <w:basedOn w:val="Heading3"/>
    <w:rsid w:val="003D0D54"/>
    <w:pPr>
      <w:numPr>
        <w:ilvl w:val="0"/>
        <w:numId w:val="0"/>
      </w:numPr>
      <w:jc w:val="both"/>
      <w:outlineLvl w:val="9"/>
    </w:pPr>
    <w:rPr>
      <w:b w:val="0"/>
      <w:bCs w:val="0"/>
      <w:i/>
      <w:iCs/>
    </w:rPr>
  </w:style>
  <w:style w:type="paragraph" w:customStyle="1" w:styleId="Screen">
    <w:name w:val="Screen"/>
    <w:basedOn w:val="Para"/>
    <w:rsid w:val="003D0D54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3402"/>
        <w:tab w:val="left" w:pos="6521"/>
      </w:tabs>
      <w:ind w:left="142" w:right="142"/>
    </w:pPr>
    <w:rPr>
      <w:rFonts w:ascii="Courier New" w:hAnsi="Courier New"/>
    </w:rPr>
  </w:style>
  <w:style w:type="paragraph" w:customStyle="1" w:styleId="TableCaption">
    <w:name w:val="Table Caption"/>
    <w:basedOn w:val="Normal"/>
    <w:rsid w:val="003D0D54"/>
    <w:pPr>
      <w:spacing w:before="240" w:after="120"/>
      <w:ind w:left="0" w:right="0"/>
      <w:jc w:val="center"/>
    </w:pPr>
    <w:rPr>
      <w:i/>
      <w:iCs/>
    </w:rPr>
  </w:style>
  <w:style w:type="paragraph" w:customStyle="1" w:styleId="SubBullet">
    <w:name w:val="SubBullet"/>
    <w:basedOn w:val="Bulleted"/>
    <w:rsid w:val="003D0D54"/>
    <w:pPr>
      <w:ind w:left="3054" w:right="3054" w:hanging="360"/>
    </w:pPr>
  </w:style>
  <w:style w:type="paragraph" w:customStyle="1" w:styleId="Bulleted">
    <w:name w:val="Bulleted"/>
    <w:basedOn w:val="Normal"/>
    <w:rsid w:val="003D0D54"/>
    <w:pPr>
      <w:numPr>
        <w:numId w:val="1"/>
      </w:numPr>
      <w:tabs>
        <w:tab w:val="clear" w:pos="2628"/>
        <w:tab w:val="left" w:pos="1843"/>
      </w:tabs>
      <w:spacing w:after="60"/>
      <w:ind w:left="1843" w:hanging="425"/>
    </w:pPr>
  </w:style>
  <w:style w:type="paragraph" w:customStyle="1" w:styleId="TableBulleted">
    <w:name w:val="TableBulleted"/>
    <w:basedOn w:val="Normal"/>
    <w:rsid w:val="003D0D54"/>
    <w:pPr>
      <w:spacing w:after="60"/>
      <w:ind w:left="357" w:right="357" w:hanging="357"/>
      <w:jc w:val="center"/>
    </w:pPr>
  </w:style>
  <w:style w:type="paragraph" w:customStyle="1" w:styleId="TableLeft">
    <w:name w:val="TableLeft"/>
    <w:rsid w:val="003D0D54"/>
    <w:pPr>
      <w:spacing w:after="60"/>
    </w:pPr>
    <w:rPr>
      <w:rFonts w:ascii="Arial" w:hAnsi="Arial"/>
    </w:rPr>
  </w:style>
  <w:style w:type="paragraph" w:styleId="Title">
    <w:name w:val="Title"/>
    <w:basedOn w:val="Normal"/>
    <w:link w:val="TitleChar"/>
    <w:uiPriority w:val="10"/>
    <w:qFormat/>
    <w:rsid w:val="003D0D54"/>
    <w:pPr>
      <w:keepNext/>
      <w:spacing w:before="240" w:after="60"/>
      <w:ind w:left="0" w:right="0"/>
      <w:jc w:val="center"/>
    </w:pPr>
    <w:rPr>
      <w:rFonts w:ascii="Humnst777 BT" w:hAnsi="Humnst777 BT"/>
      <w:b/>
      <w:bCs/>
      <w:kern w:val="28"/>
      <w:sz w:val="56"/>
      <w:szCs w:val="56"/>
    </w:rPr>
  </w:style>
  <w:style w:type="paragraph" w:customStyle="1" w:styleId="FigureCaption">
    <w:name w:val="Figure Caption"/>
    <w:basedOn w:val="Heading3"/>
    <w:next w:val="Para"/>
    <w:rsid w:val="003D0D54"/>
    <w:pPr>
      <w:numPr>
        <w:ilvl w:val="0"/>
        <w:numId w:val="4"/>
      </w:numPr>
      <w:tabs>
        <w:tab w:val="left" w:pos="1134"/>
      </w:tabs>
      <w:spacing w:after="120"/>
      <w:ind w:left="0" w:firstLine="0"/>
      <w:outlineLvl w:val="9"/>
    </w:pPr>
    <w:rPr>
      <w:rFonts w:cs="Times New Roman"/>
      <w:i/>
      <w:iCs/>
    </w:rPr>
  </w:style>
  <w:style w:type="paragraph" w:styleId="TOC1">
    <w:name w:val="toc 1"/>
    <w:basedOn w:val="Normal"/>
    <w:next w:val="Normal"/>
    <w:link w:val="TOC1Char"/>
    <w:uiPriority w:val="39"/>
    <w:rsid w:val="00EE2735"/>
    <w:pPr>
      <w:spacing w:before="120" w:after="120"/>
      <w:ind w:left="0"/>
    </w:pPr>
    <w:rPr>
      <w:rFonts w:asciiTheme="minorHAnsi" w:hAnsiTheme="minorHAnsi"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rsid w:val="00EE2735"/>
    <w:pPr>
      <w:ind w:left="220"/>
    </w:pPr>
    <w:rPr>
      <w:rFonts w:asciiTheme="minorHAnsi" w:hAnsiTheme="minorHAnsi" w:cs="Times New Roman"/>
      <w:smallCaps/>
      <w:sz w:val="20"/>
      <w:szCs w:val="20"/>
    </w:rPr>
  </w:style>
  <w:style w:type="paragraph" w:styleId="TOC3">
    <w:name w:val="toc 3"/>
    <w:basedOn w:val="Normal"/>
    <w:next w:val="Normal"/>
    <w:uiPriority w:val="39"/>
    <w:rsid w:val="003B69AA"/>
    <w:pPr>
      <w:ind w:left="440"/>
    </w:pPr>
    <w:rPr>
      <w:rFonts w:asciiTheme="minorHAnsi" w:hAnsiTheme="minorHAnsi" w:cs="Times New Roman"/>
      <w:iCs/>
      <w:sz w:val="20"/>
      <w:szCs w:val="20"/>
    </w:rPr>
  </w:style>
  <w:style w:type="paragraph" w:styleId="TOC4">
    <w:name w:val="toc 4"/>
    <w:basedOn w:val="Normal"/>
    <w:next w:val="Normal"/>
    <w:semiHidden/>
    <w:rsid w:val="003D0D54"/>
    <w:pPr>
      <w:ind w:left="660"/>
    </w:pPr>
    <w:rPr>
      <w:rFonts w:asciiTheme="minorHAnsi" w:hAnsiTheme="minorHAnsi" w:cs="Times New Roman"/>
      <w:sz w:val="18"/>
      <w:szCs w:val="18"/>
    </w:rPr>
  </w:style>
  <w:style w:type="paragraph" w:styleId="TOC5">
    <w:name w:val="toc 5"/>
    <w:basedOn w:val="Normal"/>
    <w:next w:val="Normal"/>
    <w:semiHidden/>
    <w:rsid w:val="003D0D54"/>
    <w:pPr>
      <w:ind w:left="880"/>
    </w:pPr>
    <w:rPr>
      <w:rFonts w:asciiTheme="minorHAnsi" w:hAnsiTheme="minorHAnsi" w:cs="Times New Roman"/>
      <w:sz w:val="18"/>
      <w:szCs w:val="18"/>
    </w:rPr>
  </w:style>
  <w:style w:type="paragraph" w:styleId="TOC6">
    <w:name w:val="toc 6"/>
    <w:basedOn w:val="Normal"/>
    <w:next w:val="Normal"/>
    <w:semiHidden/>
    <w:rsid w:val="003D0D54"/>
    <w:pPr>
      <w:ind w:left="1100"/>
    </w:pPr>
    <w:rPr>
      <w:rFonts w:asciiTheme="minorHAnsi" w:hAnsiTheme="minorHAnsi" w:cs="Times New Roman"/>
      <w:sz w:val="18"/>
      <w:szCs w:val="18"/>
    </w:rPr>
  </w:style>
  <w:style w:type="paragraph" w:styleId="TOC7">
    <w:name w:val="toc 7"/>
    <w:basedOn w:val="Normal"/>
    <w:next w:val="Normal"/>
    <w:semiHidden/>
    <w:rsid w:val="003D0D54"/>
    <w:pPr>
      <w:ind w:left="1320"/>
    </w:pPr>
    <w:rPr>
      <w:rFonts w:asciiTheme="minorHAnsi" w:hAnsiTheme="minorHAnsi" w:cs="Times New Roman"/>
      <w:sz w:val="18"/>
      <w:szCs w:val="18"/>
    </w:rPr>
  </w:style>
  <w:style w:type="paragraph" w:styleId="TOC8">
    <w:name w:val="toc 8"/>
    <w:basedOn w:val="Normal"/>
    <w:next w:val="Normal"/>
    <w:semiHidden/>
    <w:rsid w:val="003D0D54"/>
    <w:pPr>
      <w:ind w:left="1540"/>
    </w:pPr>
    <w:rPr>
      <w:rFonts w:asciiTheme="minorHAnsi" w:hAnsiTheme="minorHAnsi" w:cs="Times New Roman"/>
      <w:sz w:val="18"/>
      <w:szCs w:val="18"/>
    </w:rPr>
  </w:style>
  <w:style w:type="paragraph" w:styleId="TOC9">
    <w:name w:val="toc 9"/>
    <w:basedOn w:val="Normal"/>
    <w:next w:val="Normal"/>
    <w:semiHidden/>
    <w:rsid w:val="003D0D54"/>
    <w:pPr>
      <w:ind w:left="1760"/>
    </w:pPr>
    <w:rPr>
      <w:rFonts w:asciiTheme="minorHAnsi" w:hAnsiTheme="minorHAnsi" w:cs="Times New Roman"/>
      <w:sz w:val="18"/>
      <w:szCs w:val="18"/>
    </w:rPr>
  </w:style>
  <w:style w:type="paragraph" w:styleId="Footer">
    <w:name w:val="footer"/>
    <w:basedOn w:val="Normal"/>
    <w:semiHidden/>
    <w:rsid w:val="003D0D54"/>
    <w:pPr>
      <w:ind w:left="0" w:right="0"/>
    </w:pPr>
    <w:rPr>
      <w:sz w:val="20"/>
      <w:szCs w:val="20"/>
    </w:rPr>
  </w:style>
  <w:style w:type="character" w:styleId="PageNumber">
    <w:name w:val="page number"/>
    <w:basedOn w:val="DefaultParagraphFont"/>
    <w:semiHidden/>
    <w:rsid w:val="003D0D54"/>
    <w:rPr>
      <w:rFonts w:ascii="Arial" w:hAnsi="Arial"/>
      <w:noProof w:val="0"/>
      <w:sz w:val="20"/>
      <w:szCs w:val="20"/>
      <w:lang w:val="en-US"/>
    </w:rPr>
  </w:style>
  <w:style w:type="paragraph" w:customStyle="1" w:styleId="TableHead">
    <w:name w:val="TableHead"/>
    <w:basedOn w:val="Normal"/>
    <w:rsid w:val="003D0D54"/>
    <w:pPr>
      <w:ind w:left="0" w:right="0"/>
      <w:jc w:val="center"/>
    </w:pPr>
    <w:rPr>
      <w:rFonts w:ascii="Humnst777 BT" w:hAnsi="Humnst777 BT"/>
      <w:b/>
      <w:bCs/>
    </w:rPr>
  </w:style>
  <w:style w:type="paragraph" w:customStyle="1" w:styleId="TableCenter">
    <w:name w:val="TableCenter"/>
    <w:rsid w:val="003D0D54"/>
    <w:pPr>
      <w:spacing w:after="60"/>
      <w:jc w:val="center"/>
    </w:pPr>
    <w:rPr>
      <w:rFonts w:ascii="Arial" w:hAnsi="Arial"/>
    </w:rPr>
  </w:style>
  <w:style w:type="paragraph" w:customStyle="1" w:styleId="Left">
    <w:name w:val="Left"/>
    <w:basedOn w:val="Para"/>
    <w:rsid w:val="003D0D54"/>
    <w:pPr>
      <w:ind w:left="0" w:right="0"/>
    </w:pPr>
  </w:style>
  <w:style w:type="paragraph" w:customStyle="1" w:styleId="Rightcell">
    <w:name w:val="Right cell"/>
    <w:basedOn w:val="Normal"/>
    <w:rsid w:val="003D0D54"/>
    <w:pPr>
      <w:keepNext/>
      <w:spacing w:after="60"/>
      <w:ind w:left="0" w:right="0"/>
    </w:pPr>
  </w:style>
  <w:style w:type="paragraph" w:customStyle="1" w:styleId="Caution">
    <w:name w:val="Caution"/>
    <w:basedOn w:val="Rightcell"/>
    <w:rsid w:val="003D0D54"/>
  </w:style>
  <w:style w:type="character" w:styleId="LineNumber">
    <w:name w:val="line number"/>
    <w:basedOn w:val="DefaultParagraphFont"/>
    <w:semiHidden/>
    <w:rsid w:val="003D0D54"/>
  </w:style>
  <w:style w:type="paragraph" w:customStyle="1" w:styleId="Warning">
    <w:name w:val="Warning"/>
    <w:basedOn w:val="Rightcell"/>
    <w:rsid w:val="003D0D54"/>
    <w:pPr>
      <w:keepNext w:val="0"/>
      <w:pBdr>
        <w:top w:val="single" w:sz="6" w:space="2" w:color="000000"/>
        <w:bottom w:val="single" w:sz="6" w:space="2" w:color="000000"/>
      </w:pBdr>
    </w:pPr>
    <w:rPr>
      <w:b/>
      <w:bCs/>
    </w:rPr>
  </w:style>
  <w:style w:type="paragraph" w:customStyle="1" w:styleId="LikeTableCap">
    <w:name w:val="LikeTableCap"/>
    <w:basedOn w:val="TableCaption"/>
    <w:rsid w:val="003D0D54"/>
  </w:style>
  <w:style w:type="paragraph" w:customStyle="1" w:styleId="Step">
    <w:name w:val="Step"/>
    <w:basedOn w:val="Para"/>
    <w:rsid w:val="003D0D54"/>
    <w:pPr>
      <w:ind w:left="2694" w:right="2694" w:hanging="426"/>
    </w:pPr>
  </w:style>
  <w:style w:type="character" w:customStyle="1" w:styleId="savedate">
    <w:name w:val="savedate"/>
    <w:rsid w:val="003D0D54"/>
    <w:rPr>
      <w:color w:val="000000"/>
    </w:rPr>
  </w:style>
  <w:style w:type="paragraph" w:customStyle="1" w:styleId="ScreenType">
    <w:name w:val="ScreenType"/>
    <w:basedOn w:val="Para"/>
    <w:rsid w:val="003D0D54"/>
    <w:rPr>
      <w:rFonts w:ascii="Courier New" w:hAnsi="Courier New"/>
    </w:rPr>
  </w:style>
  <w:style w:type="paragraph" w:customStyle="1" w:styleId="Result">
    <w:name w:val="Result"/>
    <w:basedOn w:val="Para"/>
    <w:next w:val="Para"/>
    <w:rsid w:val="003D0D54"/>
    <w:pPr>
      <w:ind w:left="2977" w:right="2977"/>
    </w:pPr>
  </w:style>
  <w:style w:type="character" w:styleId="CommentReference">
    <w:name w:val="annotation reference"/>
    <w:basedOn w:val="DefaultParagraphFont"/>
    <w:semiHidden/>
    <w:rsid w:val="003D0D5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D0D54"/>
    <w:rPr>
      <w:sz w:val="20"/>
      <w:szCs w:val="20"/>
    </w:rPr>
  </w:style>
  <w:style w:type="paragraph" w:styleId="DocumentMap">
    <w:name w:val="Document Map"/>
    <w:basedOn w:val="Normal"/>
    <w:semiHidden/>
    <w:rsid w:val="003D0D54"/>
    <w:pPr>
      <w:shd w:val="clear" w:color="auto" w:fill="000080"/>
    </w:pPr>
    <w:rPr>
      <w:rFonts w:ascii="Tahoma"/>
    </w:rPr>
  </w:style>
  <w:style w:type="paragraph" w:customStyle="1" w:styleId="body">
    <w:name w:val="body"/>
    <w:basedOn w:val="Normal"/>
    <w:rsid w:val="003D0D54"/>
    <w:pPr>
      <w:numPr>
        <w:ilvl w:val="12"/>
      </w:numPr>
      <w:spacing w:after="120"/>
      <w:ind w:left="2127" w:right="2127" w:hanging="709"/>
    </w:pPr>
    <w:rPr>
      <w:sz w:val="24"/>
      <w:szCs w:val="24"/>
    </w:rPr>
  </w:style>
  <w:style w:type="paragraph" w:customStyle="1" w:styleId="tablehead0">
    <w:name w:val="tablehead"/>
    <w:basedOn w:val="Normal"/>
    <w:rsid w:val="003D0D54"/>
    <w:pPr>
      <w:suppressAutoHyphens/>
      <w:ind w:left="0" w:right="0"/>
      <w:jc w:val="center"/>
    </w:pPr>
    <w:rPr>
      <w:b/>
      <w:bCs/>
      <w:snapToGrid w:val="0"/>
      <w:sz w:val="18"/>
      <w:szCs w:val="18"/>
    </w:rPr>
  </w:style>
  <w:style w:type="paragraph" w:customStyle="1" w:styleId="tabletext">
    <w:name w:val="tabletext"/>
    <w:basedOn w:val="Normal"/>
    <w:rsid w:val="003D0D54"/>
    <w:pPr>
      <w:suppressAutoHyphens/>
      <w:ind w:left="0" w:right="48"/>
    </w:pPr>
    <w:rPr>
      <w:rFonts w:cs="Times New Roman"/>
      <w:snapToGrid w:val="0"/>
    </w:rPr>
  </w:style>
  <w:style w:type="paragraph" w:styleId="BodyTextIndent">
    <w:name w:val="Body Text Indent"/>
    <w:basedOn w:val="Normal"/>
    <w:semiHidden/>
    <w:rsid w:val="003D0D54"/>
    <w:pPr>
      <w:ind w:left="426" w:right="426"/>
    </w:pPr>
    <w:rPr>
      <w:rFonts w:ascii="Arial" w:hAnsi="Arial"/>
      <w:sz w:val="24"/>
      <w:szCs w:val="24"/>
    </w:rPr>
  </w:style>
  <w:style w:type="paragraph" w:styleId="BodyText">
    <w:name w:val="Body Text"/>
    <w:basedOn w:val="Normal"/>
    <w:semiHidden/>
    <w:rsid w:val="003D0D54"/>
    <w:pPr>
      <w:ind w:left="1418" w:right="1418"/>
    </w:pPr>
    <w:rPr>
      <w:rFonts w:ascii="Arial" w:hAnsi="Arial"/>
      <w:sz w:val="24"/>
      <w:szCs w:val="24"/>
    </w:rPr>
  </w:style>
  <w:style w:type="paragraph" w:customStyle="1" w:styleId="bullet">
    <w:name w:val="bullet"/>
    <w:basedOn w:val="Normal"/>
    <w:rsid w:val="003D0D54"/>
    <w:pPr>
      <w:numPr>
        <w:numId w:val="2"/>
      </w:numPr>
    </w:pPr>
    <w:rPr>
      <w:rFonts w:cs="Times New Roman"/>
    </w:rPr>
  </w:style>
  <w:style w:type="paragraph" w:customStyle="1" w:styleId="H1">
    <w:name w:val="H1"/>
    <w:basedOn w:val="BodyText"/>
    <w:rsid w:val="003D0D54"/>
    <w:pPr>
      <w:ind w:left="0" w:right="0"/>
    </w:pPr>
    <w:rPr>
      <w:b/>
      <w:bCs/>
      <w:kern w:val="28"/>
      <w:sz w:val="28"/>
      <w:szCs w:val="28"/>
    </w:rPr>
  </w:style>
  <w:style w:type="character" w:styleId="Hyperlink">
    <w:name w:val="Hyperlink"/>
    <w:basedOn w:val="DefaultParagraphFont"/>
    <w:uiPriority w:val="99"/>
    <w:rsid w:val="003D0D54"/>
    <w:rPr>
      <w:color w:val="0000FF"/>
      <w:u w:val="single"/>
    </w:rPr>
  </w:style>
  <w:style w:type="paragraph" w:styleId="Subtitle">
    <w:name w:val="Subtitle"/>
    <w:basedOn w:val="Normal"/>
    <w:qFormat/>
    <w:rsid w:val="003D0D54"/>
    <w:pPr>
      <w:spacing w:after="60"/>
      <w:jc w:val="center"/>
      <w:outlineLvl w:val="1"/>
    </w:pPr>
    <w:rPr>
      <w:rFonts w:ascii="Humnst777 BT" w:hAnsi="Humnst777 BT"/>
      <w:b/>
      <w:bCs/>
      <w:sz w:val="48"/>
      <w:szCs w:val="48"/>
    </w:rPr>
  </w:style>
  <w:style w:type="paragraph" w:customStyle="1" w:styleId="Number">
    <w:name w:val="Number"/>
    <w:basedOn w:val="body"/>
    <w:autoRedefine/>
    <w:rsid w:val="003D0D54"/>
    <w:pPr>
      <w:numPr>
        <w:ilvl w:val="0"/>
      </w:numPr>
      <w:tabs>
        <w:tab w:val="left" w:pos="1134"/>
      </w:tabs>
      <w:spacing w:after="0"/>
      <w:ind w:left="1134" w:right="1134" w:hanging="709"/>
    </w:pPr>
  </w:style>
  <w:style w:type="paragraph" w:customStyle="1" w:styleId="NumberB">
    <w:name w:val="NumberB"/>
    <w:basedOn w:val="Number"/>
    <w:rsid w:val="003D0D54"/>
    <w:pPr>
      <w:tabs>
        <w:tab w:val="num" w:pos="1418"/>
      </w:tabs>
      <w:ind w:left="1418" w:right="1418"/>
    </w:pPr>
  </w:style>
  <w:style w:type="paragraph" w:customStyle="1" w:styleId="Para2">
    <w:name w:val="Para2"/>
    <w:basedOn w:val="BodyText"/>
    <w:rsid w:val="003D0D54"/>
    <w:pPr>
      <w:spacing w:before="120"/>
      <w:ind w:left="993" w:right="993"/>
    </w:pPr>
    <w:rPr>
      <w:rFonts w:ascii="ZapfHumnst BT" w:hAnsi="ZapfHumnst BT"/>
    </w:rPr>
  </w:style>
  <w:style w:type="paragraph" w:customStyle="1" w:styleId="Step1">
    <w:name w:val="Step1"/>
    <w:basedOn w:val="Para"/>
    <w:rsid w:val="003D0D54"/>
    <w:pPr>
      <w:tabs>
        <w:tab w:val="left" w:pos="851"/>
      </w:tabs>
    </w:pPr>
  </w:style>
  <w:style w:type="character" w:styleId="FollowedHyperlink">
    <w:name w:val="FollowedHyperlink"/>
    <w:basedOn w:val="DefaultParagraphFont"/>
    <w:semiHidden/>
    <w:rsid w:val="003D0D54"/>
    <w:rPr>
      <w:color w:val="800080"/>
      <w:u w:val="single"/>
    </w:rPr>
  </w:style>
  <w:style w:type="paragraph" w:styleId="BodyTextIndent2">
    <w:name w:val="Body Text Indent 2"/>
    <w:basedOn w:val="Normal"/>
    <w:semiHidden/>
    <w:rsid w:val="003D0D54"/>
    <w:pPr>
      <w:jc w:val="both"/>
    </w:pPr>
    <w:rPr>
      <w:sz w:val="20"/>
      <w:szCs w:val="20"/>
    </w:rPr>
  </w:style>
  <w:style w:type="paragraph" w:styleId="BodyTextIndent3">
    <w:name w:val="Body Text Indent 3"/>
    <w:basedOn w:val="Normal"/>
    <w:semiHidden/>
    <w:rsid w:val="003D0D54"/>
    <w:rPr>
      <w:sz w:val="20"/>
      <w:szCs w:val="20"/>
    </w:rPr>
  </w:style>
  <w:style w:type="paragraph" w:customStyle="1" w:styleId="PrefaceTitle">
    <w:name w:val="Preface Title"/>
    <w:basedOn w:val="Para"/>
    <w:next w:val="Normal"/>
    <w:rsid w:val="003D0D54"/>
    <w:pPr>
      <w:spacing w:after="120"/>
      <w:ind w:left="0" w:right="0"/>
      <w:jc w:val="center"/>
    </w:pPr>
    <w:rPr>
      <w:b/>
      <w:bCs/>
      <w:sz w:val="40"/>
      <w:szCs w:val="40"/>
    </w:rPr>
  </w:style>
  <w:style w:type="paragraph" w:customStyle="1" w:styleId="Paraindent">
    <w:name w:val="Paraindent"/>
    <w:basedOn w:val="Para"/>
    <w:rsid w:val="003D0D54"/>
    <w:pPr>
      <w:ind w:firstLine="0"/>
    </w:pPr>
  </w:style>
  <w:style w:type="paragraph" w:styleId="BalloonText">
    <w:name w:val="Balloon Text"/>
    <w:basedOn w:val="Normal"/>
    <w:semiHidden/>
    <w:rsid w:val="003D0D54"/>
    <w:rPr>
      <w:rFonts w:ascii="Tahoma" w:hAnsi="Tahoma" w:cs="Tahoma"/>
      <w:sz w:val="16"/>
      <w:szCs w:val="16"/>
    </w:rPr>
  </w:style>
  <w:style w:type="paragraph" w:customStyle="1" w:styleId="App1">
    <w:name w:val="App 1"/>
    <w:basedOn w:val="Heading1"/>
    <w:rsid w:val="003D0D54"/>
    <w:pPr>
      <w:pageBreakBefore/>
      <w:numPr>
        <w:numId w:val="5"/>
      </w:numPr>
    </w:pPr>
  </w:style>
  <w:style w:type="paragraph" w:customStyle="1" w:styleId="App2">
    <w:name w:val="App 2"/>
    <w:basedOn w:val="Heading2"/>
    <w:rsid w:val="003D0D54"/>
    <w:pPr>
      <w:numPr>
        <w:numId w:val="5"/>
      </w:numPr>
    </w:pPr>
  </w:style>
  <w:style w:type="paragraph" w:customStyle="1" w:styleId="App3">
    <w:name w:val="App 3"/>
    <w:basedOn w:val="Heading3"/>
    <w:rsid w:val="003D0D54"/>
    <w:pPr>
      <w:keepNext/>
      <w:numPr>
        <w:numId w:val="5"/>
      </w:numPr>
      <w:tabs>
        <w:tab w:val="left" w:pos="567"/>
      </w:tabs>
    </w:pPr>
  </w:style>
  <w:style w:type="paragraph" w:customStyle="1" w:styleId="etad">
    <w:name w:val="etad"/>
    <w:basedOn w:val="Para"/>
    <w:rsid w:val="003D0D54"/>
  </w:style>
  <w:style w:type="paragraph" w:customStyle="1" w:styleId="para0">
    <w:name w:val="para"/>
    <w:basedOn w:val="Para"/>
    <w:rsid w:val="003D0D54"/>
    <w:pPr>
      <w:tabs>
        <w:tab w:val="clear" w:pos="1276"/>
      </w:tabs>
    </w:pPr>
  </w:style>
  <w:style w:type="character" w:customStyle="1" w:styleId="Heading2Char">
    <w:name w:val="Heading 2 Char"/>
    <w:aliases w:val="ARTICLE 1.1 Char,overskr2 Char"/>
    <w:basedOn w:val="DefaultParagraphFont"/>
    <w:link w:val="Heading2"/>
    <w:rsid w:val="00A92D17"/>
    <w:rPr>
      <w:rFonts w:ascii="Humnst777 BT" w:hAnsi="Humnst777 BT" w:cs="Times New Roman"/>
      <w:b/>
      <w:bCs/>
      <w:sz w:val="24"/>
      <w:szCs w:val="24"/>
    </w:rPr>
  </w:style>
  <w:style w:type="character" w:customStyle="1" w:styleId="Heading1Char">
    <w:name w:val="Heading 1 Char"/>
    <w:aliases w:val="overskr1 Char,Normal + Font: Helvetica Char,Bold Char,Space Before 12 pt Char,Not Bold Char,heading 1 Char,1 Char"/>
    <w:basedOn w:val="DefaultParagraphFont"/>
    <w:link w:val="Heading1"/>
    <w:rsid w:val="00A92D17"/>
    <w:rPr>
      <w:rFonts w:ascii="Humnst777 BT" w:hAnsi="Humnst777 BT"/>
      <w:b/>
      <w:bCs/>
      <w:kern w:val="28"/>
      <w:sz w:val="26"/>
      <w:szCs w:val="26"/>
    </w:rPr>
  </w:style>
  <w:style w:type="paragraph" w:styleId="ListParagraph">
    <w:name w:val="List Paragraph"/>
    <w:basedOn w:val="Normal"/>
    <w:uiPriority w:val="34"/>
    <w:qFormat/>
    <w:rsid w:val="00A92D17"/>
    <w:pPr>
      <w:spacing w:after="160" w:line="259" w:lineRule="auto"/>
      <w:ind w:left="720" w:right="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59"/>
    <w:rsid w:val="008716FD"/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1B2C78"/>
    <w:rPr>
      <w:rFonts w:ascii="Humnst777 BT" w:hAnsi="Humnst777 BT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3A2A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AE3A2A"/>
    <w:rPr>
      <w:rFonts w:cs="Miriam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3A2A"/>
    <w:rPr>
      <w:rFonts w:cs="Miriam"/>
      <w:b/>
      <w:bCs/>
    </w:rPr>
  </w:style>
  <w:style w:type="paragraph" w:styleId="Revision">
    <w:name w:val="Revision"/>
    <w:hidden/>
    <w:uiPriority w:val="99"/>
    <w:semiHidden/>
    <w:rsid w:val="00405F26"/>
  </w:style>
  <w:style w:type="paragraph" w:styleId="PlainText">
    <w:name w:val="Plain Text"/>
    <w:basedOn w:val="Normal"/>
    <w:link w:val="PlainTextChar"/>
    <w:uiPriority w:val="99"/>
    <w:unhideWhenUsed/>
    <w:rsid w:val="00117A5F"/>
    <w:pPr>
      <w:ind w:left="0" w:right="0"/>
    </w:pPr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17A5F"/>
    <w:rPr>
      <w:rFonts w:ascii="Consolas" w:eastAsiaTheme="minorHAnsi" w:hAnsi="Consolas" w:cs="Consolas"/>
      <w:sz w:val="21"/>
      <w:szCs w:val="21"/>
    </w:rPr>
  </w:style>
  <w:style w:type="paragraph" w:customStyle="1" w:styleId="Heading3nd">
    <w:name w:val="Heading 3nd"/>
    <w:basedOn w:val="Heading3"/>
    <w:next w:val="Heading3"/>
    <w:link w:val="Heading3ndChar"/>
    <w:qFormat/>
    <w:rsid w:val="00FE3A94"/>
    <w:pPr>
      <w:numPr>
        <w:numId w:val="3"/>
      </w:numPr>
      <w:ind w:right="461"/>
    </w:pPr>
  </w:style>
  <w:style w:type="paragraph" w:styleId="Caption">
    <w:name w:val="caption"/>
    <w:basedOn w:val="Normal"/>
    <w:next w:val="Normal"/>
    <w:uiPriority w:val="35"/>
    <w:unhideWhenUsed/>
    <w:qFormat/>
    <w:rsid w:val="00F86CA8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aliases w:val="overskr3 Char"/>
    <w:basedOn w:val="DefaultParagraphFont"/>
    <w:link w:val="Heading3"/>
    <w:rsid w:val="00FE3A94"/>
    <w:rPr>
      <w:rFonts w:ascii="Humnst777 BT" w:hAnsi="Humnst777 BT"/>
      <w:b/>
      <w:bCs/>
    </w:rPr>
  </w:style>
  <w:style w:type="character" w:customStyle="1" w:styleId="Heading3ndChar">
    <w:name w:val="Heading 3nd Char"/>
    <w:basedOn w:val="Heading3Char"/>
    <w:link w:val="Heading3nd"/>
    <w:rsid w:val="00FE3A94"/>
    <w:rPr>
      <w:rFonts w:ascii="Humnst777 BT" w:hAnsi="Humnst777 BT"/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787FDA"/>
    <w:rPr>
      <w:rFonts w:ascii="Humnst777 BT" w:hAnsi="Humnst777 BT"/>
      <w:b/>
      <w:bCs/>
      <w:kern w:val="28"/>
      <w:sz w:val="56"/>
      <w:szCs w:val="56"/>
    </w:rPr>
  </w:style>
  <w:style w:type="table" w:styleId="LightGrid-Accent3">
    <w:name w:val="Light Grid Accent 3"/>
    <w:basedOn w:val="TableNormal"/>
    <w:uiPriority w:val="62"/>
    <w:rsid w:val="00E46CB4"/>
    <w:pPr>
      <w:ind w:left="0" w:right="0"/>
    </w:pPr>
    <w:rPr>
      <w:rFonts w:ascii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AppendixParB">
    <w:name w:val="Appendix Par B"/>
    <w:basedOn w:val="Heading2"/>
    <w:autoRedefine/>
    <w:qFormat/>
    <w:rsid w:val="00D57F07"/>
    <w:pPr>
      <w:numPr>
        <w:ilvl w:val="0"/>
        <w:numId w:val="10"/>
      </w:numPr>
      <w:spacing w:before="240" w:after="60"/>
      <w:ind w:right="0"/>
    </w:pPr>
    <w:rPr>
      <w:rFonts w:ascii="Times New Roman" w:hAnsi="Times New Roman"/>
      <w:b w:val="0"/>
      <w:bCs w:val="0"/>
      <w:sz w:val="28"/>
      <w:szCs w:val="28"/>
    </w:rPr>
  </w:style>
  <w:style w:type="paragraph" w:styleId="TOCHeading">
    <w:name w:val="TOC Heading"/>
    <w:aliases w:val="Heading TOC"/>
    <w:basedOn w:val="Heading1"/>
    <w:next w:val="Normal"/>
    <w:link w:val="TOCHeadingChar"/>
    <w:uiPriority w:val="39"/>
    <w:unhideWhenUsed/>
    <w:qFormat/>
    <w:rsid w:val="007A69CA"/>
    <w:pPr>
      <w:keepLines/>
      <w:numPr>
        <w:numId w:val="0"/>
      </w:numPr>
      <w:tabs>
        <w:tab w:val="clear" w:pos="709"/>
      </w:tabs>
      <w:spacing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bidi="ar-SA"/>
    </w:rPr>
  </w:style>
  <w:style w:type="character" w:styleId="Strong">
    <w:name w:val="Strong"/>
    <w:basedOn w:val="DefaultParagraphFont"/>
    <w:uiPriority w:val="22"/>
    <w:qFormat/>
    <w:rsid w:val="009B3CF2"/>
    <w:rPr>
      <w:b/>
      <w:bCs/>
    </w:rPr>
  </w:style>
  <w:style w:type="paragraph" w:customStyle="1" w:styleId="Bul2">
    <w:name w:val="Bul 2"/>
    <w:qFormat/>
    <w:rsid w:val="009D63B7"/>
    <w:pPr>
      <w:spacing w:after="120" w:line="260" w:lineRule="exact"/>
      <w:ind w:left="0" w:right="0"/>
    </w:pPr>
    <w:rPr>
      <w:rFonts w:ascii="Calibri" w:hAnsi="Calibri" w:cs="Arial"/>
      <w:sz w:val="24"/>
      <w:szCs w:val="24"/>
      <w:lang w:eastAsia="he-IL"/>
    </w:rPr>
  </w:style>
  <w:style w:type="paragraph" w:customStyle="1" w:styleId="Bul1">
    <w:name w:val="Bul 1"/>
    <w:qFormat/>
    <w:rsid w:val="009D63B7"/>
    <w:pPr>
      <w:numPr>
        <w:numId w:val="11"/>
      </w:numPr>
      <w:tabs>
        <w:tab w:val="left" w:pos="369"/>
        <w:tab w:val="left" w:pos="737"/>
      </w:tabs>
      <w:spacing w:after="120" w:line="260" w:lineRule="exact"/>
      <w:ind w:right="0"/>
    </w:pPr>
    <w:rPr>
      <w:rFonts w:ascii="Calibri" w:hAnsi="Calibri" w:cs="Arial"/>
      <w:sz w:val="24"/>
      <w:szCs w:val="24"/>
      <w:lang w:eastAsia="he-IL"/>
    </w:rPr>
  </w:style>
  <w:style w:type="paragraph" w:customStyle="1" w:styleId="Appendix">
    <w:name w:val="Appendix"/>
    <w:basedOn w:val="Title"/>
    <w:link w:val="AppendixChar"/>
    <w:qFormat/>
    <w:rsid w:val="00CD218E"/>
    <w:pPr>
      <w:jc w:val="left"/>
    </w:pPr>
    <w:rPr>
      <w:sz w:val="26"/>
      <w:szCs w:val="26"/>
    </w:rPr>
  </w:style>
  <w:style w:type="character" w:customStyle="1" w:styleId="AppendixChar">
    <w:name w:val="Appendix Char"/>
    <w:basedOn w:val="TitleChar"/>
    <w:link w:val="Appendix"/>
    <w:rsid w:val="00CD218E"/>
    <w:rPr>
      <w:rFonts w:ascii="Humnst777 BT" w:hAnsi="Humnst777 BT"/>
      <w:b/>
      <w:bCs/>
      <w:kern w:val="28"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9949A3"/>
    <w:pPr>
      <w:ind w:left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21CC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21C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1CC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1C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customStyle="1" w:styleId="TofFig">
    <w:name w:val="TofFig"/>
    <w:basedOn w:val="TOC1"/>
    <w:link w:val="TofFigChar"/>
    <w:qFormat/>
    <w:rsid w:val="008D61EC"/>
    <w:pPr>
      <w:tabs>
        <w:tab w:val="right" w:leader="dot" w:pos="9394"/>
      </w:tabs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8D61EC"/>
    <w:rPr>
      <w:rFonts w:asciiTheme="minorHAnsi" w:hAnsiTheme="minorHAnsi" w:cs="Times New Roman"/>
      <w:b/>
      <w:bCs/>
      <w:caps/>
      <w:sz w:val="20"/>
      <w:szCs w:val="20"/>
    </w:rPr>
  </w:style>
  <w:style w:type="character" w:customStyle="1" w:styleId="TofFigChar">
    <w:name w:val="TofFig Char"/>
    <w:basedOn w:val="TOC1Char"/>
    <w:link w:val="TofFig"/>
    <w:rsid w:val="008D61EC"/>
    <w:rPr>
      <w:rFonts w:asciiTheme="minorHAnsi" w:hAnsiTheme="minorHAnsi" w:cs="Times New Roman"/>
      <w:b/>
      <w:bCs/>
      <w:caps/>
      <w:noProof/>
      <w:sz w:val="20"/>
      <w:szCs w:val="20"/>
    </w:rPr>
  </w:style>
  <w:style w:type="paragraph" w:customStyle="1" w:styleId="TOFHeading">
    <w:name w:val="TOF Heading"/>
    <w:basedOn w:val="TOCHeading"/>
    <w:next w:val="TOTHeading"/>
    <w:link w:val="TOFHeadingChar"/>
    <w:autoRedefine/>
    <w:qFormat/>
    <w:rsid w:val="007A69CA"/>
  </w:style>
  <w:style w:type="paragraph" w:customStyle="1" w:styleId="TOTHeading">
    <w:name w:val="TOT Heading"/>
    <w:basedOn w:val="TOCHeading"/>
    <w:link w:val="TOTHeadingChar"/>
    <w:qFormat/>
    <w:rsid w:val="00F72EA6"/>
  </w:style>
  <w:style w:type="character" w:customStyle="1" w:styleId="TOCHeadingChar">
    <w:name w:val="TOC Heading Char"/>
    <w:aliases w:val="Heading TOC Char"/>
    <w:basedOn w:val="Heading1Char"/>
    <w:link w:val="TOCHeading"/>
    <w:uiPriority w:val="39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FHeadingChar">
    <w:name w:val="TOF Heading Char"/>
    <w:basedOn w:val="TOCHeadingChar"/>
    <w:link w:val="TOFHeading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THeadingChar">
    <w:name w:val="TOT Heading Char"/>
    <w:basedOn w:val="TOCHeadingChar"/>
    <w:link w:val="TOTHeading"/>
    <w:rsid w:val="00F72EA6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table" w:styleId="GridTable1Light">
    <w:name w:val="Grid Table 1 Light"/>
    <w:basedOn w:val="TableNormal"/>
    <w:uiPriority w:val="46"/>
    <w:rsid w:val="0072342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7C40E2"/>
    <w:rPr>
      <w:rFonts w:ascii="Courier New" w:eastAsia="Times New Roman" w:hAnsi="Courier New" w:cs="Courier New"/>
      <w:sz w:val="20"/>
      <w:szCs w:val="20"/>
    </w:rPr>
  </w:style>
  <w:style w:type="table" w:styleId="GridTable2-Accent3">
    <w:name w:val="Grid Table 2 Accent 3"/>
    <w:basedOn w:val="TableNormal"/>
    <w:uiPriority w:val="47"/>
    <w:rsid w:val="00A84E36"/>
    <w:pPr>
      <w:ind w:left="0" w:right="0"/>
    </w:pPr>
    <w:rPr>
      <w:rFonts w:ascii="Times New Roman" w:eastAsia="MS Mincho" w:hAnsi="Times New Roman" w:cs="Times New Roman"/>
      <w:sz w:val="20"/>
      <w:szCs w:val="20"/>
      <w:lang w:eastAsia="zh-CN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araChar">
    <w:name w:val="Para Char"/>
    <w:link w:val="Para"/>
    <w:locked/>
    <w:rsid w:val="00A43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1.bin"/><Relationship Id="rId26" Type="http://schemas.openxmlformats.org/officeDocument/2006/relationships/image" Target="media/image17.emf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3.bin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1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emf"/><Relationship Id="rId43" Type="http://schemas.openxmlformats.org/officeDocument/2006/relationships/image" Target="media/image33.png"/><Relationship Id="rId48" Type="http://schemas.openxmlformats.org/officeDocument/2006/relationships/image" Target="media/image38.emf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emf"/><Relationship Id="rId20" Type="http://schemas.openxmlformats.org/officeDocument/2006/relationships/oleObject" Target="embeddings/oleObject2.bin"/><Relationship Id="rId41" Type="http://schemas.openxmlformats.org/officeDocument/2006/relationships/image" Target="media/image31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eff_m\Application%20Data\Microsoft\Templates\fti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Table</b:Tag>
    <b:RefOrder>1</b:RefOrder>
  </b:Source>
</b:Sources>
</file>

<file path=customXml/itemProps1.xml><?xml version="1.0" encoding="utf-8"?>
<ds:datastoreItem xmlns:ds="http://schemas.openxmlformats.org/officeDocument/2006/customXml" ds:itemID="{47597AFB-20CA-43B8-AACA-770C54F20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ftitemplate.dot</Template>
  <TotalTime>10</TotalTime>
  <Pages>56</Pages>
  <Words>6597</Words>
  <Characters>32989</Characters>
  <Application>Microsoft Office Word</Application>
  <DocSecurity>0</DocSecurity>
  <Lines>274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Test Instruction</vt:lpstr>
    </vt:vector>
  </TitlesOfParts>
  <Manager>Iris Negbi</Manager>
  <Company>RAD</Company>
  <LinksUpToDate>false</LinksUpToDate>
  <CharactersWithSpaces>39507</CharactersWithSpaces>
  <SharedDoc>false</SharedDoc>
  <HLinks>
    <vt:vector size="264" baseType="variant">
      <vt:variant>
        <vt:i4>3080209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4980780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5046316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Figure_4</vt:lpwstr>
      </vt:variant>
      <vt:variant>
        <vt:i4>4915244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4915244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4915244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3080209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4718636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Figure_1</vt:lpwstr>
      </vt:variant>
      <vt:variant>
        <vt:i4>7602250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_Preparations_for_Shipment</vt:lpwstr>
      </vt:variant>
      <vt:variant>
        <vt:i4>5242962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_Mask_Test</vt:lpwstr>
      </vt:variant>
      <vt:variant>
        <vt:i4>6684768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_Frequency_Test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_Toc423609671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_Toc423609670</vt:lpwstr>
      </vt:variant>
      <vt:variant>
        <vt:i4>1835057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_Toc423609669</vt:lpwstr>
      </vt:variant>
      <vt:variant>
        <vt:i4>1835057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_Toc423609668</vt:lpwstr>
      </vt:variant>
      <vt:variant>
        <vt:i4>1835057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_Toc423609667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_Toc423609666</vt:lpwstr>
      </vt:variant>
      <vt:variant>
        <vt:i4>1835057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_Toc423609665</vt:lpwstr>
      </vt:variant>
      <vt:variant>
        <vt:i4>1835057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_Toc423609664</vt:lpwstr>
      </vt:variant>
      <vt:variant>
        <vt:i4>1835057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_Toc423609663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_Toc423609662</vt:lpwstr>
      </vt:variant>
      <vt:variant>
        <vt:i4>1835057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_Toc423609661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_Toc423609660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_Toc423609659</vt:lpwstr>
      </vt:variant>
      <vt:variant>
        <vt:i4>2031665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_Toc423609658</vt:lpwstr>
      </vt:variant>
      <vt:variant>
        <vt:i4>2031665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_Toc423609657</vt:lpwstr>
      </vt:variant>
      <vt:variant>
        <vt:i4>2031665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_Toc423609656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_Toc423609655</vt:lpwstr>
      </vt:variant>
      <vt:variant>
        <vt:i4>2031665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_Toc423609654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_Toc423609653</vt:lpwstr>
      </vt:variant>
      <vt:variant>
        <vt:i4>2031665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_Toc423609652</vt:lpwstr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_Toc423609651</vt:lpwstr>
      </vt:variant>
      <vt:variant>
        <vt:i4>2031665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_Toc423609650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_Toc423609649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_Toc423609648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_Toc423609647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_Toc423609646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_Toc423609645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_Toc423609644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Test Instruction</dc:title>
  <dc:subject>OP-106</dc:subject>
  <dc:creator>Semion Krivitsky</dc:creator>
  <cp:keywords/>
  <dc:description/>
  <cp:lastModifiedBy>Michael Kopelev</cp:lastModifiedBy>
  <cp:revision>6</cp:revision>
  <cp:lastPrinted>2022-05-24T06:05:00Z</cp:lastPrinted>
  <dcterms:created xsi:type="dcterms:W3CDTF">2023-05-31T08:25:00Z</dcterms:created>
  <dcterms:modified xsi:type="dcterms:W3CDTF">2023-05-31T08:30:00Z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partment">
    <vt:lpwstr>LAN</vt:lpwstr>
  </property>
  <property fmtid="{D5CDD505-2E9C-101B-9397-08002B2CF9AE}" pid="3" name="Editor">
    <vt:lpwstr>Semion Krivitsky</vt:lpwstr>
  </property>
  <property fmtid="{D5CDD505-2E9C-101B-9397-08002B2CF9AE}" pid="4" name="Checked by">
    <vt:lpwstr>Genady Koren</vt:lpwstr>
  </property>
  <property fmtid="{D5CDD505-2E9C-101B-9397-08002B2CF9AE}" pid="5" name="Approved by">
    <vt:lpwstr>Genady Koren</vt:lpwstr>
  </property>
  <property fmtid="{D5CDD505-2E9C-101B-9397-08002B2CF9AE}" pid="6" name="Approved at ">
    <vt:lpwstr>01.08.07</vt:lpwstr>
  </property>
  <property fmtid="{D5CDD505-2E9C-101B-9397-08002B2CF9AE}" pid="7" name="MSIP_Label_4d4ac586-bf97-4fe2-b352-319616e2445d_Enabled">
    <vt:lpwstr>true</vt:lpwstr>
  </property>
  <property fmtid="{D5CDD505-2E9C-101B-9397-08002B2CF9AE}" pid="8" name="MSIP_Label_4d4ac586-bf97-4fe2-b352-319616e2445d_SetDate">
    <vt:lpwstr>2023-05-31T08:25:39Z</vt:lpwstr>
  </property>
  <property fmtid="{D5CDD505-2E9C-101B-9397-08002B2CF9AE}" pid="9" name="MSIP_Label_4d4ac586-bf97-4fe2-b352-319616e2445d_Method">
    <vt:lpwstr>Standard</vt:lpwstr>
  </property>
  <property fmtid="{D5CDD505-2E9C-101B-9397-08002B2CF9AE}" pid="10" name="MSIP_Label_4d4ac586-bf97-4fe2-b352-319616e2445d_Name">
    <vt:lpwstr>defa4170-0d19-0005-0004-bc88714345d2</vt:lpwstr>
  </property>
  <property fmtid="{D5CDD505-2E9C-101B-9397-08002B2CF9AE}" pid="11" name="MSIP_Label_4d4ac586-bf97-4fe2-b352-319616e2445d_SiteId">
    <vt:lpwstr>f9047108-cc2c-4e48-97a3-43fad1b3bf9d</vt:lpwstr>
  </property>
  <property fmtid="{D5CDD505-2E9C-101B-9397-08002B2CF9AE}" pid="12" name="MSIP_Label_4d4ac586-bf97-4fe2-b352-319616e2445d_ActionId">
    <vt:lpwstr>85c990bc-7079-41b3-aee3-1f153a905ecf</vt:lpwstr>
  </property>
  <property fmtid="{D5CDD505-2E9C-101B-9397-08002B2CF9AE}" pid="13" name="MSIP_Label_4d4ac586-bf97-4fe2-b352-319616e2445d_ContentBits">
    <vt:lpwstr>0</vt:lpwstr>
  </property>
</Properties>
</file>