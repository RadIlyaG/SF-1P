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Default="00D26AC3" w:rsidP="001F3B72">
      <w:pPr>
        <w:ind w:left="0"/>
        <w:rPr>
          <w:rFonts w:cs="ZapfHumnst BT"/>
          <w:sz w:val="76"/>
          <w:szCs w:val="76"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1822FDF6" w:rsidR="009109FA" w:rsidRPr="0021486A" w:rsidRDefault="002236CD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 w:rsidRPr="0021486A">
        <w:rPr>
          <w:rFonts w:cs="ZapfHumnst BT"/>
          <w:sz w:val="76"/>
          <w:szCs w:val="76"/>
        </w:rPr>
        <w:t>ETX-1P</w:t>
      </w:r>
    </w:p>
    <w:p w14:paraId="497FCCDC" w14:textId="0E62F99D" w:rsidR="00D26AC3" w:rsidRPr="0021486A" w:rsidRDefault="00D26AC3" w:rsidP="0092021E">
      <w:pPr>
        <w:ind w:left="0" w:right="48"/>
        <w:jc w:val="center"/>
        <w:rPr>
          <w:rFonts w:ascii="Helvetica" w:hAnsi="Helvetica" w:cs="Helvetica"/>
        </w:rPr>
      </w:pPr>
      <w:r w:rsidRPr="0021486A">
        <w:rPr>
          <w:rFonts w:cs="ZapfHumnst BT"/>
          <w:sz w:val="36"/>
          <w:szCs w:val="36"/>
        </w:rPr>
        <w:t>Final Test Instructions</w:t>
      </w:r>
      <w:r w:rsidR="0092021E" w:rsidRPr="0021486A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Pr="0021486A" w:rsidRDefault="000F1CF5" w:rsidP="004D4D39">
      <w:pPr>
        <w:rPr>
          <w:rFonts w:ascii="Helvetica" w:hAnsi="Helvetica" w:cs="Helvetica"/>
        </w:rPr>
      </w:pPr>
      <w:r w:rsidRPr="0021486A">
        <w:rPr>
          <w:rFonts w:ascii="Helvetica" w:hAnsi="Helvetica" w:cs="Helvetica"/>
        </w:rPr>
        <w:t xml:space="preserve">           </w:t>
      </w:r>
    </w:p>
    <w:p w14:paraId="4B7F52AE" w14:textId="77777777" w:rsidR="000F1CF5" w:rsidRPr="0021486A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Pr="0021486A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Pr="0021486A" w:rsidRDefault="00D26AC3">
      <w:pPr>
        <w:pStyle w:val="etad"/>
      </w:pPr>
    </w:p>
    <w:p w14:paraId="5EAFE90D" w14:textId="77777777" w:rsidR="000F1CF5" w:rsidRPr="0021486A" w:rsidRDefault="000F1CF5">
      <w:pPr>
        <w:pStyle w:val="etad"/>
      </w:pPr>
    </w:p>
    <w:p w14:paraId="7FA94F07" w14:textId="55C94298" w:rsidR="00D26AC3" w:rsidRPr="0021486A" w:rsidRDefault="00D26AC3" w:rsidP="0067707F">
      <w:pPr>
        <w:pStyle w:val="etad"/>
      </w:pPr>
      <w:r w:rsidRPr="0021486A">
        <w:t xml:space="preserve">Last Updated: </w:t>
      </w:r>
      <w:r w:rsidR="00E65AFB">
        <w:t>14</w:t>
      </w:r>
      <w:r w:rsidR="00496FCE" w:rsidRPr="0021486A">
        <w:t>/</w:t>
      </w:r>
      <w:r w:rsidR="00E65AFB">
        <w:t>0</w:t>
      </w:r>
      <w:r w:rsidR="00B90FEA">
        <w:t>1</w:t>
      </w:r>
      <w:r w:rsidR="00496FCE" w:rsidRPr="0021486A">
        <w:t>/</w:t>
      </w:r>
      <w:r w:rsidR="00C30817" w:rsidRPr="0021486A">
        <w:t>202</w:t>
      </w:r>
      <w:r w:rsidR="00E65AFB">
        <w:t>4</w:t>
      </w:r>
    </w:p>
    <w:p w14:paraId="1D49C7D7" w14:textId="77777777" w:rsidR="00D26AC3" w:rsidRPr="0021486A" w:rsidRDefault="00D26AC3">
      <w:pPr>
        <w:rPr>
          <w:rFonts w:ascii="Helvetica" w:hAnsi="Helvetica" w:cs="Helvetica"/>
        </w:rPr>
      </w:pPr>
    </w:p>
    <w:p w14:paraId="3284462B" w14:textId="77777777" w:rsidR="00D26AC3" w:rsidRPr="0021486A" w:rsidRDefault="00D26AC3">
      <w:pPr>
        <w:rPr>
          <w:rFonts w:ascii="Helvetica" w:hAnsi="Helvetica" w:cs="Helvetica"/>
        </w:rPr>
      </w:pPr>
    </w:p>
    <w:p w14:paraId="1784A8E7" w14:textId="77777777" w:rsidR="00D26AC3" w:rsidRPr="0021486A" w:rsidRDefault="00D26AC3">
      <w:pPr>
        <w:rPr>
          <w:rFonts w:ascii="Helvetica" w:hAnsi="Helvetica" w:cs="Helvetica"/>
        </w:rPr>
      </w:pPr>
    </w:p>
    <w:p w14:paraId="5750721E" w14:textId="77777777" w:rsidR="00D26AC3" w:rsidRPr="0021486A" w:rsidRDefault="00D26AC3">
      <w:pPr>
        <w:rPr>
          <w:rFonts w:ascii="Helvetica" w:hAnsi="Helvetica" w:cs="Helvetica"/>
        </w:rPr>
      </w:pPr>
    </w:p>
    <w:p w14:paraId="4436DEB0" w14:textId="77777777" w:rsidR="00D26AC3" w:rsidRPr="0021486A" w:rsidRDefault="00D26AC3">
      <w:pPr>
        <w:rPr>
          <w:rFonts w:ascii="Helvetica" w:hAnsi="Helvetica" w:cs="Helvetica"/>
        </w:rPr>
      </w:pPr>
    </w:p>
    <w:p w14:paraId="0809CE19" w14:textId="4D64CEAD" w:rsidR="00D26AC3" w:rsidRPr="0021486A" w:rsidRDefault="00D26AC3" w:rsidP="4FE0F760">
      <w:pPr>
        <w:pStyle w:val="TOCHeading"/>
        <w:jc w:val="center"/>
      </w:pPr>
      <w:r w:rsidRPr="0021486A">
        <w:br w:type="page"/>
      </w:r>
      <w:r w:rsidR="267DE66B" w:rsidRPr="0021486A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2F57C500" w14:textId="783E154E" w:rsidR="00782C1B" w:rsidRPr="0021486A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21486A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 w:rsidRPr="0021486A"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 w:rsidRPr="0021486A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1760" w:history="1">
        <w:r w:rsidR="00782C1B" w:rsidRPr="0021486A">
          <w:rPr>
            <w:rStyle w:val="Hyperlink"/>
            <w:rFonts w:cs="Humnst777 BT"/>
            <w:noProof/>
          </w:rPr>
          <w:t>1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rFonts w:cs="Humnst777 BT"/>
            <w:noProof/>
          </w:rPr>
          <w:t>Required Test Equipment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_Toc94451760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</w:t>
        </w:r>
        <w:r w:rsidR="00782C1B" w:rsidRPr="0021486A">
          <w:rPr>
            <w:noProof/>
            <w:webHidden/>
          </w:rPr>
          <w:fldChar w:fldCharType="end"/>
        </w:r>
      </w:hyperlink>
    </w:p>
    <w:p w14:paraId="552D52DC" w14:textId="0296FE3B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1" w:history="1">
        <w:r w:rsidR="00782C1B" w:rsidRPr="0021486A">
          <w:rPr>
            <w:rStyle w:val="Hyperlink"/>
            <w:noProof/>
          </w:rPr>
          <w:t>2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Preparations for Testing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_Toc94451761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4</w:t>
        </w:r>
        <w:r w:rsidR="00782C1B" w:rsidRPr="0021486A">
          <w:rPr>
            <w:noProof/>
            <w:webHidden/>
          </w:rPr>
          <w:fldChar w:fldCharType="end"/>
        </w:r>
      </w:hyperlink>
    </w:p>
    <w:p w14:paraId="46D0B529" w14:textId="1B7D2EEA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62" w:history="1">
        <w:r w:rsidR="00782C1B" w:rsidRPr="0021486A">
          <w:rPr>
            <w:rStyle w:val="Hyperlink"/>
            <w:noProof/>
          </w:rPr>
          <w:t>2.1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U-boot download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_Toc94451762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4</w:t>
        </w:r>
        <w:r w:rsidR="00782C1B" w:rsidRPr="0021486A">
          <w:rPr>
            <w:noProof/>
            <w:webHidden/>
          </w:rPr>
          <w:fldChar w:fldCharType="end"/>
        </w:r>
      </w:hyperlink>
    </w:p>
    <w:p w14:paraId="4FC2CDAB" w14:textId="63D73A67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3" w:history="1">
        <w:r w:rsidR="00782C1B" w:rsidRPr="0021486A">
          <w:rPr>
            <w:rStyle w:val="Hyperlink"/>
            <w:noProof/>
          </w:rPr>
          <w:t>3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Visual Inspection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_Toc94451763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7</w:t>
        </w:r>
        <w:r w:rsidR="00782C1B" w:rsidRPr="0021486A">
          <w:rPr>
            <w:noProof/>
            <w:webHidden/>
          </w:rPr>
          <w:fldChar w:fldCharType="end"/>
        </w:r>
      </w:hyperlink>
    </w:p>
    <w:p w14:paraId="7F5908E9" w14:textId="77FF0D0E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4" w:history="1">
        <w:r w:rsidR="00782C1B" w:rsidRPr="0021486A">
          <w:rPr>
            <w:rStyle w:val="Hyperlink"/>
            <w:rFonts w:cs="Humnst777 BT"/>
            <w:noProof/>
          </w:rPr>
          <w:t>4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rFonts w:cs="Humnst777 BT"/>
            <w:noProof/>
          </w:rPr>
          <w:t>Basic Operational Tests (BOT)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_Toc94451764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</w:t>
        </w:r>
        <w:r w:rsidR="00782C1B" w:rsidRPr="0021486A">
          <w:rPr>
            <w:noProof/>
            <w:webHidden/>
          </w:rPr>
          <w:fldChar w:fldCharType="end"/>
        </w:r>
      </w:hyperlink>
    </w:p>
    <w:p w14:paraId="15B7D326" w14:textId="7361F2E8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65" w:history="1">
        <w:r w:rsidR="00782C1B" w:rsidRPr="0021486A">
          <w:rPr>
            <w:rStyle w:val="Hyperlink"/>
            <w:noProof/>
          </w:rPr>
          <w:t>4.1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Automated BOT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_Toc94451765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</w:t>
        </w:r>
        <w:r w:rsidR="00782C1B" w:rsidRPr="0021486A">
          <w:rPr>
            <w:noProof/>
            <w:webHidden/>
          </w:rPr>
          <w:fldChar w:fldCharType="end"/>
        </w:r>
      </w:hyperlink>
    </w:p>
    <w:p w14:paraId="482C2010" w14:textId="39609BE9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66" w:history="1">
        <w:r w:rsidR="00782C1B" w:rsidRPr="0021486A">
          <w:rPr>
            <w:rStyle w:val="Hyperlink"/>
            <w:noProof/>
          </w:rPr>
          <w:t>4.2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Manual BOT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_Toc94451766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</w:t>
        </w:r>
        <w:r w:rsidR="00782C1B" w:rsidRPr="0021486A">
          <w:rPr>
            <w:noProof/>
            <w:webHidden/>
          </w:rPr>
          <w:fldChar w:fldCharType="end"/>
        </w:r>
      </w:hyperlink>
    </w:p>
    <w:p w14:paraId="5FD6D5AF" w14:textId="16E4DF2B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7" w:history="1">
        <w:r w:rsidR="00782C1B" w:rsidRPr="0021486A">
          <w:rPr>
            <w:rStyle w:val="Hyperlink"/>
            <w:noProof/>
          </w:rPr>
          <w:t>5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Environmental Stress Screening (ESS)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_Toc94451767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4FD08C8A" w14:textId="3F4832C8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8" w:history="1">
        <w:r w:rsidR="00782C1B" w:rsidRPr="0021486A">
          <w:rPr>
            <w:rStyle w:val="Hyperlink"/>
            <w:noProof/>
          </w:rPr>
          <w:t>6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Automated Final Tests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_Toc94451768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0EAC6E8A" w14:textId="4D42A88A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69" w:history="1">
        <w:r w:rsidR="00782C1B" w:rsidRPr="0021486A">
          <w:rPr>
            <w:rStyle w:val="Hyperlink"/>
            <w:noProof/>
          </w:rPr>
          <w:t>6.1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Setup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_Toc94451769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081966E6" w14:textId="3B0D6536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0" w:history="1">
        <w:r w:rsidR="00782C1B" w:rsidRPr="0021486A">
          <w:rPr>
            <w:rStyle w:val="Hyperlink"/>
            <w:noProof/>
          </w:rPr>
          <w:t>6.2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Running the Test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_Toc94451770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518D32F6" w14:textId="0BD35936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71" w:history="1">
        <w:r w:rsidR="00782C1B" w:rsidRPr="0021486A">
          <w:rPr>
            <w:rStyle w:val="Hyperlink"/>
            <w:noProof/>
          </w:rPr>
          <w:t>7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Manual Final Tests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_Toc94451771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30E8E40E" w14:textId="4B184FAC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2" w:history="1">
        <w:r w:rsidR="00782C1B" w:rsidRPr="0021486A">
          <w:rPr>
            <w:rStyle w:val="Hyperlink"/>
            <w:noProof/>
          </w:rPr>
          <w:t>7.1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General Function Tests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_Toc94451772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7181BB02" w14:textId="71C896CD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3" w:history="1">
        <w:r w:rsidR="00782C1B" w:rsidRPr="0021486A">
          <w:rPr>
            <w:rStyle w:val="Hyperlink"/>
            <w:noProof/>
          </w:rPr>
          <w:t>7.2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Identification Test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_Toc94451773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12</w:t>
        </w:r>
        <w:r w:rsidR="00782C1B" w:rsidRPr="0021486A">
          <w:rPr>
            <w:noProof/>
            <w:webHidden/>
          </w:rPr>
          <w:fldChar w:fldCharType="end"/>
        </w:r>
      </w:hyperlink>
    </w:p>
    <w:p w14:paraId="18F03856" w14:textId="0ADB3374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4" w:history="1">
        <w:r w:rsidR="00782C1B" w:rsidRPr="0021486A">
          <w:rPr>
            <w:rStyle w:val="Hyperlink"/>
            <w:noProof/>
            <w:rtl/>
          </w:rPr>
          <w:t>7.3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Test FD Button check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_Toc94451774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14</w:t>
        </w:r>
        <w:r w:rsidR="00782C1B" w:rsidRPr="0021486A">
          <w:rPr>
            <w:noProof/>
            <w:webHidden/>
          </w:rPr>
          <w:fldChar w:fldCharType="end"/>
        </w:r>
      </w:hyperlink>
    </w:p>
    <w:p w14:paraId="52ADF16A" w14:textId="47356037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5" w:history="1">
        <w:r w:rsidR="00782C1B" w:rsidRPr="0021486A">
          <w:rPr>
            <w:rStyle w:val="Hyperlink"/>
            <w:noProof/>
          </w:rPr>
          <w:t>7.4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Cellular Modem Test (according to option)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_Toc94451775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15</w:t>
        </w:r>
        <w:r w:rsidR="00782C1B" w:rsidRPr="0021486A">
          <w:rPr>
            <w:noProof/>
            <w:webHidden/>
          </w:rPr>
          <w:fldChar w:fldCharType="end"/>
        </w:r>
      </w:hyperlink>
    </w:p>
    <w:p w14:paraId="761355DB" w14:textId="5F715A4B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6" w:history="1">
        <w:r w:rsidR="00782C1B" w:rsidRPr="0021486A">
          <w:rPr>
            <w:rStyle w:val="Hyperlink"/>
            <w:noProof/>
          </w:rPr>
          <w:t>7.5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GPS Test (according to option)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_Toc94451776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24</w:t>
        </w:r>
        <w:r w:rsidR="00782C1B" w:rsidRPr="0021486A">
          <w:rPr>
            <w:noProof/>
            <w:webHidden/>
          </w:rPr>
          <w:fldChar w:fldCharType="end"/>
        </w:r>
      </w:hyperlink>
    </w:p>
    <w:p w14:paraId="5ED1B768" w14:textId="2401FF26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7" w:history="1">
        <w:r w:rsidR="00782C1B" w:rsidRPr="0021486A">
          <w:rPr>
            <w:rStyle w:val="Hyperlink"/>
            <w:noProof/>
          </w:rPr>
          <w:t>7.6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Wi-Fi Test (according to option)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_Toc94451777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24</w:t>
        </w:r>
        <w:r w:rsidR="00782C1B" w:rsidRPr="0021486A">
          <w:rPr>
            <w:noProof/>
            <w:webHidden/>
          </w:rPr>
          <w:fldChar w:fldCharType="end"/>
        </w:r>
      </w:hyperlink>
    </w:p>
    <w:p w14:paraId="2E75EC92" w14:textId="1B9ED7F2" w:rsidR="00782C1B" w:rsidRPr="0021486A" w:rsidRDefault="00000000" w:rsidP="0021486A">
      <w:pPr>
        <w:pStyle w:val="TOC2"/>
        <w:numPr>
          <w:ilvl w:val="1"/>
          <w:numId w:val="39"/>
        </w:numPr>
        <w:tabs>
          <w:tab w:val="left" w:pos="880"/>
          <w:tab w:val="right" w:leader="dot" w:pos="9394"/>
        </w:tabs>
        <w:rPr>
          <w:noProof/>
          <w:rtl/>
        </w:rPr>
      </w:pPr>
      <w:hyperlink w:anchor="_Toc94451778" w:history="1">
        <w:r w:rsidR="00782C1B" w:rsidRPr="0021486A">
          <w:rPr>
            <w:rStyle w:val="Hyperlink"/>
            <w:noProof/>
          </w:rPr>
          <w:t>Data Test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_Toc94451778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30</w:t>
        </w:r>
        <w:r w:rsidR="00782C1B" w:rsidRPr="0021486A">
          <w:rPr>
            <w:noProof/>
            <w:webHidden/>
          </w:rPr>
          <w:fldChar w:fldCharType="end"/>
        </w:r>
      </w:hyperlink>
    </w:p>
    <w:p w14:paraId="3A53D5A8" w14:textId="461CE7F6" w:rsidR="0021486A" w:rsidRPr="0021486A" w:rsidRDefault="0021486A" w:rsidP="0021486A">
      <w:pPr>
        <w:pStyle w:val="Heading2"/>
        <w:numPr>
          <w:ilvl w:val="0"/>
          <w:numId w:val="0"/>
        </w:numPr>
        <w:ind w:left="846" w:hanging="576"/>
        <w:rPr>
          <w:rFonts w:asciiTheme="minorHAnsi" w:hAnsiTheme="minorHAnsi" w:cstheme="minorHAnsi"/>
          <w:b w:val="0"/>
          <w:bCs w:val="0"/>
          <w:sz w:val="20"/>
          <w:szCs w:val="20"/>
        </w:rPr>
      </w:pPr>
      <w:r w:rsidRPr="0021486A">
        <w:rPr>
          <w:rFonts w:asciiTheme="minorHAnsi" w:hAnsiTheme="minorHAnsi" w:cstheme="minorHAnsi"/>
          <w:b w:val="0"/>
          <w:bCs w:val="0"/>
          <w:sz w:val="20"/>
          <w:szCs w:val="20"/>
        </w:rPr>
        <w:t>7.8 Test SSH connection ETH port 4 or 6 test (according to option)………………………………………………………30</w:t>
      </w:r>
    </w:p>
    <w:p w14:paraId="60FC5B90" w14:textId="77777777" w:rsidR="0021486A" w:rsidRPr="0021486A" w:rsidRDefault="0021486A" w:rsidP="0021486A">
      <w:pPr>
        <w:rPr>
          <w:rFonts w:eastAsiaTheme="minorEastAsia"/>
        </w:rPr>
      </w:pPr>
    </w:p>
    <w:p w14:paraId="7D016411" w14:textId="2E07A69C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79" w:history="1">
        <w:r w:rsidR="00782C1B" w:rsidRPr="0021486A">
          <w:rPr>
            <w:rStyle w:val="Hyperlink"/>
            <w:noProof/>
          </w:rPr>
          <w:t>8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Preparations for Shipment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_Toc94451779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32</w:t>
        </w:r>
        <w:r w:rsidR="00782C1B" w:rsidRPr="0021486A">
          <w:rPr>
            <w:noProof/>
            <w:webHidden/>
          </w:rPr>
          <w:fldChar w:fldCharType="end"/>
        </w:r>
      </w:hyperlink>
    </w:p>
    <w:p w14:paraId="3968E7DF" w14:textId="0EBA45FB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80" w:history="1">
        <w:r w:rsidR="00782C1B" w:rsidRPr="0021486A">
          <w:rPr>
            <w:rStyle w:val="Hyperlink"/>
            <w:noProof/>
          </w:rPr>
          <w:t>9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Factory Setting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_Toc94451780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32</w:t>
        </w:r>
        <w:r w:rsidR="00782C1B" w:rsidRPr="0021486A">
          <w:rPr>
            <w:noProof/>
            <w:webHidden/>
          </w:rPr>
          <w:fldChar w:fldCharType="end"/>
        </w:r>
      </w:hyperlink>
    </w:p>
    <w:p w14:paraId="08942E0E" w14:textId="60500032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81" w:history="1">
        <w:r w:rsidR="00782C1B" w:rsidRPr="0021486A">
          <w:rPr>
            <w:rStyle w:val="Hyperlink"/>
            <w:noProof/>
          </w:rPr>
          <w:t>10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Safety Test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_Toc94451781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33</w:t>
        </w:r>
        <w:r w:rsidR="00782C1B" w:rsidRPr="0021486A">
          <w:rPr>
            <w:noProof/>
            <w:webHidden/>
          </w:rPr>
          <w:fldChar w:fldCharType="end"/>
        </w:r>
      </w:hyperlink>
    </w:p>
    <w:p w14:paraId="37B792F9" w14:textId="59347C40" w:rsidR="00782C1B" w:rsidRPr="0021486A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82" w:history="1">
        <w:r w:rsidR="00782C1B" w:rsidRPr="0021486A">
          <w:rPr>
            <w:rStyle w:val="Hyperlink"/>
            <w:noProof/>
          </w:rPr>
          <w:t>Appendix A.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EEPROM Parameters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_Toc94451782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34</w:t>
        </w:r>
        <w:r w:rsidR="00782C1B" w:rsidRPr="0021486A">
          <w:rPr>
            <w:noProof/>
            <w:webHidden/>
          </w:rPr>
          <w:fldChar w:fldCharType="end"/>
        </w:r>
      </w:hyperlink>
    </w:p>
    <w:p w14:paraId="188E23AA" w14:textId="137F6235" w:rsidR="00782C1B" w:rsidRPr="0021486A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83" w:history="1">
        <w:r w:rsidR="00782C1B" w:rsidRPr="0021486A">
          <w:rPr>
            <w:rStyle w:val="Hyperlink"/>
            <w:noProof/>
          </w:rPr>
          <w:t>Appendix B.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ETX-204 generator configuration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_Toc94451783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36</w:t>
        </w:r>
        <w:r w:rsidR="00782C1B" w:rsidRPr="0021486A">
          <w:rPr>
            <w:noProof/>
            <w:webHidden/>
          </w:rPr>
          <w:fldChar w:fldCharType="end"/>
        </w:r>
      </w:hyperlink>
    </w:p>
    <w:p w14:paraId="47B197A0" w14:textId="1FFAF5FE" w:rsidR="007D57E8" w:rsidRPr="0021486A" w:rsidRDefault="00016CEA" w:rsidP="004C1665">
      <w:pPr>
        <w:pStyle w:val="Para"/>
        <w:rPr>
          <w:rStyle w:val="Hyperlink"/>
          <w:noProof/>
        </w:rPr>
      </w:pPr>
      <w:r w:rsidRPr="0021486A"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 w:rsidRPr="0021486A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21486A">
        <w:rPr>
          <w:rFonts w:ascii="Humnst777 BT" w:hAnsi="Humnst777 BT" w:cs="Humnst777 BT"/>
          <w:b/>
          <w:bCs/>
          <w:sz w:val="26"/>
          <w:szCs w:val="26"/>
        </w:rPr>
        <w:br w:type="page"/>
      </w:r>
    </w:p>
    <w:p w14:paraId="09A44FA5" w14:textId="0ADA10C0" w:rsidR="00D26AC3" w:rsidRPr="0021486A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1760"/>
      <w:r w:rsidRPr="0021486A">
        <w:rPr>
          <w:rFonts w:cs="Humnst777 BT"/>
        </w:rPr>
        <w:lastRenderedPageBreak/>
        <w:t xml:space="preserve">Required </w:t>
      </w:r>
      <w:r w:rsidR="00D26AC3" w:rsidRPr="0021486A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7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5"/>
        <w:gridCol w:w="3960"/>
        <w:gridCol w:w="1710"/>
        <w:gridCol w:w="4050"/>
      </w:tblGrid>
      <w:tr w:rsidR="00272E24" w:rsidRPr="0021486A" w14:paraId="18FF68BD" w14:textId="77777777" w:rsidTr="31E70BCA">
        <w:trPr>
          <w:trHeight w:val="422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21486A" w:rsidRDefault="00272E24" w:rsidP="00C44B78">
            <w:pPr>
              <w:pStyle w:val="TableHead"/>
            </w:pPr>
            <w:bookmarkStart w:id="12" w:name="_Toc12206260"/>
            <w:r w:rsidRPr="0021486A">
              <w:t>Item</w:t>
            </w: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21486A" w:rsidRDefault="00272E24" w:rsidP="00C44B78">
            <w:pPr>
              <w:pStyle w:val="TableHead"/>
            </w:pPr>
            <w:r w:rsidRPr="0021486A">
              <w:t>Generic Name/Description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21486A" w:rsidRDefault="00272E24" w:rsidP="00C44B78">
            <w:pPr>
              <w:pStyle w:val="TableHead"/>
            </w:pPr>
            <w:r w:rsidRPr="0021486A">
              <w:t>Manufacturer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21486A" w:rsidRDefault="00B43E2F" w:rsidP="00B43E2F">
            <w:pPr>
              <w:pStyle w:val="TableHead"/>
            </w:pPr>
            <w:r w:rsidRPr="0021486A">
              <w:t>Model</w:t>
            </w:r>
          </w:p>
        </w:tc>
      </w:tr>
      <w:tr w:rsidR="00272E24" w:rsidRPr="0021486A" w14:paraId="2AFBCFAB" w14:textId="77777777" w:rsidTr="31E70BCA">
        <w:trPr>
          <w:trHeight w:val="422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5AB78928" w14:textId="454BC6D3" w:rsidR="00272E24" w:rsidRPr="0021486A" w:rsidRDefault="00895264" w:rsidP="005D18DC">
            <w:pPr>
              <w:pStyle w:val="tabletext"/>
            </w:pPr>
            <w:r w:rsidRPr="0021486A">
              <w:t>ETX-1P</w:t>
            </w:r>
            <w:r w:rsidR="00272E24" w:rsidRPr="0021486A">
              <w:t xml:space="preserve"> - </w:t>
            </w:r>
            <w:r w:rsidR="005D18DC" w:rsidRPr="0021486A">
              <w:t>U</w:t>
            </w:r>
            <w:r w:rsidR="00272E24" w:rsidRPr="0021486A">
              <w:t>UT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21486A" w:rsidRDefault="00272E24" w:rsidP="00C44B78">
            <w:pPr>
              <w:pStyle w:val="tabletext"/>
            </w:pPr>
          </w:p>
        </w:tc>
      </w:tr>
      <w:tr w:rsidR="00272E24" w:rsidRPr="0021486A" w14:paraId="0E104736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425D3C92" w14:textId="77777777" w:rsidR="00272E24" w:rsidRPr="0021486A" w:rsidRDefault="00272E24" w:rsidP="00C44B78">
            <w:pPr>
              <w:pStyle w:val="tabletext"/>
            </w:pPr>
            <w:r w:rsidRPr="0021486A">
              <w:t>SFP for GE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21486A" w:rsidRDefault="00272E24" w:rsidP="00C44B78">
            <w:pPr>
              <w:pStyle w:val="tabletext"/>
            </w:pPr>
            <w:r w:rsidRPr="0021486A">
              <w:t>SFP-9G</w:t>
            </w:r>
          </w:p>
        </w:tc>
      </w:tr>
      <w:tr w:rsidR="00272E24" w:rsidRPr="0021486A" w14:paraId="3A81A40B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12C4C65" w14:textId="77777777" w:rsidR="00272E24" w:rsidRPr="0021486A" w:rsidRDefault="00272E24" w:rsidP="00C44B78">
            <w:pPr>
              <w:pStyle w:val="tabletext"/>
            </w:pPr>
            <w:r w:rsidRPr="0021486A">
              <w:t>RJ45/DB9 Terminal and Serial cables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21486A" w:rsidRDefault="00272E24" w:rsidP="00C44B78">
            <w:pPr>
              <w:pStyle w:val="tabletext"/>
            </w:pPr>
            <w:r w:rsidRPr="0021486A">
              <w:t>CBL-RJ45/D9/F/6FT x 2</w:t>
            </w:r>
          </w:p>
        </w:tc>
      </w:tr>
      <w:tr w:rsidR="00272E24" w:rsidRPr="0021486A" w14:paraId="317A5999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8BE43B1" w14:textId="77777777" w:rsidR="00272E24" w:rsidRPr="0021486A" w:rsidRDefault="00272E24" w:rsidP="00C44B78">
            <w:pPr>
              <w:pStyle w:val="tabletext"/>
            </w:pPr>
            <w:r w:rsidRPr="0021486A">
              <w:t>GETH Cable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</w:tr>
      <w:tr w:rsidR="00272E24" w:rsidRPr="0021486A" w14:paraId="3B499CE4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58BEE02D" w14:textId="77777777" w:rsidR="00272E24" w:rsidRPr="0021486A" w:rsidRDefault="00272E24" w:rsidP="00C44B78">
            <w:pPr>
              <w:pStyle w:val="tabletext"/>
            </w:pPr>
            <w:r w:rsidRPr="0021486A">
              <w:t>Terminal S/W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12F77B80" w14:textId="20E7FF79" w:rsidR="00272E24" w:rsidRPr="0021486A" w:rsidRDefault="3D2BE628" w:rsidP="005D18DC">
            <w:pPr>
              <w:pStyle w:val="tabletext"/>
            </w:pPr>
            <w:proofErr w:type="spellStart"/>
            <w:r w:rsidRPr="0021486A">
              <w:t>Procomm</w:t>
            </w:r>
            <w:proofErr w:type="spellEnd"/>
          </w:p>
        </w:tc>
      </w:tr>
      <w:tr w:rsidR="00272E24" w:rsidRPr="0021486A" w14:paraId="425E5293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3CE1B7C7" w14:textId="283E5A66" w:rsidR="00272E24" w:rsidRPr="0021486A" w:rsidRDefault="005D18DC" w:rsidP="00C44B78">
            <w:pPr>
              <w:pStyle w:val="tabletext"/>
            </w:pPr>
            <w:r w:rsidRPr="0021486A">
              <w:t>T</w:t>
            </w:r>
            <w:r w:rsidR="00272E24" w:rsidRPr="0021486A">
              <w:t>FTP - S/W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</w:tr>
      <w:tr w:rsidR="00272E24" w:rsidRPr="0021486A" w14:paraId="25C1575B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0729EB1" w14:textId="77777777" w:rsidR="00272E24" w:rsidRPr="0021486A" w:rsidRDefault="00272E24" w:rsidP="00C44B78">
            <w:pPr>
              <w:pStyle w:val="tabletext"/>
            </w:pPr>
            <w:r w:rsidRPr="0021486A">
              <w:t>GE/FE Generator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21486A" w:rsidRDefault="00272E24" w:rsidP="00C44B78">
            <w:pPr>
              <w:pStyle w:val="tabletext"/>
            </w:pPr>
            <w:r w:rsidRPr="0021486A">
              <w:t>ETX-20</w:t>
            </w:r>
            <w:r w:rsidR="00E50817" w:rsidRPr="0021486A">
              <w:t>4</w:t>
            </w:r>
            <w:r w:rsidRPr="0021486A">
              <w:t xml:space="preserve">AX x2 </w:t>
            </w:r>
          </w:p>
        </w:tc>
      </w:tr>
      <w:tr w:rsidR="00272E24" w:rsidRPr="0021486A" w14:paraId="7700D263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6262F90C" w14:textId="77777777" w:rsidR="00272E24" w:rsidRPr="0021486A" w:rsidRDefault="00272E24" w:rsidP="00C44B78">
            <w:pPr>
              <w:pStyle w:val="tabletext"/>
            </w:pPr>
            <w:r w:rsidRPr="0021486A">
              <w:t>Serial port LOOP cable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21486A" w:rsidRDefault="00272E24" w:rsidP="00C44B78">
            <w:pPr>
              <w:pStyle w:val="tabletext"/>
            </w:pPr>
            <w:r w:rsidRPr="0021486A">
              <w:t>CBL-RS232-RJ45-RJ45</w:t>
            </w:r>
          </w:p>
        </w:tc>
      </w:tr>
      <w:tr w:rsidR="000E3DE5" w:rsidRPr="0021486A" w14:paraId="76A01024" w14:textId="77777777" w:rsidTr="31E70BCA">
        <w:trPr>
          <w:trHeight w:val="278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21486A" w:rsidRDefault="000E3DE5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21486A" w:rsidRDefault="000E3DE5" w:rsidP="000E3DE5">
            <w:pPr>
              <w:pStyle w:val="tabletext"/>
            </w:pPr>
            <w:r w:rsidRPr="0021486A">
              <w:t>GPS Passive antenna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21486A" w:rsidRDefault="000E3DE5" w:rsidP="000E3DE5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21486A" w:rsidRDefault="000E3DE5" w:rsidP="000E3DE5">
            <w:pPr>
              <w:pStyle w:val="tabletext"/>
            </w:pPr>
            <w:r w:rsidRPr="0021486A">
              <w:t>T-RPA-PB0-393353-1M-X-005</w:t>
            </w:r>
          </w:p>
        </w:tc>
      </w:tr>
      <w:bookmarkEnd w:id="12"/>
    </w:tbl>
    <w:p w14:paraId="03492DE7" w14:textId="2972B017" w:rsidR="00357D95" w:rsidRPr="0021486A" w:rsidRDefault="00357D95" w:rsidP="00357D95">
      <w:pPr>
        <w:pStyle w:val="Para"/>
      </w:pPr>
    </w:p>
    <w:p w14:paraId="2FDA2C8A" w14:textId="5FEB6DDE" w:rsidR="00357D95" w:rsidRPr="0021486A" w:rsidRDefault="00357D95" w:rsidP="00357D95">
      <w:pPr>
        <w:pStyle w:val="Para"/>
      </w:pPr>
    </w:p>
    <w:p w14:paraId="65E2BF47" w14:textId="46D0FAA2" w:rsidR="00357D95" w:rsidRPr="0021486A" w:rsidRDefault="00357D95" w:rsidP="00357D95">
      <w:pPr>
        <w:pStyle w:val="Para"/>
      </w:pPr>
    </w:p>
    <w:p w14:paraId="5A2BEBA5" w14:textId="10C90363" w:rsidR="00357D95" w:rsidRPr="0021486A" w:rsidRDefault="00357D95" w:rsidP="00357D95">
      <w:pPr>
        <w:pStyle w:val="Para"/>
      </w:pPr>
    </w:p>
    <w:p w14:paraId="0A93A0D2" w14:textId="5C8D4013" w:rsidR="00357D95" w:rsidRPr="0021486A" w:rsidRDefault="00357D95" w:rsidP="00357D95">
      <w:pPr>
        <w:pStyle w:val="Para"/>
      </w:pPr>
    </w:p>
    <w:p w14:paraId="31E0040D" w14:textId="7A0836D1" w:rsidR="00357D95" w:rsidRPr="0021486A" w:rsidRDefault="00357D95" w:rsidP="00357D95">
      <w:pPr>
        <w:pStyle w:val="Para"/>
      </w:pPr>
    </w:p>
    <w:p w14:paraId="282BF6CC" w14:textId="39A7C827" w:rsidR="00357D95" w:rsidRPr="0021486A" w:rsidRDefault="00357D95" w:rsidP="00357D95">
      <w:pPr>
        <w:pStyle w:val="Para"/>
      </w:pPr>
    </w:p>
    <w:p w14:paraId="74B6440D" w14:textId="0F5D964B" w:rsidR="00357D95" w:rsidRPr="0021486A" w:rsidRDefault="00357D95" w:rsidP="00357D95">
      <w:pPr>
        <w:pStyle w:val="Para"/>
      </w:pPr>
    </w:p>
    <w:p w14:paraId="145B808F" w14:textId="155FA21A" w:rsidR="00357D95" w:rsidRPr="0021486A" w:rsidRDefault="00357D95" w:rsidP="00357D95">
      <w:pPr>
        <w:pStyle w:val="Para"/>
      </w:pPr>
    </w:p>
    <w:p w14:paraId="10DA831C" w14:textId="29E47D79" w:rsidR="00357D95" w:rsidRPr="0021486A" w:rsidRDefault="00357D95" w:rsidP="00357D95">
      <w:pPr>
        <w:pStyle w:val="Para"/>
      </w:pPr>
    </w:p>
    <w:p w14:paraId="3DAE5C8E" w14:textId="65218601" w:rsidR="00357D95" w:rsidRPr="0021486A" w:rsidRDefault="00357D95" w:rsidP="00357D95">
      <w:pPr>
        <w:pStyle w:val="Para"/>
      </w:pPr>
    </w:p>
    <w:p w14:paraId="521ECD12" w14:textId="02AE1D49" w:rsidR="00357D95" w:rsidRPr="0021486A" w:rsidRDefault="00357D95" w:rsidP="00357D95">
      <w:pPr>
        <w:pStyle w:val="Para"/>
      </w:pPr>
    </w:p>
    <w:p w14:paraId="6CA622A7" w14:textId="4CF46650" w:rsidR="00357D95" w:rsidRPr="0021486A" w:rsidRDefault="00357D95" w:rsidP="00357D95">
      <w:pPr>
        <w:pStyle w:val="Para"/>
      </w:pPr>
    </w:p>
    <w:p w14:paraId="5705F503" w14:textId="1A9547CA" w:rsidR="00C3594B" w:rsidRPr="0021486A" w:rsidRDefault="00C3594B" w:rsidP="00357D95">
      <w:pPr>
        <w:pStyle w:val="Para"/>
      </w:pPr>
    </w:p>
    <w:p w14:paraId="6BEFBFBC" w14:textId="679B87B4" w:rsidR="00C3594B" w:rsidRPr="0021486A" w:rsidRDefault="00C3594B" w:rsidP="00357D95">
      <w:pPr>
        <w:pStyle w:val="Para"/>
      </w:pPr>
    </w:p>
    <w:p w14:paraId="54B200B2" w14:textId="77777777" w:rsidR="00C3594B" w:rsidRPr="0021486A" w:rsidRDefault="00C3594B" w:rsidP="00357D95">
      <w:pPr>
        <w:pStyle w:val="Para"/>
      </w:pPr>
    </w:p>
    <w:p w14:paraId="6ED22641" w14:textId="44D2DFC0" w:rsidR="00357D95" w:rsidRPr="0021486A" w:rsidRDefault="00357D95" w:rsidP="00357D95">
      <w:pPr>
        <w:pStyle w:val="Para"/>
      </w:pPr>
    </w:p>
    <w:p w14:paraId="68DEA3B6" w14:textId="403B6A96" w:rsidR="00080DFA" w:rsidRPr="0021486A" w:rsidRDefault="00080DFA" w:rsidP="00357D95">
      <w:pPr>
        <w:pStyle w:val="Para"/>
      </w:pPr>
    </w:p>
    <w:p w14:paraId="4274E4CB" w14:textId="197A1398" w:rsidR="00080DFA" w:rsidRPr="0021486A" w:rsidRDefault="00080DFA" w:rsidP="00357D95">
      <w:pPr>
        <w:pStyle w:val="Para"/>
      </w:pPr>
    </w:p>
    <w:p w14:paraId="7B4E6B82" w14:textId="77777777" w:rsidR="00080DFA" w:rsidRPr="0021486A" w:rsidRDefault="00080DFA" w:rsidP="00357D95">
      <w:pPr>
        <w:pStyle w:val="Para"/>
      </w:pPr>
    </w:p>
    <w:p w14:paraId="517CF16F" w14:textId="15E75E7B" w:rsidR="00357D95" w:rsidRPr="0021486A" w:rsidRDefault="00357D95" w:rsidP="00357D95">
      <w:pPr>
        <w:pStyle w:val="Para"/>
      </w:pPr>
    </w:p>
    <w:p w14:paraId="68204FE0" w14:textId="3AA5313F" w:rsidR="00C2429F" w:rsidRPr="0021486A" w:rsidRDefault="00C2429F" w:rsidP="00357D95">
      <w:pPr>
        <w:pStyle w:val="Para"/>
      </w:pPr>
    </w:p>
    <w:p w14:paraId="6E5F14CD" w14:textId="50ADF149" w:rsidR="00C2429F" w:rsidRPr="0021486A" w:rsidRDefault="00C2429F" w:rsidP="00357D95">
      <w:pPr>
        <w:pStyle w:val="Para"/>
      </w:pPr>
    </w:p>
    <w:p w14:paraId="3C0E5E41" w14:textId="77777777" w:rsidR="00C2429F" w:rsidRPr="0021486A" w:rsidRDefault="00C2429F" w:rsidP="00357D95">
      <w:pPr>
        <w:pStyle w:val="Para"/>
      </w:pPr>
    </w:p>
    <w:p w14:paraId="5DF7F943" w14:textId="0D227787" w:rsidR="00357D95" w:rsidRPr="0021486A" w:rsidRDefault="00357D95" w:rsidP="00357D95">
      <w:pPr>
        <w:pStyle w:val="Para"/>
      </w:pPr>
    </w:p>
    <w:p w14:paraId="7E503701" w14:textId="77777777" w:rsidR="00357D95" w:rsidRPr="0021486A" w:rsidRDefault="00357D95" w:rsidP="00357D95">
      <w:pPr>
        <w:pStyle w:val="Para"/>
      </w:pPr>
    </w:p>
    <w:p w14:paraId="25E8A53F" w14:textId="4D826A56" w:rsidR="00357D95" w:rsidRPr="0021486A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1761"/>
      <w:bookmarkStart w:id="16" w:name="_Hlk150333496"/>
      <w:r w:rsidRPr="0021486A">
        <w:lastRenderedPageBreak/>
        <w:t>Preparations for Testing</w:t>
      </w:r>
      <w:bookmarkEnd w:id="13"/>
      <w:bookmarkEnd w:id="14"/>
      <w:bookmarkEnd w:id="15"/>
    </w:p>
    <w:bookmarkEnd w:id="16"/>
    <w:p w14:paraId="691825EB" w14:textId="462F8B50" w:rsidR="00357D95" w:rsidRPr="0021486A" w:rsidRDefault="007153DF" w:rsidP="00EB6B8A">
      <w:pPr>
        <w:pStyle w:val="Heading2"/>
        <w:ind w:hanging="396"/>
      </w:pPr>
      <w:r w:rsidRPr="0021486A">
        <w:t xml:space="preserve"> </w:t>
      </w:r>
      <w:bookmarkStart w:id="17" w:name="_Toc94451762"/>
      <w:r w:rsidR="00357D95" w:rsidRPr="0021486A">
        <w:t>U-boot download</w:t>
      </w:r>
      <w:bookmarkEnd w:id="17"/>
    </w:p>
    <w:p w14:paraId="15AF65BC" w14:textId="07818A3B" w:rsidR="00357D95" w:rsidRPr="0021486A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8" w:name="_Toc59034269"/>
      <w:r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Pr="0021486A" w:rsidRDefault="00357D95">
      <w:pPr>
        <w:pStyle w:val="Para"/>
        <w:numPr>
          <w:ilvl w:val="0"/>
          <w:numId w:val="18"/>
        </w:numPr>
      </w:pPr>
      <w:r w:rsidRPr="0021486A">
        <w:t xml:space="preserve">The process of loading </w:t>
      </w:r>
      <w:r w:rsidR="00517A9E" w:rsidRPr="0021486A">
        <w:t xml:space="preserve">u-boot </w:t>
      </w:r>
      <w:r w:rsidRPr="0021486A">
        <w:t xml:space="preserve">software and </w:t>
      </w:r>
      <w:r w:rsidR="00517A9E" w:rsidRPr="0021486A">
        <w:t xml:space="preserve">UUT option (according to latest version in ECO) </w:t>
      </w:r>
      <w:r w:rsidRPr="0021486A">
        <w:t>is performed by PC Linux only.</w:t>
      </w:r>
    </w:p>
    <w:p w14:paraId="48C87342" w14:textId="0212733D" w:rsidR="006435D0" w:rsidRPr="0021486A" w:rsidRDefault="006435D0">
      <w:pPr>
        <w:pStyle w:val="Para"/>
        <w:numPr>
          <w:ilvl w:val="0"/>
          <w:numId w:val="18"/>
        </w:numPr>
      </w:pPr>
      <w:r w:rsidRPr="0021486A">
        <w:t>Block diagram below (Figure 1) depicts connection of ETX-1P to terminal</w:t>
      </w:r>
    </w:p>
    <w:p w14:paraId="18DB9D84" w14:textId="2779889D" w:rsidR="006435D0" w:rsidRPr="0021486A" w:rsidRDefault="006435D0" w:rsidP="006435D0">
      <w:pPr>
        <w:pStyle w:val="Para"/>
        <w:ind w:left="1170" w:firstLine="0"/>
      </w:pPr>
      <w:r w:rsidRPr="0021486A">
        <w:t xml:space="preserve"> through serial port and connection of TFTP server to device Ethernet lan1</w:t>
      </w:r>
    </w:p>
    <w:p w14:paraId="07426BBE" w14:textId="2B7B8EB5" w:rsidR="00A82E98" w:rsidRPr="0021486A" w:rsidRDefault="00357D95" w:rsidP="00E323F3">
      <w:pPr>
        <w:pStyle w:val="Heading2"/>
        <w:numPr>
          <w:ilvl w:val="0"/>
          <w:numId w:val="0"/>
        </w:numPr>
        <w:ind w:left="846" w:right="461"/>
        <w:contextualSpacing/>
      </w:pPr>
      <w:r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8"/>
    </w:p>
    <w:p w14:paraId="344B60D8" w14:textId="3CA4EC96" w:rsidR="00595ED6" w:rsidRPr="0021486A" w:rsidRDefault="00ED1AEE" w:rsidP="00595ED6">
      <w:pPr>
        <w:pStyle w:val="Para"/>
        <w:ind w:left="1426" w:right="43" w:firstLine="0"/>
        <w:rPr>
          <w:rFonts w:cs="Humnst777 BT"/>
        </w:rPr>
      </w:pPr>
      <w:bookmarkStart w:id="19" w:name="_Toc151974139"/>
      <w:bookmarkStart w:id="20" w:name="_Toc11147841"/>
      <w:bookmarkStart w:id="21" w:name="_Toc536520954"/>
      <w:bookmarkStart w:id="22" w:name="_Toc536522419"/>
      <w:r w:rsidRPr="0021486A">
        <w:rPr>
          <w:i/>
          <w:iCs/>
          <w:noProof/>
        </w:rPr>
        <w:drawing>
          <wp:inline distT="0" distB="0" distL="0" distR="0" wp14:anchorId="19B7A019" wp14:editId="41B1F82B">
            <wp:extent cx="4791075" cy="1371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TX1p_bootload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6C515CF8" w:rsidR="00ED1AEE" w:rsidRPr="0021486A" w:rsidRDefault="00ED1AEE" w:rsidP="00ED1AEE">
      <w:pPr>
        <w:pStyle w:val="Caption"/>
        <w:ind w:left="0"/>
        <w:jc w:val="center"/>
        <w:rPr>
          <w:color w:val="auto"/>
        </w:rPr>
      </w:pPr>
      <w:r w:rsidRPr="0021486A">
        <w:rPr>
          <w:color w:val="auto"/>
        </w:rPr>
        <w:t xml:space="preserve">Figure </w:t>
      </w:r>
      <w:r w:rsidR="00FC2055" w:rsidRPr="0021486A">
        <w:rPr>
          <w:color w:val="auto"/>
        </w:rPr>
        <w:t>1</w:t>
      </w:r>
      <w:r w:rsidRPr="0021486A">
        <w:rPr>
          <w:color w:val="auto"/>
        </w:rPr>
        <w:t xml:space="preserve"> : ETX-1P Terminal and Ethernet port connection</w:t>
      </w:r>
    </w:p>
    <w:p w14:paraId="56457FAC" w14:textId="77777777" w:rsidR="0021486A" w:rsidRPr="0021486A" w:rsidRDefault="0021486A" w:rsidP="0021486A">
      <w:pPr>
        <w:pStyle w:val="Para"/>
        <w:numPr>
          <w:ilvl w:val="0"/>
          <w:numId w:val="40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highlight w:val="yellow"/>
          <w:shd w:val="clear" w:color="auto" w:fill="FFFFFF"/>
        </w:rPr>
      </w:pPr>
      <w:r w:rsidRPr="0021486A">
        <w:rPr>
          <w:rFonts w:ascii="Tahoma" w:hAnsi="Tahoma" w:cs="Tahoma"/>
          <w:color w:val="333333"/>
          <w:highlight w:val="yellow"/>
          <w:shd w:val="clear" w:color="auto" w:fill="FFFFFF"/>
        </w:rPr>
        <w:t xml:space="preserve">Connect terminal to Serial Port 2 (upper connector) and relocate jumper J21 as shown in figure below:  </w:t>
      </w:r>
    </w:p>
    <w:p w14:paraId="433FE052" w14:textId="77777777" w:rsidR="0021486A" w:rsidRPr="0021486A" w:rsidRDefault="0021486A" w:rsidP="0021486A">
      <w:pPr>
        <w:pStyle w:val="ListParagraph"/>
        <w:ind w:left="1170"/>
      </w:pPr>
      <w:r w:rsidRPr="0021486A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3A3E0720" wp14:editId="78A43974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3239380" name="Picture 3239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D86C7" w14:textId="77777777" w:rsidR="0021486A" w:rsidRPr="0021486A" w:rsidRDefault="0021486A" w:rsidP="0021486A">
      <w:pPr>
        <w:pStyle w:val="ListParagraph"/>
        <w:ind w:left="1170"/>
      </w:pPr>
    </w:p>
    <w:p w14:paraId="447843BA" w14:textId="77777777" w:rsidR="0021486A" w:rsidRPr="0021486A" w:rsidRDefault="0021486A" w:rsidP="0021486A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CB22B1" w14:textId="77777777" w:rsidR="0021486A" w:rsidRPr="0021486A" w:rsidRDefault="0021486A" w:rsidP="0021486A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FFEBE44" w14:textId="77777777" w:rsidR="0021486A" w:rsidRPr="0021486A" w:rsidRDefault="0021486A" w:rsidP="0021486A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AD5E1A3" w14:textId="77777777" w:rsidR="0021486A" w:rsidRPr="0021486A" w:rsidRDefault="0021486A" w:rsidP="0021486A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96E763A" w14:textId="77777777" w:rsidR="00767C09" w:rsidRPr="0021486A" w:rsidRDefault="00767C09" w:rsidP="00BC7874">
      <w:pPr>
        <w:pStyle w:val="Para"/>
        <w:tabs>
          <w:tab w:val="clear" w:pos="1276"/>
          <w:tab w:val="left" w:pos="720"/>
        </w:tabs>
        <w:ind w:left="720" w:hanging="11"/>
        <w:rPr>
          <w:rFonts w:ascii="Tahoma" w:hAnsi="Tahoma" w:cs="Tahoma"/>
          <w:color w:val="333333"/>
          <w:shd w:val="clear" w:color="auto" w:fill="FFFFFF"/>
        </w:rPr>
      </w:pPr>
    </w:p>
    <w:p w14:paraId="12958E63" w14:textId="22709368" w:rsidR="00BC7874" w:rsidRPr="0021486A" w:rsidRDefault="00A33B35" w:rsidP="0021486A">
      <w:pPr>
        <w:pStyle w:val="Para"/>
        <w:numPr>
          <w:ilvl w:val="0"/>
          <w:numId w:val="40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21486A">
        <w:rPr>
          <w:rFonts w:ascii="Tahoma" w:hAnsi="Tahoma" w:cs="Tahoma"/>
          <w:color w:val="333333"/>
          <w:shd w:val="clear" w:color="auto" w:fill="FFFFFF"/>
        </w:rPr>
        <w:t>ransfer UART image to the ETX-1P</w:t>
      </w:r>
      <w:r w:rsidRPr="0021486A"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21486A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21486A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7E89251E" w14:textId="77777777" w:rsidR="00B16407" w:rsidRPr="0021486A" w:rsidRDefault="00B16407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3F7F02E9" w14:textId="6E81E8F5" w:rsidR="00767C09" w:rsidRPr="0021486A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21486A">
        <w:rPr>
          <w:noProof/>
        </w:rPr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3684" w14:textId="77777777" w:rsidR="009004F6" w:rsidRPr="0021486A" w:rsidRDefault="009004F6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0F58D078" w14:textId="333A8708" w:rsidR="00767C09" w:rsidRPr="0021486A" w:rsidRDefault="00A33B35" w:rsidP="00767C09">
      <w:pPr>
        <w:pStyle w:val="Para"/>
        <w:tabs>
          <w:tab w:val="clear" w:pos="1276"/>
          <w:tab w:val="left" w:pos="720"/>
        </w:tabs>
        <w:ind w:left="1170" w:firstLine="0"/>
      </w:pPr>
      <w:r w:rsidRPr="0021486A">
        <w:t>4.</w:t>
      </w:r>
      <w:r w:rsidR="00270BBF" w:rsidRPr="0021486A">
        <w:rPr>
          <w:rFonts w:hint="cs"/>
          <w:rtl/>
        </w:rPr>
        <w:t xml:space="preserve">    </w:t>
      </w:r>
      <w:r w:rsidR="00B16407" w:rsidRPr="0021486A">
        <w:t>Use following command</w:t>
      </w:r>
      <w:r w:rsidR="003C15D3" w:rsidRPr="0021486A">
        <w:t>:</w:t>
      </w:r>
    </w:p>
    <w:p w14:paraId="4F4213D3" w14:textId="77777777" w:rsidR="003C15D3" w:rsidRPr="0021486A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510DFB15" w:rsidR="003122AC" w:rsidRPr="0021486A" w:rsidRDefault="2303BDD8" w:rsidP="003A43DE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cd /home/etx-1p/projects/boot/u-boot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</w:p>
    <w:p w14:paraId="42334B23" w14:textId="77777777" w:rsidR="003C15D3" w:rsidRPr="0021486A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591C9628" w:rsidR="00E77292" w:rsidRPr="0021486A" w:rsidRDefault="2DF78B0F" w:rsidP="003A43DE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proofErr w:type="spellStart"/>
      <w:r w:rsidRPr="0021486A">
        <w:rPr>
          <w:rFonts w:cs="Humnst777 BT"/>
          <w:b/>
          <w:bCs/>
          <w:i/>
          <w:iCs/>
        </w:rPr>
        <w:t>sudo</w:t>
      </w:r>
      <w:proofErr w:type="spellEnd"/>
      <w:r w:rsidRPr="0021486A">
        <w:rPr>
          <w:rFonts w:cs="Humnst777 BT"/>
          <w:b/>
          <w:bCs/>
          <w:i/>
          <w:iCs/>
        </w:rPr>
        <w:t xml:space="preserve"> ./deploy.sh 2</w:t>
      </w:r>
      <w:r w:rsidRPr="0021486A">
        <w:rPr>
          <w:rFonts w:cs="Humnst777 BT"/>
        </w:rPr>
        <w:t xml:space="preserve">    </w:t>
      </w:r>
      <w:r w:rsidR="0F8EBC80" w:rsidRPr="0021486A">
        <w:rPr>
          <w:rFonts w:cs="Humnst777 BT"/>
        </w:rPr>
        <w:t>(2</w:t>
      </w:r>
      <w:r w:rsidR="4427D01B" w:rsidRPr="0021486A">
        <w:rPr>
          <w:rFonts w:cs="Humnst777 BT"/>
        </w:rPr>
        <w:t xml:space="preserve"> is the serial number (USB port)</w:t>
      </w:r>
    </w:p>
    <w:p w14:paraId="5C0B1F95" w14:textId="6F98F8F9" w:rsidR="00A32FB3" w:rsidRPr="0021486A" w:rsidRDefault="003122AC" w:rsidP="009071A1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 xml:space="preserve">    </w:t>
      </w:r>
    </w:p>
    <w:p w14:paraId="1BB41BD3" w14:textId="6278E65B" w:rsidR="00270BBF" w:rsidRPr="0021486A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21486A">
        <w:rPr>
          <w:rFonts w:cs="Humnst777 BT"/>
        </w:rPr>
        <w:t>Waiting for the process to complete until the command</w:t>
      </w:r>
      <w:r w:rsidR="00270BBF" w:rsidRPr="0021486A">
        <w:rPr>
          <w:rFonts w:cs="Humnst777 BT"/>
        </w:rPr>
        <w:t>:</w:t>
      </w:r>
    </w:p>
    <w:p w14:paraId="6D47EE4B" w14:textId="77777777" w:rsidR="00270BBF" w:rsidRPr="0021486A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Pr="0021486A" w:rsidRDefault="00270BBF" w:rsidP="007C40E2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>PCPE&gt;&gt;</w:t>
      </w:r>
      <w:r w:rsidR="003122AC" w:rsidRPr="0021486A">
        <w:rPr>
          <w:rFonts w:cs="Humnst777 BT"/>
        </w:rPr>
        <w:t xml:space="preserve">                 </w:t>
      </w:r>
    </w:p>
    <w:p w14:paraId="039C9046" w14:textId="285782DB" w:rsidR="003122AC" w:rsidRPr="0021486A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365FF4F1" w:rsidR="003122AC" w:rsidRPr="0021486A" w:rsidRDefault="2DF78B0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</w:rPr>
        <w:t>PCPE&gt;&gt;</w:t>
      </w:r>
      <w:proofErr w:type="spellStart"/>
      <w:r w:rsidRPr="0021486A">
        <w:rPr>
          <w:rFonts w:cs="Humnst777 BT"/>
          <w:b/>
          <w:bCs/>
          <w:i/>
          <w:iCs/>
        </w:rPr>
        <w:t>setenv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proofErr w:type="spellStart"/>
      <w:r w:rsidRPr="0021486A">
        <w:rPr>
          <w:rFonts w:cs="Humnst777 BT"/>
          <w:b/>
          <w:bCs/>
          <w:i/>
          <w:iCs/>
        </w:rPr>
        <w:t>serverip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r w:rsidR="02A8FB6A" w:rsidRPr="0021486A">
        <w:rPr>
          <w:rFonts w:cs="Humnst777 BT"/>
          <w:b/>
          <w:bCs/>
          <w:i/>
          <w:iCs/>
        </w:rPr>
        <w:t>10.10.10.1 (</w:t>
      </w:r>
      <w:r w:rsidR="682C15E0" w:rsidRPr="0021486A">
        <w:t>PC</w:t>
      </w:r>
      <w:r w:rsidR="732FF0B2" w:rsidRPr="0021486A">
        <w:t xml:space="preserve"> Linux</w:t>
      </w:r>
      <w:r w:rsidR="682C15E0" w:rsidRPr="0021486A">
        <w:t xml:space="preserve"> </w:t>
      </w:r>
      <w:r w:rsidR="724D99E6" w:rsidRPr="0021486A">
        <w:t>NIC)</w:t>
      </w:r>
      <w:r w:rsidR="29EB9EE1" w:rsidRPr="0021486A">
        <w:t xml:space="preserve">   </w:t>
      </w:r>
    </w:p>
    <w:p w14:paraId="6AF23041" w14:textId="1A449DA4" w:rsidR="003122AC" w:rsidRPr="0021486A" w:rsidRDefault="2DF78B0F" w:rsidP="007C40E2">
      <w:pPr>
        <w:pStyle w:val="Para"/>
        <w:ind w:left="1426" w:right="43" w:firstLine="0"/>
        <w:rPr>
          <w:rFonts w:cs="Humnst777 BT"/>
          <w:b/>
          <w:bCs/>
        </w:rPr>
      </w:pPr>
      <w:r w:rsidRPr="0021486A">
        <w:rPr>
          <w:rFonts w:cs="Humnst777 BT"/>
        </w:rPr>
        <w:t>PCPE&gt;&gt;</w:t>
      </w:r>
      <w:proofErr w:type="spellStart"/>
      <w:r w:rsidRPr="0021486A">
        <w:rPr>
          <w:rFonts w:cs="Humnst777 BT"/>
          <w:b/>
          <w:bCs/>
          <w:i/>
          <w:iCs/>
        </w:rPr>
        <w:t>setenv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proofErr w:type="spellStart"/>
      <w:r w:rsidRPr="0021486A">
        <w:rPr>
          <w:rFonts w:cs="Humnst777 BT"/>
          <w:b/>
          <w:bCs/>
          <w:i/>
          <w:iCs/>
        </w:rPr>
        <w:t>ipaddr</w:t>
      </w:r>
      <w:proofErr w:type="spellEnd"/>
      <w:r w:rsidRPr="0021486A">
        <w:rPr>
          <w:rFonts w:cs="Humnst777 BT"/>
          <w:b/>
          <w:bCs/>
          <w:i/>
          <w:iCs/>
        </w:rPr>
        <w:t xml:space="preserve"> 10.10.10.10</w:t>
      </w:r>
      <w:r w:rsidRPr="0021486A">
        <w:rPr>
          <w:rFonts w:cs="Humnst777 BT"/>
          <w:b/>
          <w:bCs/>
        </w:rPr>
        <w:t xml:space="preserve">   </w:t>
      </w:r>
      <w:r w:rsidR="682C15E0" w:rsidRPr="0021486A">
        <w:rPr>
          <w:rFonts w:cs="Humnst777 BT"/>
          <w:b/>
          <w:bCs/>
        </w:rPr>
        <w:t xml:space="preserve"> </w:t>
      </w:r>
      <w:r w:rsidR="682C15E0" w:rsidRPr="0021486A">
        <w:rPr>
          <w:rFonts w:cs="Humnst777 BT"/>
        </w:rPr>
        <w:t>(</w:t>
      </w:r>
      <w:r w:rsidR="49EEE1C1" w:rsidRPr="0021486A">
        <w:rPr>
          <w:rFonts w:cs="Humnst777 BT"/>
        </w:rPr>
        <w:t xml:space="preserve">UUT)  </w:t>
      </w:r>
      <w:r w:rsidR="682C15E0" w:rsidRPr="0021486A">
        <w:rPr>
          <w:rFonts w:cs="Humnst777 BT"/>
          <w:b/>
          <w:bCs/>
        </w:rPr>
        <w:t xml:space="preserve">    </w:t>
      </w:r>
      <w:r w:rsidRPr="0021486A">
        <w:rPr>
          <w:rFonts w:cs="Humnst777 BT"/>
          <w:b/>
          <w:bCs/>
        </w:rPr>
        <w:t xml:space="preserve"> </w:t>
      </w:r>
    </w:p>
    <w:p w14:paraId="36E52D06" w14:textId="5560591F" w:rsidR="003122AC" w:rsidRPr="0021486A" w:rsidRDefault="003122AC" w:rsidP="007C40E2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lastRenderedPageBreak/>
        <w:t>PCPE&gt;&gt;</w:t>
      </w:r>
      <w:proofErr w:type="spellStart"/>
      <w:r w:rsidRPr="0021486A">
        <w:rPr>
          <w:rFonts w:cs="Humnst777 BT"/>
          <w:b/>
          <w:bCs/>
          <w:i/>
          <w:iCs/>
        </w:rPr>
        <w:t>setenv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proofErr w:type="spellStart"/>
      <w:r w:rsidRPr="0021486A">
        <w:rPr>
          <w:rFonts w:cs="Humnst777 BT"/>
          <w:b/>
          <w:bCs/>
          <w:i/>
          <w:iCs/>
        </w:rPr>
        <w:t>gatewayip</w:t>
      </w:r>
      <w:proofErr w:type="spellEnd"/>
      <w:r w:rsidRPr="0021486A">
        <w:rPr>
          <w:rFonts w:cs="Humnst777 BT"/>
          <w:b/>
          <w:bCs/>
          <w:i/>
          <w:iCs/>
        </w:rPr>
        <w:t xml:space="preserve"> 10.10.10.1</w:t>
      </w:r>
      <w:r w:rsidRPr="0021486A">
        <w:rPr>
          <w:rFonts w:cs="Humnst777 BT"/>
        </w:rPr>
        <w:t xml:space="preserve">    </w:t>
      </w:r>
      <w:r w:rsidR="00632AFE" w:rsidRPr="0021486A">
        <w:rPr>
          <w:rFonts w:cs="Humnst777 BT"/>
        </w:rPr>
        <w:t xml:space="preserve">            </w:t>
      </w:r>
    </w:p>
    <w:p w14:paraId="16461D7E" w14:textId="6C47CB1B" w:rsidR="005E2396" w:rsidRPr="0021486A" w:rsidRDefault="005E2396" w:rsidP="007C40E2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>PCPE&gt;&gt;</w:t>
      </w:r>
      <w:proofErr w:type="spellStart"/>
      <w:r w:rsidRPr="0021486A">
        <w:rPr>
          <w:rFonts w:cs="Humnst777 BT"/>
          <w:b/>
          <w:bCs/>
          <w:i/>
          <w:iCs/>
        </w:rPr>
        <w:t>setenv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proofErr w:type="spellStart"/>
      <w:r w:rsidRPr="0021486A">
        <w:rPr>
          <w:rFonts w:cs="Humnst777 BT"/>
          <w:b/>
          <w:bCs/>
          <w:i/>
          <w:iCs/>
        </w:rPr>
        <w:t>ethact</w:t>
      </w:r>
      <w:proofErr w:type="spellEnd"/>
      <w:r w:rsidRPr="0021486A">
        <w:rPr>
          <w:rFonts w:cs="Humnst777 BT"/>
          <w:b/>
          <w:bCs/>
          <w:i/>
          <w:iCs/>
        </w:rPr>
        <w:t xml:space="preserve"> neta@40000</w:t>
      </w:r>
      <w:r w:rsidRPr="0021486A">
        <w:rPr>
          <w:rFonts w:cs="Humnst777 BT"/>
          <w:b/>
          <w:bCs/>
        </w:rPr>
        <w:t xml:space="preserve">        </w:t>
      </w:r>
      <w:r w:rsidR="00632AFE" w:rsidRPr="0021486A">
        <w:rPr>
          <w:rFonts w:cs="Humnst777 BT"/>
          <w:b/>
          <w:bCs/>
        </w:rPr>
        <w:t xml:space="preserve">           </w:t>
      </w:r>
    </w:p>
    <w:p w14:paraId="32D1FA46" w14:textId="7235A48E" w:rsidR="00675E8B" w:rsidRPr="0021486A" w:rsidRDefault="0D863A68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21486A">
        <w:rPr>
          <w:rFonts w:cs="Humnst777 BT"/>
        </w:rPr>
        <w:t>PCPE&gt;&gt;</w:t>
      </w:r>
      <w:r w:rsidRPr="0021486A">
        <w:rPr>
          <w:rFonts w:cs="Humnst777 BT"/>
          <w:b/>
          <w:bCs/>
          <w:i/>
          <w:iCs/>
        </w:rPr>
        <w:t>ping 10.10.10.1</w:t>
      </w:r>
      <w:r w:rsidR="5AB96227" w:rsidRPr="0021486A">
        <w:rPr>
          <w:rFonts w:cs="Humnst777 BT"/>
          <w:b/>
          <w:bCs/>
        </w:rPr>
        <w:t xml:space="preserve">   </w:t>
      </w:r>
      <w:r w:rsidRPr="0021486A">
        <w:rPr>
          <w:rFonts w:cs="Humnst777 BT"/>
          <w:b/>
          <w:bCs/>
        </w:rPr>
        <w:t xml:space="preserve"> </w:t>
      </w:r>
      <w:r w:rsidR="63615A64" w:rsidRPr="0021486A">
        <w:rPr>
          <w:rFonts w:cs="Humnst777 BT"/>
          <w:b/>
          <w:bCs/>
        </w:rPr>
        <w:t xml:space="preserve"> (</w:t>
      </w:r>
      <w:r w:rsidR="5AB96227" w:rsidRPr="0021486A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Pr="0021486A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21486A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 w:rsidRPr="0021486A">
        <w:rPr>
          <w:rFonts w:cstheme="minorBidi" w:hint="cs"/>
          <w:sz w:val="16"/>
          <w:szCs w:val="16"/>
          <w:rtl/>
        </w:rPr>
        <w:t xml:space="preserve">    </w:t>
      </w:r>
      <w:r w:rsidRPr="0021486A"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Pr="0021486A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0EF6D785" w:rsidR="00357D95" w:rsidRPr="0021486A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</w:rPr>
        <w:t>PCPE&gt;&gt;</w:t>
      </w:r>
      <w:proofErr w:type="spellStart"/>
      <w:r w:rsidRPr="0021486A">
        <w:rPr>
          <w:rFonts w:cs="Humnst777 BT"/>
          <w:b/>
          <w:bCs/>
          <w:i/>
          <w:iCs/>
        </w:rPr>
        <w:t>bubt</w:t>
      </w:r>
      <w:proofErr w:type="spellEnd"/>
      <w:r w:rsidRPr="0021486A">
        <w:rPr>
          <w:rFonts w:cs="Humnst777 BT"/>
          <w:b/>
          <w:bCs/>
          <w:i/>
          <w:iCs/>
        </w:rPr>
        <w:t xml:space="preserve"> flash-</w:t>
      </w:r>
      <w:proofErr w:type="spellStart"/>
      <w:r w:rsidRPr="0021486A">
        <w:rPr>
          <w:rFonts w:cs="Humnst777 BT"/>
          <w:b/>
          <w:bCs/>
          <w:i/>
          <w:iCs/>
        </w:rPr>
        <w:t>image.bin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proofErr w:type="spellStart"/>
      <w:r w:rsidRPr="0021486A">
        <w:rPr>
          <w:rFonts w:cs="Humnst777 BT"/>
          <w:b/>
          <w:bCs/>
          <w:i/>
          <w:iCs/>
        </w:rPr>
        <w:t>spi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proofErr w:type="spellStart"/>
      <w:r w:rsidRPr="0021486A">
        <w:rPr>
          <w:rFonts w:cs="Humnst777 BT"/>
          <w:b/>
          <w:bCs/>
          <w:i/>
          <w:iCs/>
        </w:rPr>
        <w:t>tftp</w:t>
      </w:r>
      <w:proofErr w:type="spellEnd"/>
      <w:r w:rsidRPr="0021486A">
        <w:rPr>
          <w:rFonts w:cs="Humnst777 BT"/>
          <w:b/>
          <w:bCs/>
        </w:rPr>
        <w:t xml:space="preserve">      </w:t>
      </w:r>
    </w:p>
    <w:p w14:paraId="12EC59CF" w14:textId="76FCFCBD" w:rsidR="00270BBF" w:rsidRPr="0021486A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21486A">
        <w:rPr>
          <w:rFonts w:cs="Humnst777 BT"/>
        </w:rPr>
        <w:t>Waiting for the process to complete until the command:</w:t>
      </w:r>
    </w:p>
    <w:p w14:paraId="5B1B0CA6" w14:textId="103E2462" w:rsidR="00357D95" w:rsidRPr="0021486A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Pr="0021486A" w:rsidRDefault="00270BBF" w:rsidP="007C40E2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>Done!</w:t>
      </w:r>
    </w:p>
    <w:p w14:paraId="19C15E73" w14:textId="2EB6CD94" w:rsidR="003D3701" w:rsidRPr="0021486A" w:rsidRDefault="60BCEF82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21486A">
        <w:rPr>
          <w:rFonts w:cs="Humnst777 BT"/>
        </w:rPr>
        <w:t>PCPE&gt;&gt;</w:t>
      </w:r>
      <w:proofErr w:type="spellStart"/>
      <w:r w:rsidRPr="0021486A">
        <w:rPr>
          <w:rFonts w:cs="Humnst777 BT"/>
          <w:b/>
          <w:bCs/>
          <w:i/>
          <w:iCs/>
        </w:rPr>
        <w:t>tftpboot</w:t>
      </w:r>
      <w:proofErr w:type="spellEnd"/>
      <w:r w:rsidRPr="0021486A">
        <w:rPr>
          <w:rFonts w:cs="Humnst777 BT"/>
          <w:b/>
          <w:bCs/>
          <w:i/>
          <w:iCs/>
        </w:rPr>
        <w:t xml:space="preserve"> $</w:t>
      </w:r>
      <w:proofErr w:type="spellStart"/>
      <w:r w:rsidRPr="0021486A">
        <w:rPr>
          <w:rFonts w:cs="Humnst777 BT"/>
          <w:b/>
          <w:bCs/>
          <w:i/>
          <w:iCs/>
        </w:rPr>
        <w:t>loadaddr</w:t>
      </w:r>
      <w:proofErr w:type="spellEnd"/>
      <w:r w:rsidRPr="0021486A">
        <w:rPr>
          <w:rFonts w:cs="Humnst777 BT"/>
          <w:b/>
          <w:bCs/>
          <w:i/>
          <w:iCs/>
        </w:rPr>
        <w:t xml:space="preserve"> boot-scripts/</w:t>
      </w:r>
      <w:proofErr w:type="spellStart"/>
      <w:r w:rsidRPr="0021486A">
        <w:rPr>
          <w:rFonts w:cs="Humnst777 BT"/>
          <w:b/>
          <w:bCs/>
          <w:i/>
          <w:iCs/>
        </w:rPr>
        <w:t>set_boot_param_etx_general.img</w:t>
      </w:r>
      <w:proofErr w:type="spellEnd"/>
      <w:r w:rsidRPr="0021486A"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Pr="0021486A" w:rsidRDefault="003D3701" w:rsidP="003D3701">
      <w:pPr>
        <w:pStyle w:val="Para"/>
        <w:ind w:left="1426" w:right="43" w:firstLine="0"/>
        <w:rPr>
          <w:rFonts w:cs="Humnst777 BT"/>
        </w:rPr>
      </w:pPr>
    </w:p>
    <w:p w14:paraId="0A5EA601" w14:textId="77777777" w:rsidR="003D3701" w:rsidRPr="0021486A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21486A">
        <w:rPr>
          <w:rFonts w:cs="Humnst777 BT"/>
        </w:rPr>
        <w:t>Waiting for the process to complete until the command:</w:t>
      </w:r>
    </w:p>
    <w:p w14:paraId="2122F516" w14:textId="6C13200B" w:rsidR="003D3701" w:rsidRPr="0021486A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21486A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done</w:t>
      </w:r>
    </w:p>
    <w:p w14:paraId="3A26EE92" w14:textId="6CD742FA" w:rsidR="003D3701" w:rsidRPr="0021486A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Bytes transferred = 3601 (e11 hex)</w:t>
      </w:r>
    </w:p>
    <w:p w14:paraId="34C1423A" w14:textId="56FD509B" w:rsidR="003D3701" w:rsidRPr="0021486A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>PCPE&gt;&gt;</w:t>
      </w:r>
    </w:p>
    <w:p w14:paraId="4F0A2259" w14:textId="52D49A94" w:rsidR="00EB6BAF" w:rsidRPr="0021486A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Pr="0021486A" w:rsidRDefault="19EDB8C0" w:rsidP="31E70BCA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21486A">
        <w:rPr>
          <w:rFonts w:cs="Humnst777 BT"/>
          <w:sz w:val="20"/>
          <w:szCs w:val="20"/>
        </w:rPr>
        <w:t>PCPE&gt;&gt;</w:t>
      </w:r>
      <w:r w:rsidRPr="0021486A">
        <w:rPr>
          <w:rFonts w:cs="Humnst777 BT"/>
          <w:b/>
          <w:bCs/>
          <w:i/>
          <w:iCs/>
        </w:rPr>
        <w:t>source $</w:t>
      </w:r>
      <w:proofErr w:type="spellStart"/>
      <w:r w:rsidRPr="0021486A">
        <w:rPr>
          <w:rFonts w:cs="Humnst777 BT"/>
          <w:b/>
          <w:bCs/>
          <w:i/>
          <w:iCs/>
        </w:rPr>
        <w:t>loadaddr</w:t>
      </w:r>
      <w:proofErr w:type="spellEnd"/>
    </w:p>
    <w:p w14:paraId="647B5E43" w14:textId="77777777" w:rsidR="00A32FB3" w:rsidRPr="0021486A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Pr="0021486A" w:rsidRDefault="00A32FB3" w:rsidP="00A32FB3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>Waiting for the process to complete until the command:</w:t>
      </w:r>
    </w:p>
    <w:p w14:paraId="13C4E9E9" w14:textId="77777777" w:rsidR="00A32FB3" w:rsidRPr="0021486A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Pr="0021486A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Erasing SPI flash...Writing to SPI flash...done</w:t>
      </w:r>
    </w:p>
    <w:p w14:paraId="4D825F1E" w14:textId="77777777" w:rsidR="00A32FB3" w:rsidRPr="0021486A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Pr="0021486A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PCPE&gt;&gt;</w:t>
      </w:r>
    </w:p>
    <w:p w14:paraId="3EEF4D55" w14:textId="7D767B7C" w:rsidR="00A32FB3" w:rsidRPr="0021486A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0304ACCE" w14:textId="35F96C73" w:rsidR="00C2186D" w:rsidRPr="0021486A" w:rsidRDefault="494F73C9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sz w:val="20"/>
          <w:szCs w:val="20"/>
        </w:rPr>
        <w:t>PCPE&gt;&gt;</w:t>
      </w:r>
      <w:r w:rsidRPr="0021486A">
        <w:rPr>
          <w:rFonts w:cs="Humnst777 BT"/>
          <w:b/>
          <w:bCs/>
          <w:i/>
          <w:iCs/>
        </w:rPr>
        <w:t>reset</w:t>
      </w:r>
      <w:r w:rsidRPr="0021486A">
        <w:rPr>
          <w:rFonts w:cs="Humnst777 BT"/>
          <w:b/>
          <w:bCs/>
          <w:i/>
          <w:iCs/>
          <w:sz w:val="20"/>
          <w:szCs w:val="20"/>
        </w:rPr>
        <w:t xml:space="preserve">       </w:t>
      </w:r>
    </w:p>
    <w:p w14:paraId="1D5779F2" w14:textId="71A48952" w:rsidR="00C2186D" w:rsidRPr="0021486A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resetting ...</w:t>
      </w:r>
    </w:p>
    <w:p w14:paraId="3FEE014C" w14:textId="34EE68A6" w:rsidR="00C2186D" w:rsidRPr="0021486A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&gt;</w:t>
      </w:r>
    </w:p>
    <w:p w14:paraId="28B485EB" w14:textId="2EA9278F" w:rsidR="00C2186D" w:rsidRPr="0021486A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E</w:t>
      </w:r>
    </w:p>
    <w:p w14:paraId="2A5F5964" w14:textId="297937D5" w:rsidR="00C2186D" w:rsidRPr="0021486A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3CC24EC5" w:rsidR="00C2186D" w:rsidRPr="0021486A" w:rsidRDefault="494F73C9" w:rsidP="31E70BCA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&gt;</w:t>
      </w:r>
      <w:r w:rsidRPr="0021486A">
        <w:rPr>
          <w:rFonts w:cs="Humnst777 BT"/>
          <w:b/>
          <w:bCs/>
          <w:i/>
          <w:iCs/>
        </w:rPr>
        <w:t>x</w:t>
      </w:r>
      <w:r w:rsidRPr="0021486A">
        <w:rPr>
          <w:rFonts w:cs="Humnst777 BT"/>
          <w:b/>
          <w:bCs/>
          <w:i/>
          <w:iCs/>
          <w:sz w:val="20"/>
          <w:szCs w:val="20"/>
        </w:rPr>
        <w:t xml:space="preserve"> </w:t>
      </w:r>
      <w:r w:rsidRPr="0021486A">
        <w:rPr>
          <w:rFonts w:cs="Humnst777 BT"/>
          <w:sz w:val="20"/>
          <w:szCs w:val="20"/>
        </w:rPr>
        <w:t xml:space="preserve">   </w:t>
      </w:r>
      <w:r w:rsidR="08274F0F" w:rsidRPr="0021486A">
        <w:rPr>
          <w:rFonts w:cs="Humnst777 BT"/>
          <w:sz w:val="20"/>
          <w:szCs w:val="20"/>
        </w:rPr>
        <w:t xml:space="preserve">Write the letter X    </w:t>
      </w:r>
    </w:p>
    <w:p w14:paraId="3FC610F5" w14:textId="2C856AF6" w:rsidR="001E628E" w:rsidRPr="0021486A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56BDE401" w:rsidR="001E628E" w:rsidRPr="0021486A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21486A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21486A">
        <w:rPr>
          <w:rFonts w:cstheme="minorBidi"/>
          <w:color w:val="FF0000"/>
          <w:sz w:val="20"/>
          <w:szCs w:val="20"/>
        </w:rPr>
        <w:t>Sometimes you have to write the letter X again</w:t>
      </w:r>
    </w:p>
    <w:p w14:paraId="4307F7BE" w14:textId="77777777" w:rsidR="001E628E" w:rsidRPr="0021486A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Pr="0021486A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21486A">
        <w:rPr>
          <w:rFonts w:cstheme="minorBidi"/>
          <w:color w:val="FF0000"/>
          <w:sz w:val="20"/>
          <w:szCs w:val="20"/>
        </w:rPr>
        <w:t xml:space="preserve">        </w:t>
      </w:r>
      <w:r w:rsidRPr="0021486A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21486A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Pr="0021486A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0554B0FD" w:rsidR="001E628E" w:rsidRPr="0021486A" w:rsidRDefault="08274F0F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color w:val="FF0000"/>
          <w:sz w:val="20"/>
          <w:szCs w:val="20"/>
        </w:rPr>
        <w:t xml:space="preserve">           </w:t>
      </w:r>
      <w:r w:rsidRPr="0021486A">
        <w:rPr>
          <w:rFonts w:cs="Humnst777 BT"/>
          <w:sz w:val="20"/>
          <w:szCs w:val="20"/>
        </w:rPr>
        <w:t>&gt;</w:t>
      </w:r>
      <w:r w:rsidRPr="0021486A">
        <w:rPr>
          <w:rFonts w:cs="Humnst777 BT"/>
          <w:b/>
          <w:bCs/>
          <w:i/>
          <w:iCs/>
        </w:rPr>
        <w:t>x</w:t>
      </w:r>
      <w:r w:rsidRPr="0021486A">
        <w:rPr>
          <w:rFonts w:cs="Humnst777 BT"/>
          <w:sz w:val="20"/>
          <w:szCs w:val="20"/>
        </w:rPr>
        <w:t xml:space="preserve">    Write the letter X    </w:t>
      </w:r>
    </w:p>
    <w:p w14:paraId="7C9F94D6" w14:textId="111DC9CF" w:rsidR="001E628E" w:rsidRPr="0021486A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Pr="0021486A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 w:rsidRPr="0021486A">
        <w:rPr>
          <w:rFonts w:cs="Humnst777 BT" w:hint="cs"/>
          <w:rtl/>
        </w:rPr>
        <w:t xml:space="preserve">      </w:t>
      </w:r>
      <w:r w:rsidRPr="0021486A">
        <w:rPr>
          <w:rFonts w:cs="Humnst777 BT"/>
        </w:rPr>
        <w:t xml:space="preserve">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Pr="0021486A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Pr="0021486A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   PCPE&gt;&gt; </w:t>
      </w:r>
    </w:p>
    <w:p w14:paraId="2B4864DD" w14:textId="13524B3A" w:rsidR="001E628E" w:rsidRPr="0021486A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</w:p>
    <w:p w14:paraId="2D4AD2A3" w14:textId="05A25BFC" w:rsidR="00C52AB2" w:rsidRPr="0021486A" w:rsidRDefault="58109F78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sz w:val="20"/>
          <w:szCs w:val="20"/>
        </w:rPr>
        <w:t xml:space="preserve">      </w:t>
      </w:r>
      <w:r w:rsidR="08274F0F" w:rsidRPr="0021486A">
        <w:rPr>
          <w:rFonts w:cstheme="minorBidi"/>
          <w:sz w:val="20"/>
          <w:szCs w:val="20"/>
        </w:rPr>
        <w:t>PCPE&gt;&gt;</w:t>
      </w:r>
      <w:proofErr w:type="spellStart"/>
      <w:r w:rsidR="08274F0F" w:rsidRPr="0021486A">
        <w:rPr>
          <w:rFonts w:cstheme="minorBidi"/>
          <w:b/>
          <w:bCs/>
          <w:i/>
          <w:iCs/>
        </w:rPr>
        <w:t>setenv</w:t>
      </w:r>
      <w:proofErr w:type="spellEnd"/>
      <w:r w:rsidR="08274F0F" w:rsidRPr="0021486A">
        <w:rPr>
          <w:rFonts w:cstheme="minorBidi"/>
          <w:b/>
          <w:bCs/>
          <w:i/>
          <w:iCs/>
        </w:rPr>
        <w:t xml:space="preserve"> </w:t>
      </w:r>
      <w:proofErr w:type="spellStart"/>
      <w:r w:rsidR="08274F0F" w:rsidRPr="0021486A">
        <w:rPr>
          <w:rFonts w:cstheme="minorBidi"/>
          <w:b/>
          <w:bCs/>
          <w:i/>
          <w:iCs/>
        </w:rPr>
        <w:t>fdt_name</w:t>
      </w:r>
      <w:proofErr w:type="spellEnd"/>
      <w:r w:rsidR="08274F0F" w:rsidRPr="0021486A">
        <w:rPr>
          <w:rFonts w:cstheme="minorBidi"/>
          <w:b/>
          <w:bCs/>
          <w:i/>
          <w:iCs/>
        </w:rPr>
        <w:t xml:space="preserve"> boot/armada-3720-Etx1p.dtb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</w:t>
      </w:r>
    </w:p>
    <w:p w14:paraId="571CBAD9" w14:textId="2FE3CD07" w:rsidR="001E628E" w:rsidRPr="0021486A" w:rsidRDefault="001E628E" w:rsidP="001E628E">
      <w:pPr>
        <w:pStyle w:val="Para"/>
        <w:ind w:right="43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F7155BE" w14:textId="77777777" w:rsidR="00C52AB2" w:rsidRPr="0021486A" w:rsidRDefault="00C52AB2" w:rsidP="001E628E">
      <w:pPr>
        <w:pStyle w:val="Para"/>
        <w:ind w:right="43"/>
        <w:rPr>
          <w:rFonts w:cstheme="minorBidi"/>
          <w:b/>
          <w:bCs/>
          <w:i/>
          <w:iCs/>
          <w:sz w:val="20"/>
          <w:szCs w:val="20"/>
        </w:rPr>
      </w:pPr>
      <w:r w:rsidRPr="0021486A">
        <w:rPr>
          <w:rFonts w:cstheme="minorBidi" w:hint="cs"/>
          <w:b/>
          <w:bCs/>
          <w:i/>
          <w:iCs/>
          <w:sz w:val="20"/>
          <w:szCs w:val="20"/>
          <w:rtl/>
        </w:rPr>
        <w:t xml:space="preserve">   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21486A" w14:paraId="7901DD3E" w14:textId="77777777" w:rsidTr="009071A1">
        <w:tc>
          <w:tcPr>
            <w:tcW w:w="879" w:type="dxa"/>
          </w:tcPr>
          <w:p w14:paraId="7E955D03" w14:textId="4A17714F" w:rsidR="00C52AB2" w:rsidRPr="0021486A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21486A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21486A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21486A"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 w:rsidRPr="0021486A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 w:rsidRPr="0021486A"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21486A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 w:rsidRPr="0021486A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513D6048" w14:textId="2731E029" w:rsidR="00C52AB2" w:rsidRPr="0021486A" w:rsidRDefault="00C52AB2" w:rsidP="001E628E">
      <w:pPr>
        <w:pStyle w:val="Para"/>
        <w:ind w:right="43"/>
        <w:rPr>
          <w:rFonts w:cstheme="minorBidi"/>
          <w:b/>
          <w:bCs/>
          <w:i/>
          <w:iCs/>
          <w:sz w:val="20"/>
          <w:szCs w:val="20"/>
        </w:rPr>
      </w:pPr>
    </w:p>
    <w:p w14:paraId="345D7585" w14:textId="007230F5" w:rsidR="001E628E" w:rsidRPr="0021486A" w:rsidRDefault="001E628E" w:rsidP="001E628E">
      <w:pPr>
        <w:pStyle w:val="Para"/>
        <w:ind w:right="43"/>
        <w:rPr>
          <w:rFonts w:cstheme="minorBidi"/>
          <w:b/>
          <w:bCs/>
          <w:i/>
          <w:iCs/>
          <w:sz w:val="20"/>
          <w:szCs w:val="20"/>
          <w:rtl/>
        </w:rPr>
      </w:pPr>
    </w:p>
    <w:p w14:paraId="7549507E" w14:textId="40AF8AAB" w:rsidR="00C52AB2" w:rsidRPr="0021486A" w:rsidRDefault="58109F78" w:rsidP="31E70BCA">
      <w:pPr>
        <w:pStyle w:val="Para"/>
        <w:ind w:right="43"/>
        <w:rPr>
          <w:rFonts w:ascii="Tahoma" w:hAnsi="Tahoma" w:cs="Tahoma"/>
          <w:color w:val="333333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PCPE&gt;&gt;</w:t>
      </w:r>
      <w:proofErr w:type="spellStart"/>
      <w:r w:rsidR="08274F0F" w:rsidRPr="0021486A">
        <w:rPr>
          <w:rFonts w:cstheme="minorBidi"/>
          <w:b/>
          <w:bCs/>
          <w:i/>
          <w:iCs/>
          <w:sz w:val="20"/>
          <w:szCs w:val="20"/>
        </w:rPr>
        <w:t>s</w:t>
      </w:r>
      <w:r w:rsidR="08274F0F" w:rsidRPr="0021486A">
        <w:rPr>
          <w:rFonts w:cstheme="minorBidi"/>
          <w:b/>
          <w:bCs/>
          <w:i/>
          <w:iCs/>
        </w:rPr>
        <w:t>etenv</w:t>
      </w:r>
      <w:proofErr w:type="spellEnd"/>
      <w:r w:rsidR="08274F0F" w:rsidRPr="0021486A">
        <w:rPr>
          <w:rFonts w:cstheme="minorBidi"/>
          <w:b/>
          <w:bCs/>
          <w:i/>
          <w:iCs/>
        </w:rPr>
        <w:t xml:space="preserve"> eth1addr 00:51:82:11:22:60</w:t>
      </w:r>
      <w:r w:rsidR="001E628E" w:rsidRPr="0021486A">
        <w:rPr>
          <w:rFonts w:cstheme="minorBidi"/>
          <w:b/>
          <w:bCs/>
          <w:i/>
          <w:iCs/>
          <w:sz w:val="20"/>
          <w:szCs w:val="20"/>
        </w:rPr>
        <w:tab/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</w:t>
      </w:r>
      <w:r w:rsidR="00C52AB2" w:rsidRPr="0021486A">
        <w:rPr>
          <w:rFonts w:cstheme="minorBidi"/>
          <w:b/>
          <w:bCs/>
          <w:i/>
          <w:iCs/>
          <w:sz w:val="20"/>
          <w:szCs w:val="20"/>
        </w:rPr>
        <w:tab/>
      </w:r>
      <w:r w:rsidR="00C52AB2" w:rsidRPr="0021486A">
        <w:rPr>
          <w:rFonts w:cstheme="minorBidi"/>
          <w:b/>
          <w:bCs/>
          <w:i/>
          <w:iCs/>
          <w:sz w:val="20"/>
          <w:szCs w:val="20"/>
        </w:rPr>
        <w:tab/>
      </w:r>
      <w:r w:rsidR="00C52AB2" w:rsidRPr="0021486A">
        <w:rPr>
          <w:rFonts w:cstheme="minorBidi"/>
          <w:b/>
          <w:bCs/>
          <w:i/>
          <w:iCs/>
          <w:sz w:val="20"/>
          <w:szCs w:val="20"/>
        </w:rPr>
        <w:tab/>
      </w:r>
    </w:p>
    <w:p w14:paraId="18A1DBCD" w14:textId="29679DD6" w:rsidR="00C52AB2" w:rsidRPr="0021486A" w:rsidRDefault="58109F78" w:rsidP="31E70BCA">
      <w:pPr>
        <w:pStyle w:val="Para"/>
        <w:ind w:right="43"/>
        <w:rPr>
          <w:rFonts w:ascii="Tahoma" w:hAnsi="Tahoma" w:cs="Tahoma"/>
          <w:color w:val="333333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8274F0F" w:rsidRPr="0021486A">
        <w:rPr>
          <w:rFonts w:cstheme="minorBidi"/>
          <w:b/>
          <w:bCs/>
          <w:i/>
          <w:iCs/>
        </w:rPr>
        <w:t>setenv</w:t>
      </w:r>
      <w:proofErr w:type="spellEnd"/>
      <w:r w:rsidR="08274F0F" w:rsidRPr="0021486A">
        <w:rPr>
          <w:rFonts w:cstheme="minorBidi"/>
          <w:b/>
          <w:bCs/>
          <w:i/>
          <w:iCs/>
        </w:rPr>
        <w:t xml:space="preserve"> eth2addr 00:51:82:11:22:6</w:t>
      </w:r>
      <w:r w:rsidR="653B5D9C" w:rsidRPr="0021486A">
        <w:rPr>
          <w:rFonts w:cstheme="minorBidi"/>
          <w:b/>
          <w:bCs/>
          <w:i/>
          <w:iCs/>
        </w:rPr>
        <w:t>1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071EDACF" w:rsidR="00C52AB2" w:rsidRPr="0021486A" w:rsidRDefault="58109F78" w:rsidP="003A43DE">
      <w:pPr>
        <w:pStyle w:val="Para"/>
        <w:ind w:right="43"/>
        <w:rPr>
          <w:rFonts w:ascii="Tahoma" w:hAnsi="Tahoma" w:cs="Tahoma"/>
          <w:color w:val="333333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8274F0F" w:rsidRPr="0021486A">
        <w:rPr>
          <w:rFonts w:cstheme="minorBidi"/>
          <w:b/>
          <w:bCs/>
          <w:i/>
          <w:iCs/>
          <w:sz w:val="20"/>
          <w:szCs w:val="20"/>
        </w:rPr>
        <w:t>s</w:t>
      </w:r>
      <w:r w:rsidR="08274F0F" w:rsidRPr="0021486A">
        <w:rPr>
          <w:rFonts w:cstheme="minorBidi"/>
          <w:b/>
          <w:bCs/>
          <w:i/>
          <w:iCs/>
        </w:rPr>
        <w:t>etenv</w:t>
      </w:r>
      <w:proofErr w:type="spellEnd"/>
      <w:r w:rsidR="08274F0F" w:rsidRPr="0021486A">
        <w:rPr>
          <w:rFonts w:cstheme="minorBidi"/>
          <w:b/>
          <w:bCs/>
          <w:i/>
          <w:iCs/>
        </w:rPr>
        <w:t xml:space="preserve"> eth3addr 00:51:82:11:22:6</w:t>
      </w:r>
      <w:r w:rsidR="653B5D9C" w:rsidRPr="0021486A">
        <w:rPr>
          <w:rFonts w:cstheme="minorBidi"/>
          <w:b/>
          <w:bCs/>
          <w:i/>
          <w:iCs/>
        </w:rPr>
        <w:t>2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45BCF64A" w:rsidR="00C52AB2" w:rsidRPr="0021486A" w:rsidRDefault="58109F78" w:rsidP="31E70BCA">
      <w:pPr>
        <w:pStyle w:val="Para"/>
        <w:ind w:right="43"/>
        <w:rPr>
          <w:rFonts w:ascii="Tahoma" w:hAnsi="Tahoma" w:cs="Tahoma"/>
          <w:color w:val="333333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8274F0F" w:rsidRPr="0021486A">
        <w:rPr>
          <w:rFonts w:cstheme="minorBidi"/>
          <w:b/>
          <w:bCs/>
          <w:i/>
          <w:iCs/>
          <w:sz w:val="20"/>
          <w:szCs w:val="20"/>
        </w:rPr>
        <w:t>s</w:t>
      </w:r>
      <w:r w:rsidR="08274F0F" w:rsidRPr="0021486A">
        <w:rPr>
          <w:rFonts w:cstheme="minorBidi"/>
          <w:b/>
          <w:bCs/>
          <w:i/>
          <w:iCs/>
        </w:rPr>
        <w:t>etenv</w:t>
      </w:r>
      <w:proofErr w:type="spellEnd"/>
      <w:r w:rsidR="08274F0F" w:rsidRPr="0021486A">
        <w:rPr>
          <w:rFonts w:cstheme="minorBidi"/>
          <w:b/>
          <w:bCs/>
          <w:i/>
          <w:iCs/>
        </w:rPr>
        <w:t xml:space="preserve"> eth4addr 00:51:82:11:22:6</w:t>
      </w:r>
      <w:r w:rsidR="653B5D9C" w:rsidRPr="0021486A">
        <w:rPr>
          <w:rFonts w:cstheme="minorBidi"/>
          <w:b/>
          <w:bCs/>
          <w:i/>
          <w:iCs/>
        </w:rPr>
        <w:t>3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363E2468" w14:textId="7D414C78" w:rsidR="006A34B1" w:rsidRPr="0021486A" w:rsidRDefault="58109F78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8274F0F" w:rsidRPr="0021486A">
        <w:rPr>
          <w:rFonts w:eastAsia="ZapfHumnst BT" w:cs="ZapfHumnst BT"/>
          <w:b/>
          <w:bCs/>
          <w:i/>
          <w:iCs/>
        </w:rPr>
        <w:t>saveenv</w:t>
      </w:r>
      <w:proofErr w:type="spellEnd"/>
      <w:r w:rsidR="001E628E" w:rsidRPr="0021486A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21486A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21486A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Pr="0021486A" w:rsidRDefault="006A34B1" w:rsidP="006A34B1">
      <w:pPr>
        <w:pStyle w:val="Para"/>
        <w:ind w:left="0" w:right="43" w:firstLine="0"/>
        <w:rPr>
          <w:rFonts w:cs="Humnst777 BT"/>
        </w:rPr>
      </w:pP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21486A">
        <w:rPr>
          <w:rFonts w:cs="Humnst777 BT"/>
        </w:rPr>
        <w:t>Waiting for the process to complete until the command:</w:t>
      </w:r>
    </w:p>
    <w:p w14:paraId="2C426C0D" w14:textId="12D61562" w:rsidR="006A34B1" w:rsidRPr="0021486A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25C30534" w:rsidR="006A34B1" w:rsidRPr="0021486A" w:rsidRDefault="006A34B1" w:rsidP="006A34B1">
      <w:pPr>
        <w:pStyle w:val="Para"/>
        <w:rPr>
          <w:rFonts w:cstheme="minorBidi"/>
          <w:sz w:val="20"/>
          <w:szCs w:val="20"/>
        </w:rPr>
      </w:pP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21486A">
        <w:rPr>
          <w:rFonts w:cstheme="minorBidi"/>
          <w:sz w:val="20"/>
          <w:szCs w:val="20"/>
        </w:rPr>
        <w:t>Erasing SPI flash...Writing to SPI flash...done</w:t>
      </w:r>
    </w:p>
    <w:p w14:paraId="2EFD6F2D" w14:textId="53D5D0F7" w:rsidR="00D578AF" w:rsidRPr="0021486A" w:rsidRDefault="00D578AF" w:rsidP="00D578AF">
      <w:pPr>
        <w:ind w:left="0"/>
        <w:rPr>
          <w:b/>
          <w:bCs/>
        </w:rPr>
      </w:pPr>
      <w:r w:rsidRPr="0021486A">
        <w:t xml:space="preserve">                </w:t>
      </w:r>
      <w:r w:rsidRPr="0021486A">
        <w:rPr>
          <w:b/>
          <w:bCs/>
        </w:rPr>
        <w:t>Enter command:</w:t>
      </w:r>
    </w:p>
    <w:p w14:paraId="4CBE6866" w14:textId="26523545" w:rsidR="00682BE2" w:rsidRPr="0021486A" w:rsidRDefault="00682BE2" w:rsidP="00D578AF">
      <w:pPr>
        <w:ind w:left="0"/>
        <w:rPr>
          <w:b/>
          <w:bCs/>
        </w:rPr>
      </w:pPr>
      <w:r w:rsidRPr="0021486A">
        <w:rPr>
          <w:b/>
          <w:bCs/>
        </w:rPr>
        <w:t xml:space="preserve">               </w:t>
      </w:r>
      <w:r w:rsidRPr="0021486A">
        <w:rPr>
          <w:rFonts w:cstheme="minorBidi"/>
          <w:sz w:val="20"/>
          <w:szCs w:val="20"/>
        </w:rPr>
        <w:t>PCPE</w:t>
      </w:r>
      <w:r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Pr="0021486A">
        <w:rPr>
          <w:b/>
          <w:bCs/>
        </w:rPr>
        <w:t>iic</w:t>
      </w:r>
      <w:proofErr w:type="spellEnd"/>
      <w:r w:rsidRPr="0021486A">
        <w:rPr>
          <w:b/>
          <w:bCs/>
        </w:rPr>
        <w:t xml:space="preserve"> e 52</w:t>
      </w:r>
    </w:p>
    <w:p w14:paraId="4B9EE3FE" w14:textId="7E83CC4F" w:rsidR="00D578AF" w:rsidRPr="0021486A" w:rsidRDefault="00D578AF" w:rsidP="00D578AF">
      <w:pPr>
        <w:ind w:left="0"/>
        <w:rPr>
          <w:b/>
          <w:bCs/>
        </w:rPr>
      </w:pPr>
      <w:r w:rsidRPr="0021486A">
        <w:rPr>
          <w:b/>
          <w:bCs/>
          <w:i/>
          <w:iCs/>
        </w:rPr>
        <w:t xml:space="preserve">               </w:t>
      </w:r>
      <w:r w:rsidR="00EE0456" w:rsidRPr="0021486A">
        <w:rPr>
          <w:rFonts w:cstheme="minorBidi"/>
          <w:sz w:val="20"/>
          <w:szCs w:val="20"/>
        </w:rPr>
        <w:t>PCPE</w:t>
      </w:r>
      <w:r w:rsidR="00EE0456"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Pr="0021486A">
        <w:rPr>
          <w:b/>
          <w:bCs/>
          <w:i/>
          <w:iCs/>
        </w:rPr>
        <w:t>iic</w:t>
      </w:r>
      <w:proofErr w:type="spellEnd"/>
      <w:r w:rsidRPr="0021486A">
        <w:rPr>
          <w:b/>
          <w:bCs/>
          <w:i/>
          <w:iCs/>
        </w:rPr>
        <w:t xml:space="preserve"> c  </w:t>
      </w:r>
      <w:r w:rsidRPr="0021486A">
        <w:rPr>
          <w:b/>
          <w:bCs/>
        </w:rPr>
        <w:t>&lt;EEPROM_FILE &gt;</w:t>
      </w:r>
    </w:p>
    <w:p w14:paraId="299D6E87" w14:textId="16167604" w:rsidR="00D578AF" w:rsidRPr="0021486A" w:rsidRDefault="00D578AF" w:rsidP="00D578AF">
      <w:pPr>
        <w:rPr>
          <w:b/>
          <w:bCs/>
          <w:i/>
          <w:iCs/>
        </w:rPr>
      </w:pPr>
      <w:r w:rsidRPr="0021486A">
        <w:rPr>
          <w:b/>
          <w:bCs/>
          <w:i/>
          <w:iCs/>
        </w:rPr>
        <w:t xml:space="preserve">            Example:</w:t>
      </w:r>
    </w:p>
    <w:p w14:paraId="17A5F00F" w14:textId="7A2D7001" w:rsidR="00D578AF" w:rsidRPr="0021486A" w:rsidRDefault="00D578AF" w:rsidP="00D578AF">
      <w:pPr>
        <w:rPr>
          <w:b/>
          <w:bCs/>
          <w:i/>
          <w:iCs/>
        </w:rPr>
      </w:pPr>
      <w:r w:rsidRPr="0021486A">
        <w:rPr>
          <w:b/>
          <w:bCs/>
          <w:i/>
          <w:iCs/>
        </w:rPr>
        <w:t xml:space="preserve">           </w:t>
      </w:r>
      <w:proofErr w:type="spellStart"/>
      <w:r w:rsidRPr="0021486A">
        <w:rPr>
          <w:b/>
          <w:bCs/>
          <w:i/>
          <w:iCs/>
        </w:rPr>
        <w:t>iic</w:t>
      </w:r>
      <w:proofErr w:type="spellEnd"/>
      <w:r w:rsidRPr="0021486A">
        <w:rPr>
          <w:b/>
          <w:bCs/>
          <w:i/>
          <w:iCs/>
        </w:rPr>
        <w:t xml:space="preserve"> c ETX-1PACEX1SFP1UTP4UTP.txt</w:t>
      </w:r>
    </w:p>
    <w:p w14:paraId="3C2EE241" w14:textId="6DAAB63F" w:rsidR="00D578AF" w:rsidRPr="0021486A" w:rsidRDefault="00D578AF" w:rsidP="00D578AF">
      <w:pPr>
        <w:rPr>
          <w:b/>
          <w:bCs/>
          <w:i/>
          <w:iCs/>
        </w:rPr>
      </w:pPr>
    </w:p>
    <w:p w14:paraId="491E7889" w14:textId="235785CD" w:rsidR="00D578AF" w:rsidRPr="0021486A" w:rsidRDefault="00D578AF">
      <w:pPr>
        <w:pStyle w:val="ListParagraph"/>
        <w:numPr>
          <w:ilvl w:val="0"/>
          <w:numId w:val="36"/>
        </w:numPr>
        <w:rPr>
          <w:b/>
          <w:bCs/>
          <w:i/>
          <w:iCs/>
          <w:rtl/>
        </w:rPr>
      </w:pPr>
      <w:r w:rsidRPr="0021486A">
        <w:rPr>
          <w:b/>
          <w:bCs/>
          <w:i/>
          <w:iCs/>
        </w:rPr>
        <w:t>We are loading a preliminary file for the product</w:t>
      </w:r>
    </w:p>
    <w:p w14:paraId="602378E7" w14:textId="4BE21A19" w:rsidR="00D578AF" w:rsidRPr="0021486A" w:rsidRDefault="00D578AF" w:rsidP="00D578AF">
      <w:pPr>
        <w:rPr>
          <w:b/>
          <w:bCs/>
          <w:i/>
          <w:iCs/>
        </w:rPr>
      </w:pPr>
    </w:p>
    <w:p w14:paraId="3C10054D" w14:textId="7F083D87" w:rsidR="00D578AF" w:rsidRPr="0021486A" w:rsidRDefault="00D578AF" w:rsidP="00D578AF">
      <w:pPr>
        <w:rPr>
          <w:i/>
          <w:iCs/>
        </w:rPr>
      </w:pPr>
      <w:r w:rsidRPr="0021486A">
        <w:rPr>
          <w:b/>
          <w:bCs/>
          <w:i/>
          <w:iCs/>
        </w:rPr>
        <w:t>MODEM_1_MANUFACTURER=,MODEM_2_MANUFACTURER=,MODEM_1_TYPE=,MODEM_2_TYPE=,MAC_ADDRESS=18:18:18:18:18,MAIN_CARD_HW_VERSION=0.4,SUB_CARD_1_HW_VERSION=,CSL=C,PART_NUMBER=ETX-1P/ACEX/1SFP1UTP/4UTP,PCB_MAIN_ID=SF-1P.REV0.4I,PCB_SUB_CARD_1_ID=,PS=12V,SD_SLOT=,SERIAL_1=,SERIAL_2=,SERIAL_1_CTS_DTR=,SERIAL_2_CTS_DTR=,RS485_1=,RS485_2=,DRY_CONTACT=,NNI_WAN_1=FIBER,NNI_WAN_2=COPPER,LAN_3_4=YES,LIST_REF=0</w:t>
      </w:r>
      <w:r w:rsidRPr="0021486A">
        <w:rPr>
          <w:i/>
          <w:iCs/>
        </w:rPr>
        <w:t>.0,END=</w:t>
      </w:r>
    </w:p>
    <w:p w14:paraId="45AB71D5" w14:textId="77777777" w:rsidR="00D578AF" w:rsidRPr="0021486A" w:rsidRDefault="00D578AF" w:rsidP="006A34B1">
      <w:pPr>
        <w:pStyle w:val="Para"/>
        <w:rPr>
          <w:rFonts w:cstheme="minorBidi"/>
          <w:sz w:val="20"/>
          <w:szCs w:val="20"/>
        </w:rPr>
      </w:pPr>
    </w:p>
    <w:p w14:paraId="06AB4C2F" w14:textId="77777777" w:rsidR="006A34B1" w:rsidRPr="0021486A" w:rsidRDefault="006A34B1" w:rsidP="006A34B1">
      <w:pPr>
        <w:pStyle w:val="Para"/>
        <w:rPr>
          <w:rFonts w:cstheme="minorBidi"/>
          <w:sz w:val="20"/>
          <w:szCs w:val="20"/>
        </w:rPr>
      </w:pPr>
    </w:p>
    <w:p w14:paraId="6A79BCC7" w14:textId="6A16DC1D" w:rsidR="001E628E" w:rsidRPr="0021486A" w:rsidRDefault="006A34B1" w:rsidP="006A34B1">
      <w:pPr>
        <w:pStyle w:val="Para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PCPE&gt;&gt;</w:t>
      </w:r>
    </w:p>
    <w:p w14:paraId="0A073036" w14:textId="77777777" w:rsidR="006A34B1" w:rsidRPr="0021486A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DDBB0BD" w:rsidR="006A34B1" w:rsidRPr="0021486A" w:rsidRDefault="58109F78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sz w:val="20"/>
          <w:szCs w:val="20"/>
        </w:rPr>
        <w:t xml:space="preserve">        </w:t>
      </w:r>
      <w:r w:rsidR="08274F0F" w:rsidRPr="0021486A">
        <w:rPr>
          <w:rFonts w:cstheme="minorBidi"/>
          <w:sz w:val="20"/>
          <w:szCs w:val="20"/>
        </w:rPr>
        <w:t>PCPE&gt;&gt;</w:t>
      </w:r>
      <w:r w:rsidR="00665B4E" w:rsidRPr="0021486A">
        <w:rPr>
          <w:rFonts w:cstheme="minorBidi"/>
          <w:b/>
          <w:bCs/>
          <w:i/>
          <w:iCs/>
        </w:rPr>
        <w:t>RUNBOOTNET</w:t>
      </w:r>
      <w:r w:rsidR="5898A227" w:rsidRPr="0021486A">
        <w:rPr>
          <w:rFonts w:cstheme="minorBidi"/>
          <w:b/>
          <w:bCs/>
          <w:i/>
          <w:iCs/>
          <w:sz w:val="20"/>
          <w:szCs w:val="20"/>
        </w:rPr>
        <w:t xml:space="preserve">   </w:t>
      </w:r>
    </w:p>
    <w:p w14:paraId="39F172C4" w14:textId="6B905DFC" w:rsidR="003F1FF8" w:rsidRPr="0021486A" w:rsidRDefault="003F1FF8" w:rsidP="006A34B1">
      <w:pPr>
        <w:pStyle w:val="Para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Pr="0021486A" w:rsidRDefault="003F1FF8" w:rsidP="006A34B1">
      <w:pPr>
        <w:pStyle w:val="Para"/>
        <w:rPr>
          <w:rFonts w:cs="Humnst777 BT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21486A">
        <w:rPr>
          <w:rFonts w:cs="Humnst777 BT"/>
        </w:rPr>
        <w:t>Waiting for the process to complete until the command:</w:t>
      </w:r>
    </w:p>
    <w:p w14:paraId="4D6F72FD" w14:textId="479B2429" w:rsidR="003F1FF8" w:rsidRPr="0021486A" w:rsidRDefault="003F1FF8" w:rsidP="006A34B1">
      <w:pPr>
        <w:pStyle w:val="Para"/>
        <w:rPr>
          <w:rFonts w:cs="Humnst777 BT"/>
        </w:rPr>
      </w:pPr>
    </w:p>
    <w:p w14:paraId="1DE0EB49" w14:textId="3BEFC2E9" w:rsidR="003F1FF8" w:rsidRPr="0021486A" w:rsidRDefault="003F1FF8" w:rsidP="003F1FF8">
      <w:pPr>
        <w:pStyle w:val="Para"/>
        <w:rPr>
          <w:rFonts w:cs="Humnst777 BT"/>
        </w:rPr>
      </w:pPr>
      <w:r w:rsidRPr="0021486A">
        <w:rPr>
          <w:rFonts w:cs="Humnst777 BT"/>
        </w:rPr>
        <w:t xml:space="preserve">       [  373.381241] </w:t>
      </w:r>
      <w:proofErr w:type="spellStart"/>
      <w:r w:rsidRPr="0021486A">
        <w:rPr>
          <w:rFonts w:cs="Humnst777 BT"/>
        </w:rPr>
        <w:t>kvm</w:t>
      </w:r>
      <w:proofErr w:type="spellEnd"/>
      <w:r w:rsidRPr="0021486A">
        <w:rPr>
          <w:rFonts w:cs="Humnst777 BT"/>
        </w:rPr>
        <w:t>: exiting hardware virtualization</w:t>
      </w:r>
    </w:p>
    <w:p w14:paraId="781529CD" w14:textId="77777777" w:rsidR="003F1FF8" w:rsidRPr="0021486A" w:rsidRDefault="003F1FF8" w:rsidP="003F1FF8">
      <w:pPr>
        <w:pStyle w:val="Para"/>
        <w:rPr>
          <w:rFonts w:cs="Humnst777 BT"/>
        </w:rPr>
      </w:pPr>
    </w:p>
    <w:p w14:paraId="58AF0C6F" w14:textId="6ED18A09" w:rsidR="003F1FF8" w:rsidRPr="0021486A" w:rsidRDefault="003F1FF8" w:rsidP="003F1FF8">
      <w:pPr>
        <w:pStyle w:val="Para"/>
        <w:rPr>
          <w:rFonts w:cs="Humnst777 BT"/>
        </w:rPr>
      </w:pPr>
      <w:r w:rsidRPr="0021486A">
        <w:rPr>
          <w:rFonts w:cs="Humnst777 BT"/>
        </w:rPr>
        <w:t xml:space="preserve">       [  373.404&gt; </w:t>
      </w:r>
    </w:p>
    <w:p w14:paraId="77A97B65" w14:textId="77777777" w:rsidR="003F1FF8" w:rsidRPr="0021486A" w:rsidRDefault="003F1FF8" w:rsidP="003F1FF8">
      <w:pPr>
        <w:pStyle w:val="Para"/>
        <w:rPr>
          <w:rFonts w:cs="Humnst777 BT"/>
        </w:rPr>
      </w:pPr>
    </w:p>
    <w:p w14:paraId="1639820F" w14:textId="32DD4CA1" w:rsidR="003F1FF8" w:rsidRPr="0021486A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Press "Enter"</w:t>
      </w:r>
    </w:p>
    <w:p w14:paraId="44BCAFC6" w14:textId="77777777" w:rsidR="003F1FF8" w:rsidRPr="0021486A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21486A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&gt;</w:t>
      </w:r>
    </w:p>
    <w:p w14:paraId="64C4CBC3" w14:textId="77777777" w:rsidR="003F1FF8" w:rsidRPr="0021486A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lastRenderedPageBreak/>
        <w:t xml:space="preserve">           E</w:t>
      </w:r>
    </w:p>
    <w:p w14:paraId="6CC9E48F" w14:textId="77777777" w:rsidR="003F1FF8" w:rsidRPr="0021486A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Pr="0021486A" w:rsidRDefault="3C9659CD" w:rsidP="31E70BCA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&gt;</w:t>
      </w:r>
      <w:r w:rsidRPr="0021486A">
        <w:rPr>
          <w:rFonts w:cs="Humnst777 BT"/>
          <w:b/>
          <w:bCs/>
          <w:i/>
          <w:iCs/>
        </w:rPr>
        <w:t>x</w:t>
      </w:r>
      <w:r w:rsidRPr="0021486A">
        <w:rPr>
          <w:rFonts w:cs="Humnst777 BT"/>
          <w:sz w:val="20"/>
          <w:szCs w:val="20"/>
        </w:rPr>
        <w:t xml:space="preserve">    Write the letter X 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439E117" w14:textId="77777777" w:rsidR="003F1FF8" w:rsidRPr="0021486A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21486A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21486A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21486A">
        <w:rPr>
          <w:rFonts w:cstheme="minorBidi"/>
          <w:color w:val="FF0000"/>
          <w:sz w:val="20"/>
          <w:szCs w:val="20"/>
        </w:rPr>
        <w:t xml:space="preserve">Sometimes you </w:t>
      </w:r>
      <w:r w:rsidR="00E27744" w:rsidRPr="0021486A">
        <w:rPr>
          <w:rFonts w:cstheme="minorBidi"/>
          <w:color w:val="FF0000"/>
          <w:sz w:val="20"/>
          <w:szCs w:val="20"/>
        </w:rPr>
        <w:t>need</w:t>
      </w:r>
      <w:r w:rsidRPr="0021486A">
        <w:rPr>
          <w:rFonts w:cstheme="minorBidi"/>
          <w:color w:val="FF0000"/>
          <w:sz w:val="20"/>
          <w:szCs w:val="20"/>
        </w:rPr>
        <w:t xml:space="preserve"> to write the letter X again</w:t>
      </w:r>
    </w:p>
    <w:p w14:paraId="64165485" w14:textId="77777777" w:rsidR="003F1FF8" w:rsidRPr="0021486A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Pr="0021486A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21486A">
        <w:rPr>
          <w:rFonts w:cstheme="minorBidi"/>
          <w:color w:val="FF0000"/>
          <w:sz w:val="20"/>
          <w:szCs w:val="20"/>
        </w:rPr>
        <w:t xml:space="preserve">        </w:t>
      </w:r>
      <w:r w:rsidRPr="0021486A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21486A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Pr="0021486A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Pr="0021486A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color w:val="FF0000"/>
          <w:sz w:val="20"/>
          <w:szCs w:val="20"/>
        </w:rPr>
        <w:t xml:space="preserve">           </w:t>
      </w:r>
      <w:r w:rsidRPr="0021486A">
        <w:rPr>
          <w:rFonts w:cs="Humnst777 BT"/>
          <w:sz w:val="20"/>
          <w:szCs w:val="20"/>
        </w:rPr>
        <w:t>&gt;</w:t>
      </w:r>
      <w:r w:rsidRPr="0021486A">
        <w:rPr>
          <w:rFonts w:cs="Humnst777 BT"/>
          <w:b/>
          <w:bCs/>
          <w:i/>
          <w:iCs/>
        </w:rPr>
        <w:t>x</w:t>
      </w:r>
      <w:r w:rsidRPr="0021486A">
        <w:rPr>
          <w:rFonts w:cs="Humnst777 BT"/>
          <w:sz w:val="20"/>
          <w:szCs w:val="20"/>
        </w:rPr>
        <w:t xml:space="preserve">    Write the letter X  </w:t>
      </w:r>
      <w:r w:rsidRPr="0021486A">
        <w:rPr>
          <w:rFonts w:cs="Humnst777 BT" w:hint="cs"/>
          <w:sz w:val="20"/>
          <w:szCs w:val="20"/>
          <w:rtl/>
        </w:rPr>
        <w:t xml:space="preserve"> </w:t>
      </w:r>
      <w:r w:rsidRPr="0021486A">
        <w:rPr>
          <w:rFonts w:cs="Humnst777 BT"/>
          <w:sz w:val="20"/>
          <w:szCs w:val="20"/>
        </w:rPr>
        <w:t xml:space="preserve">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90EDAD" w14:textId="77777777" w:rsidR="00133F50" w:rsidRPr="0021486A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1603C4CC" w14:textId="78641DDC" w:rsidR="003D3701" w:rsidRPr="0021486A" w:rsidRDefault="006A34B1" w:rsidP="006A34B1">
      <w:pPr>
        <w:pStyle w:val="Para"/>
        <w:ind w:right="43"/>
        <w:rPr>
          <w:rFonts w:cs="Humnst777 BT"/>
          <w:rtl/>
        </w:rPr>
      </w:pPr>
      <w:r w:rsidRPr="0021486A">
        <w:rPr>
          <w:rFonts w:cs="Humnst777 BT"/>
        </w:rPr>
        <w:t xml:space="preserve">    </w:t>
      </w:r>
      <w:r w:rsidR="00133F50" w:rsidRPr="0021486A">
        <w:rPr>
          <w:rFonts w:cs="Humnst777 BT"/>
        </w:rPr>
        <w:t xml:space="preserve">     </w:t>
      </w:r>
      <w:r w:rsidRPr="0021486A">
        <w:rPr>
          <w:rFonts w:cs="Humnst777 BT"/>
        </w:rPr>
        <w:t xml:space="preserve"> Waiting for the process to complete until the command:</w:t>
      </w:r>
    </w:p>
    <w:p w14:paraId="2B6EB3E2" w14:textId="50F79E1F" w:rsidR="003F1FF8" w:rsidRPr="0021486A" w:rsidRDefault="003F1FF8" w:rsidP="006A34B1">
      <w:pPr>
        <w:pStyle w:val="Para"/>
        <w:ind w:right="43"/>
        <w:rPr>
          <w:rFonts w:cs="Humnst777 BT"/>
          <w:rtl/>
        </w:rPr>
      </w:pPr>
    </w:p>
    <w:p w14:paraId="4679EDDE" w14:textId="119DCE52" w:rsidR="003F1FF8" w:rsidRPr="0021486A" w:rsidRDefault="003F1FF8" w:rsidP="006A34B1">
      <w:pPr>
        <w:pStyle w:val="Para"/>
        <w:ind w:right="43"/>
        <w:rPr>
          <w:rFonts w:cs="Humnst777 BT"/>
        </w:rPr>
      </w:pPr>
      <w:r w:rsidRPr="0021486A">
        <w:rPr>
          <w:rFonts w:cs="Humnst777 BT"/>
        </w:rPr>
        <w:t xml:space="preserve">     </w:t>
      </w:r>
      <w:r w:rsidR="00133F50" w:rsidRPr="0021486A">
        <w:rPr>
          <w:rFonts w:cs="Humnst777 BT"/>
        </w:rPr>
        <w:t xml:space="preserve">     </w:t>
      </w:r>
      <w:r w:rsidRPr="0021486A">
        <w:rPr>
          <w:rFonts w:cs="Humnst777 BT"/>
        </w:rPr>
        <w:t>user&gt;</w:t>
      </w:r>
      <w:proofErr w:type="spellStart"/>
      <w:r w:rsidRPr="0021486A">
        <w:rPr>
          <w:rFonts w:cs="Humnst777 BT"/>
          <w:b/>
          <w:bCs/>
          <w:i/>
          <w:iCs/>
        </w:rPr>
        <w:t>su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r w:rsidRPr="0021486A">
        <w:rPr>
          <w:rFonts w:cs="Humnst777 BT"/>
        </w:rPr>
        <w:t xml:space="preserve">   </w:t>
      </w:r>
    </w:p>
    <w:p w14:paraId="345D10D2" w14:textId="6E00DBCE" w:rsidR="003F1FF8" w:rsidRPr="0021486A" w:rsidRDefault="003F1FF8" w:rsidP="006A34B1">
      <w:pPr>
        <w:pStyle w:val="Para"/>
        <w:ind w:right="43"/>
        <w:rPr>
          <w:rFonts w:cs="Humnst777 BT"/>
          <w:i/>
          <w:iCs/>
        </w:rPr>
      </w:pPr>
      <w:r w:rsidRPr="0021486A">
        <w:rPr>
          <w:rFonts w:cs="Humnst777 BT"/>
        </w:rPr>
        <w:t xml:space="preserve">    </w:t>
      </w:r>
      <w:r w:rsidR="00133F50" w:rsidRPr="0021486A">
        <w:rPr>
          <w:rFonts w:cs="Humnst777 BT"/>
        </w:rPr>
        <w:t xml:space="preserve">     </w:t>
      </w:r>
      <w:r w:rsidRPr="0021486A">
        <w:rPr>
          <w:rFonts w:cs="Humnst777 BT"/>
        </w:rPr>
        <w:t xml:space="preserve"> password&gt;</w:t>
      </w:r>
      <w:r w:rsidRPr="0021486A">
        <w:rPr>
          <w:rFonts w:cs="Humnst777 BT"/>
          <w:b/>
          <w:bCs/>
          <w:i/>
          <w:iCs/>
        </w:rPr>
        <w:t>1234</w:t>
      </w:r>
      <w:r w:rsidR="0056395A" w:rsidRPr="0021486A">
        <w:rPr>
          <w:rFonts w:cs="Humnst777 BT"/>
          <w:b/>
          <w:bCs/>
          <w:i/>
          <w:iCs/>
        </w:rPr>
        <w:t xml:space="preserve">    </w:t>
      </w:r>
    </w:p>
    <w:p w14:paraId="34D70791" w14:textId="0EFA0A22" w:rsidR="003F1FF8" w:rsidRPr="0021486A" w:rsidRDefault="003F1FF8" w:rsidP="006A34B1">
      <w:pPr>
        <w:pStyle w:val="Para"/>
        <w:ind w:right="43"/>
        <w:rPr>
          <w:rFonts w:cs="Humnst777 BT"/>
        </w:rPr>
      </w:pPr>
      <w:r w:rsidRPr="0021486A">
        <w:rPr>
          <w:rFonts w:cs="Humnst777 BT"/>
        </w:rPr>
        <w:t xml:space="preserve">     </w:t>
      </w:r>
    </w:p>
    <w:p w14:paraId="2963764C" w14:textId="50135E87" w:rsidR="003F1FF8" w:rsidRPr="0021486A" w:rsidRDefault="003F1FF8" w:rsidP="006A34B1">
      <w:pPr>
        <w:pStyle w:val="Para"/>
        <w:ind w:right="43"/>
        <w:rPr>
          <w:rFonts w:cs="Humnst777 BT"/>
        </w:rPr>
      </w:pPr>
      <w:r w:rsidRPr="0021486A">
        <w:rPr>
          <w:rFonts w:cs="Humnst777 BT"/>
        </w:rPr>
        <w:t xml:space="preserve">   </w:t>
      </w:r>
      <w:r w:rsidR="00133F50" w:rsidRPr="0021486A">
        <w:rPr>
          <w:rFonts w:cs="Humnst777 BT"/>
        </w:rPr>
        <w:t xml:space="preserve">      </w:t>
      </w:r>
      <w:r w:rsidRPr="0021486A">
        <w:rPr>
          <w:rFonts w:cs="Humnst777 BT"/>
        </w:rPr>
        <w:t xml:space="preserve">  ETX-1p#</w:t>
      </w:r>
    </w:p>
    <w:p w14:paraId="121E3557" w14:textId="2BF10B58" w:rsidR="00133F50" w:rsidRPr="0021486A" w:rsidRDefault="00133F50" w:rsidP="006A34B1">
      <w:pPr>
        <w:pStyle w:val="Para"/>
        <w:ind w:right="43"/>
        <w:rPr>
          <w:rFonts w:cs="Humnst777 BT"/>
        </w:rPr>
      </w:pPr>
    </w:p>
    <w:p w14:paraId="6AC3B417" w14:textId="2CD71E2D" w:rsidR="00133F50" w:rsidRPr="0021486A" w:rsidRDefault="00133F50" w:rsidP="0021486A">
      <w:pPr>
        <w:pStyle w:val="ListParagraph"/>
        <w:numPr>
          <w:ilvl w:val="0"/>
          <w:numId w:val="4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off ETX-1P board. </w:t>
      </w:r>
    </w:p>
    <w:p w14:paraId="60B19D14" w14:textId="6889BDC0" w:rsidR="00133F50" w:rsidRPr="0021486A" w:rsidRDefault="00133F50" w:rsidP="0021486A">
      <w:pPr>
        <w:pStyle w:val="ListParagraph"/>
        <w:numPr>
          <w:ilvl w:val="0"/>
          <w:numId w:val="4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 w:rsidRPr="0021486A">
        <w:rPr>
          <w:rFonts w:ascii="Tahoma" w:hAnsi="Tahoma" w:cs="Tahoma"/>
          <w:color w:val="333333"/>
          <w:shd w:val="clear" w:color="auto" w:fill="FFFFFF"/>
        </w:rPr>
        <w:t>J</w:t>
      </w:r>
      <w:r w:rsidRPr="0021486A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 w:rsidRPr="0021486A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21486A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Pr="0021486A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 w:rsidRPr="0021486A"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003DBB6E" w:rsidR="00B24B51" w:rsidRPr="0021486A" w:rsidRDefault="00B24B51" w:rsidP="0021486A">
      <w:pPr>
        <w:pStyle w:val="ListParagraph"/>
        <w:numPr>
          <w:ilvl w:val="0"/>
          <w:numId w:val="4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472D93AD" w14:textId="7D4F3F9D" w:rsidR="00B24B51" w:rsidRPr="0021486A" w:rsidRDefault="00B24B51" w:rsidP="0021486A">
      <w:pPr>
        <w:pStyle w:val="ListParagraph"/>
        <w:numPr>
          <w:ilvl w:val="0"/>
          <w:numId w:val="4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Pr="0021486A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  </w:t>
      </w:r>
      <w:r w:rsidR="00C3594B" w:rsidRPr="0021486A">
        <w:rPr>
          <w:rFonts w:cs="Humnst777 BT"/>
        </w:rPr>
        <w:t xml:space="preserve">         </w:t>
      </w:r>
      <w:r w:rsidRPr="0021486A">
        <w:rPr>
          <w:rFonts w:cs="Humnst777 BT"/>
        </w:rPr>
        <w:t xml:space="preserve">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C649A8" w:rsidRPr="0021486A">
        <w:rPr>
          <w:rFonts w:cs="Humnst777 BT"/>
        </w:rPr>
        <w:t>and</w:t>
      </w:r>
      <w:r w:rsidRPr="0021486A">
        <w:rPr>
          <w:rFonts w:cs="Humnst777 BT"/>
        </w:rPr>
        <w:t xml:space="preserve"> press </w:t>
      </w:r>
      <w:r w:rsidRPr="0021486A">
        <w:rPr>
          <w:rFonts w:ascii="Tahoma" w:hAnsi="Tahoma" w:cs="Tahoma"/>
          <w:color w:val="333333"/>
          <w:shd w:val="clear" w:color="auto" w:fill="FFFFFF"/>
        </w:rPr>
        <w:t>"Enter"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Pr="0021486A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21486A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</w:t>
      </w:r>
      <w:r w:rsidR="00C3594B" w:rsidRPr="0021486A">
        <w:rPr>
          <w:rFonts w:cstheme="minorBidi"/>
          <w:sz w:val="20"/>
          <w:szCs w:val="20"/>
        </w:rPr>
        <w:t xml:space="preserve">        </w:t>
      </w:r>
      <w:r w:rsidRPr="0021486A">
        <w:rPr>
          <w:rFonts w:cstheme="minorBidi"/>
          <w:sz w:val="20"/>
          <w:szCs w:val="20"/>
        </w:rPr>
        <w:t xml:space="preserve"> PCPE&gt;&gt; </w:t>
      </w:r>
    </w:p>
    <w:p w14:paraId="529EF2EC" w14:textId="4ACEFD68" w:rsidR="00D26AC3" w:rsidRPr="0021486A" w:rsidRDefault="00D26AC3" w:rsidP="00595ED6">
      <w:pPr>
        <w:pStyle w:val="Heading1"/>
        <w:ind w:left="450" w:hanging="360"/>
      </w:pPr>
      <w:bookmarkStart w:id="23" w:name="_Toc94451763"/>
      <w:r w:rsidRPr="0021486A">
        <w:t>Visual Inspection</w:t>
      </w:r>
      <w:bookmarkEnd w:id="19"/>
      <w:bookmarkEnd w:id="20"/>
      <w:bookmarkEnd w:id="23"/>
      <w:r w:rsidRPr="0021486A">
        <w:t xml:space="preserve"> </w:t>
      </w:r>
    </w:p>
    <w:p w14:paraId="73340377" w14:textId="344EF45A" w:rsidR="00272E24" w:rsidRPr="0021486A" w:rsidRDefault="00272E24">
      <w:pPr>
        <w:pStyle w:val="Para"/>
        <w:numPr>
          <w:ilvl w:val="0"/>
          <w:numId w:val="6"/>
        </w:numPr>
      </w:pPr>
      <w:r w:rsidRPr="0021486A">
        <w:t>As specified in the GFTI.</w:t>
      </w:r>
    </w:p>
    <w:p w14:paraId="36DA3488" w14:textId="540101B8" w:rsidR="00A92D17" w:rsidRPr="0021486A" w:rsidRDefault="00A92D17">
      <w:pPr>
        <w:pStyle w:val="Para"/>
        <w:numPr>
          <w:ilvl w:val="0"/>
          <w:numId w:val="6"/>
        </w:numPr>
      </w:pPr>
      <w:r w:rsidRPr="0021486A">
        <w:t xml:space="preserve">Confirm there is a </w:t>
      </w:r>
      <w:proofErr w:type="spellStart"/>
      <w:r w:rsidR="00346DD9" w:rsidRPr="0021486A">
        <w:t>Quectel</w:t>
      </w:r>
      <w:proofErr w:type="spellEnd"/>
      <w:r w:rsidR="00346DD9" w:rsidRPr="0021486A">
        <w:t xml:space="preserve"> </w:t>
      </w:r>
      <w:r w:rsidRPr="0021486A">
        <w:t>cellular modem a</w:t>
      </w:r>
      <w:r w:rsidR="00AF6345" w:rsidRPr="0021486A">
        <w:t>ccording to the ordering option L1,</w:t>
      </w:r>
      <w:r w:rsidR="008E02D5" w:rsidRPr="0021486A">
        <w:t xml:space="preserve"> </w:t>
      </w:r>
      <w:r w:rsidR="00AF6345" w:rsidRPr="0021486A">
        <w:t>L2,</w:t>
      </w:r>
      <w:r w:rsidR="008E02D5" w:rsidRPr="0021486A">
        <w:t xml:space="preserve"> </w:t>
      </w:r>
      <w:r w:rsidR="00AF6345" w:rsidRPr="0021486A">
        <w:t>L3</w:t>
      </w:r>
      <w:r w:rsidR="00346DD9" w:rsidRPr="0021486A">
        <w:t>,</w:t>
      </w:r>
      <w:r w:rsidR="00595ED6" w:rsidRPr="0021486A">
        <w:t xml:space="preserve"> </w:t>
      </w:r>
      <w:r w:rsidR="00346DD9" w:rsidRPr="0021486A">
        <w:t xml:space="preserve">L4 </w:t>
      </w:r>
      <w:r w:rsidR="00AF6345" w:rsidRPr="0021486A">
        <w:t>or HSP</w:t>
      </w:r>
      <w:r w:rsidR="005A1526" w:rsidRPr="0021486A">
        <w:t>.</w:t>
      </w:r>
    </w:p>
    <w:p w14:paraId="6C1E155A" w14:textId="0A2518E0" w:rsidR="00A92D17" w:rsidRPr="0021486A" w:rsidRDefault="00A92D17">
      <w:pPr>
        <w:pStyle w:val="Para"/>
        <w:numPr>
          <w:ilvl w:val="0"/>
          <w:numId w:val="6"/>
        </w:numPr>
      </w:pPr>
      <w:r w:rsidRPr="0021486A">
        <w:t xml:space="preserve">Make sure the </w:t>
      </w:r>
      <w:r w:rsidR="00566976" w:rsidRPr="0021486A">
        <w:t>mini - coax cables U.FL-to-SMA are attached to corresponding RF connectors on cellular modem:</w:t>
      </w:r>
      <w:r w:rsidRPr="0021486A">
        <w:t xml:space="preserve"> </w:t>
      </w:r>
    </w:p>
    <w:p w14:paraId="7700D31F" w14:textId="7AFE46A2" w:rsidR="003477F4" w:rsidRPr="0021486A" w:rsidRDefault="00CB475C">
      <w:pPr>
        <w:pStyle w:val="Para"/>
        <w:numPr>
          <w:ilvl w:val="0"/>
          <w:numId w:val="8"/>
        </w:numPr>
      </w:pPr>
      <w:r w:rsidRPr="0021486A">
        <w:t xml:space="preserve">For LTE modems L1, L2, L3 and L4, </w:t>
      </w:r>
      <w:bookmarkStart w:id="24" w:name="_Hlk66025313"/>
      <w:r w:rsidRPr="0021486A">
        <w:t xml:space="preserve">LTE </w:t>
      </w:r>
      <w:r w:rsidR="00A92D17" w:rsidRPr="0021486A">
        <w:t xml:space="preserve">MAIN </w:t>
      </w:r>
      <w:bookmarkEnd w:id="24"/>
      <w:r w:rsidRPr="0021486A">
        <w:t>and LTE AUX are</w:t>
      </w:r>
      <w:r w:rsidR="00286490" w:rsidRPr="0021486A">
        <w:t xml:space="preserve"> </w:t>
      </w:r>
      <w:r w:rsidR="00566976" w:rsidRPr="0021486A">
        <w:t>connect</w:t>
      </w:r>
      <w:r w:rsidRPr="0021486A">
        <w:t>ed</w:t>
      </w:r>
      <w:r w:rsidR="00566976" w:rsidRPr="0021486A">
        <w:t xml:space="preserve"> on </w:t>
      </w:r>
      <w:r w:rsidR="00346DD9" w:rsidRPr="0021486A">
        <w:t xml:space="preserve">the </w:t>
      </w:r>
      <w:r w:rsidRPr="0021486A">
        <w:t>back</w:t>
      </w:r>
      <w:r w:rsidR="00566976" w:rsidRPr="0021486A">
        <w:t xml:space="preserve"> panel.</w:t>
      </w:r>
    </w:p>
    <w:p w14:paraId="6E7C5A5C" w14:textId="6A6C2322" w:rsidR="00CB475C" w:rsidRPr="0021486A" w:rsidRDefault="00566976">
      <w:pPr>
        <w:pStyle w:val="Para"/>
        <w:numPr>
          <w:ilvl w:val="0"/>
          <w:numId w:val="8"/>
        </w:numPr>
      </w:pPr>
      <w:r w:rsidRPr="0021486A">
        <w:t>For HSP modem</w:t>
      </w:r>
      <w:r w:rsidR="00CB475C" w:rsidRPr="0021486A">
        <w:t>,</w:t>
      </w:r>
      <w:r w:rsidRPr="0021486A">
        <w:t xml:space="preserve"> </w:t>
      </w:r>
      <w:r w:rsidR="00CB475C" w:rsidRPr="0021486A">
        <w:t>LTE MAIN is connected on the back panel.</w:t>
      </w:r>
    </w:p>
    <w:p w14:paraId="625802F3" w14:textId="1F36514B" w:rsidR="00346DD9" w:rsidRPr="0021486A" w:rsidRDefault="00346DD9">
      <w:pPr>
        <w:pStyle w:val="Para"/>
        <w:numPr>
          <w:ilvl w:val="0"/>
          <w:numId w:val="8"/>
        </w:numPr>
      </w:pPr>
      <w:r w:rsidRPr="0021486A">
        <w:t xml:space="preserve">For GPS </w:t>
      </w:r>
      <w:r w:rsidR="00CB475C" w:rsidRPr="0021486A">
        <w:t>option, GPS</w:t>
      </w:r>
      <w:r w:rsidRPr="0021486A">
        <w:t xml:space="preserve"> is connected </w:t>
      </w:r>
      <w:r w:rsidR="00CB475C" w:rsidRPr="0021486A">
        <w:t>on the back</w:t>
      </w:r>
      <w:r w:rsidRPr="0021486A">
        <w:t xml:space="preserve"> panel.</w:t>
      </w:r>
    </w:p>
    <w:p w14:paraId="2B97A317" w14:textId="0825F5FD" w:rsidR="00E323F3" w:rsidRPr="0021486A" w:rsidRDefault="00391C94">
      <w:pPr>
        <w:pStyle w:val="Para"/>
        <w:numPr>
          <w:ilvl w:val="0"/>
          <w:numId w:val="6"/>
        </w:numPr>
        <w:sectPr w:rsidR="00E323F3" w:rsidRPr="0021486A" w:rsidSect="00103ACD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2240" w:h="15840" w:code="1"/>
          <w:pgMar w:top="720" w:right="1418" w:bottom="540" w:left="1418" w:header="180" w:footer="109" w:gutter="0"/>
          <w:pgNumType w:start="1"/>
          <w:cols w:space="720"/>
          <w:titlePg/>
        </w:sectPr>
      </w:pPr>
      <w:r w:rsidRPr="0021486A">
        <w:t>Verify J18, J19, J20 assembled</w:t>
      </w:r>
    </w:p>
    <w:p w14:paraId="024F5CA3" w14:textId="67BE644C" w:rsidR="00391C94" w:rsidRPr="0021486A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5" w:name="_Toc151974140"/>
      <w:bookmarkStart w:id="26" w:name="_Toc11147842"/>
      <w:bookmarkStart w:id="27" w:name="_Toc76916488"/>
      <w:bookmarkStart w:id="28" w:name="_Toc94451764"/>
      <w:r w:rsidRPr="0021486A">
        <w:rPr>
          <w:rFonts w:cs="Humnst777 BT"/>
        </w:rPr>
        <w:lastRenderedPageBreak/>
        <w:t>Basic Operational Tests (BOT)</w:t>
      </w:r>
      <w:bookmarkEnd w:id="25"/>
      <w:bookmarkEnd w:id="26"/>
      <w:bookmarkEnd w:id="27"/>
      <w:bookmarkEnd w:id="28"/>
    </w:p>
    <w:p w14:paraId="488DA619" w14:textId="52985BC7" w:rsidR="004751E7" w:rsidRPr="0021486A" w:rsidRDefault="004751E7" w:rsidP="007A36BE">
      <w:pPr>
        <w:pStyle w:val="Heading2"/>
      </w:pPr>
      <w:bookmarkStart w:id="29" w:name="_Toc94451765"/>
      <w:bookmarkStart w:id="30" w:name="_Toc36362364"/>
      <w:bookmarkStart w:id="31" w:name="_Toc11147846"/>
      <w:r w:rsidRPr="0021486A">
        <w:t>Automated BOT</w:t>
      </w:r>
      <w:bookmarkEnd w:id="29"/>
    </w:p>
    <w:p w14:paraId="5F267A7C" w14:textId="6235CF6C" w:rsidR="004751E7" w:rsidRPr="0021486A" w:rsidRDefault="004751E7" w:rsidP="004751E7">
      <w:pPr>
        <w:pStyle w:val="Para"/>
      </w:pPr>
      <w:r w:rsidRPr="0021486A">
        <w:t>N/A</w:t>
      </w:r>
    </w:p>
    <w:p w14:paraId="1D11CE3F" w14:textId="48FD9329" w:rsidR="000B25EB" w:rsidRPr="0021486A" w:rsidRDefault="004751E7" w:rsidP="00557DF8">
      <w:pPr>
        <w:pStyle w:val="Heading2"/>
      </w:pPr>
      <w:bookmarkStart w:id="32" w:name="_Toc364928558"/>
      <w:bookmarkStart w:id="33" w:name="_Toc94451766"/>
      <w:r w:rsidRPr="0021486A">
        <w:t>Manual BOT</w:t>
      </w:r>
      <w:bookmarkStart w:id="34" w:name="_Toc36362378"/>
      <w:bookmarkEnd w:id="32"/>
      <w:bookmarkEnd w:id="33"/>
    </w:p>
    <w:p w14:paraId="475280B7" w14:textId="63F8EAB0" w:rsidR="06904323" w:rsidRPr="0021486A" w:rsidRDefault="5856C013" w:rsidP="00AF3E70">
      <w:pPr>
        <w:pStyle w:val="Para"/>
      </w:pPr>
      <w:r w:rsidRPr="0021486A">
        <w:t>All marked by yellow should be checked</w:t>
      </w:r>
      <w:bookmarkEnd w:id="34"/>
    </w:p>
    <w:p w14:paraId="265C7896" w14:textId="77777777" w:rsidR="00AF3E70" w:rsidRPr="0021486A" w:rsidRDefault="00AF3E70" w:rsidP="00AF3E70">
      <w:pPr>
        <w:pStyle w:val="Para"/>
      </w:pPr>
    </w:p>
    <w:p w14:paraId="6CE1A66E" w14:textId="4ED3EFAC" w:rsidR="0110695C" w:rsidRPr="0021486A" w:rsidRDefault="0110695C" w:rsidP="31E70BCA">
      <w:pPr>
        <w:pStyle w:val="Para"/>
      </w:pPr>
    </w:p>
    <w:p w14:paraId="565F2491" w14:textId="4F5D0159" w:rsidR="003461E0" w:rsidRPr="0021486A" w:rsidRDefault="636BDBF7" w:rsidP="003461E0">
      <w:pPr>
        <w:pStyle w:val="Heading3"/>
      </w:pPr>
      <w:r w:rsidRPr="0021486A">
        <w:t>Test S</w:t>
      </w:r>
      <w:r w:rsidR="2D0B2BE6" w:rsidRPr="0021486A">
        <w:t>OC</w:t>
      </w:r>
      <w:r w:rsidRPr="0021486A">
        <w:t xml:space="preserve"> Flash memory device:</w:t>
      </w:r>
    </w:p>
    <w:p w14:paraId="1B0AA538" w14:textId="77777777" w:rsidR="003461E0" w:rsidRPr="0021486A" w:rsidRDefault="003461E0" w:rsidP="003461E0">
      <w:pPr>
        <w:pStyle w:val="Para"/>
      </w:pPr>
    </w:p>
    <w:p w14:paraId="49FE1D53" w14:textId="7CAC8F25" w:rsidR="003461E0" w:rsidRPr="0021486A" w:rsidRDefault="003461E0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34B7DD43" w14:textId="77777777" w:rsidR="003461E0" w:rsidRPr="0021486A" w:rsidRDefault="003461E0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 </w:t>
      </w:r>
      <w:r w:rsidR="00875427" w:rsidRPr="0021486A">
        <w:rPr>
          <w:rFonts w:cs="Humnst777 BT"/>
        </w:rPr>
        <w:t xml:space="preserve">       </w:t>
      </w:r>
      <w:r w:rsidRPr="0021486A">
        <w:rPr>
          <w:rFonts w:cs="Humnst777 BT"/>
        </w:rPr>
        <w:t xml:space="preserve">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</w:t>
      </w:r>
      <w:r w:rsidR="00875427" w:rsidRPr="0021486A">
        <w:rPr>
          <w:rFonts w:cstheme="minorBidi"/>
          <w:sz w:val="20"/>
          <w:szCs w:val="20"/>
        </w:rPr>
        <w:t xml:space="preserve">       </w:t>
      </w:r>
      <w:r w:rsidRPr="0021486A">
        <w:rPr>
          <w:rFonts w:cstheme="minorBidi"/>
          <w:sz w:val="20"/>
          <w:szCs w:val="20"/>
        </w:rPr>
        <w:t xml:space="preserve">PCPE&gt;&gt; </w:t>
      </w:r>
    </w:p>
    <w:p w14:paraId="4FA331DE" w14:textId="77777777" w:rsidR="003461E0" w:rsidRPr="0021486A" w:rsidRDefault="003461E0" w:rsidP="003461E0">
      <w:pPr>
        <w:pStyle w:val="Para"/>
      </w:pPr>
    </w:p>
    <w:p w14:paraId="63E8147C" w14:textId="77777777" w:rsidR="003461E0" w:rsidRPr="0021486A" w:rsidRDefault="003461E0">
      <w:pPr>
        <w:pStyle w:val="Para"/>
        <w:numPr>
          <w:ilvl w:val="0"/>
          <w:numId w:val="20"/>
        </w:numPr>
        <w:tabs>
          <w:tab w:val="clear" w:pos="1276"/>
          <w:tab w:val="left" w:pos="720"/>
        </w:tabs>
      </w:pPr>
      <w:r w:rsidRPr="0021486A">
        <w:t>Use following command:</w:t>
      </w:r>
    </w:p>
    <w:p w14:paraId="6347CD69" w14:textId="77777777" w:rsidR="003461E0" w:rsidRPr="0021486A" w:rsidRDefault="003461E0" w:rsidP="00FF3EBA">
      <w:pPr>
        <w:pStyle w:val="Para"/>
        <w:ind w:left="0" w:firstLine="0"/>
      </w:pPr>
    </w:p>
    <w:p w14:paraId="54A029A8" w14:textId="77777777" w:rsidR="003461E0" w:rsidRPr="0021486A" w:rsidRDefault="5334103C" w:rsidP="003461E0">
      <w:pPr>
        <w:pStyle w:val="Para"/>
      </w:pPr>
      <w:r w:rsidRPr="0021486A">
        <w:t xml:space="preserve">PCPE&gt;&gt; </w:t>
      </w:r>
      <w:r w:rsidRPr="0021486A">
        <w:rPr>
          <w:b/>
          <w:bCs/>
          <w:i/>
          <w:iCs/>
        </w:rPr>
        <w:t>mmc dev 1:0</w:t>
      </w:r>
    </w:p>
    <w:p w14:paraId="1F6AFD2E" w14:textId="77777777" w:rsidR="003461E0" w:rsidRPr="0021486A" w:rsidRDefault="003461E0" w:rsidP="003461E0">
      <w:pPr>
        <w:pStyle w:val="Para"/>
      </w:pPr>
      <w:r w:rsidRPr="0021486A">
        <w:t>switch to partitions #0, OK</w:t>
      </w:r>
    </w:p>
    <w:p w14:paraId="667F9DCF" w14:textId="77777777" w:rsidR="003461E0" w:rsidRPr="0021486A" w:rsidRDefault="003461E0" w:rsidP="003461E0">
      <w:pPr>
        <w:pStyle w:val="Para"/>
      </w:pPr>
      <w:r w:rsidRPr="0021486A">
        <w:t>mmc1(part 0) is current device</w:t>
      </w:r>
    </w:p>
    <w:p w14:paraId="48D5EEB5" w14:textId="77777777" w:rsidR="003461E0" w:rsidRPr="0021486A" w:rsidRDefault="003461E0" w:rsidP="003461E0">
      <w:pPr>
        <w:pStyle w:val="Para"/>
      </w:pPr>
    </w:p>
    <w:p w14:paraId="52336DCB" w14:textId="77777777" w:rsidR="003461E0" w:rsidRPr="0021486A" w:rsidRDefault="5334103C" w:rsidP="003461E0">
      <w:pPr>
        <w:pStyle w:val="Para"/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mmc info</w:t>
      </w:r>
    </w:p>
    <w:p w14:paraId="1A07EEFF" w14:textId="77777777" w:rsidR="003461E0" w:rsidRPr="0021486A" w:rsidRDefault="003461E0" w:rsidP="003461E0">
      <w:pPr>
        <w:pStyle w:val="Para"/>
      </w:pPr>
    </w:p>
    <w:p w14:paraId="3D6875D8" w14:textId="77777777" w:rsidR="003461E0" w:rsidRPr="0021486A" w:rsidRDefault="003461E0" w:rsidP="003461E0">
      <w:pPr>
        <w:pStyle w:val="Para"/>
      </w:pPr>
      <w:r w:rsidRPr="0021486A">
        <w:t>Device: sdhci@d8000</w:t>
      </w:r>
    </w:p>
    <w:p w14:paraId="6B7DA4B3" w14:textId="77777777" w:rsidR="003461E0" w:rsidRPr="0021486A" w:rsidRDefault="003461E0" w:rsidP="003461E0">
      <w:pPr>
        <w:pStyle w:val="Para"/>
      </w:pPr>
      <w:r w:rsidRPr="0021486A">
        <w:t>Manufacturer ID: 15</w:t>
      </w:r>
    </w:p>
    <w:p w14:paraId="4E2460EF" w14:textId="77777777" w:rsidR="003461E0" w:rsidRPr="0021486A" w:rsidRDefault="003461E0" w:rsidP="003461E0">
      <w:pPr>
        <w:pStyle w:val="Para"/>
      </w:pPr>
      <w:r w:rsidRPr="0021486A">
        <w:t>OEM: 100</w:t>
      </w:r>
    </w:p>
    <w:p w14:paraId="64A79F0B" w14:textId="77777777" w:rsidR="003461E0" w:rsidRPr="0021486A" w:rsidRDefault="003461E0" w:rsidP="003461E0">
      <w:pPr>
        <w:pStyle w:val="Para"/>
      </w:pPr>
      <w:r w:rsidRPr="0021486A">
        <w:t>Name: 8GTF4</w:t>
      </w:r>
    </w:p>
    <w:p w14:paraId="0D8D4A42" w14:textId="77777777" w:rsidR="003461E0" w:rsidRPr="0021486A" w:rsidRDefault="003461E0" w:rsidP="003461E0">
      <w:pPr>
        <w:pStyle w:val="Para"/>
      </w:pPr>
      <w:r w:rsidRPr="0021486A">
        <w:t>Tran Speed: 52000000</w:t>
      </w:r>
    </w:p>
    <w:p w14:paraId="0066709D" w14:textId="77777777" w:rsidR="003461E0" w:rsidRPr="0021486A" w:rsidRDefault="003461E0" w:rsidP="003461E0">
      <w:pPr>
        <w:pStyle w:val="Para"/>
      </w:pPr>
      <w:r w:rsidRPr="0021486A">
        <w:t>Rd Block Len: 512</w:t>
      </w:r>
    </w:p>
    <w:p w14:paraId="74FAF812" w14:textId="77777777" w:rsidR="003461E0" w:rsidRPr="0021486A" w:rsidRDefault="003461E0" w:rsidP="003461E0">
      <w:pPr>
        <w:pStyle w:val="Para"/>
      </w:pPr>
      <w:r w:rsidRPr="0021486A">
        <w:t>MMC version 5.1</w:t>
      </w:r>
    </w:p>
    <w:p w14:paraId="5B0BBDDB" w14:textId="77777777" w:rsidR="003461E0" w:rsidRPr="0021486A" w:rsidRDefault="003461E0" w:rsidP="003461E0">
      <w:pPr>
        <w:pStyle w:val="Para"/>
      </w:pPr>
      <w:r w:rsidRPr="0021486A">
        <w:t>High Capacity: Yes</w:t>
      </w:r>
    </w:p>
    <w:p w14:paraId="6C7F5166" w14:textId="77777777" w:rsidR="003461E0" w:rsidRPr="0021486A" w:rsidRDefault="003461E0" w:rsidP="003461E0">
      <w:pPr>
        <w:pStyle w:val="Para"/>
      </w:pPr>
      <w:r w:rsidRPr="0021486A">
        <w:t>Capacity: 7.3 GiB</w:t>
      </w:r>
    </w:p>
    <w:p w14:paraId="6B62A3E6" w14:textId="77777777" w:rsidR="003461E0" w:rsidRPr="0021486A" w:rsidRDefault="003461E0" w:rsidP="003461E0">
      <w:pPr>
        <w:pStyle w:val="Para"/>
      </w:pPr>
      <w:r w:rsidRPr="0021486A">
        <w:t>Bus Width: 8-bit</w:t>
      </w:r>
    </w:p>
    <w:p w14:paraId="4236937C" w14:textId="77777777" w:rsidR="003461E0" w:rsidRPr="0021486A" w:rsidRDefault="003461E0" w:rsidP="003461E0">
      <w:pPr>
        <w:pStyle w:val="Para"/>
      </w:pPr>
      <w:r w:rsidRPr="0021486A">
        <w:t>Erase Group Size: 512 KiB</w:t>
      </w:r>
    </w:p>
    <w:p w14:paraId="42C4C94C" w14:textId="77777777" w:rsidR="003461E0" w:rsidRPr="0021486A" w:rsidRDefault="003461E0" w:rsidP="003461E0">
      <w:pPr>
        <w:pStyle w:val="Para"/>
      </w:pPr>
      <w:r w:rsidRPr="0021486A">
        <w:t>HC WP Group Size: 8 MiB</w:t>
      </w:r>
    </w:p>
    <w:p w14:paraId="126B4CDE" w14:textId="77777777" w:rsidR="003461E0" w:rsidRPr="0021486A" w:rsidRDefault="003461E0" w:rsidP="003461E0">
      <w:pPr>
        <w:pStyle w:val="Para"/>
      </w:pPr>
      <w:r w:rsidRPr="0021486A">
        <w:t>User Capacity: 7.3 GiB WRREL</w:t>
      </w:r>
    </w:p>
    <w:p w14:paraId="39709579" w14:textId="77777777" w:rsidR="003461E0" w:rsidRPr="0021486A" w:rsidRDefault="003461E0" w:rsidP="003461E0">
      <w:pPr>
        <w:pStyle w:val="Para"/>
      </w:pPr>
      <w:r w:rsidRPr="0021486A">
        <w:t>Boot Capacity: 4 MiB ENH</w:t>
      </w:r>
    </w:p>
    <w:p w14:paraId="2F231EF8" w14:textId="77777777" w:rsidR="003461E0" w:rsidRPr="0021486A" w:rsidRDefault="003461E0" w:rsidP="003461E0">
      <w:pPr>
        <w:pStyle w:val="Para"/>
      </w:pPr>
      <w:r w:rsidRPr="0021486A">
        <w:t>RPMB Capacity: 512 KiB EN</w:t>
      </w:r>
    </w:p>
    <w:p w14:paraId="7167EC07" w14:textId="77777777" w:rsidR="003461E0" w:rsidRPr="0021486A" w:rsidRDefault="003461E0" w:rsidP="003461E0">
      <w:pPr>
        <w:pStyle w:val="Para"/>
      </w:pPr>
    </w:p>
    <w:p w14:paraId="3AD6C3E0" w14:textId="77777777" w:rsidR="003461E0" w:rsidRPr="0021486A" w:rsidRDefault="5334103C" w:rsidP="003461E0">
      <w:pPr>
        <w:pStyle w:val="Para"/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mmc list</w:t>
      </w:r>
    </w:p>
    <w:p w14:paraId="5C25419D" w14:textId="77777777" w:rsidR="003461E0" w:rsidRPr="0021486A" w:rsidRDefault="003461E0" w:rsidP="003461E0">
      <w:pPr>
        <w:pStyle w:val="Para"/>
      </w:pPr>
      <w:r w:rsidRPr="0021486A">
        <w:lastRenderedPageBreak/>
        <w:t>sdhci@d0000: 0</w:t>
      </w:r>
    </w:p>
    <w:p w14:paraId="1C530AB0" w14:textId="77777777" w:rsidR="003461E0" w:rsidRPr="0021486A" w:rsidRDefault="003461E0" w:rsidP="003461E0">
      <w:pPr>
        <w:pStyle w:val="Para"/>
      </w:pPr>
      <w:r w:rsidRPr="0021486A">
        <w:t>sdhci@d8000: 1 (eMMC)</w:t>
      </w:r>
    </w:p>
    <w:p w14:paraId="4B94FD0D" w14:textId="77777777" w:rsidR="003461E0" w:rsidRPr="0021486A" w:rsidRDefault="003461E0" w:rsidP="003461E0">
      <w:pPr>
        <w:pStyle w:val="Para"/>
      </w:pPr>
    </w:p>
    <w:p w14:paraId="3DAA8EAC" w14:textId="72668686" w:rsidR="003461E0" w:rsidRPr="0021486A" w:rsidRDefault="636BDBF7" w:rsidP="003867BD">
      <w:pPr>
        <w:pStyle w:val="Heading3"/>
      </w:pPr>
      <w:r w:rsidRPr="0021486A">
        <w:t>S</w:t>
      </w:r>
      <w:r w:rsidR="2D0B2BE6" w:rsidRPr="0021486A">
        <w:t>OC</w:t>
      </w:r>
      <w:r w:rsidRPr="0021486A">
        <w:t xml:space="preserve"> I2C</w:t>
      </w:r>
      <w:r w:rsidR="7AEA223C" w:rsidRPr="0021486A">
        <w:t xml:space="preserve"> test</w:t>
      </w:r>
    </w:p>
    <w:p w14:paraId="53302E61" w14:textId="77777777" w:rsidR="003461E0" w:rsidRPr="0021486A" w:rsidRDefault="003461E0" w:rsidP="003461E0">
      <w:pPr>
        <w:pStyle w:val="Para"/>
      </w:pPr>
    </w:p>
    <w:p w14:paraId="7A702D88" w14:textId="77777777" w:rsidR="003461E0" w:rsidRPr="0021486A" w:rsidRDefault="003461E0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3C8FA2A2" w14:textId="77777777" w:rsidR="003461E0" w:rsidRPr="0021486A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21486A" w:rsidRDefault="003461E0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 </w:t>
      </w:r>
      <w:r w:rsidR="00A57FA9" w:rsidRPr="0021486A">
        <w:rPr>
          <w:rFonts w:cs="Humnst777 BT"/>
        </w:rPr>
        <w:t xml:space="preserve">      </w:t>
      </w:r>
      <w:r w:rsidRPr="0021486A">
        <w:rPr>
          <w:rFonts w:cs="Humnst777 BT"/>
        </w:rPr>
        <w:t xml:space="preserve">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</w:t>
      </w:r>
      <w:r w:rsidR="00A57FA9" w:rsidRPr="0021486A">
        <w:rPr>
          <w:rFonts w:cstheme="minorBidi"/>
          <w:sz w:val="20"/>
          <w:szCs w:val="20"/>
        </w:rPr>
        <w:t xml:space="preserve">     </w:t>
      </w:r>
      <w:r w:rsidRPr="0021486A">
        <w:rPr>
          <w:rFonts w:cstheme="minorBidi"/>
          <w:sz w:val="20"/>
          <w:szCs w:val="20"/>
        </w:rPr>
        <w:t xml:space="preserve">  PCPE&gt;&gt; </w:t>
      </w:r>
    </w:p>
    <w:p w14:paraId="2E5B37E8" w14:textId="77777777" w:rsidR="003461E0" w:rsidRPr="0021486A" w:rsidRDefault="003461E0" w:rsidP="003461E0">
      <w:pPr>
        <w:pStyle w:val="Para"/>
      </w:pPr>
    </w:p>
    <w:p w14:paraId="7C7C8B55" w14:textId="77777777" w:rsidR="003461E0" w:rsidRPr="0021486A" w:rsidRDefault="003461E0">
      <w:pPr>
        <w:pStyle w:val="Para"/>
        <w:numPr>
          <w:ilvl w:val="0"/>
          <w:numId w:val="20"/>
        </w:numPr>
        <w:tabs>
          <w:tab w:val="clear" w:pos="1276"/>
          <w:tab w:val="left" w:pos="720"/>
        </w:tabs>
      </w:pPr>
      <w:r w:rsidRPr="0021486A">
        <w:t>Use following command:</w:t>
      </w:r>
    </w:p>
    <w:p w14:paraId="50FA23BB" w14:textId="77777777" w:rsidR="003461E0" w:rsidRPr="0021486A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21486A" w:rsidRDefault="5334103C" w:rsidP="003461E0">
      <w:pPr>
        <w:pStyle w:val="Para"/>
        <w:tabs>
          <w:tab w:val="left" w:pos="720"/>
        </w:tabs>
      </w:pPr>
      <w:r w:rsidRPr="0021486A">
        <w:t>PCPE&gt;&gt;</w:t>
      </w:r>
      <w:r w:rsidRPr="0021486A">
        <w:rPr>
          <w:i/>
          <w:iCs/>
        </w:rPr>
        <w:t xml:space="preserve"> </w:t>
      </w:r>
      <w:r w:rsidRPr="0021486A">
        <w:rPr>
          <w:b/>
          <w:bCs/>
          <w:i/>
          <w:iCs/>
        </w:rPr>
        <w:t>i2c bus</w:t>
      </w:r>
    </w:p>
    <w:p w14:paraId="65F58BA3" w14:textId="77777777" w:rsidR="003461E0" w:rsidRPr="0021486A" w:rsidRDefault="003461E0" w:rsidP="003461E0">
      <w:pPr>
        <w:pStyle w:val="Para"/>
        <w:tabs>
          <w:tab w:val="clear" w:pos="1276"/>
          <w:tab w:val="left" w:pos="720"/>
        </w:tabs>
      </w:pPr>
      <w:r w:rsidRPr="0021486A">
        <w:t>Bus 0:  i2c@11000</w:t>
      </w:r>
    </w:p>
    <w:p w14:paraId="17FAD1E5" w14:textId="77777777" w:rsidR="003461E0" w:rsidRPr="0021486A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21486A" w:rsidRDefault="5334103C" w:rsidP="003461E0">
      <w:pPr>
        <w:pStyle w:val="Para"/>
        <w:tabs>
          <w:tab w:val="left" w:pos="720"/>
        </w:tabs>
        <w:rPr>
          <w:b/>
          <w:bCs/>
        </w:rPr>
      </w:pPr>
      <w:r w:rsidRPr="0021486A">
        <w:t>PCPE&gt;&gt;</w:t>
      </w:r>
      <w:r w:rsidRPr="0021486A">
        <w:rPr>
          <w:i/>
          <w:iCs/>
        </w:rPr>
        <w:t xml:space="preserve"> </w:t>
      </w:r>
      <w:r w:rsidRPr="0021486A">
        <w:rPr>
          <w:b/>
          <w:bCs/>
          <w:i/>
          <w:iCs/>
        </w:rPr>
        <w:t>i2c dev 0</w:t>
      </w:r>
    </w:p>
    <w:p w14:paraId="67D9BE97" w14:textId="77777777" w:rsidR="003461E0" w:rsidRPr="0021486A" w:rsidRDefault="003461E0" w:rsidP="003461E0">
      <w:pPr>
        <w:pStyle w:val="Para"/>
        <w:tabs>
          <w:tab w:val="clear" w:pos="1276"/>
          <w:tab w:val="left" w:pos="720"/>
        </w:tabs>
      </w:pPr>
      <w:r w:rsidRPr="0021486A">
        <w:t>Setting bus to 0</w:t>
      </w:r>
    </w:p>
    <w:p w14:paraId="4D4D7867" w14:textId="77777777" w:rsidR="003461E0" w:rsidRPr="0021486A" w:rsidRDefault="003461E0" w:rsidP="003A43DE">
      <w:pPr>
        <w:pStyle w:val="Para"/>
        <w:tabs>
          <w:tab w:val="clear" w:pos="1276"/>
          <w:tab w:val="left" w:pos="720"/>
        </w:tabs>
        <w:ind w:left="0" w:firstLine="0"/>
      </w:pPr>
    </w:p>
    <w:p w14:paraId="3010F74A" w14:textId="77777777" w:rsidR="003461E0" w:rsidRPr="0021486A" w:rsidRDefault="5334103C" w:rsidP="003461E0">
      <w:pPr>
        <w:pStyle w:val="Para"/>
        <w:tabs>
          <w:tab w:val="left" w:pos="720"/>
        </w:tabs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i2c probe</w:t>
      </w:r>
    </w:p>
    <w:p w14:paraId="15EB8CA1" w14:textId="77777777" w:rsidR="003461E0" w:rsidRPr="0021486A" w:rsidRDefault="003461E0" w:rsidP="003461E0">
      <w:pPr>
        <w:pStyle w:val="Para"/>
        <w:tabs>
          <w:tab w:val="left" w:pos="720"/>
        </w:tabs>
      </w:pPr>
      <w:r w:rsidRPr="0021486A">
        <w:t>Valid chip addresses: 20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7F</w:t>
      </w:r>
    </w:p>
    <w:p w14:paraId="44B5CD9A" w14:textId="6A2B850B" w:rsidR="003461E0" w:rsidRPr="0021486A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Pr="0021486A" w:rsidRDefault="492E95F7" w:rsidP="31E70BCA">
      <w:pPr>
        <w:shd w:val="clear" w:color="auto" w:fill="FFFFFF" w:themeFill="background1"/>
        <w:ind w:firstLine="493"/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i2c mw 0x52 0.2 0xaa 0x1</w:t>
      </w:r>
    </w:p>
    <w:p w14:paraId="4FAFE784" w14:textId="70064068" w:rsidR="005612F3" w:rsidRPr="0021486A" w:rsidRDefault="492E95F7" w:rsidP="31E70BCA">
      <w:pPr>
        <w:shd w:val="clear" w:color="auto" w:fill="FFFFFF" w:themeFill="background1"/>
        <w:ind w:firstLine="493"/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i2c md 0x52 0.2 0x20</w:t>
      </w:r>
    </w:p>
    <w:p w14:paraId="3AE1D8FB" w14:textId="7D776AED" w:rsidR="005612F3" w:rsidRPr="0021486A" w:rsidRDefault="005612F3" w:rsidP="005612F3">
      <w:pPr>
        <w:shd w:val="clear" w:color="auto" w:fill="FFFFFF"/>
        <w:ind w:firstLine="493"/>
      </w:pPr>
      <w:r w:rsidRPr="0021486A">
        <w:rPr>
          <w:rFonts w:ascii="Tahoma" w:hAnsi="Tahoma" w:cs="Tahoma"/>
          <w:color w:val="333333"/>
          <w:sz w:val="21"/>
          <w:szCs w:val="21"/>
          <w:shd w:val="clear" w:color="auto" w:fill="FFFFFF"/>
        </w:rPr>
        <w:t>0000: aa</w:t>
      </w:r>
    </w:p>
    <w:p w14:paraId="417C4486" w14:textId="77777777" w:rsidR="003461E0" w:rsidRPr="0021486A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21486A" w:rsidRDefault="5334103C" w:rsidP="31E70BCA">
      <w:pPr>
        <w:shd w:val="clear" w:color="auto" w:fill="FFFFFF" w:themeFill="background1"/>
        <w:ind w:firstLine="493"/>
      </w:pPr>
      <w:r w:rsidRPr="0021486A">
        <w:t>PCPE&gt;&gt;</w:t>
      </w:r>
      <w:r w:rsidRPr="0021486A">
        <w:rPr>
          <w:i/>
          <w:iCs/>
        </w:rPr>
        <w:t xml:space="preserve"> </w:t>
      </w:r>
      <w:r w:rsidRPr="0021486A">
        <w:rPr>
          <w:b/>
          <w:bCs/>
          <w:i/>
          <w:iCs/>
        </w:rPr>
        <w:t>i2c mw 0x52 0.2 0xbb 0x1</w:t>
      </w:r>
    </w:p>
    <w:p w14:paraId="3E1F5AC4" w14:textId="77777777" w:rsidR="003461E0" w:rsidRPr="0021486A" w:rsidRDefault="5334103C" w:rsidP="31E70BCA">
      <w:pPr>
        <w:shd w:val="clear" w:color="auto" w:fill="FFFFFF" w:themeFill="background1"/>
        <w:ind w:firstLine="493"/>
      </w:pPr>
      <w:r w:rsidRPr="0021486A">
        <w:t xml:space="preserve">PCPE&gt;&gt; </w:t>
      </w:r>
      <w:r w:rsidRPr="0021486A">
        <w:rPr>
          <w:b/>
          <w:bCs/>
          <w:i/>
          <w:iCs/>
        </w:rPr>
        <w:t>i2c md 0x52 0.2 0x20</w:t>
      </w:r>
    </w:p>
    <w:p w14:paraId="48D96AE0" w14:textId="7E23823C" w:rsidR="00AF7DDF" w:rsidRPr="0021486A" w:rsidRDefault="003461E0" w:rsidP="00931643">
      <w:pPr>
        <w:shd w:val="clear" w:color="auto" w:fill="FFFFFF"/>
        <w:ind w:firstLine="493"/>
      </w:pPr>
      <w:r w:rsidRPr="0021486A">
        <w:t xml:space="preserve">0000: bb </w:t>
      </w:r>
    </w:p>
    <w:p w14:paraId="14A5DCC5" w14:textId="77777777" w:rsidR="003461E0" w:rsidRPr="0021486A" w:rsidRDefault="003461E0" w:rsidP="00362F75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3A131C5A" w14:textId="77777777" w:rsidR="003461E0" w:rsidRPr="0021486A" w:rsidRDefault="5334103C" w:rsidP="31E70BCA">
      <w:pPr>
        <w:shd w:val="clear" w:color="auto" w:fill="FFFFFF" w:themeFill="background1"/>
        <w:ind w:firstLine="493"/>
        <w:rPr>
          <w:b/>
          <w:bCs/>
          <w:i/>
          <w:iCs/>
        </w:rPr>
      </w:pPr>
      <w:r w:rsidRPr="0021486A">
        <w:t>PCPE&gt;&gt;</w:t>
      </w:r>
      <w:r w:rsidRPr="0021486A">
        <w:rPr>
          <w:i/>
          <w:iCs/>
        </w:rPr>
        <w:t xml:space="preserve"> </w:t>
      </w:r>
      <w:r w:rsidRPr="0021486A">
        <w:rPr>
          <w:b/>
          <w:bCs/>
          <w:i/>
          <w:iCs/>
        </w:rPr>
        <w:t>i2c md 0x50 0.1 0x40</w:t>
      </w:r>
    </w:p>
    <w:p w14:paraId="0A3377AC" w14:textId="77777777" w:rsidR="003461E0" w:rsidRPr="0021486A" w:rsidRDefault="003461E0" w:rsidP="00362F75">
      <w:pPr>
        <w:shd w:val="clear" w:color="auto" w:fill="FFFFFF"/>
        <w:ind w:firstLine="493"/>
      </w:pPr>
      <w:r w:rsidRPr="0021486A">
        <w:t>0000: 03 04 22 00 00 00 08 00 00 00 00 01 0d 00 00 00    ..".............</w:t>
      </w:r>
    </w:p>
    <w:p w14:paraId="7382C631" w14:textId="77777777" w:rsidR="003461E0" w:rsidRPr="0021486A" w:rsidRDefault="003461E0" w:rsidP="00362F75">
      <w:pPr>
        <w:shd w:val="clear" w:color="auto" w:fill="FFFFFF"/>
        <w:ind w:firstLine="493"/>
      </w:pPr>
      <w:r w:rsidRPr="0021486A">
        <w:t>0010: 00 00 64 00 52 41 44 20 44 61 74 61 20 43 6f 6d    ..</w:t>
      </w:r>
      <w:proofErr w:type="spellStart"/>
      <w:r w:rsidRPr="0021486A">
        <w:t>d.RAD</w:t>
      </w:r>
      <w:proofErr w:type="spellEnd"/>
      <w:r w:rsidRPr="0021486A">
        <w:t xml:space="preserve"> Data Com</w:t>
      </w:r>
    </w:p>
    <w:p w14:paraId="7AFA354A" w14:textId="77777777" w:rsidR="003461E0" w:rsidRPr="0021486A" w:rsidRDefault="003461E0" w:rsidP="00362F75">
      <w:pPr>
        <w:shd w:val="clear" w:color="auto" w:fill="FFFFFF"/>
        <w:ind w:firstLine="493"/>
      </w:pPr>
      <w:r w:rsidRPr="0021486A">
        <w:t>0020: 6d 2e 20 20 00 00 1f 22 53 46 50 2d 39 47 20 20    m.  ..."SFP-9G</w:t>
      </w:r>
    </w:p>
    <w:p w14:paraId="5F8AC8CC" w14:textId="77777777" w:rsidR="003A43DE" w:rsidRPr="0021486A" w:rsidRDefault="003461E0" w:rsidP="00362F75">
      <w:pPr>
        <w:shd w:val="clear" w:color="auto" w:fill="FFFFFF"/>
        <w:ind w:firstLine="493"/>
      </w:pPr>
      <w:r w:rsidRPr="0021486A">
        <w:t>0030: 20 20 20 20 20 20 20 20 31 2e 32 20 00 00 00 f6            1.2 ....</w:t>
      </w:r>
      <w:r w:rsidR="00362F75" w:rsidRPr="0021486A">
        <w:br/>
      </w:r>
    </w:p>
    <w:p w14:paraId="6BDB62DF" w14:textId="35335C61" w:rsidR="003461E0" w:rsidRPr="0021486A" w:rsidRDefault="003461E0" w:rsidP="00362F75">
      <w:pPr>
        <w:shd w:val="clear" w:color="auto" w:fill="FFFFFF"/>
        <w:ind w:firstLine="493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4980BB82" w14:textId="21E69BBE" w:rsidR="003461E0" w:rsidRPr="0021486A" w:rsidRDefault="2D0B2BE6" w:rsidP="00F377C5">
      <w:pPr>
        <w:pStyle w:val="Heading3"/>
      </w:pPr>
      <w:r w:rsidRPr="0021486A">
        <w:t>Front panel</w:t>
      </w:r>
      <w:r w:rsidR="636BDBF7" w:rsidRPr="0021486A">
        <w:t xml:space="preserve"> LEDs</w:t>
      </w:r>
      <w:r w:rsidRPr="0021486A">
        <w:t xml:space="preserve"> tests</w:t>
      </w:r>
    </w:p>
    <w:p w14:paraId="309B34F7" w14:textId="142A53C8" w:rsidR="003461E0" w:rsidRPr="0021486A" w:rsidRDefault="003461E0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21486A">
        <w:rPr>
          <w:b/>
          <w:bCs/>
        </w:rPr>
        <w:lastRenderedPageBreak/>
        <w:t>ETX-1P Front Panel LEDs</w:t>
      </w:r>
    </w:p>
    <w:p w14:paraId="36DCE0C5" w14:textId="0C3D3A7F" w:rsidR="003461E0" w:rsidRPr="0021486A" w:rsidRDefault="0039392A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21486A">
        <w:rPr>
          <w:noProof/>
        </w:rPr>
        <w:drawing>
          <wp:inline distT="0" distB="0" distL="0" distR="0" wp14:anchorId="23F9DA81" wp14:editId="46C9C725">
            <wp:extent cx="5971540" cy="122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35C7" w14:textId="72FEAC7D" w:rsidR="003461E0" w:rsidRPr="0021486A" w:rsidRDefault="003461E0" w:rsidP="003461E0">
      <w:pPr>
        <w:pStyle w:val="Caption"/>
        <w:jc w:val="center"/>
      </w:pPr>
      <w:r w:rsidRPr="0021486A">
        <w:t xml:space="preserve">Figure </w:t>
      </w:r>
      <w:r w:rsidRPr="0021486A">
        <w:rPr>
          <w:noProof/>
        </w:rPr>
        <w:t>2</w:t>
      </w:r>
      <w:r w:rsidRPr="0021486A">
        <w:t>: ETX-1P Front Panel LEDs</w:t>
      </w:r>
    </w:p>
    <w:p w14:paraId="0DD5A932" w14:textId="72DABE30" w:rsidR="00C2333D" w:rsidRPr="0021486A" w:rsidRDefault="00AE30D2">
      <w:pPr>
        <w:pStyle w:val="Para"/>
        <w:numPr>
          <w:ilvl w:val="0"/>
          <w:numId w:val="22"/>
        </w:numPr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Connect a power supply to a test product ETX-1P and confirm a green LED </w:t>
      </w:r>
      <w:r w:rsidRPr="0021486A">
        <w:rPr>
          <w:rFonts w:cstheme="minorBidi" w:hint="cs"/>
          <w:sz w:val="20"/>
          <w:szCs w:val="20"/>
        </w:rPr>
        <w:t xml:space="preserve">PWR </w:t>
      </w:r>
      <w:r w:rsidRPr="0021486A">
        <w:rPr>
          <w:rFonts w:cstheme="minorBidi"/>
          <w:sz w:val="20"/>
          <w:szCs w:val="20"/>
        </w:rPr>
        <w:t>is on</w:t>
      </w:r>
    </w:p>
    <w:p w14:paraId="3E9D4712" w14:textId="1369F294" w:rsidR="00AE30D2" w:rsidRPr="0021486A" w:rsidRDefault="00AE30D2">
      <w:pPr>
        <w:pStyle w:val="Para"/>
        <w:numPr>
          <w:ilvl w:val="0"/>
          <w:numId w:val="22"/>
        </w:numPr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>Disconnect the power supply to the test product</w:t>
      </w:r>
      <w:r w:rsidRPr="0021486A">
        <w:rPr>
          <w:rFonts w:cstheme="minorBidi" w:hint="cs"/>
          <w:sz w:val="20"/>
          <w:szCs w:val="20"/>
        </w:rPr>
        <w:t xml:space="preserve"> ETX</w:t>
      </w:r>
      <w:r w:rsidRPr="0021486A">
        <w:rPr>
          <w:rFonts w:cstheme="minorBidi" w:hint="cs"/>
          <w:sz w:val="20"/>
          <w:szCs w:val="20"/>
          <w:rtl/>
        </w:rPr>
        <w:t>-1</w:t>
      </w:r>
      <w:r w:rsidRPr="0021486A">
        <w:rPr>
          <w:rFonts w:cstheme="minorBidi" w:hint="cs"/>
          <w:sz w:val="20"/>
          <w:szCs w:val="20"/>
        </w:rPr>
        <w:t>P</w:t>
      </w:r>
      <w:r w:rsidRPr="0021486A">
        <w:rPr>
          <w:rFonts w:cstheme="minorBidi"/>
          <w:sz w:val="20"/>
          <w:szCs w:val="20"/>
        </w:rPr>
        <w:t xml:space="preserve"> and confirm the LED</w:t>
      </w:r>
      <w:r w:rsidRPr="0021486A">
        <w:rPr>
          <w:rFonts w:cstheme="minorBidi" w:hint="cs"/>
          <w:sz w:val="20"/>
          <w:szCs w:val="20"/>
          <w:rtl/>
        </w:rPr>
        <w:t xml:space="preserve"> </w:t>
      </w:r>
      <w:r w:rsidRPr="0021486A">
        <w:rPr>
          <w:rFonts w:cstheme="minorBidi" w:hint="cs"/>
          <w:sz w:val="20"/>
          <w:szCs w:val="20"/>
        </w:rPr>
        <w:t>PWR</w:t>
      </w:r>
      <w:r w:rsidRPr="0021486A">
        <w:rPr>
          <w:rFonts w:cstheme="minorBidi"/>
          <w:sz w:val="20"/>
          <w:szCs w:val="20"/>
        </w:rPr>
        <w:t xml:space="preserve"> is off</w:t>
      </w:r>
    </w:p>
    <w:p w14:paraId="2C13E708" w14:textId="1292DDC0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Pr="0021486A" w:rsidRDefault="001E3F0A" w:rsidP="001E3F0A">
      <w:pPr>
        <w:pStyle w:val="Para"/>
      </w:pPr>
      <w:r w:rsidRPr="0021486A">
        <w:t>LEDs may be tested with PCPE commands:</w:t>
      </w:r>
    </w:p>
    <w:p w14:paraId="022C1E27" w14:textId="718D734A" w:rsidR="001E3F0A" w:rsidRPr="0021486A" w:rsidRDefault="001E3F0A" w:rsidP="001E3F0A">
      <w:pPr>
        <w:pStyle w:val="Para"/>
      </w:pPr>
    </w:p>
    <w:p w14:paraId="7377AE9A" w14:textId="77777777" w:rsidR="001E3F0A" w:rsidRPr="0021486A" w:rsidRDefault="001E3F0A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2762B343" w14:textId="77777777" w:rsidR="001E3F0A" w:rsidRPr="0021486A" w:rsidRDefault="001E3F0A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</w:t>
      </w:r>
      <w:r w:rsidR="0012784E" w:rsidRPr="0021486A">
        <w:rPr>
          <w:rFonts w:cs="Humnst777 BT"/>
        </w:rPr>
        <w:t xml:space="preserve">      </w:t>
      </w:r>
      <w:r w:rsidRPr="0021486A">
        <w:rPr>
          <w:rFonts w:cs="Humnst777 BT"/>
        </w:rPr>
        <w:t xml:space="preserve"> 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46EB44CF" w14:textId="27424716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</w:t>
      </w:r>
      <w:r w:rsidR="0012784E" w:rsidRPr="0021486A">
        <w:rPr>
          <w:rFonts w:cstheme="minorBidi"/>
          <w:sz w:val="20"/>
          <w:szCs w:val="20"/>
        </w:rPr>
        <w:t xml:space="preserve">     </w:t>
      </w:r>
      <w:r w:rsidRPr="0021486A">
        <w:rPr>
          <w:rFonts w:cstheme="minorBidi"/>
          <w:sz w:val="20"/>
          <w:szCs w:val="20"/>
        </w:rPr>
        <w:t xml:space="preserve"> PCPE&gt;&gt; </w:t>
      </w:r>
    </w:p>
    <w:p w14:paraId="33A1B226" w14:textId="5D3C33FE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:rsidRPr="0021486A" w14:paraId="5B033DCE" w14:textId="77777777" w:rsidTr="001E3F0A">
        <w:tc>
          <w:tcPr>
            <w:tcW w:w="3131" w:type="dxa"/>
          </w:tcPr>
          <w:p w14:paraId="6114A88B" w14:textId="62D241DD" w:rsidR="001E3F0A" w:rsidRPr="0021486A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Pr="0021486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Pr="0021486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:rsidRPr="0021486A" w14:paraId="2F188583" w14:textId="77777777" w:rsidTr="001E3F0A">
        <w:tc>
          <w:tcPr>
            <w:tcW w:w="3131" w:type="dxa"/>
          </w:tcPr>
          <w:p w14:paraId="2666E533" w14:textId="71B8D478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TST/ALM  </w:t>
            </w:r>
            <w:r w:rsidR="00492261" w:rsidRPr="0021486A">
              <w:rPr>
                <w:sz w:val="20"/>
                <w:szCs w:val="20"/>
              </w:rPr>
              <w:t>IS GREEN</w:t>
            </w:r>
            <w:r w:rsidR="00B3525E" w:rsidRPr="0021486A">
              <w:rPr>
                <w:sz w:val="20"/>
                <w:szCs w:val="20"/>
              </w:rPr>
              <w:t>/OFF</w:t>
            </w:r>
          </w:p>
        </w:tc>
        <w:tc>
          <w:tcPr>
            <w:tcW w:w="3131" w:type="dxa"/>
          </w:tcPr>
          <w:p w14:paraId="6CD81F69" w14:textId="2D349B7A" w:rsidR="00320D0B" w:rsidRPr="0021486A" w:rsidRDefault="00320D0B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noProof/>
                <w:sz w:val="20"/>
                <w:szCs w:val="20"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gpio toggle GPIO112</w:t>
            </w:r>
            <w:r w:rsidRPr="0021486A">
              <w:rPr>
                <w:rFonts w:ascii="Bahnschrift SemiCondensed" w:hAnsi="Bahnschrift SemiCondensed" w:cs="Arial"/>
                <w:noProof/>
                <w:sz w:val="20"/>
                <w:szCs w:val="20"/>
              </w:rPr>
              <w:t xml:space="preserve"> </w:t>
            </w:r>
          </w:p>
          <w:p w14:paraId="54739571" w14:textId="563D5D27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proofErr w:type="spellStart"/>
            <w:r w:rsidRPr="0021486A">
              <w:rPr>
                <w:b/>
                <w:bCs/>
                <w:sz w:val="20"/>
                <w:szCs w:val="20"/>
              </w:rPr>
              <w:t>gpio</w:t>
            </w:r>
            <w:proofErr w:type="spellEnd"/>
            <w:r w:rsidRPr="0021486A">
              <w:rPr>
                <w:b/>
                <w:bCs/>
                <w:sz w:val="20"/>
                <w:szCs w:val="20"/>
              </w:rPr>
              <w:t xml:space="preserve"> toggle GPIO112</w:t>
            </w:r>
          </w:p>
        </w:tc>
        <w:tc>
          <w:tcPr>
            <w:tcW w:w="3132" w:type="dxa"/>
          </w:tcPr>
          <w:p w14:paraId="5BD60CF3" w14:textId="4288E3C3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OFF</w:t>
            </w:r>
          </w:p>
        </w:tc>
      </w:tr>
      <w:tr w:rsidR="00320D0B" w:rsidRPr="0021486A" w14:paraId="16B22330" w14:textId="77777777" w:rsidTr="001E3F0A">
        <w:tc>
          <w:tcPr>
            <w:tcW w:w="3131" w:type="dxa"/>
          </w:tcPr>
          <w:p w14:paraId="5AC6B25A" w14:textId="1FAE31F9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TST/ALM  </w:t>
            </w:r>
            <w:r w:rsidR="00492261" w:rsidRPr="0021486A">
              <w:rPr>
                <w:sz w:val="20"/>
                <w:szCs w:val="20"/>
              </w:rPr>
              <w:t>IS RED</w:t>
            </w:r>
            <w:r w:rsidR="00B3525E" w:rsidRPr="0021486A">
              <w:rPr>
                <w:sz w:val="20"/>
                <w:szCs w:val="20"/>
              </w:rPr>
              <w:t>/OFF</w:t>
            </w:r>
          </w:p>
        </w:tc>
        <w:tc>
          <w:tcPr>
            <w:tcW w:w="3131" w:type="dxa"/>
          </w:tcPr>
          <w:p w14:paraId="7A031AE9" w14:textId="0B2B861A" w:rsidR="00320D0B" w:rsidRPr="0021486A" w:rsidRDefault="00320D0B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noProof/>
                <w:sz w:val="20"/>
                <w:szCs w:val="20"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</w:t>
            </w:r>
            <w:r w:rsidRPr="0021486A">
              <w:rPr>
                <w:rFonts w:ascii="Bahnschrift SemiCondensed" w:hAnsi="Bahnschrift SemiCondensed" w:cs="Arial"/>
                <w:noProof/>
                <w:sz w:val="20"/>
                <w:szCs w:val="20"/>
              </w:rPr>
              <w:t xml:space="preserve">  </w:t>
            </w:r>
          </w:p>
          <w:p w14:paraId="13B516A4" w14:textId="1FC43A43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gpio toggle GPIO113</w:t>
            </w:r>
            <w:r w:rsidRPr="0021486A">
              <w:rPr>
                <w:rFonts w:ascii="Bahnschrift SemiCondensed" w:hAnsi="Bahnschrift SemiCondensed" w:cs="Arial"/>
                <w:noProof/>
                <w:sz w:val="20"/>
                <w:szCs w:val="20"/>
              </w:rPr>
              <w:t xml:space="preserve">   </w:t>
            </w:r>
          </w:p>
        </w:tc>
        <w:tc>
          <w:tcPr>
            <w:tcW w:w="3132" w:type="dxa"/>
          </w:tcPr>
          <w:p w14:paraId="12A57D2B" w14:textId="77777777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RED</w:t>
            </w:r>
          </w:p>
          <w:p w14:paraId="2532534B" w14:textId="595394B1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OFF</w:t>
            </w:r>
          </w:p>
        </w:tc>
      </w:tr>
      <w:tr w:rsidR="00320D0B" w:rsidRPr="0021486A" w14:paraId="7105D330" w14:textId="77777777" w:rsidTr="001E3F0A">
        <w:tc>
          <w:tcPr>
            <w:tcW w:w="3131" w:type="dxa"/>
          </w:tcPr>
          <w:p w14:paraId="4AFCB217" w14:textId="297A6AE2" w:rsidR="00320D0B" w:rsidRPr="0021486A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WAN 1 IS GREEN </w:t>
            </w:r>
          </w:p>
        </w:tc>
        <w:tc>
          <w:tcPr>
            <w:tcW w:w="3131" w:type="dxa"/>
          </w:tcPr>
          <w:p w14:paraId="775FC002" w14:textId="0E5204E7" w:rsidR="00320D0B" w:rsidRPr="0021486A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0x80ef</w:t>
            </w:r>
          </w:p>
          <w:p w14:paraId="5B490B66" w14:textId="7B92DB6B" w:rsidR="00492261" w:rsidRPr="0021486A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0x9696</w:t>
            </w:r>
          </w:p>
        </w:tc>
        <w:tc>
          <w:tcPr>
            <w:tcW w:w="3132" w:type="dxa"/>
          </w:tcPr>
          <w:p w14:paraId="1C47293D" w14:textId="68132BEC" w:rsidR="00320D0B" w:rsidRPr="0021486A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GREEN </w:t>
            </w:r>
          </w:p>
        </w:tc>
      </w:tr>
      <w:tr w:rsidR="00320D0B" w:rsidRPr="0021486A" w14:paraId="1C2C88BC" w14:textId="77777777" w:rsidTr="001E3F0A">
        <w:tc>
          <w:tcPr>
            <w:tcW w:w="3131" w:type="dxa"/>
          </w:tcPr>
          <w:p w14:paraId="0783C3F7" w14:textId="7342C139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WAN 1 IS OFF</w:t>
            </w:r>
          </w:p>
        </w:tc>
        <w:tc>
          <w:tcPr>
            <w:tcW w:w="3131" w:type="dxa"/>
          </w:tcPr>
          <w:p w14:paraId="23777F22" w14:textId="4BF89F57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0x80ee</w:t>
            </w:r>
          </w:p>
          <w:p w14:paraId="65018104" w14:textId="1C05B608" w:rsidR="00B3525E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0x9696</w:t>
            </w:r>
          </w:p>
        </w:tc>
        <w:tc>
          <w:tcPr>
            <w:tcW w:w="3132" w:type="dxa"/>
          </w:tcPr>
          <w:p w14:paraId="05BF6FB1" w14:textId="3811D97D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OFF </w:t>
            </w:r>
          </w:p>
        </w:tc>
      </w:tr>
      <w:tr w:rsidR="00320D0B" w:rsidRPr="0021486A" w14:paraId="4BCCC01C" w14:textId="77777777" w:rsidTr="001E3F0A">
        <w:tc>
          <w:tcPr>
            <w:tcW w:w="3131" w:type="dxa"/>
          </w:tcPr>
          <w:p w14:paraId="738646F2" w14:textId="705BD965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WAN 2 IS GREEN </w:t>
            </w:r>
          </w:p>
        </w:tc>
        <w:tc>
          <w:tcPr>
            <w:tcW w:w="3131" w:type="dxa"/>
          </w:tcPr>
          <w:p w14:paraId="6E20C3AA" w14:textId="22251A30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0x80fe</w:t>
            </w:r>
          </w:p>
          <w:p w14:paraId="015CAA07" w14:textId="046A6FA5" w:rsidR="00B3525E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0x9696</w:t>
            </w:r>
          </w:p>
        </w:tc>
        <w:tc>
          <w:tcPr>
            <w:tcW w:w="3132" w:type="dxa"/>
          </w:tcPr>
          <w:p w14:paraId="5AF3889C" w14:textId="7EBB0747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GREEN</w:t>
            </w:r>
          </w:p>
        </w:tc>
      </w:tr>
      <w:tr w:rsidR="00320D0B" w:rsidRPr="0021486A" w14:paraId="646FEE6C" w14:textId="77777777" w:rsidTr="001E3F0A">
        <w:tc>
          <w:tcPr>
            <w:tcW w:w="3131" w:type="dxa"/>
          </w:tcPr>
          <w:p w14:paraId="08F2C5A5" w14:textId="00F8E1A0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WAN 2 IS OFF</w:t>
            </w:r>
          </w:p>
        </w:tc>
        <w:tc>
          <w:tcPr>
            <w:tcW w:w="3131" w:type="dxa"/>
          </w:tcPr>
          <w:p w14:paraId="3DAB8F13" w14:textId="0249B602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0x80ee</w:t>
            </w:r>
          </w:p>
          <w:p w14:paraId="666A308C" w14:textId="60D80C84" w:rsidR="00E51F13" w:rsidRPr="0021486A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0x9696</w:t>
            </w:r>
          </w:p>
          <w:p w14:paraId="64950BC1" w14:textId="78ADC6AB" w:rsidR="00B3525E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  <w:tc>
          <w:tcPr>
            <w:tcW w:w="3132" w:type="dxa"/>
          </w:tcPr>
          <w:p w14:paraId="44F0C986" w14:textId="0295D322" w:rsidR="00320D0B" w:rsidRPr="0021486A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OFF</w:t>
            </w:r>
          </w:p>
        </w:tc>
      </w:tr>
      <w:tr w:rsidR="00320D0B" w:rsidRPr="0021486A" w14:paraId="131B6C31" w14:textId="77777777" w:rsidTr="001E3F0A">
        <w:tc>
          <w:tcPr>
            <w:tcW w:w="3131" w:type="dxa"/>
          </w:tcPr>
          <w:p w14:paraId="351A8FC9" w14:textId="460B0E03" w:rsidR="00320D0B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WIFI IS GREEN   (By order option)</w:t>
            </w:r>
          </w:p>
        </w:tc>
        <w:tc>
          <w:tcPr>
            <w:tcW w:w="3131" w:type="dxa"/>
          </w:tcPr>
          <w:p w14:paraId="028EE365" w14:textId="5B652116" w:rsidR="007035B6" w:rsidRPr="0021486A" w:rsidRDefault="007035B6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0x80fe</w:t>
            </w:r>
          </w:p>
          <w:p w14:paraId="3F902A8A" w14:textId="51B32082" w:rsidR="007035B6" w:rsidRPr="0021486A" w:rsidRDefault="007035B6" w:rsidP="007035B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0x9676</w:t>
            </w:r>
          </w:p>
          <w:p w14:paraId="570AD0BC" w14:textId="165A5E45" w:rsidR="007035B6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  <w:tc>
          <w:tcPr>
            <w:tcW w:w="3132" w:type="dxa"/>
          </w:tcPr>
          <w:p w14:paraId="32AFF404" w14:textId="70243F83" w:rsidR="00320D0B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GREEN</w:t>
            </w:r>
          </w:p>
          <w:p w14:paraId="54F69769" w14:textId="2B353145" w:rsidR="007035B6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:rsidRPr="0021486A" w14:paraId="68AEEE3F" w14:textId="77777777" w:rsidTr="001E3F0A">
        <w:tc>
          <w:tcPr>
            <w:tcW w:w="3131" w:type="dxa"/>
          </w:tcPr>
          <w:p w14:paraId="181BC22F" w14:textId="45382D5C" w:rsidR="007035B6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proofErr w:type="spellStart"/>
            <w:r w:rsidRPr="0021486A">
              <w:rPr>
                <w:sz w:val="20"/>
                <w:szCs w:val="20"/>
              </w:rPr>
              <w:t>Wifi</w:t>
            </w:r>
            <w:proofErr w:type="spellEnd"/>
            <w:r w:rsidRPr="0021486A">
              <w:rPr>
                <w:sz w:val="20"/>
                <w:szCs w:val="20"/>
              </w:rPr>
              <w:t xml:space="preserve"> is off  (By order option)</w:t>
            </w:r>
          </w:p>
        </w:tc>
        <w:tc>
          <w:tcPr>
            <w:tcW w:w="3131" w:type="dxa"/>
          </w:tcPr>
          <w:p w14:paraId="6EC823C4" w14:textId="5FF2FB0F" w:rsidR="007035B6" w:rsidRPr="0021486A" w:rsidRDefault="007035B6" w:rsidP="007035B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0x80ee</w:t>
            </w:r>
          </w:p>
          <w:p w14:paraId="7BF55013" w14:textId="07965481" w:rsidR="007035B6" w:rsidRPr="0021486A" w:rsidRDefault="007035B6" w:rsidP="007035B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0x9676</w:t>
            </w:r>
          </w:p>
        </w:tc>
        <w:tc>
          <w:tcPr>
            <w:tcW w:w="3132" w:type="dxa"/>
          </w:tcPr>
          <w:p w14:paraId="0D0DE24A" w14:textId="39111A76" w:rsidR="007035B6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OFF</w:t>
            </w:r>
          </w:p>
        </w:tc>
      </w:tr>
    </w:tbl>
    <w:p w14:paraId="0E4853D0" w14:textId="07C4139B" w:rsidR="00EF15CD" w:rsidRPr="0021486A" w:rsidRDefault="00EF15CD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52718AEF" w14:textId="3793E1ED" w:rsidR="00EF15CD" w:rsidRPr="0021486A" w:rsidRDefault="00EF15CD" w:rsidP="00EF15CD">
      <w:pPr>
        <w:pStyle w:val="Caption"/>
        <w:jc w:val="center"/>
        <w:rPr>
          <w:noProof/>
        </w:rPr>
      </w:pPr>
      <w:r w:rsidRPr="0021486A">
        <w:t xml:space="preserve">Table </w:t>
      </w:r>
      <w:r w:rsidRPr="0021486A">
        <w:rPr>
          <w:rFonts w:hint="cs"/>
          <w:noProof/>
          <w:rtl/>
        </w:rPr>
        <w:t>1</w:t>
      </w:r>
      <w:r w:rsidRPr="0021486A">
        <w:rPr>
          <w:noProof/>
        </w:rPr>
        <w:t>: LED 'PWE,</w:t>
      </w:r>
      <w:r w:rsidR="00C6254B" w:rsidRPr="0021486A">
        <w:rPr>
          <w:noProof/>
        </w:rPr>
        <w:t>WAN 1,2 ,TET/ALM,WIFI</w:t>
      </w:r>
      <w:r w:rsidRPr="0021486A">
        <w:rPr>
          <w:noProof/>
        </w:rPr>
        <w:t>' commands</w:t>
      </w:r>
    </w:p>
    <w:p w14:paraId="73787B1E" w14:textId="718903E5" w:rsidR="00195311" w:rsidRPr="0021486A" w:rsidRDefault="0010D379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>AUX and LTE LED testing is done through Linus:</w:t>
      </w:r>
    </w:p>
    <w:p w14:paraId="773D0AFE" w14:textId="0D09F619" w:rsidR="00195311" w:rsidRPr="0021486A" w:rsidRDefault="00195311">
      <w:pPr>
        <w:pStyle w:val="Para"/>
        <w:numPr>
          <w:ilvl w:val="0"/>
          <w:numId w:val="23"/>
        </w:numPr>
      </w:pPr>
      <w:r w:rsidRPr="0021486A">
        <w:t>The LEDs may be tested with LINUX commands:</w:t>
      </w:r>
    </w:p>
    <w:p w14:paraId="037BE6CC" w14:textId="63D85AD1" w:rsidR="00EF15CD" w:rsidRPr="0021486A" w:rsidRDefault="06D3D551">
      <w:pPr>
        <w:pStyle w:val="ListParagraph"/>
        <w:numPr>
          <w:ilvl w:val="0"/>
          <w:numId w:val="23"/>
        </w:numPr>
      </w:pPr>
      <w:r w:rsidRPr="0021486A">
        <w:t>Go into ETX-1P Linux shell the following:</w:t>
      </w:r>
    </w:p>
    <w:p w14:paraId="16016EF8" w14:textId="6A46330B" w:rsidR="008E778C" w:rsidRPr="0021486A" w:rsidRDefault="55755829" w:rsidP="31E70BCA">
      <w:pPr>
        <w:pStyle w:val="ListParagraph"/>
        <w:rPr>
          <w:rFonts w:ascii="Calibri" w:eastAsia="Calibri" w:hAnsi="Calibri" w:cs="Arial"/>
          <w:color w:val="333333"/>
        </w:rPr>
      </w:pPr>
      <w:r w:rsidRPr="0021486A">
        <w:t>user&gt;</w:t>
      </w:r>
      <w:proofErr w:type="spellStart"/>
      <w:r w:rsidRPr="0021486A">
        <w:rPr>
          <w:rFonts w:ascii="ZapfHumnst BT" w:eastAsia="ZapfHumnst BT" w:hAnsi="ZapfHumnst BT" w:cs="ZapfHumnst BT"/>
          <w:b/>
          <w:bCs/>
          <w:i/>
          <w:iCs/>
        </w:rPr>
        <w:t>su</w:t>
      </w:r>
      <w:proofErr w:type="spellEnd"/>
      <w:r w:rsidR="7BB840C2" w:rsidRPr="0021486A">
        <w:rPr>
          <w:rFonts w:ascii="ZapfHumnst BT" w:eastAsia="ZapfHumnst BT" w:hAnsi="ZapfHumnst BT" w:cs="ZapfHumnst BT"/>
          <w:b/>
          <w:bCs/>
          <w:i/>
          <w:iCs/>
        </w:rPr>
        <w:t xml:space="preserve">   </w:t>
      </w:r>
    </w:p>
    <w:p w14:paraId="6C719655" w14:textId="22210D48" w:rsidR="008E778C" w:rsidRPr="0021486A" w:rsidRDefault="55755829" w:rsidP="31E70BCA">
      <w:pPr>
        <w:pStyle w:val="ListParagraph"/>
        <w:rPr>
          <w:rFonts w:ascii="Calibri" w:eastAsia="Calibri" w:hAnsi="Calibri" w:cs="Arial"/>
          <w:color w:val="333333"/>
        </w:rPr>
      </w:pPr>
      <w:r w:rsidRPr="0021486A">
        <w:lastRenderedPageBreak/>
        <w:t>password&gt;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1234</w:t>
      </w:r>
      <w:r w:rsidR="51E743C6" w:rsidRPr="0021486A">
        <w:rPr>
          <w:rFonts w:ascii="ZapfHumnst BT" w:eastAsia="ZapfHumnst BT" w:hAnsi="ZapfHumnst BT" w:cs="ZapfHumnst BT"/>
          <w:b/>
          <w:bCs/>
          <w:i/>
          <w:iCs/>
        </w:rPr>
        <w:t xml:space="preserve">   </w:t>
      </w:r>
    </w:p>
    <w:p w14:paraId="101C853D" w14:textId="6907464A" w:rsidR="008E778C" w:rsidRPr="0021486A" w:rsidRDefault="55755829" w:rsidP="00EF15CD">
      <w:pPr>
        <w:pStyle w:val="ListParagraph"/>
      </w:pPr>
      <w:r w:rsidRPr="0021486A">
        <w:t xml:space="preserve">ETX-1p# 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21486A">
        <w:t xml:space="preserve">    </w:t>
      </w:r>
    </w:p>
    <w:p w14:paraId="146D4793" w14:textId="205FDD90" w:rsidR="00EF15CD" w:rsidRPr="0021486A" w:rsidRDefault="55755829" w:rsidP="008E778C">
      <w:pPr>
        <w:pStyle w:val="ListParagraph"/>
      </w:pPr>
      <w:r w:rsidRPr="0021486A">
        <w:t>Key code:                    8388569129  ( Example)</w:t>
      </w:r>
    </w:p>
    <w:p w14:paraId="2643BA0C" w14:textId="6E73BE7B" w:rsidR="00EF15CD" w:rsidRPr="0021486A" w:rsidRDefault="00EF15CD" w:rsidP="008E778C">
      <w:pPr>
        <w:pStyle w:val="Para"/>
        <w:ind w:left="0" w:firstLine="0"/>
      </w:pPr>
      <w:r w:rsidRPr="0021486A">
        <w:t xml:space="preserve">   </w:t>
      </w:r>
      <w:r w:rsidR="008E778C" w:rsidRPr="0021486A">
        <w:t xml:space="preserve">       </w:t>
      </w:r>
      <w:r w:rsidRPr="0021486A">
        <w:t xml:space="preserve">Challenge code: (10 figure numbers) </w:t>
      </w:r>
    </w:p>
    <w:p w14:paraId="25ABADE3" w14:textId="58374576" w:rsidR="00EF15CD" w:rsidRPr="0021486A" w:rsidRDefault="09BD6D7E" w:rsidP="00EF15CD">
      <w:pPr>
        <w:pStyle w:val="Para"/>
        <w:ind w:left="360" w:firstLine="0"/>
        <w:rPr>
          <w:rtl/>
        </w:rPr>
      </w:pPr>
      <w:r w:rsidRPr="0021486A">
        <w:t xml:space="preserve">     </w:t>
      </w:r>
      <w:r w:rsidR="06D3D551" w:rsidRPr="0021486A">
        <w:t xml:space="preserve">Open </w:t>
      </w:r>
      <w:proofErr w:type="spellStart"/>
      <w:r w:rsidR="06D3D551" w:rsidRPr="0021486A">
        <w:t>Decryptor</w:t>
      </w:r>
      <w:proofErr w:type="spellEnd"/>
      <w:r w:rsidR="06D3D551" w:rsidRPr="0021486A">
        <w:t xml:space="preserve"> </w:t>
      </w:r>
    </w:p>
    <w:p w14:paraId="463AA087" w14:textId="77777777" w:rsidR="00EF15CD" w:rsidRPr="0021486A" w:rsidRDefault="00EF15CD" w:rsidP="00EF15CD">
      <w:pPr>
        <w:pStyle w:val="Para"/>
        <w:ind w:left="0" w:firstLine="0"/>
      </w:pPr>
    </w:p>
    <w:p w14:paraId="522D2452" w14:textId="1AE89CD4" w:rsidR="00EF15CD" w:rsidRPr="0021486A" w:rsidRDefault="008E778C" w:rsidP="00EF15CD">
      <w:pPr>
        <w:pStyle w:val="Para"/>
        <w:ind w:left="0" w:firstLine="0"/>
      </w:pPr>
      <w:r w:rsidRPr="0021486A">
        <w:rPr>
          <w:noProof/>
        </w:rPr>
        <w:t xml:space="preserve">                            </w:t>
      </w:r>
      <w:r w:rsidRPr="0021486A">
        <w:rPr>
          <w:noProof/>
        </w:rPr>
        <w:drawing>
          <wp:inline distT="0" distB="0" distL="0" distR="0" wp14:anchorId="68D53FD7" wp14:editId="57FEF83D">
            <wp:extent cx="1702789" cy="2388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505B" w14:textId="77777777" w:rsidR="00EF15CD" w:rsidRPr="0021486A" w:rsidRDefault="00EF15CD" w:rsidP="00EF15CD">
      <w:pPr>
        <w:pStyle w:val="Para"/>
        <w:ind w:left="0" w:firstLine="0"/>
        <w:rPr>
          <w:rtl/>
        </w:rPr>
      </w:pPr>
    </w:p>
    <w:p w14:paraId="6732827B" w14:textId="35E544D2" w:rsidR="00EF15CD" w:rsidRPr="0021486A" w:rsidRDefault="06D3D551">
      <w:pPr>
        <w:pStyle w:val="Para"/>
        <w:numPr>
          <w:ilvl w:val="0"/>
          <w:numId w:val="17"/>
        </w:numPr>
      </w:pPr>
      <w:r w:rsidRPr="0021486A">
        <w:t xml:space="preserve">Enter the </w:t>
      </w:r>
      <w:r w:rsidR="553E5460" w:rsidRPr="0021486A">
        <w:t>code (</w:t>
      </w:r>
      <w:r w:rsidRPr="0021486A">
        <w:t>Challenge code:  in the field key)</w:t>
      </w:r>
    </w:p>
    <w:p w14:paraId="17C49735" w14:textId="5A5C3175" w:rsidR="00EF15CD" w:rsidRPr="0021486A" w:rsidRDefault="00EF15CD">
      <w:pPr>
        <w:pStyle w:val="Para"/>
        <w:numPr>
          <w:ilvl w:val="0"/>
          <w:numId w:val="17"/>
        </w:numPr>
      </w:pPr>
      <w:r w:rsidRPr="0021486A">
        <w:t>Push on (</w:t>
      </w:r>
      <w:r w:rsidR="008E778C" w:rsidRPr="0021486A">
        <w:t>change pass</w:t>
      </w:r>
      <w:r w:rsidRPr="0021486A">
        <w:t>), you will get a number</w:t>
      </w:r>
      <w:r w:rsidRPr="0021486A">
        <w:rPr>
          <w:rFonts w:hint="cs"/>
          <w:rtl/>
        </w:rPr>
        <w:t xml:space="preserve"> </w:t>
      </w:r>
      <w:r w:rsidRPr="0021486A">
        <w:t>(Result)</w:t>
      </w:r>
    </w:p>
    <w:p w14:paraId="6BE97CA8" w14:textId="77777777" w:rsidR="00EF15CD" w:rsidRPr="0021486A" w:rsidRDefault="00EF15CD">
      <w:pPr>
        <w:pStyle w:val="Para"/>
        <w:numPr>
          <w:ilvl w:val="0"/>
          <w:numId w:val="17"/>
        </w:numPr>
        <w:rPr>
          <w:rtl/>
        </w:rPr>
      </w:pPr>
      <w:r w:rsidRPr="0021486A">
        <w:t>Insert the number to UUT</w:t>
      </w:r>
    </w:p>
    <w:p w14:paraId="1C0EDA36" w14:textId="57207B7E" w:rsidR="008E778C" w:rsidRPr="0021486A" w:rsidRDefault="008E778C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sz w:val="20"/>
          <w:szCs w:val="20"/>
        </w:rPr>
        <w:t xml:space="preserve">  password&gt;**********    </w:t>
      </w:r>
    </w:p>
    <w:p w14:paraId="29C09FFD" w14:textId="142E7F39" w:rsidR="005454C0" w:rsidRPr="0021486A" w:rsidRDefault="77EE0777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debug shell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18D8DF02" w14:textId="52F004DA" w:rsidR="005454C0" w:rsidRPr="0021486A" w:rsidRDefault="005454C0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CF6F0B7" w14:textId="65CBAFB1" w:rsidR="005454C0" w:rsidRPr="0021486A" w:rsidRDefault="005454C0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 xml:space="preserve"> /]# </w:t>
      </w:r>
    </w:p>
    <w:p w14:paraId="1F171CED" w14:textId="32B42F31" w:rsidR="006C50CE" w:rsidRPr="0021486A" w:rsidRDefault="006C50CE" w:rsidP="008E778C">
      <w:pPr>
        <w:ind w:left="0"/>
        <w:rPr>
          <w:rFonts w:cs="Humnst777 BT"/>
        </w:rPr>
      </w:pPr>
      <w:r w:rsidRPr="0021486A">
        <w:rPr>
          <w:rFonts w:cs="Humnst777 BT"/>
        </w:rPr>
        <w:t>see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6C50CE" w:rsidRPr="0021486A" w14:paraId="3D830DA2" w14:textId="77777777" w:rsidTr="006C50CE">
        <w:tc>
          <w:tcPr>
            <w:tcW w:w="3131" w:type="dxa"/>
          </w:tcPr>
          <w:p w14:paraId="28FD01AE" w14:textId="6A4FB675" w:rsidR="006C50CE" w:rsidRPr="0021486A" w:rsidRDefault="006C50CE" w:rsidP="006C50CE">
            <w:pPr>
              <w:ind w:left="0"/>
              <w:rPr>
                <w:rFonts w:cs="Humnst777 BT"/>
              </w:rPr>
            </w:pPr>
            <w:r w:rsidRPr="0021486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0D36372C" w14:textId="0F1790FB" w:rsidR="006C50CE" w:rsidRPr="0021486A" w:rsidRDefault="006C50CE" w:rsidP="006C50CE">
            <w:pPr>
              <w:ind w:left="0"/>
              <w:rPr>
                <w:rFonts w:cs="Humnst777 BT"/>
              </w:rPr>
            </w:pPr>
            <w:r w:rsidRPr="0021486A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73EF46FB" w14:textId="1621A4EF" w:rsidR="006C50CE" w:rsidRPr="0021486A" w:rsidRDefault="006C50CE" w:rsidP="006C50CE">
            <w:pPr>
              <w:ind w:left="0"/>
              <w:rPr>
                <w:rFonts w:cs="Humnst777 BT"/>
              </w:rPr>
            </w:pPr>
            <w:r w:rsidRPr="0021486A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6C50CE" w:rsidRPr="0021486A" w14:paraId="41EAFCCB" w14:textId="77777777" w:rsidTr="006C50CE">
        <w:tc>
          <w:tcPr>
            <w:tcW w:w="3131" w:type="dxa"/>
          </w:tcPr>
          <w:p w14:paraId="67AEE2D4" w14:textId="72624630" w:rsidR="006C50CE" w:rsidRPr="0021486A" w:rsidRDefault="006C50CE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AUX</w:t>
            </w:r>
            <w:r w:rsidR="00853467" w:rsidRPr="0021486A">
              <w:rPr>
                <w:rFonts w:cs="Humnst777 BT"/>
              </w:rPr>
              <w:t xml:space="preserve"> </w:t>
            </w:r>
            <w:r w:rsidR="005B155A" w:rsidRPr="0021486A">
              <w:rPr>
                <w:rFonts w:cs="Humnst777 BT"/>
              </w:rPr>
              <w:t xml:space="preserve"> </w:t>
            </w:r>
            <w:r w:rsidR="00853467" w:rsidRPr="0021486A">
              <w:rPr>
                <w:rFonts w:cs="Humnst777 BT"/>
              </w:rPr>
              <w:t xml:space="preserve"> is  green</w:t>
            </w:r>
          </w:p>
        </w:tc>
        <w:tc>
          <w:tcPr>
            <w:tcW w:w="3131" w:type="dxa"/>
          </w:tcPr>
          <w:p w14:paraId="41672AC5" w14:textId="7D3F3E45" w:rsidR="006C50CE" w:rsidRPr="0021486A" w:rsidRDefault="006C50CE" w:rsidP="006C50CE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cd /sys/class/</w:t>
            </w:r>
            <w:proofErr w:type="spellStart"/>
            <w:r w:rsidRPr="0021486A">
              <w:rPr>
                <w:rFonts w:cs="Humnst777 BT"/>
                <w:b/>
                <w:bCs/>
              </w:rPr>
              <w:t>gpio</w:t>
            </w:r>
            <w:proofErr w:type="spellEnd"/>
            <w:r w:rsidRPr="0021486A">
              <w:rPr>
                <w:rFonts w:cs="Humnst777 BT"/>
                <w:b/>
                <w:bCs/>
              </w:rPr>
              <w:t>/</w:t>
            </w:r>
          </w:p>
          <w:p w14:paraId="2DE0902C" w14:textId="7E44E9C7" w:rsidR="006C50CE" w:rsidRPr="0021486A" w:rsidRDefault="006C50CE" w:rsidP="006C50CE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442 &gt; export</w:t>
            </w:r>
          </w:p>
          <w:p w14:paraId="1B07C233" w14:textId="34C97C4B" w:rsidR="006C50CE" w:rsidRPr="0021486A" w:rsidRDefault="006C50CE" w:rsidP="006C50CE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out &gt; gpio442/direction</w:t>
            </w:r>
          </w:p>
          <w:p w14:paraId="3B40DD32" w14:textId="30B20C9C" w:rsidR="006C50CE" w:rsidRPr="0021486A" w:rsidRDefault="006C50CE" w:rsidP="006C50CE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  <w:b/>
                <w:bCs/>
              </w:rPr>
              <w:t>echo 1 &gt; gpio442/value</w:t>
            </w:r>
          </w:p>
        </w:tc>
        <w:tc>
          <w:tcPr>
            <w:tcW w:w="3132" w:type="dxa"/>
          </w:tcPr>
          <w:p w14:paraId="003BDCC6" w14:textId="77777777" w:rsidR="006C50CE" w:rsidRPr="0021486A" w:rsidRDefault="006C50CE" w:rsidP="008E778C">
            <w:pPr>
              <w:ind w:left="0"/>
              <w:rPr>
                <w:rFonts w:cs="Humnst777 BT"/>
              </w:rPr>
            </w:pPr>
          </w:p>
          <w:p w14:paraId="49DB3160" w14:textId="21D76367" w:rsidR="00853467" w:rsidRPr="0021486A" w:rsidRDefault="00A5781B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GREEN</w:t>
            </w:r>
          </w:p>
          <w:p w14:paraId="5D6334E7" w14:textId="77777777" w:rsidR="00853467" w:rsidRPr="0021486A" w:rsidRDefault="00853467" w:rsidP="008E778C">
            <w:pPr>
              <w:ind w:left="0"/>
              <w:rPr>
                <w:rFonts w:cs="Humnst777 BT"/>
              </w:rPr>
            </w:pPr>
          </w:p>
          <w:p w14:paraId="42729C82" w14:textId="4BD0BC5F" w:rsidR="00853467" w:rsidRPr="0021486A" w:rsidRDefault="00853467" w:rsidP="008E778C">
            <w:pPr>
              <w:ind w:left="0"/>
              <w:rPr>
                <w:rFonts w:cs="Humnst777 BT"/>
              </w:rPr>
            </w:pPr>
          </w:p>
        </w:tc>
      </w:tr>
      <w:tr w:rsidR="006C50CE" w:rsidRPr="0021486A" w14:paraId="476E108B" w14:textId="77777777" w:rsidTr="006C50CE">
        <w:tc>
          <w:tcPr>
            <w:tcW w:w="3131" w:type="dxa"/>
          </w:tcPr>
          <w:p w14:paraId="6EF0E237" w14:textId="695F134B" w:rsidR="006C50CE" w:rsidRPr="0021486A" w:rsidRDefault="00853467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 xml:space="preserve">AUX </w:t>
            </w:r>
            <w:r w:rsidR="005B155A" w:rsidRPr="0021486A">
              <w:rPr>
                <w:rFonts w:cs="Humnst777 BT"/>
              </w:rPr>
              <w:t xml:space="preserve">  </w:t>
            </w:r>
            <w:r w:rsidRPr="0021486A">
              <w:rPr>
                <w:rFonts w:cs="Humnst777 BT"/>
              </w:rPr>
              <w:t>is off</w:t>
            </w:r>
          </w:p>
        </w:tc>
        <w:tc>
          <w:tcPr>
            <w:tcW w:w="3131" w:type="dxa"/>
          </w:tcPr>
          <w:p w14:paraId="2A235C75" w14:textId="399A7B76" w:rsidR="006C50CE" w:rsidRPr="0021486A" w:rsidRDefault="00853467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  <w:b/>
                <w:bCs/>
              </w:rPr>
              <w:t>echo 0 &gt; gpio442/value</w:t>
            </w:r>
          </w:p>
        </w:tc>
        <w:tc>
          <w:tcPr>
            <w:tcW w:w="3132" w:type="dxa"/>
          </w:tcPr>
          <w:p w14:paraId="299EAD60" w14:textId="1411F948" w:rsidR="006C50CE" w:rsidRPr="0021486A" w:rsidRDefault="00A5781B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OFF</w:t>
            </w:r>
          </w:p>
        </w:tc>
      </w:tr>
      <w:tr w:rsidR="00290656" w:rsidRPr="0021486A" w14:paraId="2CF69DA4" w14:textId="77777777" w:rsidTr="006C50CE">
        <w:tc>
          <w:tcPr>
            <w:tcW w:w="3131" w:type="dxa"/>
          </w:tcPr>
          <w:p w14:paraId="647D8813" w14:textId="21EC00D2" w:rsidR="00290656" w:rsidRPr="0021486A" w:rsidRDefault="00290656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 xml:space="preserve">AUX </w:t>
            </w:r>
            <w:r w:rsidR="005B155A" w:rsidRPr="0021486A">
              <w:rPr>
                <w:rFonts w:cs="Humnst777 BT"/>
              </w:rPr>
              <w:t xml:space="preserve"> </w:t>
            </w:r>
            <w:r w:rsidRPr="0021486A">
              <w:rPr>
                <w:rFonts w:cs="Humnst777 BT"/>
              </w:rPr>
              <w:t xml:space="preserve">is RED </w:t>
            </w:r>
          </w:p>
        </w:tc>
        <w:tc>
          <w:tcPr>
            <w:tcW w:w="3131" w:type="dxa"/>
          </w:tcPr>
          <w:p w14:paraId="05F192A2" w14:textId="77777777" w:rsidR="00290656" w:rsidRPr="0021486A" w:rsidRDefault="00290656" w:rsidP="00290656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cd /sys/class/</w:t>
            </w:r>
            <w:proofErr w:type="spellStart"/>
            <w:r w:rsidRPr="0021486A">
              <w:rPr>
                <w:rFonts w:cs="Humnst777 BT"/>
                <w:b/>
                <w:bCs/>
              </w:rPr>
              <w:t>gpio</w:t>
            </w:r>
            <w:proofErr w:type="spellEnd"/>
            <w:r w:rsidRPr="0021486A">
              <w:rPr>
                <w:rFonts w:cs="Humnst777 BT"/>
                <w:b/>
                <w:bCs/>
              </w:rPr>
              <w:t>/</w:t>
            </w:r>
          </w:p>
          <w:p w14:paraId="1F931783" w14:textId="437001BD" w:rsidR="00290656" w:rsidRPr="0021486A" w:rsidRDefault="00290656" w:rsidP="00290656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443 &gt; export</w:t>
            </w:r>
          </w:p>
          <w:p w14:paraId="68F9BB14" w14:textId="7916DBFD" w:rsidR="00290656" w:rsidRPr="0021486A" w:rsidRDefault="00290656" w:rsidP="00290656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out &gt; gpio443/direction</w:t>
            </w:r>
          </w:p>
          <w:p w14:paraId="3EDA2A1A" w14:textId="5F41297F" w:rsidR="00290656" w:rsidRPr="0021486A" w:rsidRDefault="00290656" w:rsidP="00290656">
            <w:pPr>
              <w:ind w:left="0"/>
            </w:pPr>
            <w:r w:rsidRPr="0021486A">
              <w:rPr>
                <w:rFonts w:cs="Humnst777 BT"/>
                <w:b/>
                <w:bCs/>
              </w:rPr>
              <w:t>echo 1 &gt; gpio443/value</w:t>
            </w:r>
          </w:p>
        </w:tc>
        <w:tc>
          <w:tcPr>
            <w:tcW w:w="3132" w:type="dxa"/>
          </w:tcPr>
          <w:p w14:paraId="0AD469E4" w14:textId="77777777" w:rsidR="00290656" w:rsidRPr="0021486A" w:rsidRDefault="00290656" w:rsidP="00290656">
            <w:pPr>
              <w:ind w:left="0"/>
              <w:rPr>
                <w:rFonts w:cs="Humnst777 BT"/>
              </w:rPr>
            </w:pPr>
          </w:p>
          <w:p w14:paraId="1C1ED953" w14:textId="77777777" w:rsidR="00290656" w:rsidRPr="0021486A" w:rsidRDefault="00290656" w:rsidP="00290656">
            <w:pPr>
              <w:ind w:left="0"/>
              <w:rPr>
                <w:rFonts w:cs="Humnst777 BT"/>
              </w:rPr>
            </w:pPr>
          </w:p>
          <w:p w14:paraId="528E022F" w14:textId="62E80E66" w:rsidR="00290656" w:rsidRPr="0021486A" w:rsidRDefault="00866469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RED</w:t>
            </w:r>
          </w:p>
        </w:tc>
      </w:tr>
      <w:tr w:rsidR="00290656" w:rsidRPr="0021486A" w14:paraId="612DE476" w14:textId="77777777" w:rsidTr="006C50CE">
        <w:tc>
          <w:tcPr>
            <w:tcW w:w="3131" w:type="dxa"/>
          </w:tcPr>
          <w:p w14:paraId="0C0A6AE2" w14:textId="7F7407AC" w:rsidR="00290656" w:rsidRPr="0021486A" w:rsidRDefault="00F21595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AUX is off</w:t>
            </w:r>
          </w:p>
        </w:tc>
        <w:tc>
          <w:tcPr>
            <w:tcW w:w="3131" w:type="dxa"/>
          </w:tcPr>
          <w:p w14:paraId="06B30C77" w14:textId="4F894329" w:rsidR="00290656" w:rsidRPr="0021486A" w:rsidRDefault="00290656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  <w:b/>
                <w:bCs/>
              </w:rPr>
              <w:t>echo 0 &gt; gpio443/value</w:t>
            </w:r>
          </w:p>
        </w:tc>
        <w:tc>
          <w:tcPr>
            <w:tcW w:w="3132" w:type="dxa"/>
          </w:tcPr>
          <w:p w14:paraId="1DF1D2BA" w14:textId="27FDF23D" w:rsidR="00290656" w:rsidRPr="0021486A" w:rsidRDefault="00290656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OFF</w:t>
            </w:r>
          </w:p>
        </w:tc>
      </w:tr>
      <w:tr w:rsidR="005B155A" w:rsidRPr="0021486A" w14:paraId="6ABE6111" w14:textId="77777777" w:rsidTr="006C50CE">
        <w:tc>
          <w:tcPr>
            <w:tcW w:w="3131" w:type="dxa"/>
          </w:tcPr>
          <w:p w14:paraId="65203D11" w14:textId="08E83CD9" w:rsidR="005B155A" w:rsidRPr="0021486A" w:rsidRDefault="005B155A" w:rsidP="005B155A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 xml:space="preserve">LTE   is GREEN </w:t>
            </w:r>
          </w:p>
        </w:tc>
        <w:tc>
          <w:tcPr>
            <w:tcW w:w="3131" w:type="dxa"/>
          </w:tcPr>
          <w:p w14:paraId="48A5AB31" w14:textId="77777777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cd /sys/class/</w:t>
            </w:r>
            <w:proofErr w:type="spellStart"/>
            <w:r w:rsidRPr="0021486A">
              <w:rPr>
                <w:rFonts w:cs="Humnst777 BT"/>
                <w:b/>
                <w:bCs/>
              </w:rPr>
              <w:t>gpio</w:t>
            </w:r>
            <w:proofErr w:type="spellEnd"/>
            <w:r w:rsidRPr="0021486A">
              <w:rPr>
                <w:rFonts w:cs="Humnst777 BT"/>
                <w:b/>
                <w:bCs/>
              </w:rPr>
              <w:t>/</w:t>
            </w:r>
          </w:p>
          <w:p w14:paraId="16A56480" w14:textId="43BC115F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441 &gt; export</w:t>
            </w:r>
          </w:p>
          <w:p w14:paraId="620D32FA" w14:textId="312C1132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out &gt; gpio441/direction</w:t>
            </w:r>
          </w:p>
          <w:p w14:paraId="20D39F6D" w14:textId="453ABBFD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1 &gt; gpio441/value</w:t>
            </w:r>
          </w:p>
        </w:tc>
        <w:tc>
          <w:tcPr>
            <w:tcW w:w="3132" w:type="dxa"/>
          </w:tcPr>
          <w:p w14:paraId="40014B0B" w14:textId="77777777" w:rsidR="005B155A" w:rsidRPr="0021486A" w:rsidRDefault="005B155A" w:rsidP="005B155A">
            <w:pPr>
              <w:ind w:left="0"/>
              <w:rPr>
                <w:rFonts w:cs="Humnst777 BT"/>
              </w:rPr>
            </w:pPr>
          </w:p>
          <w:p w14:paraId="7197E1CD" w14:textId="75D4A86D" w:rsidR="005B155A" w:rsidRPr="0021486A" w:rsidRDefault="005B155A" w:rsidP="005B155A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GREEN</w:t>
            </w:r>
          </w:p>
        </w:tc>
      </w:tr>
      <w:tr w:rsidR="005B155A" w:rsidRPr="0021486A" w14:paraId="4ED5C5F2" w14:textId="77777777" w:rsidTr="006C50CE">
        <w:tc>
          <w:tcPr>
            <w:tcW w:w="3131" w:type="dxa"/>
          </w:tcPr>
          <w:p w14:paraId="0C83A18A" w14:textId="3BAFFCFB" w:rsidR="005B155A" w:rsidRPr="0021486A" w:rsidRDefault="005B155A" w:rsidP="005B155A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LTE is off</w:t>
            </w:r>
          </w:p>
        </w:tc>
        <w:tc>
          <w:tcPr>
            <w:tcW w:w="3131" w:type="dxa"/>
          </w:tcPr>
          <w:p w14:paraId="30D8F2C4" w14:textId="20AFB3A5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0 &gt; gpio441/value</w:t>
            </w:r>
          </w:p>
        </w:tc>
        <w:tc>
          <w:tcPr>
            <w:tcW w:w="3132" w:type="dxa"/>
          </w:tcPr>
          <w:p w14:paraId="0DE6158F" w14:textId="7669A092" w:rsidR="005B155A" w:rsidRPr="0021486A" w:rsidRDefault="005B155A" w:rsidP="005B155A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OFF</w:t>
            </w:r>
          </w:p>
        </w:tc>
      </w:tr>
    </w:tbl>
    <w:p w14:paraId="47CB0816" w14:textId="7596F566" w:rsidR="005454C0" w:rsidRPr="0021486A" w:rsidRDefault="006C50CE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 w:hint="cs"/>
          <w:rtl/>
        </w:rPr>
        <w:t xml:space="preserve">  </w:t>
      </w:r>
    </w:p>
    <w:p w14:paraId="56040786" w14:textId="0514B51E" w:rsidR="00C275EC" w:rsidRPr="0021486A" w:rsidRDefault="00C275EC" w:rsidP="00C275EC">
      <w:pPr>
        <w:pStyle w:val="Caption"/>
        <w:jc w:val="center"/>
        <w:rPr>
          <w:noProof/>
        </w:rPr>
      </w:pPr>
      <w:r w:rsidRPr="0021486A">
        <w:t xml:space="preserve">Table </w:t>
      </w:r>
      <w:r w:rsidRPr="0021486A">
        <w:rPr>
          <w:noProof/>
        </w:rPr>
        <w:t>2: LED  AUX,LTE commands</w:t>
      </w:r>
    </w:p>
    <w:p w14:paraId="275AC466" w14:textId="7D675E8E" w:rsidR="001E3F0A" w:rsidRPr="0021486A" w:rsidRDefault="7F0C998A" w:rsidP="00D83E15">
      <w:pPr>
        <w:pStyle w:val="Heading3"/>
      </w:pPr>
      <w:r w:rsidRPr="0021486A">
        <w:t>Back Panel LEDs</w:t>
      </w:r>
      <w:r w:rsidR="2D0B2BE6" w:rsidRPr="0021486A">
        <w:t xml:space="preserve"> tests</w:t>
      </w:r>
    </w:p>
    <w:p w14:paraId="02F376F4" w14:textId="12E409D0" w:rsidR="00F5390D" w:rsidRPr="0021486A" w:rsidRDefault="00837011" w:rsidP="00F5390D">
      <w:pPr>
        <w:pStyle w:val="Para"/>
        <w:ind w:right="43"/>
        <w:rPr>
          <w:rFonts w:cstheme="minorBidi"/>
          <w:sz w:val="20"/>
          <w:szCs w:val="20"/>
        </w:rPr>
      </w:pPr>
      <w:r w:rsidRPr="0021486A">
        <w:rPr>
          <w:noProof/>
        </w:rPr>
        <w:lastRenderedPageBreak/>
        <w:drawing>
          <wp:inline distT="0" distB="0" distL="0" distR="0" wp14:anchorId="51591A12" wp14:editId="143E1CCC">
            <wp:extent cx="5495925" cy="1247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D94" w14:textId="77777777" w:rsidR="001E3F0A" w:rsidRPr="0021486A" w:rsidRDefault="001E3F0A" w:rsidP="001E3F0A">
      <w:pPr>
        <w:pStyle w:val="Para"/>
      </w:pPr>
    </w:p>
    <w:p w14:paraId="796B9E41" w14:textId="1EF173F8" w:rsidR="00F5390D" w:rsidRPr="0021486A" w:rsidRDefault="00F5390D" w:rsidP="00F5390D">
      <w:pPr>
        <w:pStyle w:val="Caption"/>
        <w:jc w:val="center"/>
      </w:pPr>
      <w:r w:rsidRPr="0021486A">
        <w:t xml:space="preserve">Figure </w:t>
      </w:r>
      <w:r w:rsidRPr="0021486A">
        <w:rPr>
          <w:noProof/>
        </w:rPr>
        <w:t>3</w:t>
      </w:r>
      <w:r w:rsidRPr="0021486A">
        <w:t>: ETX-Back Panel LEDs</w:t>
      </w:r>
    </w:p>
    <w:p w14:paraId="1906722B" w14:textId="77777777" w:rsidR="0068723F" w:rsidRPr="0021486A" w:rsidRDefault="0068723F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27569E02" w14:textId="77777777" w:rsidR="0068723F" w:rsidRPr="0021486A" w:rsidRDefault="0068723F" w:rsidP="0068723F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40F88A05" w14:textId="77777777" w:rsidR="0068723F" w:rsidRPr="0021486A" w:rsidRDefault="0068723F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9D3ACBF" w14:textId="114D9756" w:rsidR="0068723F" w:rsidRPr="0021486A" w:rsidRDefault="0068723F" w:rsidP="0068723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 </w:t>
      </w:r>
      <w:r w:rsidR="00B0681F" w:rsidRPr="0021486A">
        <w:rPr>
          <w:rFonts w:cs="Humnst777 BT"/>
        </w:rPr>
        <w:t xml:space="preserve">      </w:t>
      </w:r>
      <w:r w:rsidRPr="0021486A">
        <w:rPr>
          <w:rFonts w:cs="Humnst777 BT"/>
        </w:rPr>
        <w:t xml:space="preserve">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6896E770" w14:textId="77777777" w:rsidR="0068723F" w:rsidRPr="0021486A" w:rsidRDefault="0068723F" w:rsidP="0068723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00399B8B" w14:textId="170AABB5" w:rsidR="0068723F" w:rsidRPr="0021486A" w:rsidRDefault="0068723F" w:rsidP="0068723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</w:t>
      </w:r>
      <w:r w:rsidR="00B0681F" w:rsidRPr="0021486A">
        <w:rPr>
          <w:rFonts w:cstheme="minorBidi"/>
          <w:sz w:val="20"/>
          <w:szCs w:val="20"/>
        </w:rPr>
        <w:t xml:space="preserve">      </w:t>
      </w:r>
      <w:r w:rsidRPr="0021486A">
        <w:rPr>
          <w:rFonts w:cstheme="minorBidi"/>
          <w:sz w:val="20"/>
          <w:szCs w:val="20"/>
        </w:rPr>
        <w:t xml:space="preserve"> PCPE&gt;&gt; </w:t>
      </w:r>
    </w:p>
    <w:p w14:paraId="22F0DD79" w14:textId="3DC1CB8E" w:rsidR="0068723F" w:rsidRPr="0021486A" w:rsidRDefault="0068723F" w:rsidP="0068723F">
      <w:pPr>
        <w:ind w:left="0"/>
        <w:rPr>
          <w:rtl/>
        </w:rPr>
      </w:pPr>
    </w:p>
    <w:p w14:paraId="0BBE4F4B" w14:textId="580CB123" w:rsidR="00C56855" w:rsidRPr="0021486A" w:rsidRDefault="00C56855">
      <w:pPr>
        <w:pStyle w:val="Para"/>
        <w:numPr>
          <w:ilvl w:val="0"/>
          <w:numId w:val="24"/>
        </w:numPr>
      </w:pPr>
      <w:r w:rsidRPr="0021486A">
        <w:t>LEDs may be tested with PCPE commands:</w:t>
      </w:r>
    </w:p>
    <w:p w14:paraId="331AA19C" w14:textId="77777777" w:rsidR="0068723F" w:rsidRPr="0021486A" w:rsidRDefault="0068723F" w:rsidP="0068723F"/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3059"/>
        <w:gridCol w:w="3059"/>
        <w:gridCol w:w="3060"/>
      </w:tblGrid>
      <w:tr w:rsidR="0068723F" w:rsidRPr="0021486A" w14:paraId="5CD9A42F" w14:textId="77777777" w:rsidTr="0068723F">
        <w:tc>
          <w:tcPr>
            <w:tcW w:w="3059" w:type="dxa"/>
          </w:tcPr>
          <w:p w14:paraId="7C69D6FE" w14:textId="53179E04" w:rsidR="0068723F" w:rsidRPr="0021486A" w:rsidRDefault="0068723F" w:rsidP="0068723F">
            <w:pPr>
              <w:ind w:left="0"/>
            </w:pPr>
            <w:r w:rsidRPr="0021486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059" w:type="dxa"/>
          </w:tcPr>
          <w:p w14:paraId="0369DB25" w14:textId="4C15DD43" w:rsidR="0068723F" w:rsidRPr="0021486A" w:rsidRDefault="0068723F" w:rsidP="0068723F">
            <w:pPr>
              <w:ind w:left="0"/>
            </w:pPr>
            <w:r w:rsidRPr="0021486A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060" w:type="dxa"/>
          </w:tcPr>
          <w:p w14:paraId="0F08BA24" w14:textId="7DD63D0F" w:rsidR="0068723F" w:rsidRPr="0021486A" w:rsidRDefault="0068723F" w:rsidP="0068723F">
            <w:pPr>
              <w:ind w:left="0"/>
            </w:pPr>
            <w:r w:rsidRPr="0021486A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68723F" w:rsidRPr="0021486A" w14:paraId="37002C44" w14:textId="77777777" w:rsidTr="0068723F">
        <w:tc>
          <w:tcPr>
            <w:tcW w:w="3059" w:type="dxa"/>
          </w:tcPr>
          <w:p w14:paraId="247C8641" w14:textId="26C7248D" w:rsidR="0068723F" w:rsidRPr="0021486A" w:rsidRDefault="0068723F" w:rsidP="0068723F">
            <w:pPr>
              <w:ind w:left="0"/>
            </w:pPr>
            <w:r w:rsidRPr="0021486A">
              <w:t xml:space="preserve">SIM 1 is on </w:t>
            </w:r>
          </w:p>
        </w:tc>
        <w:tc>
          <w:tcPr>
            <w:tcW w:w="3059" w:type="dxa"/>
          </w:tcPr>
          <w:p w14:paraId="4736E81E" w14:textId="77777777" w:rsidR="0068723F" w:rsidRPr="0021486A" w:rsidRDefault="0068723F" w:rsidP="0068723F">
            <w:pPr>
              <w:ind w:left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1  0x90fe</w:t>
            </w:r>
          </w:p>
          <w:p w14:paraId="583723A9" w14:textId="26C5A1E5" w:rsidR="0068723F" w:rsidRPr="0021486A" w:rsidRDefault="0068723F" w:rsidP="0068723F">
            <w:pPr>
              <w:pStyle w:val="Para"/>
              <w:tabs>
                <w:tab w:val="clear" w:pos="1276"/>
              </w:tabs>
              <w:ind w:left="0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060" w:type="dxa"/>
          </w:tcPr>
          <w:p w14:paraId="565FDF23" w14:textId="7F8D78FD" w:rsidR="0068723F" w:rsidRPr="0021486A" w:rsidRDefault="0068723F" w:rsidP="0068723F">
            <w:pPr>
              <w:ind w:left="0"/>
            </w:pPr>
            <w:r w:rsidRPr="0021486A">
              <w:t xml:space="preserve">GREEN </w:t>
            </w:r>
          </w:p>
        </w:tc>
      </w:tr>
      <w:tr w:rsidR="0068723F" w:rsidRPr="0021486A" w14:paraId="615C8AFD" w14:textId="77777777" w:rsidTr="0068723F">
        <w:tc>
          <w:tcPr>
            <w:tcW w:w="3059" w:type="dxa"/>
          </w:tcPr>
          <w:p w14:paraId="1CAEEB6C" w14:textId="6DEEBCF9" w:rsidR="0068723F" w:rsidRPr="0021486A" w:rsidRDefault="000E256F" w:rsidP="0068723F">
            <w:pPr>
              <w:ind w:left="0"/>
            </w:pPr>
            <w:r w:rsidRPr="0021486A">
              <w:t>SIM 1 is off</w:t>
            </w:r>
          </w:p>
        </w:tc>
        <w:tc>
          <w:tcPr>
            <w:tcW w:w="3059" w:type="dxa"/>
          </w:tcPr>
          <w:p w14:paraId="626E851D" w14:textId="77777777" w:rsidR="0068723F" w:rsidRPr="0021486A" w:rsidRDefault="000E256F" w:rsidP="000E256F">
            <w:pPr>
              <w:pStyle w:val="Para"/>
              <w:tabs>
                <w:tab w:val="clear" w:pos="1276"/>
              </w:tabs>
              <w:ind w:left="0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1  0x90ee</w:t>
            </w:r>
          </w:p>
          <w:p w14:paraId="7D8A42FB" w14:textId="167CFBDD" w:rsidR="000E256F" w:rsidRPr="0021486A" w:rsidRDefault="000E256F" w:rsidP="000E256F">
            <w:pPr>
              <w:pStyle w:val="Para"/>
              <w:tabs>
                <w:tab w:val="clear" w:pos="1276"/>
              </w:tabs>
              <w:ind w:left="0" w:firstLine="0"/>
              <w:rPr>
                <w:b/>
                <w:bCs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060" w:type="dxa"/>
          </w:tcPr>
          <w:p w14:paraId="3C389297" w14:textId="4A4FB619" w:rsidR="0068723F" w:rsidRPr="0021486A" w:rsidRDefault="000E256F" w:rsidP="0068723F">
            <w:pPr>
              <w:ind w:left="0"/>
            </w:pPr>
            <w:r w:rsidRPr="0021486A">
              <w:t>off</w:t>
            </w:r>
          </w:p>
        </w:tc>
      </w:tr>
      <w:tr w:rsidR="0068723F" w:rsidRPr="0021486A" w14:paraId="2246ED04" w14:textId="77777777" w:rsidTr="0068723F">
        <w:tc>
          <w:tcPr>
            <w:tcW w:w="3059" w:type="dxa"/>
          </w:tcPr>
          <w:p w14:paraId="364CE779" w14:textId="08B1601D" w:rsidR="0068723F" w:rsidRPr="0021486A" w:rsidRDefault="00621BAA" w:rsidP="0068723F">
            <w:pPr>
              <w:ind w:left="0"/>
            </w:pPr>
            <w:r w:rsidRPr="0021486A">
              <w:t xml:space="preserve">SIM 2 IS ON </w:t>
            </w:r>
          </w:p>
        </w:tc>
        <w:tc>
          <w:tcPr>
            <w:tcW w:w="3059" w:type="dxa"/>
          </w:tcPr>
          <w:p w14:paraId="655AF122" w14:textId="77777777" w:rsidR="0068723F" w:rsidRPr="0021486A" w:rsidRDefault="00621BAA" w:rsidP="0068723F">
            <w:pPr>
              <w:ind w:left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1  0x90fe</w:t>
            </w:r>
          </w:p>
          <w:p w14:paraId="3F58E573" w14:textId="0E85FCA2" w:rsidR="00621BAA" w:rsidRPr="0021486A" w:rsidRDefault="00621BAA" w:rsidP="0068723F">
            <w:pPr>
              <w:ind w:left="0"/>
              <w:rPr>
                <w:b/>
                <w:bCs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 xml:space="preserve">mii write 1 0 </w:t>
            </w:r>
            <w:r w:rsidRPr="0021486A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0x9636</w:t>
            </w:r>
          </w:p>
        </w:tc>
        <w:tc>
          <w:tcPr>
            <w:tcW w:w="3060" w:type="dxa"/>
          </w:tcPr>
          <w:p w14:paraId="5067341C" w14:textId="703CD864" w:rsidR="0068723F" w:rsidRPr="0021486A" w:rsidRDefault="00621BAA" w:rsidP="0068723F">
            <w:pPr>
              <w:ind w:left="0"/>
            </w:pPr>
            <w:r w:rsidRPr="0021486A">
              <w:t xml:space="preserve">GREEN </w:t>
            </w:r>
          </w:p>
        </w:tc>
      </w:tr>
      <w:tr w:rsidR="0068723F" w:rsidRPr="0021486A" w14:paraId="678DCF63" w14:textId="77777777" w:rsidTr="0068723F">
        <w:tc>
          <w:tcPr>
            <w:tcW w:w="3059" w:type="dxa"/>
          </w:tcPr>
          <w:p w14:paraId="15FF79F0" w14:textId="22AF3156" w:rsidR="0068723F" w:rsidRPr="0021486A" w:rsidRDefault="00621BAA" w:rsidP="0068723F">
            <w:pPr>
              <w:ind w:left="0"/>
            </w:pPr>
            <w:r w:rsidRPr="0021486A">
              <w:t>Sim2 is off</w:t>
            </w:r>
          </w:p>
        </w:tc>
        <w:tc>
          <w:tcPr>
            <w:tcW w:w="3059" w:type="dxa"/>
          </w:tcPr>
          <w:p w14:paraId="367996E0" w14:textId="025E1C3D" w:rsidR="0068723F" w:rsidRPr="0021486A" w:rsidRDefault="00621BAA" w:rsidP="0068723F">
            <w:pPr>
              <w:ind w:left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1  0x90ee</w:t>
            </w:r>
          </w:p>
          <w:p w14:paraId="04F5AA9B" w14:textId="7A30BAFE" w:rsidR="00621BAA" w:rsidRPr="0021486A" w:rsidRDefault="001C4D60" w:rsidP="00621BAA">
            <w:pPr>
              <w:pStyle w:val="Para"/>
              <w:tabs>
                <w:tab w:val="clear" w:pos="1276"/>
              </w:tabs>
              <w:ind w:left="0" w:firstLine="0"/>
              <w:rPr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060" w:type="dxa"/>
          </w:tcPr>
          <w:p w14:paraId="5F9EBB8C" w14:textId="45D499DF" w:rsidR="0068723F" w:rsidRPr="0021486A" w:rsidRDefault="001C4D60" w:rsidP="0068723F">
            <w:pPr>
              <w:ind w:left="0"/>
            </w:pPr>
            <w:r w:rsidRPr="0021486A">
              <w:t>off</w:t>
            </w:r>
          </w:p>
        </w:tc>
      </w:tr>
      <w:tr w:rsidR="0068723F" w:rsidRPr="0021486A" w14:paraId="56B15666" w14:textId="77777777" w:rsidTr="0068723F">
        <w:tc>
          <w:tcPr>
            <w:tcW w:w="3059" w:type="dxa"/>
          </w:tcPr>
          <w:p w14:paraId="4659E786" w14:textId="455B81B2" w:rsidR="0068723F" w:rsidRPr="0021486A" w:rsidRDefault="009A5D2E" w:rsidP="0068723F">
            <w:pPr>
              <w:ind w:left="0"/>
            </w:pPr>
            <w:r w:rsidRPr="0021486A">
              <w:t>Wan 1 is on</w:t>
            </w:r>
          </w:p>
        </w:tc>
        <w:tc>
          <w:tcPr>
            <w:tcW w:w="3059" w:type="dxa"/>
          </w:tcPr>
          <w:p w14:paraId="567885B8" w14:textId="77777777" w:rsidR="0068723F" w:rsidRPr="0021486A" w:rsidRDefault="00EC6A58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1 0x80ef</w:t>
            </w:r>
          </w:p>
          <w:p w14:paraId="0213E25D" w14:textId="0157005F" w:rsidR="00EC6A58" w:rsidRPr="0021486A" w:rsidRDefault="00EC6A58" w:rsidP="0068723F">
            <w:pPr>
              <w:ind w:left="0"/>
            </w:pPr>
            <w:r w:rsidRPr="0021486A">
              <w:rPr>
                <w:b/>
                <w:bCs/>
              </w:rPr>
              <w:t>mii write 2 0 0x96B6</w:t>
            </w:r>
          </w:p>
        </w:tc>
        <w:tc>
          <w:tcPr>
            <w:tcW w:w="3060" w:type="dxa"/>
          </w:tcPr>
          <w:p w14:paraId="4FDFC5BA" w14:textId="62D0CF1B" w:rsidR="0068723F" w:rsidRPr="0021486A" w:rsidRDefault="00EC6A58" w:rsidP="0068723F">
            <w:pPr>
              <w:ind w:left="0"/>
            </w:pPr>
            <w:r w:rsidRPr="0021486A">
              <w:t>GREEN</w:t>
            </w:r>
          </w:p>
        </w:tc>
      </w:tr>
      <w:tr w:rsidR="0068723F" w:rsidRPr="0021486A" w14:paraId="2EAD16B6" w14:textId="77777777" w:rsidTr="0068723F">
        <w:tc>
          <w:tcPr>
            <w:tcW w:w="3059" w:type="dxa"/>
          </w:tcPr>
          <w:p w14:paraId="6C4C7220" w14:textId="3B502994" w:rsidR="0068723F" w:rsidRPr="0021486A" w:rsidRDefault="00F62BC1" w:rsidP="0068723F">
            <w:pPr>
              <w:ind w:left="0"/>
            </w:pPr>
            <w:r w:rsidRPr="0021486A">
              <w:rPr>
                <w:rFonts w:hint="cs"/>
              </w:rPr>
              <w:t>W</w:t>
            </w:r>
            <w:r w:rsidRPr="0021486A">
              <w:t>an</w:t>
            </w:r>
            <w:r w:rsidRPr="0021486A">
              <w:rPr>
                <w:rFonts w:hint="cs"/>
              </w:rPr>
              <w:t xml:space="preserve"> </w:t>
            </w:r>
            <w:r w:rsidR="009B7963" w:rsidRPr="0021486A">
              <w:t>1</w:t>
            </w:r>
            <w:r w:rsidRPr="0021486A">
              <w:t xml:space="preserve"> is off</w:t>
            </w:r>
          </w:p>
        </w:tc>
        <w:tc>
          <w:tcPr>
            <w:tcW w:w="3059" w:type="dxa"/>
          </w:tcPr>
          <w:p w14:paraId="41172EEA" w14:textId="77777777" w:rsidR="0068723F" w:rsidRPr="0021486A" w:rsidRDefault="00BC7458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1 0x80ee</w:t>
            </w:r>
          </w:p>
          <w:p w14:paraId="4BC3251E" w14:textId="5D82D946" w:rsidR="00BC7458" w:rsidRPr="0021486A" w:rsidRDefault="00BC7458" w:rsidP="0068723F">
            <w:pPr>
              <w:ind w:left="0"/>
            </w:pPr>
            <w:r w:rsidRPr="0021486A">
              <w:rPr>
                <w:b/>
                <w:bCs/>
              </w:rPr>
              <w:t>mii write 2 0 0x96B6</w:t>
            </w:r>
          </w:p>
        </w:tc>
        <w:tc>
          <w:tcPr>
            <w:tcW w:w="3060" w:type="dxa"/>
          </w:tcPr>
          <w:p w14:paraId="1873D488" w14:textId="081F9AB9" w:rsidR="0068723F" w:rsidRPr="0021486A" w:rsidRDefault="00BC7458" w:rsidP="0068723F">
            <w:pPr>
              <w:ind w:left="0"/>
            </w:pPr>
            <w:r w:rsidRPr="0021486A">
              <w:t>off</w:t>
            </w:r>
          </w:p>
        </w:tc>
      </w:tr>
      <w:tr w:rsidR="0068723F" w:rsidRPr="0021486A" w14:paraId="5DB02781" w14:textId="77777777" w:rsidTr="0068723F">
        <w:tc>
          <w:tcPr>
            <w:tcW w:w="3059" w:type="dxa"/>
          </w:tcPr>
          <w:p w14:paraId="414D0B86" w14:textId="38C6C78A" w:rsidR="0068723F" w:rsidRPr="0021486A" w:rsidRDefault="000E3107" w:rsidP="0068723F">
            <w:pPr>
              <w:ind w:left="0"/>
            </w:pPr>
            <w:r w:rsidRPr="0021486A">
              <w:t>Wan 2 is  on</w:t>
            </w:r>
          </w:p>
        </w:tc>
        <w:tc>
          <w:tcPr>
            <w:tcW w:w="3059" w:type="dxa"/>
          </w:tcPr>
          <w:p w14:paraId="2A810502" w14:textId="77777777" w:rsidR="0068723F" w:rsidRPr="0021486A" w:rsidRDefault="005B4A3D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1 0x80ef</w:t>
            </w:r>
          </w:p>
          <w:p w14:paraId="43BFF17D" w14:textId="4789F2B0" w:rsidR="005B4A3D" w:rsidRPr="0021486A" w:rsidRDefault="005B4A3D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0 0x9676</w:t>
            </w:r>
          </w:p>
        </w:tc>
        <w:tc>
          <w:tcPr>
            <w:tcW w:w="3060" w:type="dxa"/>
          </w:tcPr>
          <w:p w14:paraId="35A03223" w14:textId="1D9016C7" w:rsidR="0068723F" w:rsidRPr="0021486A" w:rsidRDefault="004720BA" w:rsidP="0068723F">
            <w:pPr>
              <w:ind w:left="0"/>
            </w:pPr>
            <w:r w:rsidRPr="0021486A">
              <w:t>GREEN</w:t>
            </w:r>
          </w:p>
        </w:tc>
      </w:tr>
      <w:tr w:rsidR="000E3107" w:rsidRPr="0021486A" w14:paraId="1D2E123B" w14:textId="77777777" w:rsidTr="0068723F">
        <w:tc>
          <w:tcPr>
            <w:tcW w:w="3059" w:type="dxa"/>
          </w:tcPr>
          <w:p w14:paraId="6EEAC7BE" w14:textId="4D6017B7" w:rsidR="000E3107" w:rsidRPr="0021486A" w:rsidRDefault="005B4A3D" w:rsidP="0068723F">
            <w:pPr>
              <w:ind w:left="0"/>
            </w:pPr>
            <w:r w:rsidRPr="0021486A">
              <w:t>Wan 2 is off</w:t>
            </w:r>
          </w:p>
        </w:tc>
        <w:tc>
          <w:tcPr>
            <w:tcW w:w="3059" w:type="dxa"/>
          </w:tcPr>
          <w:p w14:paraId="3CA98758" w14:textId="521C4D9F" w:rsidR="005B4A3D" w:rsidRPr="0021486A" w:rsidRDefault="005B4A3D" w:rsidP="005B4A3D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1 0x80ee</w:t>
            </w:r>
          </w:p>
          <w:p w14:paraId="3FFDAE6C" w14:textId="3C74EE3E" w:rsidR="000E3107" w:rsidRPr="0021486A" w:rsidRDefault="005B4A3D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0 0x9676</w:t>
            </w:r>
          </w:p>
        </w:tc>
        <w:tc>
          <w:tcPr>
            <w:tcW w:w="3060" w:type="dxa"/>
          </w:tcPr>
          <w:p w14:paraId="02193C61" w14:textId="414FE7FE" w:rsidR="000E3107" w:rsidRPr="0021486A" w:rsidRDefault="0086125A" w:rsidP="0068723F">
            <w:pPr>
              <w:ind w:left="0"/>
            </w:pPr>
            <w:r w:rsidRPr="0021486A">
              <w:t>off</w:t>
            </w:r>
          </w:p>
        </w:tc>
      </w:tr>
      <w:tr w:rsidR="000E3107" w:rsidRPr="0021486A" w14:paraId="2D506301" w14:textId="77777777" w:rsidTr="0068723F">
        <w:tc>
          <w:tcPr>
            <w:tcW w:w="3059" w:type="dxa"/>
          </w:tcPr>
          <w:p w14:paraId="1B06E166" w14:textId="52DCC657" w:rsidR="000E3107" w:rsidRPr="0021486A" w:rsidRDefault="004720BA" w:rsidP="0068723F">
            <w:pPr>
              <w:ind w:left="0"/>
            </w:pPr>
            <w:r w:rsidRPr="0021486A">
              <w:t xml:space="preserve">Lan 1 is on </w:t>
            </w:r>
          </w:p>
        </w:tc>
        <w:tc>
          <w:tcPr>
            <w:tcW w:w="3059" w:type="dxa"/>
          </w:tcPr>
          <w:p w14:paraId="6A0A3312" w14:textId="77777777" w:rsidR="000E3107" w:rsidRPr="0021486A" w:rsidRDefault="004720BA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0x80ef</w:t>
            </w:r>
          </w:p>
          <w:p w14:paraId="7201C9CA" w14:textId="68E3FE66" w:rsidR="004720BA" w:rsidRPr="0021486A" w:rsidRDefault="004720BA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0 0x9636</w:t>
            </w:r>
          </w:p>
        </w:tc>
        <w:tc>
          <w:tcPr>
            <w:tcW w:w="3060" w:type="dxa"/>
          </w:tcPr>
          <w:p w14:paraId="49A72C04" w14:textId="1FDFFDCD" w:rsidR="000E3107" w:rsidRPr="0021486A" w:rsidRDefault="004720BA" w:rsidP="0068723F">
            <w:pPr>
              <w:ind w:left="0"/>
            </w:pPr>
            <w:r w:rsidRPr="0021486A">
              <w:t xml:space="preserve">GREEN </w:t>
            </w:r>
          </w:p>
        </w:tc>
      </w:tr>
      <w:tr w:rsidR="000E3107" w:rsidRPr="0021486A" w14:paraId="7CF78389" w14:textId="77777777" w:rsidTr="0068723F">
        <w:tc>
          <w:tcPr>
            <w:tcW w:w="3059" w:type="dxa"/>
          </w:tcPr>
          <w:p w14:paraId="539F3F48" w14:textId="40968A4E" w:rsidR="000E3107" w:rsidRPr="0021486A" w:rsidRDefault="00680EA4" w:rsidP="0068723F">
            <w:pPr>
              <w:ind w:left="0"/>
            </w:pPr>
            <w:r w:rsidRPr="0021486A">
              <w:t>Lan 1 is off</w:t>
            </w:r>
          </w:p>
        </w:tc>
        <w:tc>
          <w:tcPr>
            <w:tcW w:w="3059" w:type="dxa"/>
          </w:tcPr>
          <w:p w14:paraId="29F8F2CD" w14:textId="3D03EE64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0x80ee</w:t>
            </w:r>
          </w:p>
          <w:p w14:paraId="1F4B9EAD" w14:textId="61BD115D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0 0x9636</w:t>
            </w:r>
          </w:p>
        </w:tc>
        <w:tc>
          <w:tcPr>
            <w:tcW w:w="3060" w:type="dxa"/>
          </w:tcPr>
          <w:p w14:paraId="33130D71" w14:textId="51F26ACE" w:rsidR="000E3107" w:rsidRPr="0021486A" w:rsidRDefault="00680EA4" w:rsidP="0068723F">
            <w:pPr>
              <w:ind w:left="0"/>
            </w:pPr>
            <w:r w:rsidRPr="0021486A">
              <w:t>off</w:t>
            </w:r>
          </w:p>
        </w:tc>
      </w:tr>
      <w:tr w:rsidR="00680EA4" w:rsidRPr="0021486A" w14:paraId="64AC0D6A" w14:textId="77777777" w:rsidTr="0068723F">
        <w:tc>
          <w:tcPr>
            <w:tcW w:w="3059" w:type="dxa"/>
          </w:tcPr>
          <w:p w14:paraId="5BFA97F4" w14:textId="29AF6F86" w:rsidR="00680EA4" w:rsidRPr="0021486A" w:rsidRDefault="00680EA4" w:rsidP="00680EA4">
            <w:pPr>
              <w:ind w:left="0"/>
            </w:pPr>
            <w:r w:rsidRPr="0021486A">
              <w:t xml:space="preserve">Lan 2 is on </w:t>
            </w:r>
          </w:p>
        </w:tc>
        <w:tc>
          <w:tcPr>
            <w:tcW w:w="3059" w:type="dxa"/>
          </w:tcPr>
          <w:p w14:paraId="30632879" w14:textId="77777777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0x80ef</w:t>
            </w:r>
          </w:p>
          <w:p w14:paraId="37A46506" w14:textId="1550E239" w:rsidR="00680EA4" w:rsidRPr="0021486A" w:rsidRDefault="00680EA4" w:rsidP="00680EA4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0x9656</w:t>
            </w:r>
          </w:p>
        </w:tc>
        <w:tc>
          <w:tcPr>
            <w:tcW w:w="3060" w:type="dxa"/>
          </w:tcPr>
          <w:p w14:paraId="38C47AE9" w14:textId="43654238" w:rsidR="00680EA4" w:rsidRPr="0021486A" w:rsidRDefault="00680EA4" w:rsidP="00680EA4">
            <w:pPr>
              <w:ind w:left="0"/>
            </w:pPr>
            <w:r w:rsidRPr="0021486A">
              <w:t xml:space="preserve">GREEN </w:t>
            </w:r>
          </w:p>
        </w:tc>
      </w:tr>
      <w:tr w:rsidR="00680EA4" w:rsidRPr="0021486A" w14:paraId="41632370" w14:textId="77777777" w:rsidTr="0068723F">
        <w:tc>
          <w:tcPr>
            <w:tcW w:w="3059" w:type="dxa"/>
          </w:tcPr>
          <w:p w14:paraId="4AA9F08C" w14:textId="6593113C" w:rsidR="00680EA4" w:rsidRPr="0021486A" w:rsidRDefault="00680EA4" w:rsidP="00680EA4">
            <w:pPr>
              <w:ind w:left="0"/>
            </w:pPr>
            <w:r w:rsidRPr="0021486A">
              <w:t>Lan 2 is off</w:t>
            </w:r>
          </w:p>
        </w:tc>
        <w:tc>
          <w:tcPr>
            <w:tcW w:w="3059" w:type="dxa"/>
          </w:tcPr>
          <w:p w14:paraId="6A5DAA67" w14:textId="77777777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0x80ee</w:t>
            </w:r>
          </w:p>
          <w:p w14:paraId="747DFA81" w14:textId="2B326B0C" w:rsidR="00680EA4" w:rsidRPr="0021486A" w:rsidRDefault="00680EA4" w:rsidP="00680EA4">
            <w:pPr>
              <w:ind w:left="0"/>
            </w:pPr>
            <w:r w:rsidRPr="0021486A">
              <w:rPr>
                <w:b/>
                <w:bCs/>
              </w:rPr>
              <w:t xml:space="preserve">mii write 1 0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0x9656</w:t>
            </w:r>
          </w:p>
        </w:tc>
        <w:tc>
          <w:tcPr>
            <w:tcW w:w="3060" w:type="dxa"/>
          </w:tcPr>
          <w:p w14:paraId="20002A4A" w14:textId="1EAA2694" w:rsidR="00680EA4" w:rsidRPr="0021486A" w:rsidRDefault="00680EA4" w:rsidP="00680EA4">
            <w:pPr>
              <w:ind w:left="0"/>
            </w:pPr>
            <w:r w:rsidRPr="0021486A">
              <w:t>off</w:t>
            </w:r>
          </w:p>
        </w:tc>
      </w:tr>
      <w:tr w:rsidR="00680EA4" w:rsidRPr="0021486A" w14:paraId="3B7F1645" w14:textId="77777777" w:rsidTr="0068723F">
        <w:tc>
          <w:tcPr>
            <w:tcW w:w="3059" w:type="dxa"/>
          </w:tcPr>
          <w:p w14:paraId="78729F6E" w14:textId="57C8F27E" w:rsidR="00680EA4" w:rsidRPr="0021486A" w:rsidRDefault="00680EA4" w:rsidP="00680EA4">
            <w:pPr>
              <w:ind w:left="0"/>
            </w:pPr>
            <w:r w:rsidRPr="0021486A">
              <w:t xml:space="preserve">Lan 3 is on </w:t>
            </w:r>
          </w:p>
        </w:tc>
        <w:tc>
          <w:tcPr>
            <w:tcW w:w="3059" w:type="dxa"/>
          </w:tcPr>
          <w:p w14:paraId="476B162E" w14:textId="77777777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0x80ef</w:t>
            </w:r>
          </w:p>
          <w:p w14:paraId="605B48FA" w14:textId="5F764995" w:rsidR="00680EA4" w:rsidRPr="0021486A" w:rsidRDefault="00680EA4" w:rsidP="00680EA4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0x9676</w:t>
            </w:r>
          </w:p>
        </w:tc>
        <w:tc>
          <w:tcPr>
            <w:tcW w:w="3060" w:type="dxa"/>
          </w:tcPr>
          <w:p w14:paraId="290B8F24" w14:textId="6B4A451A" w:rsidR="00680EA4" w:rsidRPr="0021486A" w:rsidRDefault="00680EA4" w:rsidP="00680EA4">
            <w:pPr>
              <w:ind w:left="0"/>
            </w:pPr>
            <w:r w:rsidRPr="0021486A">
              <w:t xml:space="preserve">GREEN </w:t>
            </w:r>
          </w:p>
        </w:tc>
      </w:tr>
      <w:tr w:rsidR="00680EA4" w:rsidRPr="0021486A" w14:paraId="6F030B28" w14:textId="77777777" w:rsidTr="0068723F">
        <w:tc>
          <w:tcPr>
            <w:tcW w:w="3059" w:type="dxa"/>
          </w:tcPr>
          <w:p w14:paraId="2F2D8776" w14:textId="0E7A0D2D" w:rsidR="00680EA4" w:rsidRPr="0021486A" w:rsidRDefault="00680EA4" w:rsidP="00680EA4">
            <w:pPr>
              <w:ind w:left="0"/>
            </w:pPr>
            <w:r w:rsidRPr="0021486A">
              <w:t>Lan 3  is off</w:t>
            </w:r>
          </w:p>
        </w:tc>
        <w:tc>
          <w:tcPr>
            <w:tcW w:w="3059" w:type="dxa"/>
          </w:tcPr>
          <w:p w14:paraId="7AA2C86F" w14:textId="77777777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0x80ee</w:t>
            </w:r>
          </w:p>
          <w:p w14:paraId="00B27570" w14:textId="7A0F512B" w:rsidR="00680EA4" w:rsidRPr="0021486A" w:rsidRDefault="00680EA4" w:rsidP="00680EA4">
            <w:pPr>
              <w:ind w:left="0"/>
            </w:pPr>
            <w:r w:rsidRPr="0021486A">
              <w:rPr>
                <w:b/>
                <w:bCs/>
              </w:rPr>
              <w:t xml:space="preserve">mii write 1 0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0x9676</w:t>
            </w:r>
          </w:p>
        </w:tc>
        <w:tc>
          <w:tcPr>
            <w:tcW w:w="3060" w:type="dxa"/>
          </w:tcPr>
          <w:p w14:paraId="59500CAC" w14:textId="0A708E7B" w:rsidR="00680EA4" w:rsidRPr="0021486A" w:rsidRDefault="00680EA4" w:rsidP="00680EA4">
            <w:pPr>
              <w:ind w:left="0"/>
            </w:pPr>
            <w:r w:rsidRPr="0021486A">
              <w:t>off</w:t>
            </w:r>
          </w:p>
        </w:tc>
      </w:tr>
      <w:tr w:rsidR="00C31900" w:rsidRPr="0021486A" w14:paraId="75CE0C22" w14:textId="77777777" w:rsidTr="0068723F">
        <w:tc>
          <w:tcPr>
            <w:tcW w:w="3059" w:type="dxa"/>
          </w:tcPr>
          <w:p w14:paraId="1958C24A" w14:textId="7AAEE5E5" w:rsidR="00C31900" w:rsidRPr="0021486A" w:rsidRDefault="00C31900" w:rsidP="00C31900">
            <w:pPr>
              <w:ind w:left="0"/>
            </w:pPr>
            <w:r w:rsidRPr="0021486A">
              <w:t xml:space="preserve">Lan 4 is on </w:t>
            </w:r>
          </w:p>
        </w:tc>
        <w:tc>
          <w:tcPr>
            <w:tcW w:w="3059" w:type="dxa"/>
          </w:tcPr>
          <w:p w14:paraId="349E1627" w14:textId="7777777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0x80ef</w:t>
            </w:r>
          </w:p>
          <w:p w14:paraId="7D22419F" w14:textId="1D0DB5DE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0x9696</w:t>
            </w:r>
          </w:p>
        </w:tc>
        <w:tc>
          <w:tcPr>
            <w:tcW w:w="3060" w:type="dxa"/>
          </w:tcPr>
          <w:p w14:paraId="263C63D1" w14:textId="25AA0508" w:rsidR="00C31900" w:rsidRPr="0021486A" w:rsidRDefault="00C31900" w:rsidP="00C31900">
            <w:pPr>
              <w:ind w:left="0"/>
            </w:pPr>
            <w:r w:rsidRPr="0021486A">
              <w:t xml:space="preserve">GREEN </w:t>
            </w:r>
          </w:p>
        </w:tc>
      </w:tr>
      <w:tr w:rsidR="00C31900" w:rsidRPr="0021486A" w14:paraId="0EC2F528" w14:textId="77777777" w:rsidTr="0068723F">
        <w:tc>
          <w:tcPr>
            <w:tcW w:w="3059" w:type="dxa"/>
          </w:tcPr>
          <w:p w14:paraId="7D1DF5BE" w14:textId="4D4AFEBC" w:rsidR="00C31900" w:rsidRPr="0021486A" w:rsidRDefault="00C31900" w:rsidP="00C31900">
            <w:pPr>
              <w:ind w:left="0"/>
            </w:pPr>
            <w:r w:rsidRPr="0021486A">
              <w:t>Lan 4  is off</w:t>
            </w:r>
          </w:p>
        </w:tc>
        <w:tc>
          <w:tcPr>
            <w:tcW w:w="3059" w:type="dxa"/>
          </w:tcPr>
          <w:p w14:paraId="57016827" w14:textId="7777777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0x80ee</w:t>
            </w:r>
          </w:p>
          <w:p w14:paraId="0169700A" w14:textId="1E4B9058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lastRenderedPageBreak/>
              <w:t xml:space="preserve">mii write 1 0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0x9696</w:t>
            </w:r>
          </w:p>
        </w:tc>
        <w:tc>
          <w:tcPr>
            <w:tcW w:w="3060" w:type="dxa"/>
          </w:tcPr>
          <w:p w14:paraId="44FBE668" w14:textId="2D28A23B" w:rsidR="00C31900" w:rsidRPr="0021486A" w:rsidRDefault="00C31900" w:rsidP="00C31900">
            <w:pPr>
              <w:ind w:left="0"/>
            </w:pPr>
            <w:r w:rsidRPr="0021486A">
              <w:lastRenderedPageBreak/>
              <w:t>off</w:t>
            </w:r>
          </w:p>
        </w:tc>
      </w:tr>
      <w:tr w:rsidR="00C31900" w:rsidRPr="0021486A" w14:paraId="702E8FD8" w14:textId="77777777" w:rsidTr="0068723F">
        <w:tc>
          <w:tcPr>
            <w:tcW w:w="3059" w:type="dxa"/>
          </w:tcPr>
          <w:p w14:paraId="188D34D6" w14:textId="54A89174" w:rsidR="00C31900" w:rsidRPr="0021486A" w:rsidRDefault="00C31900" w:rsidP="00C31900">
            <w:pPr>
              <w:ind w:left="0"/>
            </w:pP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TX is on </w:t>
            </w:r>
          </w:p>
        </w:tc>
        <w:tc>
          <w:tcPr>
            <w:tcW w:w="3059" w:type="dxa"/>
          </w:tcPr>
          <w:p w14:paraId="0195639A" w14:textId="7AD9C77A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0x90ef</w:t>
            </w:r>
          </w:p>
          <w:p w14:paraId="7C30B43B" w14:textId="56BAFB4B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0x9636</w:t>
            </w:r>
          </w:p>
        </w:tc>
        <w:tc>
          <w:tcPr>
            <w:tcW w:w="3060" w:type="dxa"/>
          </w:tcPr>
          <w:p w14:paraId="737F2800" w14:textId="29E01FBD" w:rsidR="00C31900" w:rsidRPr="0021486A" w:rsidRDefault="00C31900" w:rsidP="00C31900">
            <w:pPr>
              <w:ind w:left="0"/>
            </w:pPr>
            <w:r w:rsidRPr="0021486A">
              <w:t xml:space="preserve">GREEN </w:t>
            </w:r>
          </w:p>
        </w:tc>
      </w:tr>
      <w:tr w:rsidR="00C31900" w:rsidRPr="0021486A" w14:paraId="56309691" w14:textId="77777777" w:rsidTr="0068723F">
        <w:tc>
          <w:tcPr>
            <w:tcW w:w="3059" w:type="dxa"/>
          </w:tcPr>
          <w:p w14:paraId="04C28F72" w14:textId="5EE24840" w:rsidR="00C31900" w:rsidRPr="0021486A" w:rsidRDefault="00C31900" w:rsidP="00C31900">
            <w:pPr>
              <w:ind w:left="0"/>
            </w:pP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TX is off </w:t>
            </w:r>
          </w:p>
        </w:tc>
        <w:tc>
          <w:tcPr>
            <w:tcW w:w="3059" w:type="dxa"/>
          </w:tcPr>
          <w:p w14:paraId="7A24C341" w14:textId="73E08EC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0x90ee</w:t>
            </w:r>
          </w:p>
          <w:p w14:paraId="3705C5B5" w14:textId="6F639018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0x9636</w:t>
            </w:r>
          </w:p>
        </w:tc>
        <w:tc>
          <w:tcPr>
            <w:tcW w:w="3060" w:type="dxa"/>
          </w:tcPr>
          <w:p w14:paraId="737E7A8E" w14:textId="270B89C9" w:rsidR="00C31900" w:rsidRPr="0021486A" w:rsidRDefault="00C31900" w:rsidP="00C31900">
            <w:pPr>
              <w:ind w:left="0"/>
            </w:pPr>
            <w:r w:rsidRPr="0021486A">
              <w:t>off</w:t>
            </w:r>
          </w:p>
        </w:tc>
      </w:tr>
      <w:tr w:rsidR="00C31900" w:rsidRPr="0021486A" w14:paraId="035CC9AD" w14:textId="77777777" w:rsidTr="0068723F">
        <w:tc>
          <w:tcPr>
            <w:tcW w:w="3059" w:type="dxa"/>
          </w:tcPr>
          <w:p w14:paraId="7B72E66A" w14:textId="118FEDD6" w:rsidR="00C31900" w:rsidRPr="0021486A" w:rsidRDefault="00C31900" w:rsidP="00C31900">
            <w:pPr>
              <w:ind w:left="0"/>
            </w:pP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RX is on </w:t>
            </w:r>
          </w:p>
        </w:tc>
        <w:tc>
          <w:tcPr>
            <w:tcW w:w="3059" w:type="dxa"/>
          </w:tcPr>
          <w:p w14:paraId="492BA6DE" w14:textId="7777777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0x90ef</w:t>
            </w:r>
          </w:p>
          <w:p w14:paraId="01FE6879" w14:textId="7BC839B0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0x9676</w:t>
            </w:r>
          </w:p>
        </w:tc>
        <w:tc>
          <w:tcPr>
            <w:tcW w:w="3060" w:type="dxa"/>
          </w:tcPr>
          <w:p w14:paraId="17FA9618" w14:textId="5D4CA4DF" w:rsidR="00C31900" w:rsidRPr="0021486A" w:rsidRDefault="00C31900" w:rsidP="00C31900">
            <w:pPr>
              <w:ind w:left="0"/>
            </w:pPr>
            <w:r w:rsidRPr="0021486A">
              <w:t xml:space="preserve">GREEN </w:t>
            </w:r>
          </w:p>
        </w:tc>
      </w:tr>
      <w:tr w:rsidR="00C31900" w:rsidRPr="0021486A" w14:paraId="6A66E676" w14:textId="77777777" w:rsidTr="0068723F">
        <w:tc>
          <w:tcPr>
            <w:tcW w:w="3059" w:type="dxa"/>
          </w:tcPr>
          <w:p w14:paraId="09CDCA30" w14:textId="35BC88B8" w:rsidR="00C31900" w:rsidRPr="0021486A" w:rsidRDefault="00C31900" w:rsidP="00C31900">
            <w:pPr>
              <w:ind w:left="0"/>
            </w:pP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RX is </w:t>
            </w:r>
            <w:proofErr w:type="spellStart"/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oFF</w:t>
            </w:r>
            <w:proofErr w:type="spellEnd"/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059" w:type="dxa"/>
          </w:tcPr>
          <w:p w14:paraId="0AD0BAD2" w14:textId="7777777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0x90ee</w:t>
            </w:r>
          </w:p>
          <w:p w14:paraId="36D24F3B" w14:textId="574525BA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0x9676</w:t>
            </w:r>
          </w:p>
        </w:tc>
        <w:tc>
          <w:tcPr>
            <w:tcW w:w="3060" w:type="dxa"/>
          </w:tcPr>
          <w:p w14:paraId="3D366253" w14:textId="65645E87" w:rsidR="00C31900" w:rsidRPr="0021486A" w:rsidRDefault="00C31900" w:rsidP="00C31900">
            <w:pPr>
              <w:ind w:left="0"/>
            </w:pPr>
            <w:r w:rsidRPr="0021486A">
              <w:t>off</w:t>
            </w:r>
          </w:p>
        </w:tc>
      </w:tr>
    </w:tbl>
    <w:p w14:paraId="76143A2A" w14:textId="77777777" w:rsidR="00C2333D" w:rsidRPr="0021486A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89C1DF7" w14:textId="7C8FB3B5" w:rsidR="00681A92" w:rsidRPr="0021486A" w:rsidRDefault="00681A92" w:rsidP="00681A92">
      <w:pPr>
        <w:pStyle w:val="Caption"/>
        <w:jc w:val="center"/>
        <w:rPr>
          <w:noProof/>
        </w:rPr>
      </w:pPr>
      <w:r w:rsidRPr="0021486A">
        <w:t xml:space="preserve">Table </w:t>
      </w:r>
      <w:r w:rsidRPr="0021486A">
        <w:rPr>
          <w:noProof/>
        </w:rPr>
        <w:t>2: LED  SIM 1,2,WAN 1,2,LAN1-4,SER  commands</w:t>
      </w:r>
    </w:p>
    <w:p w14:paraId="65E055B8" w14:textId="40BE22DC" w:rsidR="006D7BF1" w:rsidRPr="0021486A" w:rsidRDefault="2B496EBD" w:rsidP="00D83E15">
      <w:pPr>
        <w:pStyle w:val="Heading3"/>
      </w:pPr>
      <w:r w:rsidRPr="0021486A">
        <w:t>Back Panel LED LTE</w:t>
      </w:r>
      <w:r w:rsidR="2D0B2BE6" w:rsidRPr="0021486A">
        <w:t xml:space="preserve"> test</w:t>
      </w:r>
    </w:p>
    <w:p w14:paraId="12E96816" w14:textId="748D7403" w:rsidR="006D7BF1" w:rsidRPr="0021486A" w:rsidRDefault="006D7BF1" w:rsidP="006D7BF1">
      <w:pPr>
        <w:pStyle w:val="ListParagraph"/>
        <w:ind w:left="1429"/>
      </w:pPr>
    </w:p>
    <w:p w14:paraId="71A89857" w14:textId="57BDEA78" w:rsidR="006D7BF1" w:rsidRPr="0021486A" w:rsidRDefault="00EC2420" w:rsidP="00EC2420">
      <w:pPr>
        <w:pStyle w:val="ListParagraph"/>
        <w:ind w:left="360" w:firstLine="1069"/>
      </w:pPr>
      <w:r w:rsidRPr="0021486A">
        <w:rPr>
          <w:noProof/>
        </w:rPr>
        <w:drawing>
          <wp:inline distT="0" distB="0" distL="0" distR="0" wp14:anchorId="2BD8F255" wp14:editId="6751C7CB">
            <wp:extent cx="4895850" cy="1212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0EA7BFE2" w:rsidR="005542D6" w:rsidRPr="0021486A" w:rsidRDefault="005542D6" w:rsidP="005542D6">
      <w:pPr>
        <w:pStyle w:val="Caption"/>
        <w:jc w:val="center"/>
      </w:pPr>
      <w:r w:rsidRPr="0021486A">
        <w:tab/>
        <w:t xml:space="preserve">Figure </w:t>
      </w:r>
      <w:r w:rsidRPr="0021486A">
        <w:rPr>
          <w:noProof/>
        </w:rPr>
        <w:t>4</w:t>
      </w:r>
      <w:r w:rsidRPr="0021486A">
        <w:t>: ETX-Back Panel LED LTE</w:t>
      </w:r>
    </w:p>
    <w:p w14:paraId="3232CCCC" w14:textId="77777777" w:rsidR="00387D25" w:rsidRPr="0021486A" w:rsidRDefault="00387D25">
      <w:pPr>
        <w:pStyle w:val="Para"/>
        <w:numPr>
          <w:ilvl w:val="0"/>
          <w:numId w:val="23"/>
        </w:numPr>
      </w:pPr>
      <w:r w:rsidRPr="0021486A">
        <w:t>The LEDs may be tested with LINUX commands:</w:t>
      </w:r>
    </w:p>
    <w:p w14:paraId="09155570" w14:textId="01B00A4E" w:rsidR="00387D25" w:rsidRPr="0021486A" w:rsidRDefault="24F3F939">
      <w:pPr>
        <w:pStyle w:val="ListParagraph"/>
        <w:numPr>
          <w:ilvl w:val="0"/>
          <w:numId w:val="23"/>
        </w:numPr>
      </w:pPr>
      <w:r w:rsidRPr="0021486A">
        <w:rPr>
          <w:rFonts w:ascii="ZapfHumnst BT" w:eastAsia="ZapfHumnst BT" w:hAnsi="ZapfHumnst BT" w:cs="ZapfHumnst BT"/>
        </w:rPr>
        <w:t>Go into ETX-1</w:t>
      </w:r>
      <w:r w:rsidR="101CD384" w:rsidRPr="0021486A">
        <w:rPr>
          <w:rFonts w:ascii="ZapfHumnst BT" w:eastAsia="ZapfHumnst BT" w:hAnsi="ZapfHumnst BT" w:cs="ZapfHumnst BT"/>
        </w:rPr>
        <w:t>P Linux</w:t>
      </w:r>
      <w:r w:rsidRPr="0021486A">
        <w:rPr>
          <w:rFonts w:ascii="ZapfHumnst BT" w:eastAsia="ZapfHumnst BT" w:hAnsi="ZapfHumnst BT" w:cs="ZapfHumnst BT"/>
        </w:rPr>
        <w:t xml:space="preserve"> shell the following</w:t>
      </w:r>
      <w:r w:rsidRPr="0021486A">
        <w:t>:</w:t>
      </w:r>
    </w:p>
    <w:p w14:paraId="21CEA4A3" w14:textId="56D35724" w:rsidR="00387D25" w:rsidRPr="0021486A" w:rsidRDefault="24F3F939" w:rsidP="31E70BCA">
      <w:pPr>
        <w:pStyle w:val="ListParagraph"/>
        <w:rPr>
          <w:rFonts w:ascii="Calibri" w:eastAsia="Calibri" w:hAnsi="Calibri" w:cs="Arial"/>
          <w:color w:val="333333"/>
        </w:rPr>
      </w:pPr>
      <w:r w:rsidRPr="0021486A">
        <w:t>user&gt;</w:t>
      </w:r>
      <w:proofErr w:type="spellStart"/>
      <w:r w:rsidRPr="0021486A">
        <w:rPr>
          <w:rFonts w:ascii="ZapfHumnst BT" w:eastAsia="ZapfHumnst BT" w:hAnsi="ZapfHumnst BT" w:cs="ZapfHumnst BT"/>
          <w:b/>
          <w:bCs/>
          <w:i/>
          <w:iCs/>
        </w:rPr>
        <w:t>su</w:t>
      </w:r>
      <w:proofErr w:type="spellEnd"/>
      <w:r w:rsidR="39CECB1E" w:rsidRPr="0021486A">
        <w:rPr>
          <w:rFonts w:ascii="ZapfHumnst BT" w:eastAsia="ZapfHumnst BT" w:hAnsi="ZapfHumnst BT" w:cs="ZapfHumnst BT"/>
          <w:b/>
          <w:bCs/>
          <w:i/>
          <w:iCs/>
        </w:rPr>
        <w:t xml:space="preserve">   </w:t>
      </w:r>
    </w:p>
    <w:p w14:paraId="0F8ED7C3" w14:textId="04C2EB14" w:rsidR="00387D25" w:rsidRPr="0021486A" w:rsidRDefault="24F3F939" w:rsidP="31E70BCA">
      <w:pPr>
        <w:pStyle w:val="ListParagraph"/>
        <w:rPr>
          <w:rFonts w:ascii="Calibri" w:eastAsia="Calibri" w:hAnsi="Calibri" w:cs="Arial"/>
          <w:color w:val="333333"/>
        </w:rPr>
      </w:pPr>
      <w:r w:rsidRPr="0021486A">
        <w:t>password&gt;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1234</w:t>
      </w:r>
      <w:r w:rsidR="6493BD9B" w:rsidRPr="0021486A">
        <w:rPr>
          <w:rFonts w:ascii="ZapfHumnst BT" w:eastAsia="ZapfHumnst BT" w:hAnsi="ZapfHumnst BT" w:cs="ZapfHumnst BT"/>
          <w:b/>
          <w:bCs/>
          <w:i/>
          <w:iCs/>
        </w:rPr>
        <w:t xml:space="preserve">    </w:t>
      </w:r>
    </w:p>
    <w:p w14:paraId="75F7FF72" w14:textId="4005DE59" w:rsidR="00387D25" w:rsidRPr="0021486A" w:rsidRDefault="24F3F939" w:rsidP="00387D25">
      <w:pPr>
        <w:pStyle w:val="ListParagraph"/>
      </w:pPr>
      <w:r w:rsidRPr="0021486A">
        <w:t xml:space="preserve">ETX-1p# 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21486A">
        <w:t xml:space="preserve">    </w:t>
      </w:r>
    </w:p>
    <w:p w14:paraId="460FADAD" w14:textId="103E9751" w:rsidR="00387D25" w:rsidRPr="0021486A" w:rsidRDefault="24F3F939" w:rsidP="00387D25">
      <w:pPr>
        <w:pStyle w:val="ListParagraph"/>
      </w:pPr>
      <w:r w:rsidRPr="0021486A">
        <w:t xml:space="preserve">Key code:                    </w:t>
      </w:r>
      <w:r w:rsidR="66F3C1CD" w:rsidRPr="0021486A">
        <w:t>8388569129 (Example</w:t>
      </w:r>
      <w:r w:rsidRPr="0021486A">
        <w:t>)</w:t>
      </w:r>
    </w:p>
    <w:p w14:paraId="6286AA06" w14:textId="77777777" w:rsidR="00387D25" w:rsidRPr="0021486A" w:rsidRDefault="00387D25" w:rsidP="00387D25">
      <w:pPr>
        <w:pStyle w:val="Para"/>
        <w:ind w:left="0" w:firstLine="0"/>
      </w:pPr>
      <w:r w:rsidRPr="0021486A">
        <w:t xml:space="preserve">          Challenge code: (10 figure numbers) </w:t>
      </w:r>
    </w:p>
    <w:p w14:paraId="1BB1F2FA" w14:textId="1D09D923" w:rsidR="00387D25" w:rsidRPr="0021486A" w:rsidRDefault="3F4C8F6A" w:rsidP="00387D25">
      <w:pPr>
        <w:pStyle w:val="Para"/>
        <w:ind w:left="360" w:firstLine="0"/>
        <w:rPr>
          <w:rtl/>
        </w:rPr>
      </w:pPr>
      <w:r w:rsidRPr="0021486A">
        <w:t xml:space="preserve">     </w:t>
      </w:r>
      <w:r w:rsidR="24F3F939" w:rsidRPr="0021486A">
        <w:t xml:space="preserve">Open </w:t>
      </w:r>
      <w:proofErr w:type="spellStart"/>
      <w:r w:rsidR="24F3F939" w:rsidRPr="0021486A">
        <w:t>Decryptor</w:t>
      </w:r>
      <w:proofErr w:type="spellEnd"/>
      <w:r w:rsidR="24F3F939" w:rsidRPr="0021486A">
        <w:t xml:space="preserve"> </w:t>
      </w:r>
    </w:p>
    <w:p w14:paraId="14C31606" w14:textId="77777777" w:rsidR="00387D25" w:rsidRPr="0021486A" w:rsidRDefault="00387D25" w:rsidP="00387D25">
      <w:pPr>
        <w:pStyle w:val="Para"/>
        <w:ind w:left="0" w:firstLine="0"/>
      </w:pPr>
    </w:p>
    <w:p w14:paraId="1B30964F" w14:textId="77777777" w:rsidR="00387D25" w:rsidRPr="0021486A" w:rsidRDefault="00387D25" w:rsidP="00387D25">
      <w:pPr>
        <w:pStyle w:val="Para"/>
        <w:ind w:left="0" w:firstLine="0"/>
      </w:pPr>
      <w:r w:rsidRPr="0021486A">
        <w:rPr>
          <w:noProof/>
        </w:rPr>
        <w:t xml:space="preserve">                            </w:t>
      </w:r>
      <w:r w:rsidRPr="0021486A"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Pr="0021486A" w:rsidRDefault="00387D25" w:rsidP="00387D25">
      <w:pPr>
        <w:pStyle w:val="Para"/>
        <w:ind w:left="0" w:firstLine="0"/>
        <w:rPr>
          <w:rtl/>
        </w:rPr>
      </w:pPr>
    </w:p>
    <w:p w14:paraId="3C5735C0" w14:textId="622648B5" w:rsidR="00387D25" w:rsidRPr="0021486A" w:rsidRDefault="24F3F939">
      <w:pPr>
        <w:pStyle w:val="Para"/>
        <w:numPr>
          <w:ilvl w:val="0"/>
          <w:numId w:val="17"/>
        </w:numPr>
      </w:pPr>
      <w:r w:rsidRPr="0021486A">
        <w:t>Enter the code (Challenge code:  in the field key)</w:t>
      </w:r>
    </w:p>
    <w:p w14:paraId="78B5CE3A" w14:textId="77777777" w:rsidR="00387D25" w:rsidRPr="0021486A" w:rsidRDefault="00387D25">
      <w:pPr>
        <w:pStyle w:val="Para"/>
        <w:numPr>
          <w:ilvl w:val="0"/>
          <w:numId w:val="17"/>
        </w:numPr>
      </w:pPr>
      <w:r w:rsidRPr="0021486A">
        <w:t>Push on (change pass), you will get a number</w:t>
      </w:r>
      <w:r w:rsidRPr="0021486A">
        <w:rPr>
          <w:rFonts w:hint="cs"/>
          <w:rtl/>
        </w:rPr>
        <w:t xml:space="preserve"> </w:t>
      </w:r>
      <w:r w:rsidRPr="0021486A">
        <w:t>(Result)</w:t>
      </w:r>
    </w:p>
    <w:p w14:paraId="71B59236" w14:textId="77777777" w:rsidR="00387D25" w:rsidRPr="0021486A" w:rsidRDefault="00387D25">
      <w:pPr>
        <w:pStyle w:val="Para"/>
        <w:numPr>
          <w:ilvl w:val="0"/>
          <w:numId w:val="17"/>
        </w:numPr>
        <w:rPr>
          <w:rtl/>
        </w:rPr>
      </w:pPr>
      <w:r w:rsidRPr="0021486A">
        <w:lastRenderedPageBreak/>
        <w:t>Insert the number to UUT</w:t>
      </w:r>
    </w:p>
    <w:p w14:paraId="519FB4D1" w14:textId="77777777" w:rsidR="00387D25" w:rsidRPr="0021486A" w:rsidRDefault="00387D25" w:rsidP="00387D25">
      <w:pPr>
        <w:pStyle w:val="Para"/>
        <w:ind w:left="720" w:firstLine="0"/>
      </w:pPr>
    </w:p>
    <w:p w14:paraId="76E89754" w14:textId="3C2FD3A0" w:rsidR="00387D25" w:rsidRPr="0021486A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sz w:val="20"/>
          <w:szCs w:val="20"/>
        </w:rPr>
        <w:t xml:space="preserve">  password&gt;**********    </w:t>
      </w:r>
    </w:p>
    <w:p w14:paraId="540276D0" w14:textId="77777777" w:rsidR="00387D25" w:rsidRPr="0021486A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11D66C0E" w:rsidR="00387D25" w:rsidRPr="0021486A" w:rsidRDefault="24F3F939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debug shell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56ECDE98" w14:textId="31CB10F9" w:rsidR="00B354F0" w:rsidRPr="0021486A" w:rsidRDefault="4460A72B" w:rsidP="003A43DE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</w:rPr>
        <w:t>[</w:t>
      </w:r>
      <w:proofErr w:type="spellStart"/>
      <w:r w:rsidRPr="0021486A">
        <w:rPr>
          <w:rFonts w:cs="Humnst777 BT"/>
        </w:rPr>
        <w:t>root@localhost</w:t>
      </w:r>
      <w:proofErr w:type="spellEnd"/>
      <w:r w:rsidRPr="0021486A">
        <w:rPr>
          <w:rFonts w:cs="Humnst777 BT"/>
        </w:rPr>
        <w:t xml:space="preserve"> /]#</w:t>
      </w:r>
      <w:r w:rsidRPr="0021486A">
        <w:rPr>
          <w:rFonts w:cs="Humnst777 BT"/>
          <w:b/>
          <w:bCs/>
        </w:rPr>
        <w:t xml:space="preserve"> </w:t>
      </w:r>
      <w:proofErr w:type="spellStart"/>
      <w:r w:rsidRPr="0021486A">
        <w:rPr>
          <w:rFonts w:cs="Humnst777 BT"/>
          <w:b/>
          <w:bCs/>
          <w:i/>
          <w:iCs/>
        </w:rPr>
        <w:t>stty</w:t>
      </w:r>
      <w:proofErr w:type="spellEnd"/>
      <w:r w:rsidRPr="0021486A">
        <w:rPr>
          <w:rFonts w:cs="Humnst777 BT"/>
          <w:b/>
          <w:bCs/>
          <w:i/>
          <w:iCs/>
        </w:rPr>
        <w:t xml:space="preserve"> </w:t>
      </w:r>
      <w:proofErr w:type="spellStart"/>
      <w:r w:rsidRPr="0021486A">
        <w:rPr>
          <w:rFonts w:cs="Humnst777 BT"/>
          <w:b/>
          <w:bCs/>
          <w:i/>
          <w:iCs/>
        </w:rPr>
        <w:t>icrnl</w:t>
      </w:r>
      <w:proofErr w:type="spellEnd"/>
      <w:r w:rsidR="661B32C1" w:rsidRPr="0021486A">
        <w:rPr>
          <w:rFonts w:cs="Humnst777 BT"/>
        </w:rPr>
        <w:t xml:space="preserve">    </w:t>
      </w:r>
    </w:p>
    <w:p w14:paraId="03ACD1C7" w14:textId="5656DFFF" w:rsidR="00B354F0" w:rsidRPr="0021486A" w:rsidRDefault="4460A72B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21486A">
        <w:rPr>
          <w:rFonts w:cs="Humnst777 BT"/>
        </w:rPr>
        <w:t>[</w:t>
      </w:r>
      <w:proofErr w:type="spellStart"/>
      <w:r w:rsidRPr="0021486A">
        <w:rPr>
          <w:rFonts w:cs="Humnst777 BT"/>
        </w:rPr>
        <w:t>root@localhost</w:t>
      </w:r>
      <w:proofErr w:type="spellEnd"/>
      <w:r w:rsidRPr="0021486A">
        <w:rPr>
          <w:rFonts w:cs="Humnst777 BT"/>
        </w:rPr>
        <w:t xml:space="preserve"> /]#</w:t>
      </w:r>
      <w:r w:rsidRPr="0021486A">
        <w:rPr>
          <w:rFonts w:cs="Humnst777 BT"/>
          <w:b/>
          <w:bCs/>
        </w:rPr>
        <w:t xml:space="preserve"> </w:t>
      </w:r>
      <w:r w:rsidR="661B32C1" w:rsidRPr="0021486A">
        <w:rPr>
          <w:rFonts w:cs="Humnst777 BT"/>
          <w:b/>
          <w:bCs/>
          <w:i/>
          <w:iCs/>
        </w:rPr>
        <w:t>cat &gt; lte_ledtest.sh</w:t>
      </w:r>
      <w:r w:rsidR="661B32C1" w:rsidRPr="0021486A">
        <w:rPr>
          <w:rFonts w:cs="Humnst777 BT"/>
        </w:rPr>
        <w:t xml:space="preserve">   </w:t>
      </w:r>
    </w:p>
    <w:p w14:paraId="4A7EEC04" w14:textId="0231378A" w:rsidR="00414584" w:rsidRPr="0021486A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Pr="0021486A" w:rsidRDefault="4460A72B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Open file download</w:t>
      </w:r>
      <w:r w:rsidR="653B5D9C" w:rsidRPr="0021486A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5016C45" w14:textId="1293C9D4" w:rsidR="00B354F0" w:rsidRPr="0021486A" w:rsidRDefault="00E27744" w:rsidP="00387D25">
      <w:pPr>
        <w:ind w:left="0"/>
      </w:pPr>
      <w:r w:rsidRPr="0021486A"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4pt;height:53.2pt" o:ole="">
            <v:imagedata r:id="rId24" o:title=""/>
          </v:shape>
          <o:OLEObject Type="Embed" ProgID="Package" ShapeID="_x0000_i1025" DrawAspect="Icon" ObjectID="_1766989313" r:id="rId25"/>
        </w:object>
      </w:r>
    </w:p>
    <w:p w14:paraId="3FEA7793" w14:textId="5323C134" w:rsidR="00825E59" w:rsidRPr="0021486A" w:rsidRDefault="66359F3B" w:rsidP="003A43DE">
      <w:pPr>
        <w:ind w:left="0"/>
        <w:rPr>
          <w:rFonts w:cs="Humnst777 BT"/>
          <w:b/>
          <w:bCs/>
          <w:rtl/>
        </w:rPr>
      </w:pPr>
      <w:proofErr w:type="spellStart"/>
      <w:r w:rsidRPr="0021486A">
        <w:rPr>
          <w:rFonts w:cs="Humnst777 BT"/>
          <w:b/>
          <w:bCs/>
          <w:i/>
          <w:iCs/>
        </w:rPr>
        <w:t>ctrl+D</w:t>
      </w:r>
      <w:proofErr w:type="spellEnd"/>
      <w:r w:rsidRPr="0021486A">
        <w:rPr>
          <w:rFonts w:cs="Humnst777 BT"/>
          <w:b/>
          <w:bCs/>
        </w:rPr>
        <w:t xml:space="preserve"> </w:t>
      </w:r>
    </w:p>
    <w:p w14:paraId="554AB66B" w14:textId="5DDC14AC" w:rsidR="001D33A9" w:rsidRPr="0021486A" w:rsidRDefault="66359F3B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</w:rPr>
        <w:t>[</w:t>
      </w:r>
      <w:proofErr w:type="spellStart"/>
      <w:r w:rsidRPr="0021486A">
        <w:rPr>
          <w:rFonts w:cstheme="minorBidi"/>
        </w:rPr>
        <w:t>root@localhost</w:t>
      </w:r>
      <w:proofErr w:type="spellEnd"/>
      <w:r w:rsidRPr="0021486A">
        <w:rPr>
          <w:rFonts w:cstheme="minorBidi"/>
        </w:rPr>
        <w:t xml:space="preserve"> /]#</w:t>
      </w:r>
      <w:r w:rsidRPr="0021486A">
        <w:rPr>
          <w:rFonts w:cstheme="minorBidi"/>
          <w:b/>
          <w:bCs/>
        </w:rPr>
        <w:t xml:space="preserve"> </w:t>
      </w:r>
      <w:r w:rsidRPr="0021486A">
        <w:rPr>
          <w:rFonts w:cstheme="minorBidi"/>
          <w:b/>
          <w:bCs/>
          <w:i/>
          <w:iCs/>
        </w:rPr>
        <w:t>cat &gt; lte_ledbar_test.sh</w:t>
      </w:r>
      <w:r w:rsidR="5AF9A69D" w:rsidRPr="0021486A">
        <w:rPr>
          <w:rFonts w:cstheme="minorBidi"/>
          <w:b/>
          <w:bCs/>
        </w:rPr>
        <w:t xml:space="preserve">    </w:t>
      </w:r>
    </w:p>
    <w:p w14:paraId="7DAB2E83" w14:textId="2B246295" w:rsidR="001D33A9" w:rsidRPr="0021486A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CF81DC5" w14:textId="467B08C7" w:rsidR="001D33A9" w:rsidRPr="0021486A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Open file download</w:t>
      </w:r>
      <w:r w:rsidR="00417673" w:rsidRPr="0021486A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Pr="0021486A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Pr="0021486A" w:rsidRDefault="00040679" w:rsidP="00387D25">
      <w:pPr>
        <w:ind w:left="0"/>
        <w:rPr>
          <w:rtl/>
        </w:rPr>
      </w:pPr>
      <w:r w:rsidRPr="0021486A">
        <w:object w:dxaOrig="1542" w:dyaOrig="999" w14:anchorId="5BC65880">
          <v:shape id="_x0000_i1026" type="#_x0000_t75" style="width:76.4pt;height:50.1pt" o:ole="">
            <v:imagedata r:id="rId26" o:title=""/>
          </v:shape>
          <o:OLEObject Type="Embed" ProgID="Package" ShapeID="_x0000_i1026" DrawAspect="Icon" ObjectID="_1766989314" r:id="rId27"/>
        </w:object>
      </w:r>
    </w:p>
    <w:p w14:paraId="50631376" w14:textId="0AF8DF88" w:rsidR="001D33A9" w:rsidRPr="0021486A" w:rsidRDefault="5AF9A69D" w:rsidP="31E70BCA">
      <w:pPr>
        <w:ind w:left="0"/>
        <w:rPr>
          <w:rFonts w:eastAsia="ZapfHumnst BT" w:cs="ZapfHumnst BT"/>
          <w:b/>
          <w:bCs/>
          <w:i/>
          <w:iCs/>
        </w:rPr>
      </w:pPr>
      <w:proofErr w:type="spellStart"/>
      <w:r w:rsidRPr="0021486A">
        <w:rPr>
          <w:rFonts w:eastAsia="ZapfHumnst BT" w:cs="ZapfHumnst BT"/>
          <w:b/>
          <w:bCs/>
          <w:i/>
          <w:iCs/>
        </w:rPr>
        <w:t>ctrl+D</w:t>
      </w:r>
      <w:proofErr w:type="spellEnd"/>
    </w:p>
    <w:p w14:paraId="496C9AD2" w14:textId="5F11FEEC" w:rsidR="001D33A9" w:rsidRPr="0021486A" w:rsidRDefault="4F529E16" w:rsidP="31E70BCA">
      <w:pPr>
        <w:ind w:left="0"/>
        <w:rPr>
          <w:rFonts w:ascii="Tahoma" w:hAnsi="Tahoma" w:cs="Tahoma"/>
          <w:color w:val="333333"/>
        </w:rPr>
      </w:pPr>
      <w:r w:rsidRPr="0021486A">
        <w:rPr>
          <w:rFonts w:cstheme="minorBidi"/>
        </w:rPr>
        <w:t>[</w:t>
      </w:r>
      <w:proofErr w:type="spellStart"/>
      <w:r w:rsidRPr="0021486A">
        <w:rPr>
          <w:rFonts w:cstheme="minorBidi"/>
        </w:rPr>
        <w:t>root@localhost</w:t>
      </w:r>
      <w:proofErr w:type="spellEnd"/>
      <w:r w:rsidRPr="0021486A">
        <w:rPr>
          <w:rFonts w:cstheme="minorBidi"/>
        </w:rPr>
        <w:t xml:space="preserve"> /]#</w:t>
      </w:r>
      <w:r w:rsidRPr="0021486A">
        <w:rPr>
          <w:rFonts w:cstheme="minorBidi"/>
          <w:b/>
          <w:bCs/>
        </w:rPr>
        <w:t xml:space="preserve"> </w:t>
      </w:r>
      <w:proofErr w:type="spellStart"/>
      <w:r w:rsidR="5AF9A69D" w:rsidRPr="0021486A">
        <w:rPr>
          <w:rFonts w:cstheme="minorBidi"/>
          <w:b/>
          <w:bCs/>
          <w:i/>
          <w:iCs/>
        </w:rPr>
        <w:t>chmod</w:t>
      </w:r>
      <w:proofErr w:type="spellEnd"/>
      <w:r w:rsidR="5AF9A69D" w:rsidRPr="0021486A">
        <w:rPr>
          <w:rFonts w:cstheme="minorBidi"/>
          <w:b/>
          <w:bCs/>
          <w:i/>
          <w:iCs/>
        </w:rPr>
        <w:t xml:space="preserve"> 777 lte_ledtest.sh</w:t>
      </w:r>
      <w:r w:rsidR="5AF9A69D" w:rsidRPr="0021486A">
        <w:rPr>
          <w:rFonts w:cstheme="minorBidi"/>
          <w:b/>
          <w:bCs/>
        </w:rPr>
        <w:t xml:space="preserve">    </w:t>
      </w:r>
    </w:p>
    <w:p w14:paraId="2BED4AA0" w14:textId="506D87EA" w:rsidR="001D33A9" w:rsidRPr="0021486A" w:rsidRDefault="4F529E16" w:rsidP="31E70BCA">
      <w:pPr>
        <w:ind w:left="0"/>
        <w:rPr>
          <w:rFonts w:ascii="Tahoma" w:hAnsi="Tahoma" w:cs="Tahoma"/>
          <w:color w:val="333333"/>
        </w:rPr>
      </w:pPr>
      <w:r w:rsidRPr="0021486A">
        <w:rPr>
          <w:rFonts w:cstheme="minorBidi"/>
        </w:rPr>
        <w:t>[</w:t>
      </w:r>
      <w:proofErr w:type="spellStart"/>
      <w:r w:rsidRPr="0021486A">
        <w:rPr>
          <w:rFonts w:cstheme="minorBidi"/>
        </w:rPr>
        <w:t>root@localhost</w:t>
      </w:r>
      <w:proofErr w:type="spellEnd"/>
      <w:r w:rsidRPr="0021486A">
        <w:rPr>
          <w:rFonts w:cstheme="minorBidi"/>
        </w:rPr>
        <w:t xml:space="preserve"> /]#</w:t>
      </w:r>
      <w:r w:rsidRPr="0021486A">
        <w:rPr>
          <w:rFonts w:cstheme="minorBidi"/>
          <w:b/>
          <w:bCs/>
        </w:rPr>
        <w:t xml:space="preserve"> </w:t>
      </w:r>
      <w:proofErr w:type="spellStart"/>
      <w:r w:rsidR="5AF9A69D" w:rsidRPr="0021486A">
        <w:rPr>
          <w:rFonts w:cstheme="minorBidi"/>
          <w:b/>
          <w:bCs/>
          <w:i/>
          <w:iCs/>
        </w:rPr>
        <w:t>chmod</w:t>
      </w:r>
      <w:proofErr w:type="spellEnd"/>
      <w:r w:rsidR="5AF9A69D" w:rsidRPr="0021486A">
        <w:rPr>
          <w:rFonts w:cstheme="minorBidi"/>
          <w:b/>
          <w:bCs/>
          <w:i/>
          <w:iCs/>
        </w:rPr>
        <w:t xml:space="preserve"> 777 lte_ledbar_test.sh</w:t>
      </w:r>
      <w:r w:rsidR="5AF9A69D" w:rsidRPr="0021486A">
        <w:rPr>
          <w:rFonts w:cstheme="minorBidi"/>
          <w:b/>
          <w:bCs/>
        </w:rPr>
        <w:t xml:space="preserve">    </w:t>
      </w:r>
    </w:p>
    <w:p w14:paraId="08A4272C" w14:textId="1503F03B" w:rsidR="001D33A9" w:rsidRPr="0021486A" w:rsidRDefault="4F529E16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</w:rPr>
        <w:t>[</w:t>
      </w:r>
      <w:proofErr w:type="spellStart"/>
      <w:r w:rsidRPr="0021486A">
        <w:rPr>
          <w:rFonts w:cstheme="minorBidi"/>
        </w:rPr>
        <w:t>root@localhost</w:t>
      </w:r>
      <w:proofErr w:type="spellEnd"/>
      <w:r w:rsidRPr="0021486A">
        <w:rPr>
          <w:rFonts w:cstheme="minorBidi"/>
        </w:rPr>
        <w:t xml:space="preserve"> /]#</w:t>
      </w:r>
      <w:r w:rsidR="1D1D7F26" w:rsidRPr="0021486A">
        <w:rPr>
          <w:rFonts w:cstheme="minorBidi"/>
        </w:rPr>
        <w:t xml:space="preserve"> </w:t>
      </w:r>
      <w:r w:rsidR="5AF9A69D" w:rsidRPr="0021486A">
        <w:rPr>
          <w:rFonts w:cstheme="minorBidi"/>
          <w:b/>
          <w:bCs/>
          <w:i/>
          <w:iCs/>
        </w:rPr>
        <w:t>./lte_ledbar_test.sh</w:t>
      </w:r>
      <w:r w:rsidR="5AF9A69D" w:rsidRPr="0021486A">
        <w:rPr>
          <w:rFonts w:cstheme="minorBidi"/>
          <w:b/>
          <w:bCs/>
        </w:rPr>
        <w:t xml:space="preserve">   </w:t>
      </w:r>
    </w:p>
    <w:p w14:paraId="553D1D7F" w14:textId="75D21E02" w:rsidR="001D33A9" w:rsidRPr="0021486A" w:rsidRDefault="001D33A9" w:rsidP="31E70BCA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7BF360B" w14:textId="1EDB6CC1" w:rsidR="001D33A9" w:rsidRPr="0021486A" w:rsidRDefault="74645797">
      <w:pPr>
        <w:pStyle w:val="ListParagraph"/>
        <w:numPr>
          <w:ilvl w:val="0"/>
          <w:numId w:val="25"/>
        </w:numPr>
        <w:rPr>
          <w:b/>
          <w:bCs/>
        </w:rPr>
      </w:pPr>
      <w:r w:rsidRPr="0021486A">
        <w:t>Verify</w:t>
      </w:r>
      <w:r w:rsidR="5AF9A69D" w:rsidRPr="0021486A">
        <w:t xml:space="preserve"> that you see that all 4 LEDs are lit in green</w:t>
      </w:r>
    </w:p>
    <w:p w14:paraId="30E4FD74" w14:textId="0B3187A3" w:rsidR="00557DF8" w:rsidRPr="0021486A" w:rsidRDefault="74645797">
      <w:pPr>
        <w:pStyle w:val="ListParagraph"/>
        <w:numPr>
          <w:ilvl w:val="0"/>
          <w:numId w:val="25"/>
        </w:numPr>
        <w:rPr>
          <w:b/>
          <w:bCs/>
        </w:rPr>
      </w:pPr>
      <w:r w:rsidRPr="0021486A">
        <w:t>Verify</w:t>
      </w:r>
      <w:r w:rsidR="5AF9A69D" w:rsidRPr="0021486A">
        <w:t xml:space="preserve"> that all 4 LEDs are off</w:t>
      </w:r>
    </w:p>
    <w:p w14:paraId="21374F48" w14:textId="77777777" w:rsidR="004751E7" w:rsidRPr="0021486A" w:rsidRDefault="004751E7" w:rsidP="004751E7">
      <w:pPr>
        <w:pStyle w:val="Heading1"/>
      </w:pPr>
      <w:bookmarkStart w:id="35" w:name="_SW_Download"/>
      <w:bookmarkStart w:id="36" w:name="_Toc364928559"/>
      <w:bookmarkStart w:id="37" w:name="_Toc94451767"/>
      <w:bookmarkEnd w:id="30"/>
      <w:bookmarkEnd w:id="31"/>
      <w:bookmarkEnd w:id="35"/>
      <w:r w:rsidRPr="0021486A">
        <w:t>Environmental Stress Screening (ESS)</w:t>
      </w:r>
      <w:bookmarkEnd w:id="36"/>
      <w:bookmarkEnd w:id="37"/>
    </w:p>
    <w:p w14:paraId="61E94682" w14:textId="77777777" w:rsidR="004751E7" w:rsidRPr="0021486A" w:rsidRDefault="3B20E9FA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 w:rsidRPr="0021486A">
        <w:rPr>
          <w:rFonts w:cs="ZapfHumnst BT"/>
        </w:rPr>
        <w:t>1.</w:t>
      </w:r>
      <w:r w:rsidR="004751E7" w:rsidRPr="0021486A">
        <w:tab/>
      </w:r>
      <w:r w:rsidRPr="0021486A">
        <w:rPr>
          <w:rFonts w:cs="ZapfHumnst BT"/>
        </w:rPr>
        <w:t>As specified in the GFTI.</w:t>
      </w:r>
    </w:p>
    <w:p w14:paraId="6D773BA5" w14:textId="77777777" w:rsidR="004E5CA2" w:rsidRPr="0021486A" w:rsidRDefault="004E5CA2" w:rsidP="00A26646">
      <w:pPr>
        <w:pStyle w:val="Heading1"/>
      </w:pPr>
      <w:bookmarkStart w:id="38" w:name="_Toc364928560"/>
      <w:bookmarkStart w:id="39" w:name="_Toc94451768"/>
      <w:bookmarkStart w:id="40" w:name="_Toc11147848"/>
      <w:r w:rsidRPr="0021486A">
        <w:t>Automated Final Tests</w:t>
      </w:r>
      <w:bookmarkEnd w:id="38"/>
      <w:bookmarkEnd w:id="39"/>
      <w:r w:rsidRPr="0021486A">
        <w:t xml:space="preserve"> </w:t>
      </w:r>
    </w:p>
    <w:p w14:paraId="36FB65CA" w14:textId="77777777" w:rsidR="00AB4292" w:rsidRPr="0021486A" w:rsidRDefault="00AB4292" w:rsidP="00AB4292">
      <w:pPr>
        <w:ind w:left="360"/>
      </w:pPr>
      <w:r w:rsidRPr="0021486A"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AB4292" w:rsidRPr="0021486A" w14:paraId="072E20D2" w14:textId="77777777" w:rsidTr="31E70BCA">
        <w:tc>
          <w:tcPr>
            <w:tcW w:w="2605" w:type="dxa"/>
          </w:tcPr>
          <w:p w14:paraId="71163209" w14:textId="77777777" w:rsidR="00AB4292" w:rsidRPr="0021486A" w:rsidRDefault="00AB4292" w:rsidP="00AB4292">
            <w:pPr>
              <w:ind w:left="0"/>
            </w:pPr>
          </w:p>
        </w:tc>
        <w:tc>
          <w:tcPr>
            <w:tcW w:w="2520" w:type="dxa"/>
          </w:tcPr>
          <w:p w14:paraId="7B8A6413" w14:textId="33C8E09F" w:rsidR="00AB4292" w:rsidRPr="0021486A" w:rsidRDefault="00AB4292" w:rsidP="00AB4292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Last Updated</w:t>
            </w:r>
          </w:p>
        </w:tc>
      </w:tr>
      <w:tr w:rsidR="00AB4292" w:rsidRPr="0021486A" w14:paraId="4FF53DC4" w14:textId="77777777" w:rsidTr="31E70BCA">
        <w:tc>
          <w:tcPr>
            <w:tcW w:w="2605" w:type="dxa"/>
          </w:tcPr>
          <w:p w14:paraId="0FADCBC5" w14:textId="6CE3BB7E" w:rsidR="00AB4292" w:rsidRPr="0021486A" w:rsidRDefault="00AB4292" w:rsidP="00AB4292">
            <w:pPr>
              <w:ind w:left="0"/>
            </w:pPr>
            <w:r w:rsidRPr="0021486A">
              <w:t>Final Test Instructions</w:t>
            </w:r>
          </w:p>
        </w:tc>
        <w:tc>
          <w:tcPr>
            <w:tcW w:w="2520" w:type="dxa"/>
          </w:tcPr>
          <w:p w14:paraId="196EEFE1" w14:textId="77579B9B" w:rsidR="00AB4292" w:rsidRPr="0021486A" w:rsidRDefault="00E65AFB" w:rsidP="00480027">
            <w:pPr>
              <w:ind w:left="0"/>
            </w:pPr>
            <w:r>
              <w:t>14</w:t>
            </w:r>
            <w:r w:rsidR="00D55D0D" w:rsidRPr="0021486A">
              <w:t>.</w:t>
            </w:r>
            <w:r>
              <w:t>0</w:t>
            </w:r>
            <w:r w:rsidR="00B90FEA">
              <w:t>1</w:t>
            </w:r>
            <w:r w:rsidR="00D55D0D" w:rsidRPr="0021486A">
              <w:t>.202</w:t>
            </w:r>
            <w:r>
              <w:t>4</w:t>
            </w:r>
          </w:p>
        </w:tc>
      </w:tr>
      <w:tr w:rsidR="00AB4292" w:rsidRPr="0021486A" w14:paraId="461D8975" w14:textId="77777777" w:rsidTr="31E70BCA">
        <w:tc>
          <w:tcPr>
            <w:tcW w:w="2605" w:type="dxa"/>
          </w:tcPr>
          <w:p w14:paraId="0E4F566E" w14:textId="18106C15" w:rsidR="00AB4292" w:rsidRPr="0021486A" w:rsidRDefault="00AB4292" w:rsidP="00AB4292">
            <w:pPr>
              <w:ind w:left="0"/>
            </w:pPr>
            <w:r w:rsidRPr="0021486A">
              <w:t>Automatic Tester</w:t>
            </w:r>
          </w:p>
        </w:tc>
        <w:tc>
          <w:tcPr>
            <w:tcW w:w="2520" w:type="dxa"/>
          </w:tcPr>
          <w:p w14:paraId="14B385B7" w14:textId="0F8A0187" w:rsidR="00AB4292" w:rsidRPr="0021486A" w:rsidRDefault="00E65AFB" w:rsidP="00480027">
            <w:pPr>
              <w:ind w:left="0"/>
            </w:pPr>
            <w:r>
              <w:t>14</w:t>
            </w:r>
            <w:r w:rsidR="008C3449" w:rsidRPr="0021486A">
              <w:t>.</w:t>
            </w:r>
            <w:r>
              <w:t>0</w:t>
            </w:r>
            <w:r w:rsidR="008C3449">
              <w:t>1</w:t>
            </w:r>
            <w:r w:rsidR="008C3449" w:rsidRPr="0021486A">
              <w:t>.202</w:t>
            </w:r>
            <w:r>
              <w:t>4</w:t>
            </w:r>
          </w:p>
        </w:tc>
      </w:tr>
    </w:tbl>
    <w:p w14:paraId="0FAAA782" w14:textId="50AC04A4" w:rsidR="00D55D0D" w:rsidRPr="0021486A" w:rsidRDefault="00D55D0D" w:rsidP="00D55D0D">
      <w:pPr>
        <w:pStyle w:val="Heading2"/>
      </w:pPr>
      <w:bookmarkStart w:id="41" w:name="_Toc94451769"/>
      <w:r w:rsidRPr="0021486A">
        <w:t>Setup</w:t>
      </w:r>
      <w:bookmarkEnd w:id="41"/>
    </w:p>
    <w:p w14:paraId="1E71BC86" w14:textId="0ABB9A9A" w:rsidR="1FFBE076" w:rsidRPr="0021486A" w:rsidRDefault="00D55D0D" w:rsidP="00D55D0D">
      <w:pPr>
        <w:ind w:left="720" w:hanging="540"/>
        <w:rPr>
          <w:rFonts w:eastAsia="ZapfHumnst BT" w:cs="ZapfHumnst BT"/>
        </w:rPr>
      </w:pPr>
      <w:r w:rsidRPr="0021486A">
        <w:t>1.</w:t>
      </w:r>
      <w:r w:rsidRPr="0021486A">
        <w:tab/>
      </w:r>
      <w:r w:rsidR="49DE0E48" w:rsidRPr="0021486A">
        <w:t xml:space="preserve">Connect the Tester’s cables to the following UUT’s ports: PWR, CONSOLE, SFP, </w:t>
      </w:r>
      <w:r w:rsidR="06B26517" w:rsidRPr="0021486A">
        <w:t>5</w:t>
      </w:r>
      <w:r w:rsidR="49DE0E48" w:rsidRPr="0021486A">
        <w:t xml:space="preserve"> x UTP</w:t>
      </w:r>
      <w:r w:rsidR="054409FE" w:rsidRPr="0021486A">
        <w:t xml:space="preserve"> and</w:t>
      </w:r>
      <w:r w:rsidR="49DE0E48" w:rsidRPr="0021486A">
        <w:t xml:space="preserve"> S1.</w:t>
      </w:r>
    </w:p>
    <w:p w14:paraId="366B9B2C" w14:textId="415DB957" w:rsidR="0E230604" w:rsidRPr="0021486A" w:rsidRDefault="0E230604" w:rsidP="5C8C7E0D">
      <w:pPr>
        <w:rPr>
          <w:rFonts w:ascii="Calibri" w:eastAsia="Calibri" w:hAnsi="Calibri" w:cs="Arial"/>
        </w:rPr>
      </w:pPr>
      <w:r w:rsidRPr="0021486A">
        <w:t>2.</w:t>
      </w:r>
      <w:r w:rsidRPr="0021486A">
        <w:tab/>
      </w:r>
      <w:r w:rsidR="49DE0E48" w:rsidRPr="0021486A">
        <w:t>According to order option insert two SIM cards.</w:t>
      </w:r>
    </w:p>
    <w:p w14:paraId="2B6DE673" w14:textId="691FBB1F" w:rsidR="1AE11F35" w:rsidRPr="0021486A" w:rsidRDefault="1AE11F35" w:rsidP="5C8C7E0D">
      <w:pPr>
        <w:rPr>
          <w:rFonts w:ascii="Calibri" w:eastAsia="Calibri" w:hAnsi="Calibri" w:cs="Arial"/>
        </w:rPr>
      </w:pPr>
      <w:r w:rsidRPr="0021486A">
        <w:t>3.</w:t>
      </w:r>
      <w:r w:rsidRPr="0021486A">
        <w:tab/>
      </w:r>
      <w:r w:rsidR="49DE0E48" w:rsidRPr="0021486A">
        <w:t>According to order option connect Cellular, GPS and Wi-Fi antennas.</w:t>
      </w:r>
    </w:p>
    <w:p w14:paraId="5293079B" w14:textId="3F1B5DC5" w:rsidR="1E06050C" w:rsidRPr="0021486A" w:rsidRDefault="1E06050C" w:rsidP="5C8C7E0D">
      <w:pPr>
        <w:rPr>
          <w:rFonts w:ascii="Calibri" w:eastAsia="Calibri" w:hAnsi="Calibri" w:cs="Arial"/>
        </w:rPr>
      </w:pPr>
      <w:r w:rsidRPr="0021486A">
        <w:t>4.</w:t>
      </w:r>
      <w:r w:rsidRPr="0021486A">
        <w:tab/>
      </w:r>
      <w:r w:rsidR="49DE0E48" w:rsidRPr="0021486A">
        <w:t>Scan the DUT’s ID barcode to configure the Tester accordingly.</w:t>
      </w:r>
    </w:p>
    <w:p w14:paraId="76C10E81" w14:textId="24B81576" w:rsidR="00D55D0D" w:rsidRPr="0021486A" w:rsidRDefault="00D55D0D" w:rsidP="00D55D0D">
      <w:pPr>
        <w:pStyle w:val="Heading2"/>
      </w:pPr>
      <w:bookmarkStart w:id="42" w:name="_Toc94451770"/>
      <w:r w:rsidRPr="0021486A">
        <w:lastRenderedPageBreak/>
        <w:t>Running the Test</w:t>
      </w:r>
      <w:bookmarkEnd w:id="42"/>
    </w:p>
    <w:p w14:paraId="12D71022" w14:textId="451C2536" w:rsidR="331CA63F" w:rsidRPr="0021486A" w:rsidRDefault="713456E3" w:rsidP="00D55D0D">
      <w:pPr>
        <w:ind w:left="612" w:hanging="396"/>
        <w:rPr>
          <w:rFonts w:eastAsia="Humnst777 BT" w:cs="Humnst777 BT"/>
        </w:rPr>
      </w:pPr>
      <w:r w:rsidRPr="0021486A">
        <w:t>1.</w:t>
      </w:r>
      <w:r w:rsidR="293C52E7" w:rsidRPr="0021486A">
        <w:tab/>
      </w:r>
      <w:r w:rsidR="3BEB161D" w:rsidRPr="0021486A">
        <w:t>Press the “RUN” button to start running the test and follow the Instructions on the screen. If the test fails, the display will show a red Fail message and the test will be stopped, and you may resume testing from this point</w:t>
      </w:r>
      <w:r w:rsidRPr="0021486A">
        <w:t>.</w:t>
      </w:r>
    </w:p>
    <w:p w14:paraId="01E3006D" w14:textId="303EFD19" w:rsidR="7F202ADA" w:rsidRPr="0021486A" w:rsidRDefault="0C8F471C" w:rsidP="00D55D0D">
      <w:pPr>
        <w:ind w:left="612" w:hanging="432"/>
        <w:rPr>
          <w:rFonts w:eastAsia="ZapfHumnst BT" w:cs="ZapfHumnst BT"/>
        </w:rPr>
      </w:pPr>
      <w:r w:rsidRPr="0021486A">
        <w:t>2.</w:t>
      </w:r>
      <w:r w:rsidR="06A928AD" w:rsidRPr="0021486A">
        <w:tab/>
      </w:r>
      <w:r w:rsidRPr="0021486A">
        <w:rPr>
          <w:rFonts w:eastAsia="ZapfHumnst BT" w:cs="ZapfHumnst BT"/>
        </w:rPr>
        <w:t>Verify that the test passed.</w:t>
      </w:r>
    </w:p>
    <w:p w14:paraId="62F2353F" w14:textId="00F19399" w:rsidR="004E5CA2" w:rsidRPr="0021486A" w:rsidRDefault="726302EB" w:rsidP="00A26646">
      <w:pPr>
        <w:pStyle w:val="Heading1"/>
      </w:pPr>
      <w:bookmarkStart w:id="43" w:name="_Toc364928564"/>
      <w:bookmarkStart w:id="44" w:name="_Toc94451771"/>
      <w:r w:rsidRPr="0021486A">
        <w:t>Manual Final Tests</w:t>
      </w:r>
      <w:bookmarkEnd w:id="43"/>
      <w:bookmarkEnd w:id="44"/>
    </w:p>
    <w:p w14:paraId="34D0BDE8" w14:textId="0849B632" w:rsidR="00B35278" w:rsidRPr="0021486A" w:rsidRDefault="3FA21350" w:rsidP="00B35278">
      <w:pPr>
        <w:pStyle w:val="Heading2"/>
      </w:pPr>
      <w:bookmarkStart w:id="45" w:name="_Ref197848115"/>
      <w:bookmarkStart w:id="46" w:name="_Toc364928565"/>
      <w:bookmarkStart w:id="47" w:name="_Toc94451772"/>
      <w:r w:rsidRPr="0021486A">
        <w:t>General Function Tests</w:t>
      </w:r>
      <w:bookmarkEnd w:id="45"/>
      <w:bookmarkEnd w:id="46"/>
      <w:bookmarkEnd w:id="47"/>
    </w:p>
    <w:p w14:paraId="0EDF5C15" w14:textId="0E69EB77" w:rsidR="0085349F" w:rsidRPr="0021486A" w:rsidRDefault="0085349F" w:rsidP="0085349F">
      <w:pPr>
        <w:pStyle w:val="Para"/>
      </w:pPr>
      <w:r w:rsidRPr="0021486A">
        <w:t>N/A</w:t>
      </w:r>
    </w:p>
    <w:p w14:paraId="708DE910" w14:textId="77777777" w:rsidR="00E24C9C" w:rsidRPr="0021486A" w:rsidRDefault="48065B56" w:rsidP="00E24C9C">
      <w:pPr>
        <w:pStyle w:val="Heading2"/>
      </w:pPr>
      <w:bookmarkStart w:id="48" w:name="_Toc36362377"/>
      <w:bookmarkStart w:id="49" w:name="_Toc94451773"/>
      <w:bookmarkStart w:id="50" w:name="_Toc36362369"/>
      <w:r w:rsidRPr="0021486A">
        <w:t>Identification Test</w:t>
      </w:r>
      <w:bookmarkEnd w:id="48"/>
      <w:bookmarkEnd w:id="49"/>
    </w:p>
    <w:p w14:paraId="624A5A4F" w14:textId="78EC9EE5" w:rsidR="00E24C9C" w:rsidRPr="0021486A" w:rsidRDefault="00E24C9C">
      <w:pPr>
        <w:pStyle w:val="Para"/>
        <w:numPr>
          <w:ilvl w:val="0"/>
          <w:numId w:val="15"/>
        </w:numPr>
        <w:rPr>
          <w:rFonts w:cs="ZapfHumnst BT"/>
        </w:rPr>
      </w:pPr>
      <w:r w:rsidRPr="0021486A">
        <w:rPr>
          <w:rFonts w:cs="ZapfHumnst BT"/>
        </w:rPr>
        <w:t>Type as follows:</w:t>
      </w:r>
    </w:p>
    <w:p w14:paraId="742C447B" w14:textId="77777777" w:rsidR="00590042" w:rsidRPr="0021486A" w:rsidRDefault="00595ED6" w:rsidP="31E70BCA">
      <w:pPr>
        <w:pStyle w:val="Para"/>
        <w:rPr>
          <w:b/>
          <w:bCs/>
        </w:rPr>
      </w:pPr>
      <w:r w:rsidRPr="0021486A">
        <w:tab/>
      </w:r>
      <w:r w:rsidR="05AF74FC" w:rsidRPr="0021486A">
        <w:t>user&gt;</w:t>
      </w:r>
      <w:proofErr w:type="spellStart"/>
      <w:r w:rsidR="05AF74FC" w:rsidRPr="0021486A">
        <w:rPr>
          <w:b/>
          <w:bCs/>
          <w:i/>
          <w:iCs/>
        </w:rPr>
        <w:t>su</w:t>
      </w:r>
      <w:proofErr w:type="spellEnd"/>
    </w:p>
    <w:p w14:paraId="59479D8A" w14:textId="40DD7078" w:rsidR="00E24C9C" w:rsidRPr="0021486A" w:rsidRDefault="00595ED6" w:rsidP="00590042">
      <w:pPr>
        <w:pStyle w:val="Para"/>
        <w:rPr>
          <w:rFonts w:cs="ZapfHumnst BT"/>
        </w:rPr>
      </w:pPr>
      <w:r w:rsidRPr="0021486A">
        <w:tab/>
      </w:r>
      <w:r w:rsidR="48065B56" w:rsidRPr="0021486A">
        <w:t>Password:</w:t>
      </w:r>
      <w:r w:rsidR="48065B56" w:rsidRPr="0021486A">
        <w:rPr>
          <w:b/>
          <w:bCs/>
          <w:i/>
          <w:iCs/>
        </w:rPr>
        <w:t>1234</w:t>
      </w:r>
    </w:p>
    <w:p w14:paraId="005F1A4D" w14:textId="58AA7F00" w:rsidR="005B0160" w:rsidRPr="0021486A" w:rsidRDefault="00E24C9C">
      <w:pPr>
        <w:pStyle w:val="Para"/>
        <w:numPr>
          <w:ilvl w:val="0"/>
          <w:numId w:val="15"/>
        </w:numPr>
        <w:rPr>
          <w:rFonts w:cs="ZapfHumnst BT"/>
        </w:rPr>
      </w:pPr>
      <w:r w:rsidRPr="0021486A">
        <w:rPr>
          <w:rFonts w:cs="ZapfHumnst BT"/>
        </w:rPr>
        <w:t>Verify the ID of Chassis and UUT’s are according to ECO and EEPROM</w:t>
      </w:r>
      <w:r w:rsidR="00595ED6" w:rsidRPr="0021486A">
        <w:rPr>
          <w:rFonts w:cs="ZapfHumnst BT"/>
        </w:rPr>
        <w:t xml:space="preserve"> </w:t>
      </w:r>
      <w:r w:rsidR="007A2CF4" w:rsidRPr="0021486A">
        <w:t>following commands:</w:t>
      </w:r>
    </w:p>
    <w:p w14:paraId="569DE093" w14:textId="1F5EB399" w:rsidR="00590042" w:rsidRPr="0021486A" w:rsidRDefault="62B0526E" w:rsidP="31E70BCA">
      <w:pPr>
        <w:pStyle w:val="Para"/>
        <w:ind w:left="1069" w:firstLine="11"/>
        <w:rPr>
          <w:rFonts w:ascii="Tahoma" w:hAnsi="Tahoma" w:cs="Tahoma"/>
          <w:color w:val="333333"/>
        </w:rPr>
      </w:pPr>
      <w:r w:rsidRPr="0021486A">
        <w:rPr>
          <w:rFonts w:cs="ZapfHumnst BT"/>
          <w:b/>
          <w:bCs/>
          <w:i/>
          <w:iCs/>
        </w:rPr>
        <w:t xml:space="preserve">config system </w:t>
      </w:r>
      <w:r w:rsidR="27379BE2" w:rsidRPr="0021486A">
        <w:rPr>
          <w:rFonts w:cs="ZapfHumnst BT"/>
          <w:b/>
          <w:bCs/>
          <w:i/>
          <w:iCs/>
        </w:rPr>
        <w:t xml:space="preserve"> </w:t>
      </w:r>
    </w:p>
    <w:p w14:paraId="299546B7" w14:textId="0F1CBA1E" w:rsidR="00590042" w:rsidRPr="0021486A" w:rsidRDefault="05AF74FC" w:rsidP="31E70BCA">
      <w:pPr>
        <w:pStyle w:val="Para"/>
        <w:ind w:left="1069" w:firstLine="0"/>
        <w:rPr>
          <w:rFonts w:ascii="Tahoma" w:hAnsi="Tahoma" w:cs="Tahoma"/>
          <w:color w:val="333333"/>
        </w:rPr>
      </w:pPr>
      <w:r w:rsidRPr="0021486A">
        <w:rPr>
          <w:rFonts w:cs="ZapfHumnst BT"/>
        </w:rPr>
        <w:t xml:space="preserve">config&gt;system# </w:t>
      </w:r>
      <w:r w:rsidRPr="0021486A">
        <w:rPr>
          <w:rFonts w:cs="ZapfHumnst BT"/>
          <w:b/>
          <w:bCs/>
          <w:i/>
          <w:iCs/>
        </w:rPr>
        <w:t>show device-information</w:t>
      </w:r>
      <w:r w:rsidR="17AACE8C" w:rsidRPr="0021486A">
        <w:rPr>
          <w:rFonts w:cs="ZapfHumnst BT"/>
          <w:b/>
          <w:bCs/>
          <w:i/>
          <w:iCs/>
        </w:rPr>
        <w:t xml:space="preserve">   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21486A" w14:paraId="15DB42EC" w14:textId="77777777" w:rsidTr="00717FE2">
        <w:tc>
          <w:tcPr>
            <w:tcW w:w="2796" w:type="dxa"/>
          </w:tcPr>
          <w:p w14:paraId="5F2A3524" w14:textId="0E95C068" w:rsidR="00E24C9C" w:rsidRPr="0021486A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21486A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21486A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21486A" w14:paraId="4734D1E5" w14:textId="77777777" w:rsidTr="00717FE2">
        <w:tc>
          <w:tcPr>
            <w:tcW w:w="2796" w:type="dxa"/>
          </w:tcPr>
          <w:p w14:paraId="17A3049F" w14:textId="39E1D733" w:rsidR="00E24C9C" w:rsidRPr="0021486A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Description</w:t>
            </w:r>
          </w:p>
        </w:tc>
        <w:tc>
          <w:tcPr>
            <w:tcW w:w="5529" w:type="dxa"/>
          </w:tcPr>
          <w:p w14:paraId="77ECA1BC" w14:textId="1E80C6A2" w:rsidR="00E24C9C" w:rsidRPr="0021486A" w:rsidRDefault="00590042" w:rsidP="00B8432F">
            <w:pPr>
              <w:pStyle w:val="Para"/>
              <w:spacing w:before="60"/>
              <w:ind w:left="0" w:right="-74" w:firstLine="0"/>
              <w:rPr>
                <w:rFonts w:cs="ZapfHumnst BT"/>
              </w:rPr>
            </w:pPr>
            <w:proofErr w:type="spellStart"/>
            <w:r w:rsidRPr="0021486A">
              <w:rPr>
                <w:rFonts w:cs="ZapfHumnst BT"/>
              </w:rPr>
              <w:t>Sw</w:t>
            </w:r>
            <w:proofErr w:type="spellEnd"/>
            <w:r w:rsidRPr="0021486A">
              <w:rPr>
                <w:rFonts w:cs="ZapfHumnst BT"/>
              </w:rPr>
              <w:t>: Verify the Version</w:t>
            </w:r>
            <w:r w:rsidR="00B8432F" w:rsidRPr="0021486A">
              <w:rPr>
                <w:rFonts w:cs="ZapfHumnst BT"/>
              </w:rPr>
              <w:t xml:space="preserve"> a</w:t>
            </w:r>
            <w:r w:rsidRPr="0021486A">
              <w:rPr>
                <w:rFonts w:cs="ZapfHumnst BT"/>
              </w:rPr>
              <w:t>ccording to the latest</w:t>
            </w:r>
            <w:r w:rsidR="00B8432F" w:rsidRPr="0021486A">
              <w:rPr>
                <w:rFonts w:cs="ZapfHumnst BT"/>
              </w:rPr>
              <w:t xml:space="preserve"> </w:t>
            </w:r>
            <w:r w:rsidRPr="0021486A">
              <w:rPr>
                <w:rFonts w:cs="ZapfHumnst BT"/>
              </w:rPr>
              <w:t>ECO by order option</w:t>
            </w:r>
          </w:p>
          <w:p w14:paraId="2722B463" w14:textId="0CA18AE6" w:rsidR="00590042" w:rsidRPr="0021486A" w:rsidRDefault="00590042" w:rsidP="00B8432F">
            <w:pPr>
              <w:pStyle w:val="Para"/>
              <w:spacing w:before="60"/>
              <w:ind w:left="0" w:right="106" w:firstLine="0"/>
              <w:rPr>
                <w:rFonts w:cs="ZapfHumnst BT"/>
              </w:rPr>
            </w:pPr>
            <w:proofErr w:type="spellStart"/>
            <w:r w:rsidRPr="0021486A">
              <w:rPr>
                <w:rFonts w:cs="ZapfHumnst BT"/>
              </w:rPr>
              <w:t>Hw</w:t>
            </w:r>
            <w:proofErr w:type="spellEnd"/>
            <w:r w:rsidRPr="0021486A">
              <w:rPr>
                <w:rFonts w:cs="ZapfHumnst BT"/>
              </w:rPr>
              <w:t xml:space="preserve">: verify the </w:t>
            </w:r>
            <w:r w:rsidR="00B8432F" w:rsidRPr="0021486A">
              <w:rPr>
                <w:rFonts w:cs="ZapfHumnst BT"/>
              </w:rPr>
              <w:t>HW version a</w:t>
            </w:r>
            <w:r w:rsidR="00476353" w:rsidRPr="0021486A">
              <w:rPr>
                <w:rFonts w:cs="ZapfHumnst BT"/>
              </w:rPr>
              <w:t xml:space="preserve">ccording to the latest ECO </w:t>
            </w:r>
          </w:p>
          <w:p w14:paraId="63F4F3AB" w14:textId="79F6E9C0" w:rsidR="00F1265D" w:rsidRPr="0021486A" w:rsidRDefault="00F1265D" w:rsidP="00B8432F">
            <w:pPr>
              <w:pStyle w:val="Para"/>
              <w:spacing w:before="60"/>
              <w:ind w:left="0" w:right="106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 xml:space="preserve">Note: for </w:t>
            </w:r>
            <w:r w:rsidRPr="0021486A">
              <w:t xml:space="preserve">Safaricom HW </w:t>
            </w:r>
            <w:r w:rsidRPr="0021486A">
              <w:rPr>
                <w:rFonts w:cs="ZapfHumnst BT"/>
                <w:b/>
                <w:bCs/>
                <w:color w:val="FF0000"/>
              </w:rPr>
              <w:t>still doesn’t support</w:t>
            </w:r>
            <w:r w:rsidR="00E8750C" w:rsidRPr="0021486A">
              <w:rPr>
                <w:rFonts w:cs="ZapfHumnst BT"/>
                <w:b/>
                <w:bCs/>
                <w:color w:val="FF0000"/>
              </w:rPr>
              <w:t>ed,</w:t>
            </w:r>
            <w:r w:rsidRPr="0021486A">
              <w:rPr>
                <w:rFonts w:cs="ZapfHumnst BT"/>
                <w:b/>
                <w:bCs/>
                <w:color w:val="FF0000"/>
              </w:rPr>
              <w:t xml:space="preserve"> all options </w:t>
            </w:r>
            <w:r w:rsidR="00E8750C" w:rsidRPr="0021486A">
              <w:rPr>
                <w:rFonts w:cs="ZapfHumnst BT"/>
                <w:b/>
                <w:bCs/>
                <w:color w:val="FF0000"/>
              </w:rPr>
              <w:t xml:space="preserve">are </w:t>
            </w:r>
            <w:r w:rsidRPr="0021486A">
              <w:rPr>
                <w:rFonts w:cs="ZapfHumnst BT"/>
                <w:b/>
                <w:bCs/>
                <w:color w:val="FF0000"/>
              </w:rPr>
              <w:t>1.0</w:t>
            </w:r>
          </w:p>
        </w:tc>
      </w:tr>
      <w:tr w:rsidR="00B4456B" w:rsidRPr="0021486A" w14:paraId="497039F4" w14:textId="77777777" w:rsidTr="00717FE2">
        <w:tc>
          <w:tcPr>
            <w:tcW w:w="2796" w:type="dxa"/>
          </w:tcPr>
          <w:p w14:paraId="0D1C4FD7" w14:textId="07BCD360" w:rsidR="00B4456B" w:rsidRPr="0021486A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21486A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Verify</w:t>
            </w:r>
            <w:r w:rsidR="00717FE2" w:rsidRPr="0021486A">
              <w:rPr>
                <w:rFonts w:cs="ZapfHumnst BT"/>
              </w:rPr>
              <w:t xml:space="preserve"> range</w:t>
            </w:r>
            <w:r w:rsidRPr="0021486A">
              <w:rPr>
                <w:rFonts w:cs="ZapfHumnst BT"/>
              </w:rPr>
              <w:t>:</w:t>
            </w:r>
          </w:p>
          <w:p w14:paraId="634EE0E7" w14:textId="77777777" w:rsidR="001D4A5D" w:rsidRPr="0021486A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r w:rsidRPr="0021486A">
              <w:rPr>
                <w:rFonts w:cs="ZapfHumnst BT"/>
                <w:b/>
                <w:bCs/>
              </w:rPr>
              <w:t>18:06:F5:</w:t>
            </w:r>
            <w:r w:rsidRPr="0021486A">
              <w:rPr>
                <w:rFonts w:cs="ZapfHumnst BT"/>
              </w:rPr>
              <w:t>00:00:00</w:t>
            </w:r>
            <w:r w:rsidRPr="0021486A">
              <w:rPr>
                <w:rFonts w:cs="ZapfHumnst BT"/>
                <w:b/>
                <w:bCs/>
              </w:rPr>
              <w:t xml:space="preserve"> - 18:06:F5:</w:t>
            </w:r>
            <w:r w:rsidRPr="0021486A">
              <w:rPr>
                <w:rFonts w:cs="ZapfHumnst BT"/>
              </w:rPr>
              <w:t>FF:FF:FF</w:t>
            </w:r>
          </w:p>
          <w:p w14:paraId="0187C73D" w14:textId="6416ECF6" w:rsidR="00B4456B" w:rsidRPr="0021486A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or</w:t>
            </w:r>
          </w:p>
          <w:p w14:paraId="122FA8ED" w14:textId="6106BADD" w:rsidR="00A10517" w:rsidRPr="0021486A" w:rsidRDefault="00A10517" w:rsidP="00E33984">
            <w:pPr>
              <w:pStyle w:val="tabletext"/>
              <w:rPr>
                <w:rtl/>
              </w:rPr>
            </w:pPr>
            <w:r w:rsidRPr="0021486A">
              <w:rPr>
                <w:rFonts w:cs="ZapfHumnst BT"/>
                <w:b/>
                <w:bCs/>
              </w:rPr>
              <w:t>00:20:D2:</w:t>
            </w:r>
            <w:r w:rsidRPr="0021486A">
              <w:rPr>
                <w:rFonts w:cs="ZapfHumnst BT"/>
              </w:rPr>
              <w:t xml:space="preserve"> </w:t>
            </w:r>
            <w:r w:rsidR="00945C5A" w:rsidRPr="0021486A">
              <w:rPr>
                <w:rFonts w:cs="ZapfHumnst BT"/>
              </w:rPr>
              <w:t>0</w:t>
            </w:r>
            <w:r w:rsidRPr="0021486A">
              <w:rPr>
                <w:rFonts w:cs="ZapfHumnst BT"/>
              </w:rPr>
              <w:t xml:space="preserve">0: 00: 00 - </w:t>
            </w:r>
            <w:r w:rsidRPr="0021486A">
              <w:rPr>
                <w:rFonts w:cs="ZapfHumnst BT"/>
                <w:b/>
                <w:bCs/>
              </w:rPr>
              <w:t>00:20:D2:</w:t>
            </w:r>
            <w:r w:rsidRPr="0021486A">
              <w:rPr>
                <w:rFonts w:cs="ZapfHumnst BT"/>
              </w:rPr>
              <w:t xml:space="preserve"> FF: FF: FF</w:t>
            </w:r>
          </w:p>
        </w:tc>
      </w:tr>
      <w:tr w:rsidR="00CA11A3" w:rsidRPr="0021486A" w14:paraId="0F0D593A" w14:textId="77777777" w:rsidTr="00717FE2">
        <w:tc>
          <w:tcPr>
            <w:tcW w:w="2796" w:type="dxa"/>
          </w:tcPr>
          <w:p w14:paraId="0AE062AF" w14:textId="58DB2DCA" w:rsidR="00CA11A3" w:rsidRPr="0021486A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3EB3FBC1" w:rsidR="00CA11A3" w:rsidRPr="0021486A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ETX-1p</w:t>
            </w:r>
          </w:p>
        </w:tc>
      </w:tr>
    </w:tbl>
    <w:p w14:paraId="1BD3EDC9" w14:textId="1D623AE5" w:rsidR="007A2CF4" w:rsidRPr="0021486A" w:rsidRDefault="007A2CF4" w:rsidP="00E24C9C">
      <w:pPr>
        <w:pStyle w:val="Para"/>
      </w:pPr>
    </w:p>
    <w:p w14:paraId="5C7A21C1" w14:textId="546DDCA7" w:rsidR="008B728C" w:rsidRPr="0021486A" w:rsidRDefault="008B728C" w:rsidP="00E24C9C">
      <w:pPr>
        <w:pStyle w:val="Para"/>
      </w:pPr>
    </w:p>
    <w:p w14:paraId="15B6CFF5" w14:textId="6017E17B" w:rsidR="008B728C" w:rsidRPr="0021486A" w:rsidRDefault="008B728C" w:rsidP="00E24C9C">
      <w:pPr>
        <w:pStyle w:val="Para"/>
        <w:rPr>
          <w:b/>
          <w:bCs/>
        </w:rPr>
      </w:pPr>
      <w:r w:rsidRPr="0021486A">
        <w:t xml:space="preserve">ETX-1p&gt;config&gt;system# </w:t>
      </w:r>
      <w:r w:rsidRPr="0021486A">
        <w:rPr>
          <w:b/>
          <w:bCs/>
        </w:rPr>
        <w:t>show summary-inventory</w:t>
      </w:r>
    </w:p>
    <w:p w14:paraId="0F320B12" w14:textId="0DDF6DC9" w:rsidR="009C1F45" w:rsidRPr="0021486A" w:rsidRDefault="009C1F45" w:rsidP="00E24C9C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9C1F45" w:rsidRPr="0021486A" w14:paraId="5B8CC4C2" w14:textId="77777777" w:rsidTr="009C1F45">
        <w:tc>
          <w:tcPr>
            <w:tcW w:w="4697" w:type="dxa"/>
          </w:tcPr>
          <w:p w14:paraId="1A0A843C" w14:textId="18381F2B" w:rsidR="009C1F45" w:rsidRPr="0021486A" w:rsidRDefault="00E136B2" w:rsidP="00E24C9C">
            <w:pPr>
              <w:pStyle w:val="Para"/>
              <w:ind w:left="0" w:firstLine="0"/>
            </w:pPr>
            <w:r w:rsidRPr="0021486A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216DC0C8" w14:textId="77777777" w:rsidR="00E136B2" w:rsidRPr="0021486A" w:rsidRDefault="00E136B2" w:rsidP="00E136B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according to Option (ORDER)</w:t>
            </w:r>
            <w:r w:rsidRPr="0021486A">
              <w:rPr>
                <w:rFonts w:cs="ZapfHumnst BT" w:hint="cs"/>
                <w:rtl/>
              </w:rPr>
              <w:t xml:space="preserve">  </w:t>
            </w:r>
          </w:p>
          <w:p w14:paraId="207FA294" w14:textId="77777777" w:rsidR="009C1F45" w:rsidRPr="0021486A" w:rsidRDefault="009C1F45" w:rsidP="00E24C9C">
            <w:pPr>
              <w:pStyle w:val="Para"/>
              <w:ind w:left="0" w:firstLine="0"/>
            </w:pPr>
          </w:p>
        </w:tc>
      </w:tr>
    </w:tbl>
    <w:p w14:paraId="4F836CFE" w14:textId="77777777" w:rsidR="009C1F45" w:rsidRPr="0021486A" w:rsidRDefault="009C1F45" w:rsidP="00E24C9C">
      <w:pPr>
        <w:pStyle w:val="Para"/>
      </w:pPr>
    </w:p>
    <w:p w14:paraId="46FC1FEA" w14:textId="51613377" w:rsidR="008B728C" w:rsidRPr="0021486A" w:rsidRDefault="008B728C" w:rsidP="00E24C9C">
      <w:pPr>
        <w:pStyle w:val="Para"/>
      </w:pPr>
    </w:p>
    <w:p w14:paraId="190045CF" w14:textId="77777777" w:rsidR="008B728C" w:rsidRPr="0021486A" w:rsidRDefault="008B728C" w:rsidP="00E24C9C">
      <w:pPr>
        <w:pStyle w:val="Para"/>
      </w:pPr>
    </w:p>
    <w:p w14:paraId="7B06ACF7" w14:textId="5CC99E47" w:rsidR="007A2CF4" w:rsidRPr="0021486A" w:rsidRDefault="007A2CF4" w:rsidP="00E24C9C">
      <w:pPr>
        <w:pStyle w:val="Para"/>
      </w:pPr>
      <w:r w:rsidRPr="0021486A">
        <w:rPr>
          <w:i/>
          <w:iCs/>
        </w:rPr>
        <w:t>Example:</w:t>
      </w:r>
      <w:r w:rsidR="0008082C" w:rsidRPr="0021486A">
        <w:rPr>
          <w:i/>
          <w:iCs/>
        </w:rPr>
        <w:t xml:space="preserve"> for </w:t>
      </w:r>
      <w:r w:rsidR="0008082C" w:rsidRPr="0021486A">
        <w:t>Safaricom Bold in yellow</w:t>
      </w:r>
    </w:p>
    <w:p w14:paraId="3F9141D2" w14:textId="77777777" w:rsidR="007A2CF4" w:rsidRPr="0021486A" w:rsidRDefault="007A2CF4" w:rsidP="00E24C9C">
      <w:pPr>
        <w:pStyle w:val="Para"/>
      </w:pPr>
    </w:p>
    <w:p w14:paraId="334358DF" w14:textId="0A1DE30D" w:rsidR="00E24C9C" w:rsidRPr="0021486A" w:rsidRDefault="00026AD9" w:rsidP="00E24C9C">
      <w:pPr>
        <w:pStyle w:val="Para"/>
      </w:pPr>
      <w:r w:rsidRPr="0021486A">
        <w:rPr>
          <w:noProof/>
        </w:rPr>
        <w:lastRenderedPageBreak/>
        <w:drawing>
          <wp:inline distT="0" distB="0" distL="0" distR="0" wp14:anchorId="379C0DEA" wp14:editId="78CE9994">
            <wp:extent cx="4029075" cy="2209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034E" w14:textId="79279482" w:rsidR="00BB2BCF" w:rsidRPr="0021486A" w:rsidRDefault="00BB2BCF" w:rsidP="00E24C9C">
      <w:pPr>
        <w:pStyle w:val="Para"/>
      </w:pPr>
    </w:p>
    <w:p w14:paraId="7E7942DF" w14:textId="0D076AC3" w:rsidR="00BB2BCF" w:rsidRPr="0021486A" w:rsidRDefault="00BB2BCF" w:rsidP="00E24C9C">
      <w:pPr>
        <w:pStyle w:val="Para"/>
      </w:pPr>
    </w:p>
    <w:p w14:paraId="70977728" w14:textId="172F4A7B" w:rsidR="00BB2BCF" w:rsidRPr="0021486A" w:rsidRDefault="00BB2BCF" w:rsidP="00E24C9C">
      <w:pPr>
        <w:pStyle w:val="Para"/>
      </w:pPr>
      <w:r w:rsidRPr="0021486A">
        <w:rPr>
          <w:noProof/>
        </w:rPr>
        <w:drawing>
          <wp:inline distT="0" distB="0" distL="0" distR="0" wp14:anchorId="0C4920B6" wp14:editId="3C1D5B81">
            <wp:extent cx="5971540" cy="583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11E8" w14:textId="79C8DBE7" w:rsidR="0008082C" w:rsidRPr="0021486A" w:rsidRDefault="0008082C" w:rsidP="00E24C9C">
      <w:pPr>
        <w:pStyle w:val="Para"/>
      </w:pPr>
    </w:p>
    <w:p w14:paraId="29A918F7" w14:textId="0E4E75C0" w:rsidR="0008082C" w:rsidRPr="0021486A" w:rsidRDefault="0008082C" w:rsidP="00E24C9C">
      <w:pPr>
        <w:pStyle w:val="Para"/>
        <w:rPr>
          <w:rFonts w:ascii="Humnst777 BT" w:hAnsi="Humnst777 BT" w:cs="Times New Roman"/>
        </w:rPr>
      </w:pPr>
      <w:r w:rsidRPr="0021486A">
        <w:t xml:space="preserve">For </w:t>
      </w:r>
      <w:r w:rsidRPr="0021486A">
        <w:rPr>
          <w:rFonts w:ascii="Humnst777 BT" w:hAnsi="Humnst777 BT" w:cs="Times New Roman"/>
        </w:rPr>
        <w:t>general Bold in yellow</w:t>
      </w:r>
    </w:p>
    <w:p w14:paraId="7A5F1EF6" w14:textId="2E33C093" w:rsidR="0008082C" w:rsidRPr="0021486A" w:rsidRDefault="0008082C" w:rsidP="00E24C9C">
      <w:pPr>
        <w:pStyle w:val="Para"/>
        <w:rPr>
          <w:rFonts w:ascii="Humnst777 BT" w:hAnsi="Humnst777 BT" w:cs="Times New Roman"/>
        </w:rPr>
      </w:pPr>
    </w:p>
    <w:p w14:paraId="126F8EF6" w14:textId="2C547339" w:rsidR="0008082C" w:rsidRPr="0021486A" w:rsidRDefault="00244437" w:rsidP="00E24C9C">
      <w:pPr>
        <w:pStyle w:val="Para"/>
        <w:rPr>
          <w:rtl/>
        </w:rPr>
      </w:pPr>
      <w:r w:rsidRPr="0021486A">
        <w:rPr>
          <w:noProof/>
        </w:rPr>
        <w:drawing>
          <wp:inline distT="0" distB="0" distL="0" distR="0" wp14:anchorId="3ED50B07" wp14:editId="0E14E3A9">
            <wp:extent cx="3762375" cy="2114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EF8" w14:textId="77F21EA8" w:rsidR="00BB2BCF" w:rsidRPr="0021486A" w:rsidRDefault="00BB2BCF" w:rsidP="00E24C9C">
      <w:pPr>
        <w:pStyle w:val="Para"/>
      </w:pPr>
    </w:p>
    <w:p w14:paraId="1E8F0693" w14:textId="32B12C3E" w:rsidR="00BB2BCF" w:rsidRPr="0021486A" w:rsidRDefault="00BB2BCF" w:rsidP="00E24C9C">
      <w:pPr>
        <w:pStyle w:val="Para"/>
        <w:rPr>
          <w:rtl/>
        </w:rPr>
      </w:pPr>
      <w:r w:rsidRPr="0021486A">
        <w:rPr>
          <w:noProof/>
        </w:rPr>
        <w:drawing>
          <wp:inline distT="0" distB="0" distL="0" distR="0" wp14:anchorId="51FB12E0" wp14:editId="195EA587">
            <wp:extent cx="5971540" cy="594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Pr="0021486A" w:rsidRDefault="001761DD" w:rsidP="00E24C9C">
      <w:pPr>
        <w:pStyle w:val="Para"/>
      </w:pPr>
    </w:p>
    <w:p w14:paraId="76FB4D5A" w14:textId="1E7877A5" w:rsidR="00AC505A" w:rsidRPr="0021486A" w:rsidRDefault="00B76CCA">
      <w:pPr>
        <w:pStyle w:val="Para"/>
        <w:numPr>
          <w:ilvl w:val="0"/>
          <w:numId w:val="15"/>
        </w:numPr>
        <w:ind w:right="43"/>
      </w:pPr>
      <w:r w:rsidRPr="0021486A">
        <w:rPr>
          <w:rFonts w:ascii="Humnst777 BT" w:hAnsi="Humnst777 BT" w:cs="Times New Roman"/>
        </w:rPr>
        <w:t>Connect Ethernet Generator to all WAN and LAN port and v</w:t>
      </w:r>
      <w:r w:rsidR="00AC505A" w:rsidRPr="0021486A">
        <w:rPr>
          <w:rFonts w:ascii="Humnst777 BT" w:hAnsi="Humnst777 BT" w:cs="Times New Roman"/>
        </w:rPr>
        <w:t>erify the ports SFP</w:t>
      </w:r>
      <w:r w:rsidR="00AC505A" w:rsidRPr="0021486A">
        <w:rPr>
          <w:rFonts w:ascii="Humnst777 BT" w:hAnsi="Humnst777 BT" w:cs="Times New Roman" w:hint="cs"/>
          <w:rtl/>
        </w:rPr>
        <w:t>,</w:t>
      </w:r>
      <w:r w:rsidR="00AC505A" w:rsidRPr="0021486A">
        <w:rPr>
          <w:rFonts w:ascii="Humnst777 BT" w:hAnsi="Humnst777 BT" w:cs="Times New Roman"/>
        </w:rPr>
        <w:t xml:space="preserve"> RJ45 </w:t>
      </w:r>
      <w:r w:rsidR="00AC505A" w:rsidRPr="0021486A">
        <w:t>(According to by order option)</w:t>
      </w:r>
    </w:p>
    <w:p w14:paraId="3253A186" w14:textId="5C1CD9F4" w:rsidR="00AC505A" w:rsidRPr="0021486A" w:rsidRDefault="3721E7A6" w:rsidP="31E70BCA">
      <w:pPr>
        <w:pStyle w:val="Para"/>
        <w:ind w:left="214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exit all</w:t>
      </w:r>
      <w:r w:rsidRPr="0021486A">
        <w:rPr>
          <w:b/>
          <w:bCs/>
        </w:rPr>
        <w:t xml:space="preserve"> </w:t>
      </w:r>
      <w:r w:rsidR="5819FEE0" w:rsidRPr="0021486A">
        <w:rPr>
          <w:b/>
          <w:bCs/>
        </w:rPr>
        <w:t xml:space="preserve"> </w:t>
      </w:r>
      <w:r w:rsidR="31C04809" w:rsidRPr="0021486A">
        <w:rPr>
          <w:b/>
          <w:bCs/>
        </w:rPr>
        <w:t xml:space="preserve"> </w:t>
      </w:r>
    </w:p>
    <w:p w14:paraId="49BBE552" w14:textId="59E2434D" w:rsidR="00AC505A" w:rsidRPr="0021486A" w:rsidRDefault="3721E7A6" w:rsidP="31E70BCA">
      <w:pPr>
        <w:pStyle w:val="Para"/>
        <w:ind w:left="214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configure port ethernet wan1</w:t>
      </w:r>
      <w:r w:rsidRPr="0021486A">
        <w:rPr>
          <w:b/>
          <w:bCs/>
        </w:rPr>
        <w:t xml:space="preserve"> </w:t>
      </w:r>
      <w:r w:rsidR="3D99E097" w:rsidRPr="0021486A">
        <w:rPr>
          <w:b/>
          <w:bCs/>
        </w:rPr>
        <w:t xml:space="preserve">  </w:t>
      </w:r>
    </w:p>
    <w:p w14:paraId="5AD46B84" w14:textId="583CBCC2" w:rsidR="00AC505A" w:rsidRPr="0021486A" w:rsidRDefault="3721E7A6" w:rsidP="00AC5448">
      <w:pPr>
        <w:pStyle w:val="Para"/>
        <w:ind w:left="214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config&gt;port&gt;eth(wan1)# </w:t>
      </w:r>
      <w:r w:rsidRPr="0021486A">
        <w:rPr>
          <w:b/>
          <w:bCs/>
          <w:i/>
          <w:iCs/>
        </w:rPr>
        <w:t>no shutdown</w:t>
      </w:r>
      <w:r w:rsidR="27E25F00" w:rsidRPr="0021486A">
        <w:rPr>
          <w:b/>
          <w:bCs/>
        </w:rPr>
        <w:t xml:space="preserve">  </w:t>
      </w:r>
      <w:r w:rsidR="435913FB" w:rsidRPr="0021486A">
        <w:rPr>
          <w:b/>
          <w:bCs/>
        </w:rPr>
        <w:t xml:space="preserve"> </w:t>
      </w:r>
    </w:p>
    <w:p w14:paraId="0A78842F" w14:textId="17C58B59" w:rsidR="00AC505A" w:rsidRPr="0021486A" w:rsidRDefault="3721E7A6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config&gt;port&gt;eth(wan1)#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show status</w:t>
      </w:r>
      <w:r w:rsidR="3DE43C33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</w:t>
      </w:r>
    </w:p>
    <w:p w14:paraId="4C73C774" w14:textId="77777777" w:rsidR="00AC505A" w:rsidRPr="0021486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7BEC44BE" w:rsidR="00AC505A" w:rsidRPr="0021486A" w:rsidRDefault="3721E7A6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Note: Please execute the same commands to the following ports wan 2</w:t>
      </w:r>
      <w:r w:rsidR="209651D4" w:rsidRPr="0021486A">
        <w:rPr>
          <w:rFonts w:ascii="Tahoma" w:hAnsi="Tahoma" w:cs="Tahoma"/>
          <w:color w:val="333333"/>
          <w:shd w:val="clear" w:color="auto" w:fill="FFFFFF"/>
        </w:rPr>
        <w:t xml:space="preserve"> 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and  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lan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 xml:space="preserve"> 1- 4   </w:t>
      </w:r>
    </w:p>
    <w:p w14:paraId="32161F11" w14:textId="15B29456" w:rsidR="002445E7" w:rsidRPr="0021486A" w:rsidRDefault="002445E7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</w:p>
    <w:p w14:paraId="7EF173D1" w14:textId="0FF50B32" w:rsidR="002445E7" w:rsidRPr="0021486A" w:rsidRDefault="002445E7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</w:p>
    <w:p w14:paraId="46BB30CA" w14:textId="164B94FF" w:rsidR="002445E7" w:rsidRPr="0021486A" w:rsidRDefault="002445E7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</w:p>
    <w:p w14:paraId="6C9FA56B" w14:textId="77777777" w:rsidR="002445E7" w:rsidRPr="0021486A" w:rsidRDefault="002445E7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</w:p>
    <w:p w14:paraId="165048EE" w14:textId="77777777" w:rsidR="00AC505A" w:rsidRPr="0021486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21486A" w14:paraId="5B595010" w14:textId="77777777" w:rsidTr="00A43905">
        <w:tc>
          <w:tcPr>
            <w:tcW w:w="2725" w:type="dxa"/>
            <w:vMerge w:val="restart"/>
          </w:tcPr>
          <w:p w14:paraId="037AAF7B" w14:textId="738A5C59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WAN 1 </w:t>
            </w:r>
            <w:r w:rsidR="002445E7" w:rsidRPr="0021486A">
              <w:rPr>
                <w:rFonts w:ascii="Tahoma" w:hAnsi="Tahoma" w:cs="Tahoma"/>
                <w:color w:val="333333"/>
                <w:shd w:val="clear" w:color="auto" w:fill="FFFFFF"/>
              </w:rPr>
              <w:t>–</w:t>
            </w: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 2</w:t>
            </w:r>
          </w:p>
          <w:p w14:paraId="5DCE35E6" w14:textId="77777777" w:rsidR="002445E7" w:rsidRPr="0021486A" w:rsidRDefault="002445E7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  <w:p w14:paraId="210A86D7" w14:textId="690A879D" w:rsidR="002445E7" w:rsidRPr="0021486A" w:rsidRDefault="002445E7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FOR </w:t>
            </w:r>
            <w:r w:rsidR="00D87F4B" w:rsidRPr="0021486A">
              <w:rPr>
                <w:rFonts w:ascii="Humnst777 BT" w:hAnsi="Humnst777 BT" w:cs="Times New Roman"/>
              </w:rPr>
              <w:t>general</w:t>
            </w:r>
            <w:r w:rsidR="00D87F4B"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ONLY </w:t>
            </w:r>
          </w:p>
        </w:tc>
        <w:tc>
          <w:tcPr>
            <w:tcW w:w="2881" w:type="dxa"/>
          </w:tcPr>
          <w:p w14:paraId="2BE3984F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t>Connector Type</w:t>
            </w:r>
          </w:p>
        </w:tc>
        <w:tc>
          <w:tcPr>
            <w:tcW w:w="2708" w:type="dxa"/>
          </w:tcPr>
          <w:p w14:paraId="67D81406" w14:textId="005123C9" w:rsidR="00AF7DDF" w:rsidRPr="0021486A" w:rsidRDefault="00AF7DDF" w:rsidP="00A43905">
            <w:pPr>
              <w:pStyle w:val="Para"/>
              <w:spacing w:before="60"/>
              <w:ind w:left="0" w:right="1069" w:firstLine="0"/>
              <w:rPr>
                <w:rtl/>
              </w:rPr>
            </w:pPr>
          </w:p>
          <w:p w14:paraId="00691BBA" w14:textId="6DD8A5BE" w:rsidR="00364DFC" w:rsidRPr="0021486A" w:rsidRDefault="00364DFC" w:rsidP="00A43905">
            <w:pPr>
              <w:pStyle w:val="Para"/>
              <w:spacing w:before="60"/>
              <w:ind w:left="0" w:right="1069" w:firstLine="0"/>
            </w:pPr>
            <w:r w:rsidRPr="0021486A">
              <w:t xml:space="preserve">SFP </w:t>
            </w:r>
            <w:r w:rsidR="00B76CCA" w:rsidRPr="0021486A">
              <w:t>In</w:t>
            </w:r>
            <w:r w:rsidRPr="0021486A">
              <w:t xml:space="preserve"> or RJ45 </w:t>
            </w:r>
          </w:p>
        </w:tc>
      </w:tr>
      <w:tr w:rsidR="00364DFC" w:rsidRPr="0021486A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21486A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AF7DDF" w:rsidRPr="0021486A" w14:paraId="645B5D7C" w14:textId="77777777" w:rsidTr="00A43905">
        <w:tc>
          <w:tcPr>
            <w:tcW w:w="2725" w:type="dxa"/>
          </w:tcPr>
          <w:p w14:paraId="1190F8DA" w14:textId="0C6741D8" w:rsidR="00AF7DDF" w:rsidRPr="0021486A" w:rsidRDefault="00AF7DDF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SFP </w:t>
            </w:r>
          </w:p>
        </w:tc>
        <w:tc>
          <w:tcPr>
            <w:tcW w:w="2881" w:type="dxa"/>
          </w:tcPr>
          <w:p w14:paraId="01A776FA" w14:textId="09EAAEF9" w:rsidR="00AF7DDF" w:rsidRPr="0021486A" w:rsidRDefault="00AF7DDF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Manufacturer Part Number</w:t>
            </w:r>
          </w:p>
        </w:tc>
        <w:tc>
          <w:tcPr>
            <w:tcW w:w="2708" w:type="dxa"/>
          </w:tcPr>
          <w:p w14:paraId="108BF5A4" w14:textId="7BDBDAD0" w:rsidR="00AF7DDF" w:rsidRPr="0021486A" w:rsidRDefault="00AF7DDF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21486A" w14:paraId="29CD1F06" w14:textId="77777777" w:rsidTr="00A43905">
        <w:tc>
          <w:tcPr>
            <w:tcW w:w="2725" w:type="dxa"/>
            <w:vMerge w:val="restart"/>
          </w:tcPr>
          <w:p w14:paraId="5685D5FC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Lan 1-4</w:t>
            </w:r>
          </w:p>
          <w:p w14:paraId="743053AB" w14:textId="2EF568AE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t>Connector Type</w:t>
            </w:r>
          </w:p>
        </w:tc>
        <w:tc>
          <w:tcPr>
            <w:tcW w:w="2708" w:type="dxa"/>
          </w:tcPr>
          <w:p w14:paraId="0905424C" w14:textId="6920140B" w:rsidR="00364DFC" w:rsidRPr="0021486A" w:rsidRDefault="00364DFC" w:rsidP="00A43905">
            <w:pPr>
              <w:pStyle w:val="Para"/>
              <w:spacing w:before="60"/>
              <w:ind w:left="0" w:right="1069" w:firstLine="0"/>
            </w:pPr>
            <w:r w:rsidRPr="0021486A">
              <w:t xml:space="preserve">RJ45 </w:t>
            </w:r>
          </w:p>
        </w:tc>
      </w:tr>
      <w:tr w:rsidR="00364DFC" w:rsidRPr="0021486A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21486A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112C9D" w:rsidRPr="0021486A" w14:paraId="667E092B" w14:textId="77777777" w:rsidTr="00A43905">
        <w:tc>
          <w:tcPr>
            <w:tcW w:w="2725" w:type="dxa"/>
          </w:tcPr>
          <w:p w14:paraId="4C914224" w14:textId="1FF44A0E" w:rsidR="00112C9D" w:rsidRPr="0021486A" w:rsidRDefault="00112C9D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WAN 1 for only </w:t>
            </w:r>
            <w:r w:rsidRPr="0021486A">
              <w:t>Safaricom</w:t>
            </w:r>
          </w:p>
        </w:tc>
        <w:tc>
          <w:tcPr>
            <w:tcW w:w="2881" w:type="dxa"/>
          </w:tcPr>
          <w:p w14:paraId="7BA33DDC" w14:textId="7294B445" w:rsidR="00112C9D" w:rsidRPr="0021486A" w:rsidRDefault="00112C9D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t>Connector Type</w:t>
            </w:r>
          </w:p>
        </w:tc>
        <w:tc>
          <w:tcPr>
            <w:tcW w:w="2708" w:type="dxa"/>
          </w:tcPr>
          <w:p w14:paraId="40891882" w14:textId="786612B6" w:rsidR="00112C9D" w:rsidRPr="0021486A" w:rsidRDefault="00112C9D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SFP Out </w:t>
            </w:r>
            <w:r w:rsidRPr="0021486A">
              <w:rPr>
                <w:rFonts w:cs="ZapfHumnst BT"/>
                <w:b/>
                <w:bCs/>
                <w:color w:val="FF0000"/>
              </w:rPr>
              <w:t xml:space="preserve">still doesn’t support all options </w:t>
            </w:r>
          </w:p>
        </w:tc>
      </w:tr>
    </w:tbl>
    <w:p w14:paraId="413CA6E9" w14:textId="4F385827" w:rsidR="001761DD" w:rsidRPr="0021486A" w:rsidRDefault="001761DD" w:rsidP="005B175D">
      <w:pPr>
        <w:pStyle w:val="Para"/>
        <w:ind w:left="0" w:right="43" w:firstLine="0"/>
      </w:pPr>
    </w:p>
    <w:p w14:paraId="3F9AAC68" w14:textId="2BD4DC43" w:rsidR="00112C9D" w:rsidRPr="0021486A" w:rsidRDefault="00112C9D" w:rsidP="00112C9D">
      <w:pPr>
        <w:pStyle w:val="Para"/>
        <w:ind w:left="0" w:right="43" w:firstLine="0"/>
      </w:pPr>
    </w:p>
    <w:p w14:paraId="2012BEF3" w14:textId="0A342422" w:rsidR="00112C9D" w:rsidRPr="0021486A" w:rsidRDefault="00112C9D" w:rsidP="005B175D">
      <w:pPr>
        <w:pStyle w:val="Para"/>
        <w:ind w:left="0" w:right="43" w:firstLine="0"/>
      </w:pPr>
    </w:p>
    <w:p w14:paraId="0D5AD424" w14:textId="77777777" w:rsidR="00112C9D" w:rsidRPr="0021486A" w:rsidRDefault="00112C9D" w:rsidP="005B175D">
      <w:pPr>
        <w:pStyle w:val="Para"/>
        <w:ind w:left="0" w:right="43" w:firstLine="0"/>
      </w:pPr>
    </w:p>
    <w:p w14:paraId="208ECF6B" w14:textId="3C65501C" w:rsidR="001761DD" w:rsidRPr="0021486A" w:rsidRDefault="001761DD">
      <w:pPr>
        <w:pStyle w:val="ListParagraph"/>
        <w:numPr>
          <w:ilvl w:val="0"/>
          <w:numId w:val="1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 w:rsidRPr="0021486A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on ETX-1P board - plug the power </w:t>
      </w:r>
    </w:p>
    <w:p w14:paraId="21B80886" w14:textId="77777777" w:rsidR="001761DD" w:rsidRPr="0021486A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21486A" w:rsidRDefault="001761DD">
      <w:pPr>
        <w:pStyle w:val="ListParagraph"/>
        <w:numPr>
          <w:ilvl w:val="0"/>
          <w:numId w:val="1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Pr="0021486A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</w:t>
      </w:r>
      <w:r w:rsidR="00315BDA" w:rsidRPr="0021486A">
        <w:rPr>
          <w:rFonts w:cs="Humnst777 BT"/>
        </w:rPr>
        <w:t xml:space="preserve">          </w:t>
      </w:r>
      <w:r w:rsidRPr="0021486A">
        <w:rPr>
          <w:rFonts w:cs="Humnst777 BT"/>
        </w:rPr>
        <w:t xml:space="preserve"> </w:t>
      </w:r>
      <w:r w:rsidR="00315BDA" w:rsidRPr="0021486A">
        <w:rPr>
          <w:rFonts w:cs="Humnst777 BT"/>
        </w:rPr>
        <w:t xml:space="preserve">  </w:t>
      </w:r>
      <w:r w:rsidRPr="0021486A">
        <w:rPr>
          <w:rFonts w:cs="Humnst777 BT"/>
        </w:rPr>
        <w:t xml:space="preserve">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Pr="0021486A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Pr="0021486A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</w:t>
      </w:r>
      <w:r w:rsidR="00315BDA" w:rsidRPr="0021486A">
        <w:rPr>
          <w:rFonts w:cstheme="minorBidi"/>
          <w:sz w:val="20"/>
          <w:szCs w:val="20"/>
        </w:rPr>
        <w:t xml:space="preserve">            </w:t>
      </w:r>
      <w:r w:rsidRPr="0021486A">
        <w:rPr>
          <w:rFonts w:cstheme="minorBidi"/>
          <w:sz w:val="20"/>
          <w:szCs w:val="20"/>
        </w:rPr>
        <w:t xml:space="preserve"> PCPE&gt;&gt; </w:t>
      </w:r>
    </w:p>
    <w:p w14:paraId="577BB294" w14:textId="77777777" w:rsidR="00BB33C5" w:rsidRPr="0021486A" w:rsidRDefault="00BB33C5">
      <w:pPr>
        <w:pStyle w:val="Para"/>
        <w:numPr>
          <w:ilvl w:val="0"/>
          <w:numId w:val="10"/>
        </w:numPr>
        <w:ind w:right="43"/>
      </w:pPr>
      <w:r w:rsidRPr="0021486A">
        <w:rPr>
          <w:rFonts w:ascii="Humnst777 BT" w:hAnsi="Humnst777 BT" w:cs="Times New Roman"/>
        </w:rPr>
        <w:t xml:space="preserve">Verify the UBOOT </w:t>
      </w:r>
      <w:r w:rsidRPr="0021486A">
        <w:t>(According to the latest ECO by order option)</w:t>
      </w:r>
    </w:p>
    <w:p w14:paraId="3C70B359" w14:textId="75B7EF66" w:rsidR="00C32842" w:rsidRPr="0021486A" w:rsidRDefault="00C32842" w:rsidP="00C32842">
      <w:pPr>
        <w:pStyle w:val="Para"/>
        <w:ind w:left="1066" w:right="43" w:firstLine="0"/>
      </w:pPr>
      <w:r w:rsidRPr="0021486A">
        <w:tab/>
        <w:t>U-Boot 2017.03.VER1.0.2-armada-17.10.2 (Nov 22 2021)</w:t>
      </w:r>
    </w:p>
    <w:p w14:paraId="2C682074" w14:textId="77777777" w:rsidR="00C32842" w:rsidRPr="0021486A" w:rsidRDefault="00C32842" w:rsidP="00C32842">
      <w:pPr>
        <w:pStyle w:val="Para"/>
        <w:ind w:left="1066" w:right="43" w:firstLine="0"/>
      </w:pPr>
    </w:p>
    <w:p w14:paraId="7E670B53" w14:textId="77777777" w:rsidR="00BB33C5" w:rsidRPr="0021486A" w:rsidRDefault="00BB33C5">
      <w:pPr>
        <w:pStyle w:val="Para"/>
        <w:numPr>
          <w:ilvl w:val="0"/>
          <w:numId w:val="10"/>
        </w:numPr>
        <w:ind w:right="43"/>
      </w:pPr>
      <w:r w:rsidRPr="0021486A">
        <w:t>Verify the DRAM:  1 GiB  (According to order option)</w:t>
      </w:r>
    </w:p>
    <w:p w14:paraId="022E6673" w14:textId="491CF35D" w:rsidR="009D2F34" w:rsidRPr="0021486A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Pr="0021486A" w:rsidRDefault="00315BDA" w:rsidP="001761DD">
      <w:pPr>
        <w:pStyle w:val="Para"/>
      </w:pPr>
      <w:r w:rsidRPr="0021486A">
        <w:rPr>
          <w:i/>
          <w:iCs/>
        </w:rPr>
        <w:t xml:space="preserve">      </w:t>
      </w:r>
      <w:proofErr w:type="spellStart"/>
      <w:r w:rsidR="001761DD" w:rsidRPr="0021486A">
        <w:rPr>
          <w:i/>
          <w:iCs/>
        </w:rPr>
        <w:t>Example:</w:t>
      </w:r>
      <w:r w:rsidR="009D2F34" w:rsidRPr="0021486A">
        <w:rPr>
          <w:i/>
          <w:iCs/>
        </w:rPr>
        <w:t>U-BOOT,DRAM</w:t>
      </w:r>
      <w:proofErr w:type="spellEnd"/>
    </w:p>
    <w:p w14:paraId="53E59FB5" w14:textId="2B2CCBCE" w:rsidR="001761DD" w:rsidRPr="0021486A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Pr="0021486A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Pr="0021486A" w:rsidRDefault="001761DD" w:rsidP="001761DD">
      <w:pPr>
        <w:ind w:left="0"/>
        <w:rPr>
          <w:rtl/>
        </w:rPr>
      </w:pPr>
    </w:p>
    <w:p w14:paraId="224331FE" w14:textId="3AAED7B8" w:rsidR="005A0FA9" w:rsidRPr="0021486A" w:rsidRDefault="36C7239F" w:rsidP="31E70BCA">
      <w:pPr>
        <w:shd w:val="clear" w:color="auto" w:fill="FFFFFF" w:themeFill="background1"/>
        <w:ind w:firstLine="493"/>
      </w:pPr>
      <w:r w:rsidRPr="0021486A">
        <w:t xml:space="preserve">PCPE&gt;&gt; </w:t>
      </w:r>
      <w:proofErr w:type="spellStart"/>
      <w:r w:rsidRPr="0021486A">
        <w:rPr>
          <w:b/>
          <w:bCs/>
          <w:i/>
          <w:iCs/>
        </w:rPr>
        <w:t>printenv</w:t>
      </w:r>
      <w:proofErr w:type="spellEnd"/>
      <w:r w:rsidRPr="0021486A">
        <w:rPr>
          <w:b/>
          <w:bCs/>
          <w:i/>
          <w:iCs/>
        </w:rPr>
        <w:t xml:space="preserve"> NFS_VARIANT</w:t>
      </w:r>
    </w:p>
    <w:p w14:paraId="32A5EB5E" w14:textId="1F5B0461" w:rsidR="005A0FA9" w:rsidRPr="0021486A" w:rsidRDefault="00AA7BB5">
      <w:pPr>
        <w:pStyle w:val="Para"/>
        <w:numPr>
          <w:ilvl w:val="0"/>
          <w:numId w:val="10"/>
        </w:numPr>
      </w:pPr>
      <w:r w:rsidRPr="0021486A">
        <w:rPr>
          <w:rFonts w:ascii="Humnst777 BT" w:hAnsi="Humnst777 BT" w:cs="Times New Roman"/>
        </w:rPr>
        <w:t xml:space="preserve">Verify </w:t>
      </w:r>
      <w:r w:rsidR="00334EFE" w:rsidRPr="0021486A">
        <w:rPr>
          <w:rFonts w:ascii="Humnst777 BT" w:hAnsi="Humnst777 BT" w:cs="Times New Roman"/>
        </w:rPr>
        <w:t>NFS_VARIANT=general</w:t>
      </w:r>
      <w:r w:rsidRPr="0021486A">
        <w:rPr>
          <w:rFonts w:ascii="Humnst777 BT" w:hAnsi="Humnst777 BT" w:cs="Times New Roman"/>
        </w:rPr>
        <w:t xml:space="preserve"> </w:t>
      </w:r>
      <w:r w:rsidRPr="0021486A">
        <w:t>(According to the latest ECO by order option)</w:t>
      </w:r>
    </w:p>
    <w:p w14:paraId="18D4D79E" w14:textId="1AA3EF17" w:rsidR="001830ED" w:rsidRPr="0021486A" w:rsidRDefault="001830ED" w:rsidP="31E70BCA">
      <w:pPr>
        <w:pStyle w:val="Para"/>
        <w:ind w:left="1426" w:right="43" w:firstLine="0"/>
      </w:pPr>
    </w:p>
    <w:p w14:paraId="448BD36B" w14:textId="1FAF6004" w:rsidR="000C5DCC" w:rsidRPr="0021486A" w:rsidRDefault="62CEB540" w:rsidP="001951E9">
      <w:pPr>
        <w:pStyle w:val="Heading2"/>
        <w:rPr>
          <w:rtl/>
        </w:rPr>
      </w:pPr>
      <w:bookmarkStart w:id="51" w:name="_Toc94451774"/>
      <w:r w:rsidRPr="0021486A">
        <w:lastRenderedPageBreak/>
        <w:t>Test FD Button check</w:t>
      </w:r>
      <w:bookmarkEnd w:id="51"/>
    </w:p>
    <w:p w14:paraId="36DC8B75" w14:textId="28A88E3D" w:rsidR="003842B5" w:rsidRPr="0021486A" w:rsidRDefault="00DA5009" w:rsidP="003842B5">
      <w:pPr>
        <w:pStyle w:val="Para"/>
        <w:rPr>
          <w:rtl/>
        </w:rPr>
      </w:pPr>
      <w:r w:rsidRPr="0021486A">
        <w:rPr>
          <w:noProof/>
        </w:rPr>
        <w:drawing>
          <wp:inline distT="0" distB="0" distL="0" distR="0" wp14:anchorId="6565720E" wp14:editId="500117FF">
            <wp:extent cx="5447665" cy="11715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9279" w14:textId="4B89F011" w:rsidR="003842B5" w:rsidRPr="0021486A" w:rsidRDefault="003842B5" w:rsidP="003842B5">
      <w:pPr>
        <w:pStyle w:val="Para"/>
        <w:rPr>
          <w:rtl/>
        </w:rPr>
      </w:pPr>
    </w:p>
    <w:p w14:paraId="05CB9A4A" w14:textId="04777089" w:rsidR="003842B5" w:rsidRPr="0021486A" w:rsidRDefault="003842B5" w:rsidP="003842B5">
      <w:pPr>
        <w:pStyle w:val="Para"/>
        <w:jc w:val="center"/>
      </w:pPr>
      <w:r w:rsidRPr="0021486A">
        <w:t xml:space="preserve">Figure </w:t>
      </w:r>
      <w:r w:rsidRPr="0021486A">
        <w:rPr>
          <w:noProof/>
        </w:rPr>
        <w:t>5</w:t>
      </w:r>
      <w:r w:rsidRPr="0021486A">
        <w:t xml:space="preserve">: </w:t>
      </w:r>
      <w:r w:rsidR="006335A4" w:rsidRPr="0021486A">
        <w:t xml:space="preserve">UUT for </w:t>
      </w:r>
      <w:r w:rsidRPr="0021486A">
        <w:t>FD Test</w:t>
      </w:r>
    </w:p>
    <w:p w14:paraId="7524DD15" w14:textId="22425A01" w:rsidR="00B33E8E" w:rsidRPr="0021486A" w:rsidRDefault="00B33E8E" w:rsidP="003842B5">
      <w:pPr>
        <w:pStyle w:val="Para"/>
        <w:jc w:val="center"/>
      </w:pPr>
    </w:p>
    <w:p w14:paraId="66839714" w14:textId="6147B560" w:rsidR="00B33E8E" w:rsidRPr="0021486A" w:rsidRDefault="00B33E8E" w:rsidP="003842B5">
      <w:pPr>
        <w:pStyle w:val="Para"/>
        <w:jc w:val="center"/>
      </w:pPr>
    </w:p>
    <w:p w14:paraId="17061F49" w14:textId="77777777" w:rsidR="00B33E8E" w:rsidRPr="0021486A" w:rsidRDefault="00B33E8E" w:rsidP="003842B5">
      <w:pPr>
        <w:pStyle w:val="Para"/>
        <w:jc w:val="center"/>
      </w:pPr>
    </w:p>
    <w:p w14:paraId="7C0BEFD4" w14:textId="77777777" w:rsidR="00265D0C" w:rsidRPr="0021486A" w:rsidRDefault="00265D0C" w:rsidP="00265D0C">
      <w:pPr>
        <w:pStyle w:val="Para"/>
        <w:tabs>
          <w:tab w:val="left" w:pos="1800"/>
        </w:tabs>
        <w:ind w:left="0" w:firstLine="0"/>
        <w:rPr>
          <w:rtl/>
        </w:rPr>
      </w:pPr>
    </w:p>
    <w:p w14:paraId="376591F6" w14:textId="34A58781" w:rsidR="00B33E8E" w:rsidRPr="0021486A" w:rsidRDefault="00B33E8E">
      <w:pPr>
        <w:pStyle w:val="Para"/>
        <w:numPr>
          <w:ilvl w:val="0"/>
          <w:numId w:val="28"/>
        </w:numPr>
        <w:tabs>
          <w:tab w:val="left" w:pos="1800"/>
        </w:tabs>
        <w:ind w:hanging="1066"/>
      </w:pPr>
      <w:r w:rsidRPr="0021486A">
        <w:t>The test for reset</w:t>
      </w:r>
      <w:r w:rsidR="00556331" w:rsidRPr="0021486A">
        <w:t xml:space="preserve"> for PCB 0.2 </w:t>
      </w:r>
    </w:p>
    <w:p w14:paraId="2F9B2B93" w14:textId="4B4227CC" w:rsidR="00B33E8E" w:rsidRPr="0021486A" w:rsidRDefault="00B33E8E">
      <w:pPr>
        <w:pStyle w:val="Para"/>
        <w:numPr>
          <w:ilvl w:val="0"/>
          <w:numId w:val="28"/>
        </w:numPr>
        <w:tabs>
          <w:tab w:val="left" w:pos="1800"/>
        </w:tabs>
        <w:ind w:hanging="1066"/>
      </w:pPr>
      <w:r w:rsidRPr="0021486A">
        <w:t>Click on the pushbutton as shown in Figure 5</w:t>
      </w:r>
    </w:p>
    <w:p w14:paraId="44A4F989" w14:textId="329015BD" w:rsidR="00B948E7" w:rsidRPr="0021486A" w:rsidRDefault="006335A4">
      <w:pPr>
        <w:pStyle w:val="Para"/>
        <w:numPr>
          <w:ilvl w:val="0"/>
          <w:numId w:val="28"/>
        </w:numPr>
        <w:tabs>
          <w:tab w:val="left" w:pos="1800"/>
        </w:tabs>
        <w:ind w:hanging="1066"/>
      </w:pPr>
      <w:r w:rsidRPr="0021486A">
        <w:t>Verify the</w:t>
      </w:r>
      <w:r w:rsidR="00004BCB" w:rsidRPr="0021486A">
        <w:t xml:space="preserve"> </w:t>
      </w:r>
      <w:r w:rsidR="004F2023" w:rsidRPr="0021486A">
        <w:t xml:space="preserve">device is </w:t>
      </w:r>
      <w:r w:rsidR="00004BCB" w:rsidRPr="0021486A">
        <w:t>reboot</w:t>
      </w:r>
      <w:r w:rsidR="004F2023" w:rsidRPr="0021486A">
        <w:t>ing and</w:t>
      </w:r>
      <w:r w:rsidR="00004BCB" w:rsidRPr="0021486A">
        <w:t xml:space="preserve"> the </w:t>
      </w:r>
      <w:r w:rsidR="004F2023" w:rsidRPr="0021486A">
        <w:t>Boot is processing</w:t>
      </w:r>
    </w:p>
    <w:p w14:paraId="27A656CB" w14:textId="77777777" w:rsidR="00B01822" w:rsidRPr="0021486A" w:rsidRDefault="00B01822" w:rsidP="00556331">
      <w:pPr>
        <w:pStyle w:val="Para"/>
        <w:tabs>
          <w:tab w:val="left" w:pos="1800"/>
        </w:tabs>
        <w:ind w:left="0" w:firstLine="0"/>
      </w:pPr>
    </w:p>
    <w:p w14:paraId="3049A6E9" w14:textId="6DB5A8E3" w:rsidR="00B01822" w:rsidRPr="0021486A" w:rsidRDefault="00B01822" w:rsidP="005C11D1">
      <w:pPr>
        <w:pStyle w:val="Para"/>
        <w:tabs>
          <w:tab w:val="left" w:pos="1800"/>
        </w:tabs>
        <w:ind w:left="2146" w:firstLine="0"/>
      </w:pPr>
    </w:p>
    <w:p w14:paraId="208C051F" w14:textId="7527C2C7" w:rsidR="00B01822" w:rsidRPr="0021486A" w:rsidRDefault="00B01822">
      <w:pPr>
        <w:pStyle w:val="Para"/>
        <w:numPr>
          <w:ilvl w:val="0"/>
          <w:numId w:val="33"/>
        </w:numPr>
      </w:pPr>
      <w:r w:rsidRPr="0021486A">
        <w:t xml:space="preserve">The test for </w:t>
      </w:r>
      <w:r w:rsidR="008E5A92" w:rsidRPr="0021486A">
        <w:t>factory-default</w:t>
      </w:r>
      <w:r w:rsidR="0039182A" w:rsidRPr="0021486A">
        <w:t>-config</w:t>
      </w:r>
      <w:r w:rsidR="008E5A92" w:rsidRPr="0021486A">
        <w:t xml:space="preserve"> </w:t>
      </w:r>
    </w:p>
    <w:p w14:paraId="2F65C3F5" w14:textId="77777777" w:rsidR="00B01822" w:rsidRPr="0021486A" w:rsidRDefault="00B01822" w:rsidP="00B01822">
      <w:pPr>
        <w:pStyle w:val="Para"/>
      </w:pPr>
    </w:p>
    <w:p w14:paraId="2C183EE5" w14:textId="77777777" w:rsidR="00B01822" w:rsidRPr="0021486A" w:rsidRDefault="00B01822" w:rsidP="00B01822">
      <w:pPr>
        <w:pStyle w:val="Para"/>
      </w:pPr>
    </w:p>
    <w:p w14:paraId="69B20242" w14:textId="30FE17CD" w:rsidR="00B01822" w:rsidRPr="0021486A" w:rsidRDefault="00B01822" w:rsidP="00B01822">
      <w:pPr>
        <w:pStyle w:val="Para"/>
      </w:pPr>
      <w:r w:rsidRPr="0021486A">
        <w:t>Use following command:</w:t>
      </w:r>
    </w:p>
    <w:p w14:paraId="1EE3F362" w14:textId="29FCBD43" w:rsidR="00535E90" w:rsidRPr="0021486A" w:rsidRDefault="00535E90" w:rsidP="00B01822">
      <w:pPr>
        <w:pStyle w:val="Para"/>
      </w:pPr>
    </w:p>
    <w:p w14:paraId="0019A341" w14:textId="77777777" w:rsidR="00535E90" w:rsidRPr="0021486A" w:rsidRDefault="00535E90" w:rsidP="00535E90">
      <w:pPr>
        <w:pStyle w:val="Para"/>
      </w:pPr>
      <w:r w:rsidRPr="0021486A">
        <w:t>user&gt;</w:t>
      </w:r>
      <w:proofErr w:type="spellStart"/>
      <w:r w:rsidRPr="0021486A">
        <w:t>su</w:t>
      </w:r>
      <w:proofErr w:type="spellEnd"/>
    </w:p>
    <w:p w14:paraId="7298B786" w14:textId="77777777" w:rsidR="00535E90" w:rsidRPr="0021486A" w:rsidRDefault="00535E90" w:rsidP="00535E90">
      <w:pPr>
        <w:pStyle w:val="Para"/>
      </w:pPr>
      <w:r w:rsidRPr="0021486A">
        <w:t>password&gt;1234</w:t>
      </w:r>
    </w:p>
    <w:p w14:paraId="67C57163" w14:textId="77777777" w:rsidR="00535E90" w:rsidRPr="0021486A" w:rsidRDefault="00535E90" w:rsidP="00535E90">
      <w:pPr>
        <w:pStyle w:val="Para"/>
      </w:pPr>
    </w:p>
    <w:p w14:paraId="5FF571D4" w14:textId="1C9BC533" w:rsidR="00535E90" w:rsidRPr="0021486A" w:rsidRDefault="00535E90" w:rsidP="00535E90">
      <w:pPr>
        <w:pStyle w:val="Para"/>
      </w:pPr>
      <w:r w:rsidRPr="0021486A">
        <w:t>ETX-1p#</w:t>
      </w:r>
    </w:p>
    <w:p w14:paraId="39F9703E" w14:textId="77777777" w:rsidR="00B01822" w:rsidRPr="0021486A" w:rsidRDefault="00B01822" w:rsidP="00535E90">
      <w:pPr>
        <w:pStyle w:val="Para"/>
        <w:ind w:left="0" w:firstLine="0"/>
      </w:pPr>
    </w:p>
    <w:p w14:paraId="5691FAA9" w14:textId="1AAB3B0A" w:rsidR="00B01822" w:rsidRPr="0021486A" w:rsidRDefault="00B01822">
      <w:pPr>
        <w:pStyle w:val="Para"/>
        <w:numPr>
          <w:ilvl w:val="0"/>
          <w:numId w:val="28"/>
        </w:numPr>
        <w:tabs>
          <w:tab w:val="left" w:pos="1800"/>
        </w:tabs>
        <w:ind w:hanging="1066"/>
      </w:pPr>
      <w:r w:rsidRPr="0021486A">
        <w:t xml:space="preserve">Press the button for 10 seconds as shown in Figure </w:t>
      </w:r>
      <w:r w:rsidR="00535E90" w:rsidRPr="0021486A">
        <w:t>5</w:t>
      </w:r>
    </w:p>
    <w:p w14:paraId="3949FCD6" w14:textId="50E9102B" w:rsidR="00B01822" w:rsidRPr="0021486A" w:rsidRDefault="00B01822">
      <w:pPr>
        <w:pStyle w:val="Para"/>
        <w:numPr>
          <w:ilvl w:val="0"/>
          <w:numId w:val="28"/>
        </w:numPr>
        <w:ind w:hanging="1066"/>
      </w:pPr>
      <w:r w:rsidRPr="0021486A">
        <w:t>Verify that the device is booting</w:t>
      </w:r>
      <w:r w:rsidR="00535E90" w:rsidRPr="0021486A">
        <w:t xml:space="preserve">. </w:t>
      </w:r>
      <w:r w:rsidRPr="0021486A">
        <w:t>Verify the message</w:t>
      </w:r>
      <w:r w:rsidRPr="0021486A">
        <w:rPr>
          <w:rFonts w:hint="cs"/>
        </w:rPr>
        <w:t xml:space="preserve"> </w:t>
      </w:r>
      <w:r w:rsidRPr="0021486A">
        <w:t>factory-default</w:t>
      </w:r>
      <w:r w:rsidR="0039182A" w:rsidRPr="0021486A">
        <w:t>-config</w:t>
      </w:r>
    </w:p>
    <w:p w14:paraId="6675769B" w14:textId="77777777" w:rsidR="00B01822" w:rsidRPr="0021486A" w:rsidRDefault="00B01822" w:rsidP="00B01822">
      <w:pPr>
        <w:pStyle w:val="Para"/>
        <w:rPr>
          <w:rtl/>
        </w:rPr>
      </w:pPr>
    </w:p>
    <w:p w14:paraId="4354027B" w14:textId="49B147AF" w:rsidR="00B01822" w:rsidRDefault="009A776D" w:rsidP="00B01822">
      <w:pPr>
        <w:pStyle w:val="Para"/>
      </w:pPr>
      <w:r w:rsidRPr="0021486A">
        <w:rPr>
          <w:noProof/>
        </w:rPr>
        <w:drawing>
          <wp:inline distT="0" distB="0" distL="0" distR="0" wp14:anchorId="3117F0FF" wp14:editId="7E853A1A">
            <wp:extent cx="5857875" cy="1133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7C9" w14:textId="77777777" w:rsidR="00B86322" w:rsidRDefault="00B86322" w:rsidP="00B01822">
      <w:pPr>
        <w:pStyle w:val="Para"/>
      </w:pPr>
    </w:p>
    <w:p w14:paraId="23C816C5" w14:textId="135755F0" w:rsidR="00B86322" w:rsidRPr="00E03348" w:rsidRDefault="00B86322" w:rsidP="00B01822">
      <w:pPr>
        <w:pStyle w:val="Para"/>
      </w:pPr>
      <w:r w:rsidRPr="00E03348">
        <w:t>Note:</w:t>
      </w:r>
    </w:p>
    <w:p w14:paraId="05C850FA" w14:textId="2CADCA6C" w:rsidR="00B86322" w:rsidRPr="00E03348" w:rsidRDefault="00B86322" w:rsidP="00B86322">
      <w:pPr>
        <w:pStyle w:val="ListParagraph"/>
        <w:numPr>
          <w:ilvl w:val="0"/>
          <w:numId w:val="41"/>
        </w:numPr>
        <w:spacing w:before="60"/>
        <w:ind w:left="709" w:firstLine="0"/>
      </w:pPr>
      <w:r w:rsidRPr="00E03348">
        <w:rPr>
          <w:rFonts w:eastAsia="Times New Roman" w:cstheme="minorHAnsi"/>
          <w:color w:val="FF0000"/>
          <w:sz w:val="20"/>
          <w:szCs w:val="20"/>
        </w:rPr>
        <w:t xml:space="preserve">The FD button not working because a SW bug. As </w:t>
      </w:r>
      <w:r w:rsidR="00E03348" w:rsidRPr="00E03348">
        <w:rPr>
          <w:rFonts w:eastAsia="Times New Roman" w:cstheme="minorHAnsi"/>
          <w:color w:val="FF0000"/>
          <w:sz w:val="20"/>
          <w:szCs w:val="20"/>
        </w:rPr>
        <w:t>workaround:</w:t>
      </w:r>
      <w:r w:rsidRPr="00E03348">
        <w:rPr>
          <w:rFonts w:eastAsia="Times New Roman" w:cstheme="minorHAnsi"/>
          <w:color w:val="FF0000"/>
          <w:sz w:val="20"/>
          <w:szCs w:val="20"/>
        </w:rPr>
        <w:t xml:space="preserve">  disconnect power and plug back in </w:t>
      </w:r>
      <w:r w:rsidR="008A773A" w:rsidRPr="00E03348">
        <w:rPr>
          <w:rFonts w:eastAsia="Times New Roman" w:cstheme="minorHAnsi"/>
          <w:b/>
          <w:bCs/>
          <w:color w:val="FF0000"/>
          <w:sz w:val="20"/>
          <w:szCs w:val="20"/>
        </w:rPr>
        <w:t xml:space="preserve">approved only for </w:t>
      </w:r>
      <w:r w:rsidR="00FB256F" w:rsidRPr="00E03348">
        <w:rPr>
          <w:rFonts w:eastAsia="Times New Roman" w:cstheme="minorHAnsi"/>
          <w:b/>
          <w:bCs/>
          <w:color w:val="FF0000"/>
          <w:sz w:val="20"/>
          <w:szCs w:val="20"/>
        </w:rPr>
        <w:t>SAFARICOM</w:t>
      </w:r>
      <w:r w:rsidR="00FB256F">
        <w:rPr>
          <w:rFonts w:eastAsia="Times New Roman" w:cstheme="minorHAnsi"/>
          <w:b/>
          <w:bCs/>
          <w:color w:val="FF0000"/>
          <w:sz w:val="20"/>
          <w:szCs w:val="20"/>
        </w:rPr>
        <w:t xml:space="preserve">, MKT options </w:t>
      </w:r>
      <w:r w:rsidR="00FB256F" w:rsidRPr="00FB256F">
        <w:rPr>
          <w:rFonts w:eastAsia="Times New Roman" w:cstheme="minorHAnsi"/>
          <w:b/>
          <w:bCs/>
          <w:color w:val="FF0000"/>
          <w:sz w:val="20"/>
          <w:szCs w:val="20"/>
        </w:rPr>
        <w:t>ETX-1P_SFC/</w:t>
      </w:r>
      <w:r w:rsidR="00FB256F">
        <w:rPr>
          <w:rFonts w:eastAsia="Times New Roman" w:cstheme="minorHAnsi"/>
          <w:b/>
          <w:bCs/>
          <w:color w:val="FF0000"/>
          <w:sz w:val="20"/>
          <w:szCs w:val="20"/>
        </w:rPr>
        <w:t>xxx</w:t>
      </w:r>
    </w:p>
    <w:p w14:paraId="4865D5CF" w14:textId="77777777" w:rsidR="00B86322" w:rsidRPr="0021486A" w:rsidRDefault="00B86322" w:rsidP="00B01822">
      <w:pPr>
        <w:pStyle w:val="Para"/>
      </w:pPr>
    </w:p>
    <w:p w14:paraId="08F0114A" w14:textId="77777777" w:rsidR="00B01822" w:rsidRPr="0021486A" w:rsidRDefault="00B01822" w:rsidP="00B01822">
      <w:pPr>
        <w:pStyle w:val="Para"/>
      </w:pPr>
    </w:p>
    <w:p w14:paraId="5E213F4B" w14:textId="77777777" w:rsidR="00B01822" w:rsidRPr="0021486A" w:rsidRDefault="00B01822" w:rsidP="00B01822">
      <w:pPr>
        <w:pStyle w:val="Para"/>
        <w:tabs>
          <w:tab w:val="left" w:pos="1800"/>
        </w:tabs>
        <w:ind w:left="0" w:firstLine="0"/>
        <w:jc w:val="both"/>
      </w:pPr>
    </w:p>
    <w:p w14:paraId="73E70A8C" w14:textId="018C9546" w:rsidR="00B01822" w:rsidRPr="0021486A" w:rsidRDefault="00B01822" w:rsidP="005C11D1">
      <w:pPr>
        <w:pStyle w:val="Para"/>
        <w:tabs>
          <w:tab w:val="left" w:pos="1800"/>
        </w:tabs>
        <w:ind w:left="2146" w:firstLine="0"/>
      </w:pPr>
    </w:p>
    <w:p w14:paraId="09474E03" w14:textId="77777777" w:rsidR="00B01822" w:rsidRPr="0021486A" w:rsidRDefault="00B01822" w:rsidP="005C11D1">
      <w:pPr>
        <w:pStyle w:val="Para"/>
        <w:tabs>
          <w:tab w:val="left" w:pos="1800"/>
        </w:tabs>
        <w:ind w:left="2146" w:firstLine="0"/>
      </w:pPr>
    </w:p>
    <w:p w14:paraId="5104956C" w14:textId="77777777" w:rsidR="00E15268" w:rsidRPr="0021486A" w:rsidRDefault="00E15268" w:rsidP="005C11D1">
      <w:pPr>
        <w:pStyle w:val="Para"/>
        <w:tabs>
          <w:tab w:val="left" w:pos="1800"/>
        </w:tabs>
        <w:ind w:left="2146" w:firstLine="0"/>
      </w:pPr>
    </w:p>
    <w:p w14:paraId="6BFF3E6B" w14:textId="77777777" w:rsidR="00E15268" w:rsidRPr="0021486A" w:rsidRDefault="00E15268" w:rsidP="005C11D1">
      <w:pPr>
        <w:pStyle w:val="Para"/>
        <w:tabs>
          <w:tab w:val="left" w:pos="1800"/>
        </w:tabs>
        <w:ind w:left="2146" w:firstLine="0"/>
      </w:pPr>
    </w:p>
    <w:p w14:paraId="559635D2" w14:textId="77777777" w:rsidR="00265D0C" w:rsidRPr="0021486A" w:rsidRDefault="00265D0C" w:rsidP="00265D0C">
      <w:pPr>
        <w:pStyle w:val="Para"/>
        <w:tabs>
          <w:tab w:val="left" w:pos="1800"/>
        </w:tabs>
      </w:pPr>
    </w:p>
    <w:p w14:paraId="75B50932" w14:textId="73183D91" w:rsidR="0075638C" w:rsidRPr="0021486A" w:rsidRDefault="0B0238F6" w:rsidP="001951E9">
      <w:pPr>
        <w:pStyle w:val="Heading2"/>
      </w:pPr>
      <w:bookmarkStart w:id="52" w:name="_Toc94451775"/>
      <w:r w:rsidRPr="0021486A">
        <w:t>Cellu</w:t>
      </w:r>
      <w:r w:rsidR="6C43430C" w:rsidRPr="0021486A">
        <w:t>l</w:t>
      </w:r>
      <w:r w:rsidRPr="0021486A">
        <w:t>ar Modem Test (according to option)</w:t>
      </w:r>
      <w:bookmarkEnd w:id="50"/>
      <w:bookmarkEnd w:id="52"/>
    </w:p>
    <w:p w14:paraId="03FED220" w14:textId="0BA8E3FD" w:rsidR="00BA6A4E" w:rsidRPr="0021486A" w:rsidRDefault="00BA6A4E" w:rsidP="00BA6A4E">
      <w:pPr>
        <w:pStyle w:val="Para"/>
      </w:pPr>
    </w:p>
    <w:p w14:paraId="693F1C7A" w14:textId="35345DAC" w:rsidR="00BA6A4E" w:rsidRPr="0021486A" w:rsidRDefault="00BA6A4E" w:rsidP="00BA6A4E">
      <w:pPr>
        <w:pStyle w:val="Para"/>
      </w:pPr>
    </w:p>
    <w:p w14:paraId="34FA51CC" w14:textId="50C5829C" w:rsidR="00BA6A4E" w:rsidRPr="0021486A" w:rsidRDefault="00BA6A4E">
      <w:pPr>
        <w:pStyle w:val="Para"/>
        <w:numPr>
          <w:ilvl w:val="0"/>
          <w:numId w:val="35"/>
        </w:numPr>
      </w:pPr>
      <w:r w:rsidRPr="0021486A">
        <w:rPr>
          <w:b/>
          <w:bCs/>
        </w:rPr>
        <w:t>Test for Safaricom</w:t>
      </w:r>
    </w:p>
    <w:p w14:paraId="3FC2A460" w14:textId="77777777" w:rsidR="00BA6A4E" w:rsidRPr="0021486A" w:rsidRDefault="00BA6A4E" w:rsidP="00BA6A4E">
      <w:pPr>
        <w:pStyle w:val="Para"/>
      </w:pPr>
    </w:p>
    <w:p w14:paraId="422CEB62" w14:textId="5006511C" w:rsidR="0075638C" w:rsidRPr="0021486A" w:rsidRDefault="0075638C">
      <w:pPr>
        <w:pStyle w:val="Para"/>
        <w:numPr>
          <w:ilvl w:val="0"/>
          <w:numId w:val="13"/>
        </w:numPr>
      </w:pPr>
      <w:r w:rsidRPr="0021486A">
        <w:t>Connect cellular Antenna to</w:t>
      </w:r>
      <w:r w:rsidR="000528CB" w:rsidRPr="0021486A">
        <w:t xml:space="preserve"> LTE </w:t>
      </w:r>
      <w:r w:rsidRPr="0021486A">
        <w:t>MAIN.</w:t>
      </w:r>
    </w:p>
    <w:p w14:paraId="3E3ACA95" w14:textId="306E4BE2" w:rsidR="0075638C" w:rsidRPr="0021486A" w:rsidRDefault="007811DB">
      <w:pPr>
        <w:pStyle w:val="Para"/>
        <w:numPr>
          <w:ilvl w:val="0"/>
          <w:numId w:val="13"/>
        </w:numPr>
      </w:pPr>
      <w:r w:rsidRPr="0021486A">
        <w:t>Test</w:t>
      </w:r>
      <w:r w:rsidR="0075638C" w:rsidRPr="0021486A">
        <w:t xml:space="preserve"> Cellular </w:t>
      </w:r>
      <w:r w:rsidR="000528CB" w:rsidRPr="0021486A">
        <w:t>SIM1,SIM2</w:t>
      </w:r>
      <w:r w:rsidR="0075638C" w:rsidRPr="0021486A">
        <w:t>, the commands</w:t>
      </w:r>
      <w:r w:rsidR="0075638C" w:rsidRPr="0021486A">
        <w:rPr>
          <w:rFonts w:hint="cs"/>
          <w:rtl/>
        </w:rPr>
        <w:t>:</w:t>
      </w:r>
    </w:p>
    <w:p w14:paraId="18CB5153" w14:textId="2566D0B2" w:rsidR="00CB54E6" w:rsidRPr="0021486A" w:rsidRDefault="00CB54E6" w:rsidP="0075638C">
      <w:pPr>
        <w:pStyle w:val="Para"/>
      </w:pPr>
      <w:r w:rsidRPr="0021486A">
        <w:t>user&gt;</w:t>
      </w:r>
      <w:proofErr w:type="spellStart"/>
      <w:r w:rsidRPr="0021486A">
        <w:rPr>
          <w:b/>
          <w:bCs/>
          <w:i/>
          <w:iCs/>
        </w:rPr>
        <w:t>su</w:t>
      </w:r>
      <w:proofErr w:type="spellEnd"/>
    </w:p>
    <w:p w14:paraId="3933D516" w14:textId="412A6928" w:rsidR="0075638C" w:rsidRPr="0021486A" w:rsidRDefault="0075638C" w:rsidP="0075638C">
      <w:pPr>
        <w:pStyle w:val="Para"/>
      </w:pPr>
      <w:r w:rsidRPr="0021486A">
        <w:t>Password:</w:t>
      </w:r>
      <w:r w:rsidRPr="0021486A">
        <w:rPr>
          <w:b/>
          <w:bCs/>
          <w:i/>
          <w:iCs/>
        </w:rPr>
        <w:t>1234</w:t>
      </w:r>
    </w:p>
    <w:p w14:paraId="736C49D3" w14:textId="107F86F0" w:rsidR="00CB54E6" w:rsidRPr="0021486A" w:rsidRDefault="73E2029D" w:rsidP="00F17CE5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 xml:space="preserve">configure port cellular </w:t>
      </w:r>
      <w:proofErr w:type="spellStart"/>
      <w:r w:rsidRPr="0021486A">
        <w:rPr>
          <w:b/>
          <w:bCs/>
          <w:i/>
          <w:iCs/>
        </w:rPr>
        <w:t>lte</w:t>
      </w:r>
      <w:proofErr w:type="spellEnd"/>
      <w:r w:rsidR="4663CD0F" w:rsidRPr="0021486A">
        <w:rPr>
          <w:b/>
          <w:bCs/>
        </w:rPr>
        <w:t xml:space="preserve">   </w:t>
      </w:r>
    </w:p>
    <w:p w14:paraId="57FB3A94" w14:textId="0768621C" w:rsidR="00F17CE5" w:rsidRPr="0021486A" w:rsidRDefault="73E2029D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 config&gt;port&gt;cellular(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>)#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no shutdown</w:t>
      </w:r>
      <w:r w:rsidR="4663CD0F"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 xml:space="preserve"> </w:t>
      </w:r>
      <w:r w:rsidR="4663CD0F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</w:t>
      </w:r>
      <w:r w:rsidR="4E58404B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</w:t>
      </w:r>
    </w:p>
    <w:p w14:paraId="15475D7E" w14:textId="77777777" w:rsidR="00F17CE5" w:rsidRPr="0021486A" w:rsidRDefault="00F17CE5">
      <w:pPr>
        <w:pStyle w:val="Para"/>
        <w:numPr>
          <w:ilvl w:val="0"/>
          <w:numId w:val="13"/>
        </w:numPr>
      </w:pPr>
      <w:r w:rsidRPr="0021486A">
        <w:t>check the parameters the modem IMEI</w:t>
      </w:r>
    </w:p>
    <w:p w14:paraId="1879C08A" w14:textId="6D7F5516" w:rsidR="00F17CE5" w:rsidRPr="0021486A" w:rsidRDefault="00F17CE5" w:rsidP="00F17CE5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2E3FBBC" w14:textId="4A887322" w:rsidR="00F17CE5" w:rsidRPr="0021486A" w:rsidRDefault="4663CD0F" w:rsidP="31E70BCA">
      <w:pPr>
        <w:rPr>
          <w:rFonts w:ascii="Tahoma" w:eastAsia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21486A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>)#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show status</w:t>
      </w:r>
      <w:r w:rsidR="252387B9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</w:t>
      </w:r>
    </w:p>
    <w:p w14:paraId="70448AD1" w14:textId="2D27508B" w:rsidR="00F17CE5" w:rsidRPr="0021486A" w:rsidRDefault="00F17CE5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</w:p>
    <w:p w14:paraId="5849AF80" w14:textId="55A6FCAE" w:rsidR="00F17CE5" w:rsidRPr="0021486A" w:rsidRDefault="00F17CE5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21486A">
        <w:rPr>
          <w:i/>
          <w:iCs/>
        </w:rPr>
        <w:t>Example: IMEI</w:t>
      </w:r>
    </w:p>
    <w:p w14:paraId="7490664A" w14:textId="62B10EC1" w:rsidR="00F17CE5" w:rsidRPr="0021486A" w:rsidRDefault="00F17CE5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8FF547" w14:textId="7B5D3F2B" w:rsidR="00F17CE5" w:rsidRPr="0021486A" w:rsidRDefault="00F17CE5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 </w:t>
      </w:r>
      <w:r w:rsidR="00955930" w:rsidRPr="0021486A">
        <w:rPr>
          <w:noProof/>
        </w:rPr>
        <w:drawing>
          <wp:inline distT="0" distB="0" distL="0" distR="0" wp14:anchorId="434D611D" wp14:editId="5789D3D0">
            <wp:extent cx="3333750" cy="1619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EA39" w14:textId="6F3D192F" w:rsidR="00F17CE5" w:rsidRPr="0021486A" w:rsidRDefault="00F17CE5" w:rsidP="00CB54E6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1D1FD9" w14:textId="6FB5CA92" w:rsidR="00CB54E6" w:rsidRPr="0021486A" w:rsidRDefault="73E2029D" w:rsidP="31E70BCA">
      <w:pPr>
        <w:ind w:left="810"/>
        <w:rPr>
          <w:rFonts w:ascii="Tahoma" w:eastAsia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 xml:space="preserve">)#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exit all</w:t>
      </w:r>
      <w:r w:rsidR="2AFA48C7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</w:t>
      </w:r>
    </w:p>
    <w:p w14:paraId="65528CFD" w14:textId="13FD9696" w:rsidR="00B62C34" w:rsidRPr="0021486A" w:rsidRDefault="4639BEC5" w:rsidP="31E70BCA">
      <w:pPr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  </w:t>
      </w:r>
    </w:p>
    <w:p w14:paraId="20FBD6BB" w14:textId="19CB12EE" w:rsidR="00FA752D" w:rsidRPr="0021486A" w:rsidRDefault="003379FD">
      <w:pPr>
        <w:pStyle w:val="Para"/>
        <w:numPr>
          <w:ilvl w:val="0"/>
          <w:numId w:val="23"/>
        </w:numPr>
      </w:pPr>
      <w:r w:rsidRPr="0021486A">
        <w:t xml:space="preserve">In </w:t>
      </w:r>
      <w:r w:rsidRPr="0021486A">
        <w:rPr>
          <w:b/>
          <w:bCs/>
        </w:rPr>
        <w:t>Safaricom</w:t>
      </w:r>
      <w:r w:rsidRPr="0021486A">
        <w:t xml:space="preserve"> product t</w:t>
      </w:r>
      <w:r w:rsidR="63962EF3" w:rsidRPr="0021486A">
        <w:t xml:space="preserve">he Cellular </w:t>
      </w:r>
      <w:r w:rsidR="6E95952C" w:rsidRPr="0021486A">
        <w:t>is</w:t>
      </w:r>
      <w:r w:rsidR="63962EF3" w:rsidRPr="0021486A">
        <w:t xml:space="preserve"> tested with LINUX commands</w:t>
      </w:r>
      <w:r w:rsidRPr="0021486A">
        <w:t xml:space="preserve"> (use a special paragraphs for the </w:t>
      </w:r>
      <w:r w:rsidRPr="0021486A">
        <w:rPr>
          <w:b/>
          <w:bCs/>
        </w:rPr>
        <w:t>General</w:t>
      </w:r>
      <w:r w:rsidRPr="0021486A">
        <w:t xml:space="preserve"> product)</w:t>
      </w:r>
      <w:r w:rsidR="63962EF3" w:rsidRPr="0021486A">
        <w:t>:</w:t>
      </w:r>
    </w:p>
    <w:p w14:paraId="307099A4" w14:textId="6AC2F06F" w:rsidR="00B62C34" w:rsidRPr="0021486A" w:rsidRDefault="00B62C34" w:rsidP="00FA752D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48C2C21" w14:textId="2C294078" w:rsidR="00B62C34" w:rsidRPr="0021486A" w:rsidRDefault="4639BEC5" w:rsidP="00B62C34">
      <w:pPr>
        <w:pStyle w:val="ListParagraph"/>
      </w:pPr>
      <w:r w:rsidRPr="0021486A">
        <w:t xml:space="preserve">ETX-1p# 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21486A">
        <w:t xml:space="preserve">    </w:t>
      </w:r>
    </w:p>
    <w:p w14:paraId="3085AF07" w14:textId="77777777" w:rsidR="00B62C34" w:rsidRPr="0021486A" w:rsidRDefault="00B62C34" w:rsidP="00B62C34">
      <w:pPr>
        <w:pStyle w:val="ListParagraph"/>
      </w:pPr>
      <w:r w:rsidRPr="0021486A">
        <w:t>Key code:                    8388569129   ( Example)</w:t>
      </w:r>
    </w:p>
    <w:p w14:paraId="13986C7F" w14:textId="77777777" w:rsidR="00B62C34" w:rsidRPr="0021486A" w:rsidRDefault="00B62C34" w:rsidP="00B62C34">
      <w:pPr>
        <w:pStyle w:val="Para"/>
        <w:ind w:left="0" w:firstLine="0"/>
      </w:pPr>
      <w:r w:rsidRPr="0021486A">
        <w:t xml:space="preserve">          Challenge code: (10 figure numbers) </w:t>
      </w:r>
    </w:p>
    <w:p w14:paraId="59870C84" w14:textId="77777777" w:rsidR="00B62C34" w:rsidRPr="0021486A" w:rsidRDefault="00B62C34" w:rsidP="00B62C34">
      <w:pPr>
        <w:pStyle w:val="Para"/>
        <w:ind w:left="0" w:firstLine="0"/>
      </w:pPr>
    </w:p>
    <w:p w14:paraId="2CF80FA0" w14:textId="2E4652AB" w:rsidR="00B62C34" w:rsidRPr="0021486A" w:rsidRDefault="4C7A4BC2" w:rsidP="00B62C34">
      <w:pPr>
        <w:pStyle w:val="Para"/>
        <w:ind w:left="360" w:firstLine="0"/>
      </w:pPr>
      <w:r w:rsidRPr="0021486A">
        <w:t xml:space="preserve">      </w:t>
      </w:r>
      <w:r w:rsidR="4639BEC5" w:rsidRPr="0021486A">
        <w:t xml:space="preserve">Open </w:t>
      </w:r>
      <w:proofErr w:type="spellStart"/>
      <w:r w:rsidR="4639BEC5" w:rsidRPr="0021486A">
        <w:t>Decryptor</w:t>
      </w:r>
      <w:proofErr w:type="spellEnd"/>
      <w:r w:rsidR="4639BEC5" w:rsidRPr="0021486A">
        <w:t xml:space="preserve"> </w:t>
      </w:r>
    </w:p>
    <w:p w14:paraId="00EB13E3" w14:textId="77777777" w:rsidR="008A5B30" w:rsidRPr="0021486A" w:rsidRDefault="008A5B30" w:rsidP="00B62C34">
      <w:pPr>
        <w:pStyle w:val="Para"/>
        <w:ind w:left="360" w:firstLine="0"/>
      </w:pPr>
    </w:p>
    <w:p w14:paraId="437C47A3" w14:textId="77777777" w:rsidR="00B62C34" w:rsidRPr="0021486A" w:rsidRDefault="00B62C34" w:rsidP="00B62C34">
      <w:pPr>
        <w:pStyle w:val="Para"/>
        <w:ind w:left="0" w:firstLine="0"/>
      </w:pPr>
      <w:r w:rsidRPr="0021486A">
        <w:rPr>
          <w:noProof/>
        </w:rPr>
        <w:lastRenderedPageBreak/>
        <w:t xml:space="preserve">                            </w:t>
      </w:r>
      <w:r w:rsidRPr="0021486A">
        <w:rPr>
          <w:noProof/>
        </w:rPr>
        <w:drawing>
          <wp:inline distT="0" distB="0" distL="0" distR="0" wp14:anchorId="4478071C" wp14:editId="4BB586AD">
            <wp:extent cx="1702789" cy="2388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223E" w14:textId="77777777" w:rsidR="00B62C34" w:rsidRPr="0021486A" w:rsidRDefault="00B62C34" w:rsidP="00B62C34">
      <w:pPr>
        <w:pStyle w:val="Para"/>
        <w:ind w:left="0" w:firstLine="0"/>
        <w:rPr>
          <w:rtl/>
        </w:rPr>
      </w:pPr>
    </w:p>
    <w:p w14:paraId="388F58D3" w14:textId="790F089C" w:rsidR="00B62C34" w:rsidRPr="0021486A" w:rsidRDefault="4639BEC5">
      <w:pPr>
        <w:pStyle w:val="Para"/>
        <w:numPr>
          <w:ilvl w:val="0"/>
          <w:numId w:val="17"/>
        </w:numPr>
      </w:pPr>
      <w:r w:rsidRPr="0021486A">
        <w:t>Enter the code (Challenge code:  in the field key)</w:t>
      </w:r>
    </w:p>
    <w:p w14:paraId="6E4F683F" w14:textId="6F733C44" w:rsidR="00B62C34" w:rsidRPr="0021486A" w:rsidRDefault="4639BEC5">
      <w:pPr>
        <w:pStyle w:val="Para"/>
        <w:numPr>
          <w:ilvl w:val="0"/>
          <w:numId w:val="17"/>
        </w:numPr>
      </w:pPr>
      <w:r w:rsidRPr="0021486A">
        <w:t>Push on</w:t>
      </w:r>
      <w:r w:rsidR="533F70DD" w:rsidRPr="0021486A">
        <w:t xml:space="preserve"> C</w:t>
      </w:r>
      <w:r w:rsidRPr="0021486A">
        <w:t xml:space="preserve">hange </w:t>
      </w:r>
      <w:r w:rsidR="6DB1F280" w:rsidRPr="0021486A">
        <w:t>P</w:t>
      </w:r>
      <w:r w:rsidRPr="0021486A">
        <w:t>ass, you will get a number (Result)</w:t>
      </w:r>
    </w:p>
    <w:p w14:paraId="775F31AB" w14:textId="77777777" w:rsidR="00B62C34" w:rsidRPr="0021486A" w:rsidRDefault="00B62C34">
      <w:pPr>
        <w:pStyle w:val="Para"/>
        <w:numPr>
          <w:ilvl w:val="0"/>
          <w:numId w:val="17"/>
        </w:numPr>
        <w:rPr>
          <w:rtl/>
        </w:rPr>
      </w:pPr>
      <w:r w:rsidRPr="0021486A">
        <w:t>Insert the number to UUT</w:t>
      </w:r>
    </w:p>
    <w:p w14:paraId="42AC67D5" w14:textId="77777777" w:rsidR="00B62C34" w:rsidRPr="0021486A" w:rsidRDefault="00B62C34" w:rsidP="00B62C34">
      <w:pPr>
        <w:pStyle w:val="Para"/>
        <w:ind w:left="720" w:firstLine="0"/>
      </w:pPr>
    </w:p>
    <w:p w14:paraId="6B182CD8" w14:textId="459B1821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sz w:val="20"/>
          <w:szCs w:val="20"/>
        </w:rPr>
        <w:t xml:space="preserve">  password&gt;**********    </w:t>
      </w:r>
    </w:p>
    <w:p w14:paraId="197D4BD7" w14:textId="77777777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6D323D6" w14:textId="69F99057" w:rsidR="00B62C34" w:rsidRPr="0021486A" w:rsidRDefault="4639BEC5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21486A">
        <w:t xml:space="preserve"> </w:t>
      </w:r>
      <w:r w:rsidRPr="0021486A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1D12B371" w14:textId="77777777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17AC2B3" w14:textId="77777777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 xml:space="preserve"> /]# </w:t>
      </w:r>
    </w:p>
    <w:p w14:paraId="0D8C4644" w14:textId="77777777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1B7A93E" w14:textId="26233818" w:rsidR="00D97FD6" w:rsidRPr="0021486A" w:rsidRDefault="63962EF3" w:rsidP="00D97FD6">
      <w:pPr>
        <w:ind w:left="0"/>
        <w:rPr>
          <w:rFonts w:cs="Humnst777 BT"/>
          <w:b/>
          <w:bCs/>
        </w:rPr>
      </w:pPr>
      <w:r w:rsidRPr="0021486A">
        <w:rPr>
          <w:rFonts w:cs="Humnst777 BT"/>
          <w:b/>
          <w:bCs/>
          <w:i/>
          <w:iCs/>
        </w:rPr>
        <w:t>echo "out" &gt; /sys/class/</w:t>
      </w:r>
      <w:proofErr w:type="spellStart"/>
      <w:r w:rsidRPr="0021486A">
        <w:rPr>
          <w:rFonts w:cs="Humnst777 BT"/>
          <w:b/>
          <w:bCs/>
          <w:i/>
          <w:iCs/>
        </w:rPr>
        <w:t>gpio</w:t>
      </w:r>
      <w:proofErr w:type="spellEnd"/>
      <w:r w:rsidRPr="0021486A">
        <w:rPr>
          <w:rFonts w:cs="Humnst777 BT"/>
          <w:b/>
          <w:bCs/>
          <w:i/>
          <w:iCs/>
        </w:rPr>
        <w:t>/gpio487/direction</w:t>
      </w:r>
      <w:r w:rsidR="7C8D11ED" w:rsidRPr="0021486A">
        <w:rPr>
          <w:rFonts w:cs="Humnst777 BT"/>
          <w:b/>
          <w:bCs/>
        </w:rPr>
        <w:t xml:space="preserve"> </w:t>
      </w:r>
      <w:r w:rsidR="7D2ED712" w:rsidRPr="0021486A">
        <w:rPr>
          <w:rFonts w:cs="Humnst777 BT"/>
          <w:b/>
          <w:bCs/>
        </w:rPr>
        <w:t xml:space="preserve"> </w:t>
      </w:r>
      <w:r w:rsidR="7C8D11ED" w:rsidRPr="0021486A">
        <w:rPr>
          <w:rFonts w:cs="Humnst777 BT"/>
          <w:b/>
          <w:bCs/>
        </w:rPr>
        <w:t xml:space="preserve"> </w:t>
      </w:r>
    </w:p>
    <w:p w14:paraId="2D410A69" w14:textId="302BA612" w:rsidR="00D97FD6" w:rsidRPr="0021486A" w:rsidRDefault="63962EF3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echo "out" &gt; /sys/class/</w:t>
      </w:r>
      <w:proofErr w:type="spellStart"/>
      <w:r w:rsidRPr="0021486A">
        <w:rPr>
          <w:rFonts w:cs="Humnst777 BT"/>
          <w:b/>
          <w:bCs/>
          <w:i/>
          <w:iCs/>
        </w:rPr>
        <w:t>gpio</w:t>
      </w:r>
      <w:proofErr w:type="spellEnd"/>
      <w:r w:rsidRPr="0021486A">
        <w:rPr>
          <w:rFonts w:cs="Humnst777 BT"/>
          <w:b/>
          <w:bCs/>
          <w:i/>
          <w:iCs/>
        </w:rPr>
        <w:t>/gpio500/direction</w:t>
      </w:r>
      <w:r w:rsidR="7C8D11ED" w:rsidRPr="0021486A">
        <w:rPr>
          <w:rFonts w:cs="Humnst777 BT"/>
          <w:b/>
          <w:bCs/>
        </w:rPr>
        <w:t xml:space="preserve"> </w:t>
      </w:r>
      <w:r w:rsidR="127BFBD2" w:rsidRPr="0021486A">
        <w:rPr>
          <w:rFonts w:cs="Humnst777 BT"/>
          <w:b/>
          <w:bCs/>
        </w:rPr>
        <w:t xml:space="preserve"> </w:t>
      </w:r>
      <w:r w:rsidR="7C8D11ED" w:rsidRPr="0021486A">
        <w:rPr>
          <w:rFonts w:cs="Humnst777 BT"/>
          <w:b/>
          <w:bCs/>
        </w:rPr>
        <w:t xml:space="preserve"> </w:t>
      </w:r>
    </w:p>
    <w:p w14:paraId="489C4F75" w14:textId="7E86CD3D" w:rsidR="00FA752D" w:rsidRPr="0021486A" w:rsidRDefault="00FA752D" w:rsidP="00FA752D">
      <w:pPr>
        <w:ind w:left="0"/>
        <w:rPr>
          <w:rFonts w:cs="Humnst777 BT"/>
        </w:rPr>
      </w:pPr>
      <w:r w:rsidRPr="0021486A">
        <w:rPr>
          <w:rFonts w:cs="Humnst777 BT"/>
        </w:rPr>
        <w:t>wait 5 seconds</w:t>
      </w:r>
    </w:p>
    <w:p w14:paraId="147CA276" w14:textId="0C7141BE" w:rsidR="00FA752D" w:rsidRPr="0021486A" w:rsidRDefault="00FA752D" w:rsidP="00FA752D">
      <w:pPr>
        <w:ind w:left="0"/>
        <w:rPr>
          <w:rFonts w:cs="Humnst777 BT"/>
        </w:rPr>
      </w:pPr>
    </w:p>
    <w:p w14:paraId="55730207" w14:textId="158EC09B" w:rsidR="00D97FD6" w:rsidRPr="0021486A" w:rsidRDefault="63962EF3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echo "1" &gt; /sys/class/</w:t>
      </w:r>
      <w:proofErr w:type="spellStart"/>
      <w:r w:rsidRPr="0021486A">
        <w:rPr>
          <w:rFonts w:cs="Humnst777 BT"/>
          <w:b/>
          <w:bCs/>
          <w:i/>
          <w:iCs/>
        </w:rPr>
        <w:t>gpio</w:t>
      </w:r>
      <w:proofErr w:type="spellEnd"/>
      <w:r w:rsidRPr="0021486A">
        <w:rPr>
          <w:rFonts w:cs="Humnst777 BT"/>
          <w:b/>
          <w:bCs/>
          <w:i/>
          <w:iCs/>
        </w:rPr>
        <w:t>/gpio500/value</w:t>
      </w:r>
      <w:r w:rsidR="7C8D11ED" w:rsidRPr="0021486A">
        <w:rPr>
          <w:rFonts w:cs="Humnst777 BT"/>
          <w:b/>
          <w:bCs/>
        </w:rPr>
        <w:t xml:space="preserve">  </w:t>
      </w:r>
      <w:r w:rsidR="7AB9106F" w:rsidRPr="0021486A">
        <w:rPr>
          <w:rFonts w:cs="Humnst777 BT"/>
          <w:b/>
          <w:bCs/>
        </w:rPr>
        <w:t xml:space="preserve"> </w:t>
      </w:r>
    </w:p>
    <w:p w14:paraId="315D8D80" w14:textId="3821AB3F" w:rsidR="00FA752D" w:rsidRPr="0021486A" w:rsidRDefault="00FA752D" w:rsidP="00FA752D">
      <w:pPr>
        <w:ind w:left="0"/>
        <w:rPr>
          <w:rFonts w:cs="Humnst777 BT"/>
          <w:b/>
          <w:bCs/>
        </w:rPr>
      </w:pPr>
    </w:p>
    <w:p w14:paraId="6FF3C454" w14:textId="58BEDC3B" w:rsidR="00FA752D" w:rsidRPr="0021486A" w:rsidRDefault="00FA752D" w:rsidP="00FA752D">
      <w:pPr>
        <w:ind w:left="0"/>
        <w:rPr>
          <w:rFonts w:cs="Humnst777 BT"/>
        </w:rPr>
      </w:pPr>
      <w:r w:rsidRPr="0021486A">
        <w:rPr>
          <w:rFonts w:cs="Humnst777 BT"/>
        </w:rPr>
        <w:t>wait 10 seconds</w:t>
      </w:r>
    </w:p>
    <w:p w14:paraId="50C01C0B" w14:textId="7500A5B0" w:rsidR="00FA752D" w:rsidRPr="0021486A" w:rsidRDefault="00FA752D" w:rsidP="00FA752D">
      <w:pPr>
        <w:ind w:left="0"/>
        <w:rPr>
          <w:rFonts w:cs="Humnst777 BT"/>
        </w:rPr>
      </w:pPr>
    </w:p>
    <w:p w14:paraId="1DDEC3CC" w14:textId="1C464788" w:rsidR="00FA752D" w:rsidRPr="0021486A" w:rsidRDefault="00FA752D" w:rsidP="00FA752D">
      <w:pPr>
        <w:ind w:left="0"/>
        <w:rPr>
          <w:rFonts w:cs="Humnst777 BT"/>
        </w:rPr>
      </w:pPr>
      <w:r w:rsidRPr="0021486A">
        <w:rPr>
          <w:rFonts w:cs="Humnst777 BT"/>
        </w:rPr>
        <w:t>Switch to sim1:</w:t>
      </w:r>
    </w:p>
    <w:p w14:paraId="4F32F89C" w14:textId="77777777" w:rsidR="00630443" w:rsidRPr="0021486A" w:rsidRDefault="00630443" w:rsidP="00FA752D">
      <w:pPr>
        <w:ind w:left="0"/>
        <w:rPr>
          <w:rFonts w:cs="Humnst777 BT"/>
        </w:rPr>
      </w:pPr>
    </w:p>
    <w:p w14:paraId="7A9AB7F0" w14:textId="207FB967" w:rsidR="00D97FD6" w:rsidRPr="0021486A" w:rsidRDefault="63962EF3" w:rsidP="31E70BCA">
      <w:pPr>
        <w:pStyle w:val="Para"/>
        <w:ind w:left="0" w:firstLine="0"/>
        <w:rPr>
          <w:rFonts w:ascii="Tahoma" w:hAnsi="Tahoma" w:cs="Tahoma"/>
          <w:color w:val="333333"/>
        </w:rPr>
      </w:pPr>
      <w:r w:rsidRPr="0021486A">
        <w:rPr>
          <w:rFonts w:cs="Humnst777 BT"/>
          <w:b/>
          <w:bCs/>
          <w:i/>
          <w:iCs/>
        </w:rPr>
        <w:t>echo "0" &gt; /sys/class/</w:t>
      </w:r>
      <w:proofErr w:type="spellStart"/>
      <w:r w:rsidRPr="0021486A">
        <w:rPr>
          <w:rFonts w:cs="Humnst777 BT"/>
          <w:b/>
          <w:bCs/>
          <w:i/>
          <w:iCs/>
        </w:rPr>
        <w:t>gpio</w:t>
      </w:r>
      <w:proofErr w:type="spellEnd"/>
      <w:r w:rsidRPr="0021486A">
        <w:rPr>
          <w:rFonts w:cs="Humnst777 BT"/>
          <w:b/>
          <w:bCs/>
          <w:i/>
          <w:iCs/>
        </w:rPr>
        <w:t>/gpio500/value</w:t>
      </w:r>
      <w:r w:rsidR="7C8D11ED" w:rsidRPr="0021486A">
        <w:rPr>
          <w:rFonts w:cs="Humnst777 BT"/>
          <w:b/>
          <w:bCs/>
        </w:rPr>
        <w:t xml:space="preserve">  </w:t>
      </w:r>
      <w:r w:rsidR="1B461D31" w:rsidRPr="0021486A">
        <w:rPr>
          <w:rFonts w:cs="Humnst777 BT"/>
          <w:b/>
          <w:bCs/>
        </w:rPr>
        <w:t xml:space="preserve">  </w:t>
      </w:r>
    </w:p>
    <w:p w14:paraId="25B51A00" w14:textId="5EF855A5" w:rsidR="00D97FD6" w:rsidRPr="0021486A" w:rsidRDefault="63962EF3" w:rsidP="31E70BCA">
      <w:pPr>
        <w:pStyle w:val="Para"/>
        <w:ind w:left="0" w:firstLine="0"/>
        <w:rPr>
          <w:rFonts w:ascii="Tahoma" w:hAnsi="Tahoma" w:cs="Tahoma"/>
          <w:color w:val="333333"/>
        </w:rPr>
      </w:pPr>
      <w:r w:rsidRPr="0021486A">
        <w:rPr>
          <w:rFonts w:cs="Humnst777 BT"/>
          <w:b/>
          <w:bCs/>
          <w:i/>
          <w:iCs/>
        </w:rPr>
        <w:t>echo "1" &gt; /sys/class/</w:t>
      </w:r>
      <w:proofErr w:type="spellStart"/>
      <w:r w:rsidRPr="0021486A">
        <w:rPr>
          <w:rFonts w:cs="Humnst777 BT"/>
          <w:b/>
          <w:bCs/>
          <w:i/>
          <w:iCs/>
        </w:rPr>
        <w:t>gpio</w:t>
      </w:r>
      <w:proofErr w:type="spellEnd"/>
      <w:r w:rsidRPr="0021486A">
        <w:rPr>
          <w:rFonts w:cs="Humnst777 BT"/>
          <w:b/>
          <w:bCs/>
          <w:i/>
          <w:iCs/>
        </w:rPr>
        <w:t>/gpio487/value</w:t>
      </w:r>
      <w:r w:rsidR="2D349772" w:rsidRPr="0021486A">
        <w:rPr>
          <w:rFonts w:cs="Humnst777 BT"/>
          <w:b/>
          <w:bCs/>
          <w:i/>
          <w:iCs/>
        </w:rPr>
        <w:t xml:space="preserve"> </w:t>
      </w:r>
      <w:r w:rsidR="63780ED2" w:rsidRPr="0021486A">
        <w:rPr>
          <w:rFonts w:cs="Humnst777 BT"/>
          <w:b/>
          <w:bCs/>
          <w:i/>
          <w:iCs/>
        </w:rPr>
        <w:t xml:space="preserve"> </w:t>
      </w:r>
      <w:r w:rsidR="2D349772" w:rsidRPr="0021486A">
        <w:rPr>
          <w:rFonts w:cs="Humnst777 BT"/>
          <w:b/>
          <w:bCs/>
          <w:i/>
          <w:iCs/>
        </w:rPr>
        <w:t xml:space="preserve"> </w:t>
      </w:r>
      <w:r w:rsidR="7C8D11ED" w:rsidRPr="0021486A">
        <w:rPr>
          <w:rFonts w:cs="Humnst777 BT"/>
          <w:b/>
          <w:bCs/>
        </w:rPr>
        <w:t xml:space="preserve"> </w:t>
      </w:r>
    </w:p>
    <w:p w14:paraId="600FDCC4" w14:textId="77FA81BD" w:rsidR="00D97FD6" w:rsidRPr="0021486A" w:rsidRDefault="63962EF3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echo "1" &gt; /sys/class/</w:t>
      </w:r>
      <w:proofErr w:type="spellStart"/>
      <w:r w:rsidRPr="0021486A">
        <w:rPr>
          <w:rFonts w:cs="Humnst777 BT"/>
          <w:b/>
          <w:bCs/>
          <w:i/>
          <w:iCs/>
        </w:rPr>
        <w:t>gpio</w:t>
      </w:r>
      <w:proofErr w:type="spellEnd"/>
      <w:r w:rsidRPr="0021486A">
        <w:rPr>
          <w:rFonts w:cs="Humnst777 BT"/>
          <w:b/>
          <w:bCs/>
          <w:i/>
          <w:iCs/>
        </w:rPr>
        <w:t>/gpio500/value</w:t>
      </w:r>
      <w:r w:rsidR="27A1386D" w:rsidRPr="0021486A">
        <w:rPr>
          <w:rFonts w:cs="Humnst777 BT"/>
          <w:b/>
          <w:bCs/>
          <w:i/>
          <w:iCs/>
        </w:rPr>
        <w:t xml:space="preserve"> </w:t>
      </w:r>
      <w:r w:rsidR="63780ED2" w:rsidRPr="0021486A">
        <w:rPr>
          <w:rFonts w:cs="Humnst777 BT"/>
          <w:b/>
          <w:bCs/>
          <w:i/>
          <w:iCs/>
        </w:rPr>
        <w:t xml:space="preserve"> </w:t>
      </w:r>
      <w:r w:rsidR="7C8D11ED" w:rsidRPr="0021486A">
        <w:rPr>
          <w:rFonts w:cs="Humnst777 BT"/>
          <w:b/>
          <w:bCs/>
        </w:rPr>
        <w:t xml:space="preserve">  </w:t>
      </w:r>
    </w:p>
    <w:p w14:paraId="418B5E4A" w14:textId="77777777" w:rsidR="00FA752D" w:rsidRPr="0021486A" w:rsidRDefault="00FA752D" w:rsidP="00FA752D">
      <w:pPr>
        <w:ind w:left="0"/>
        <w:rPr>
          <w:rFonts w:cs="Humnst777 BT"/>
          <w:b/>
          <w:bCs/>
        </w:rPr>
      </w:pPr>
    </w:p>
    <w:p w14:paraId="46B111AA" w14:textId="24E924D0" w:rsidR="00FA752D" w:rsidRPr="0021486A" w:rsidRDefault="00FA752D" w:rsidP="00FA752D">
      <w:pPr>
        <w:ind w:left="0"/>
        <w:rPr>
          <w:rFonts w:cs="Humnst777 BT"/>
        </w:rPr>
      </w:pPr>
      <w:r w:rsidRPr="0021486A">
        <w:rPr>
          <w:rFonts w:cs="Humnst777 BT"/>
        </w:rPr>
        <w:t>wait 10 seconds</w:t>
      </w:r>
    </w:p>
    <w:p w14:paraId="1F35FA02" w14:textId="74C4EC46" w:rsidR="0082279B" w:rsidRPr="0021486A" w:rsidRDefault="0082279B" w:rsidP="00FA752D">
      <w:pPr>
        <w:ind w:left="0"/>
        <w:rPr>
          <w:rFonts w:cs="Humnst777 BT"/>
        </w:rPr>
      </w:pPr>
    </w:p>
    <w:p w14:paraId="30C21B7D" w14:textId="605037F4" w:rsidR="00D97FD6" w:rsidRPr="0021486A" w:rsidRDefault="52B8DBBC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/</w:t>
      </w:r>
      <w:proofErr w:type="spellStart"/>
      <w:r w:rsidRPr="0021486A">
        <w:rPr>
          <w:rFonts w:cs="Humnst777 BT"/>
          <w:b/>
          <w:bCs/>
          <w:i/>
          <w:iCs/>
        </w:rPr>
        <w:t>usr</w:t>
      </w:r>
      <w:proofErr w:type="spellEnd"/>
      <w:r w:rsidRPr="0021486A">
        <w:rPr>
          <w:rFonts w:cs="Humnst777 BT"/>
          <w:b/>
          <w:bCs/>
          <w:i/>
          <w:iCs/>
        </w:rPr>
        <w:t>/</w:t>
      </w:r>
      <w:proofErr w:type="spellStart"/>
      <w:r w:rsidRPr="0021486A">
        <w:rPr>
          <w:rFonts w:cs="Humnst777 BT"/>
          <w:b/>
          <w:bCs/>
          <w:i/>
          <w:iCs/>
        </w:rPr>
        <w:t>sbin</w:t>
      </w:r>
      <w:proofErr w:type="spellEnd"/>
      <w:r w:rsidRPr="0021486A">
        <w:rPr>
          <w:rFonts w:cs="Humnst777 BT"/>
          <w:b/>
          <w:bCs/>
          <w:i/>
          <w:iCs/>
        </w:rPr>
        <w:t>/</w:t>
      </w:r>
      <w:proofErr w:type="spellStart"/>
      <w:r w:rsidRPr="0021486A">
        <w:rPr>
          <w:rFonts w:cs="Humnst777 BT"/>
          <w:b/>
          <w:bCs/>
          <w:i/>
          <w:iCs/>
        </w:rPr>
        <w:t>quectel</w:t>
      </w:r>
      <w:proofErr w:type="spellEnd"/>
      <w:r w:rsidRPr="0021486A">
        <w:rPr>
          <w:rFonts w:cs="Humnst777 BT"/>
          <w:b/>
          <w:bCs/>
          <w:i/>
          <w:iCs/>
        </w:rPr>
        <w:t xml:space="preserve">-CM -s </w:t>
      </w:r>
      <w:proofErr w:type="spellStart"/>
      <w:r w:rsidRPr="0021486A">
        <w:rPr>
          <w:rFonts w:cs="Humnst777 BT"/>
          <w:b/>
          <w:bCs/>
          <w:i/>
          <w:iCs/>
        </w:rPr>
        <w:t>internetg</w:t>
      </w:r>
      <w:proofErr w:type="spellEnd"/>
      <w:r w:rsidRPr="0021486A">
        <w:rPr>
          <w:rFonts w:cs="Humnst777 BT"/>
          <w:b/>
          <w:bCs/>
          <w:i/>
          <w:iCs/>
        </w:rPr>
        <w:t xml:space="preserve"> &amp;</w:t>
      </w:r>
      <w:r w:rsidR="7C8D11ED" w:rsidRPr="0021486A">
        <w:rPr>
          <w:rFonts w:cs="Humnst777 BT"/>
          <w:b/>
          <w:bCs/>
        </w:rPr>
        <w:t xml:space="preserve">  </w:t>
      </w:r>
    </w:p>
    <w:p w14:paraId="41A9398F" w14:textId="21A564DA" w:rsidR="0082279B" w:rsidRPr="0021486A" w:rsidRDefault="0082279B" w:rsidP="00FA752D">
      <w:pPr>
        <w:ind w:left="0"/>
        <w:rPr>
          <w:rFonts w:cs="Humnst777 BT"/>
          <w:b/>
          <w:bCs/>
        </w:rPr>
      </w:pPr>
    </w:p>
    <w:p w14:paraId="48978198" w14:textId="7AE81E8E" w:rsidR="0082279B" w:rsidRPr="0021486A" w:rsidRDefault="3501BE30">
      <w:pPr>
        <w:pStyle w:val="ListParagraph"/>
        <w:numPr>
          <w:ilvl w:val="0"/>
          <w:numId w:val="30"/>
        </w:numPr>
        <w:rPr>
          <w:rFonts w:ascii="ZapfHumnst BT" w:eastAsia="ZapfHumnst BT" w:hAnsi="ZapfHumnst BT" w:cs="ZapfHumnst BT"/>
        </w:rPr>
      </w:pPr>
      <w:r w:rsidRPr="0021486A">
        <w:rPr>
          <w:rFonts w:ascii="ZapfHumnst BT" w:eastAsia="ZapfHumnst BT" w:hAnsi="ZapfHumnst BT" w:cs="ZapfHumnst BT"/>
        </w:rPr>
        <w:t>Execute the command again</w:t>
      </w:r>
    </w:p>
    <w:p w14:paraId="269D9E7C" w14:textId="6980686B" w:rsidR="0082279B" w:rsidRPr="0021486A" w:rsidRDefault="52B8DBBC">
      <w:pPr>
        <w:pStyle w:val="ListParagraph"/>
        <w:numPr>
          <w:ilvl w:val="0"/>
          <w:numId w:val="29"/>
        </w:numPr>
        <w:rPr>
          <w:rFonts w:ascii="ZapfHumnst BT" w:eastAsia="ZapfHumnst BT" w:hAnsi="ZapfHumnst BT" w:cs="ZapfHumnst BT"/>
          <w:b/>
          <w:bCs/>
        </w:rPr>
      </w:pPr>
      <w:r w:rsidRPr="0021486A">
        <w:rPr>
          <w:rFonts w:ascii="ZapfHumnst BT" w:eastAsia="ZapfHumnst BT" w:hAnsi="ZapfHumnst BT" w:cs="ZapfHumnst BT"/>
        </w:rPr>
        <w:t>check the parameters SIM 1</w:t>
      </w:r>
      <w:r w:rsidR="7E65EF61" w:rsidRPr="0021486A">
        <w:rPr>
          <w:rFonts w:ascii="ZapfHumnst BT" w:eastAsia="ZapfHumnst BT" w:hAnsi="ZapfHumnst BT" w:cs="ZapfHumnst BT"/>
        </w:rPr>
        <w:t xml:space="preserve"> </w:t>
      </w:r>
      <w:r w:rsidR="24E4F535" w:rsidRPr="0021486A">
        <w:rPr>
          <w:rFonts w:ascii="ZapfHumnst BT" w:eastAsia="ZapfHumnst BT" w:hAnsi="ZapfHumnst BT" w:cs="ZapfHumnst BT"/>
          <w:i/>
          <w:iCs/>
        </w:rPr>
        <w:t xml:space="preserve">and </w:t>
      </w:r>
      <w:r w:rsidR="24E4F535" w:rsidRPr="0021486A">
        <w:rPr>
          <w:rFonts w:ascii="ZapfHumnst BT" w:eastAsia="ZapfHumnst BT" w:hAnsi="ZapfHumnst BT" w:cs="ZapfHumnst BT"/>
        </w:rPr>
        <w:t>modem</w:t>
      </w:r>
      <w:r w:rsidR="72304114" w:rsidRPr="0021486A">
        <w:rPr>
          <w:rFonts w:ascii="ZapfHumnst BT" w:eastAsia="ZapfHumnst BT" w:hAnsi="ZapfHumnst BT" w:cs="ZapfHumnst BT"/>
        </w:rPr>
        <w:t xml:space="preserve"> 1 only</w:t>
      </w:r>
      <w:r w:rsidR="24E4F535" w:rsidRPr="0021486A">
        <w:rPr>
          <w:rFonts w:ascii="ZapfHumnst BT" w:eastAsia="ZapfHumnst BT" w:hAnsi="ZapfHumnst BT" w:cs="ZapfHumnst BT"/>
        </w:rPr>
        <w:t xml:space="preserve"> firmware version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82279B" w:rsidRPr="0021486A" w14:paraId="2FB48C74" w14:textId="77777777" w:rsidTr="0082279B">
        <w:tc>
          <w:tcPr>
            <w:tcW w:w="4615" w:type="dxa"/>
          </w:tcPr>
          <w:p w14:paraId="0E04286D" w14:textId="37A490BD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proofErr w:type="spellStart"/>
            <w:r w:rsidRPr="0021486A">
              <w:rPr>
                <w:rFonts w:cs="Humnst777 BT"/>
                <w:b/>
                <w:bCs/>
              </w:rPr>
              <w:t>requestGetSIMStatus</w:t>
            </w:r>
            <w:proofErr w:type="spellEnd"/>
            <w:r w:rsidRPr="0021486A">
              <w:rPr>
                <w:rFonts w:cs="Humnst777 BT"/>
                <w:b/>
                <w:bCs/>
              </w:rPr>
              <w:t xml:space="preserve"> </w:t>
            </w:r>
            <w:proofErr w:type="spellStart"/>
            <w:r w:rsidRPr="0021486A">
              <w:rPr>
                <w:rFonts w:cs="Humnst777 BT"/>
                <w:b/>
                <w:bCs/>
              </w:rPr>
              <w:t>SIMStatus</w:t>
            </w:r>
            <w:proofErr w:type="spellEnd"/>
            <w:r w:rsidRPr="0021486A">
              <w:rPr>
                <w:rFonts w:cs="Humnst777 BT"/>
                <w:b/>
                <w:bCs/>
              </w:rPr>
              <w:t>:</w:t>
            </w:r>
          </w:p>
        </w:tc>
        <w:tc>
          <w:tcPr>
            <w:tcW w:w="4563" w:type="dxa"/>
          </w:tcPr>
          <w:p w14:paraId="508F9784" w14:textId="11C53637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SIM_READY</w:t>
            </w:r>
          </w:p>
        </w:tc>
      </w:tr>
      <w:tr w:rsidR="0082279B" w:rsidRPr="0021486A" w14:paraId="56D0BDF1" w14:textId="77777777" w:rsidTr="0082279B">
        <w:tc>
          <w:tcPr>
            <w:tcW w:w="4615" w:type="dxa"/>
          </w:tcPr>
          <w:p w14:paraId="3C7D0E64" w14:textId="25175569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proofErr w:type="spellStart"/>
            <w:r w:rsidRPr="0021486A">
              <w:rPr>
                <w:rFonts w:cs="Humnst777 BT"/>
                <w:b/>
                <w:bCs/>
              </w:rPr>
              <w:t>requestQueryDataCall</w:t>
            </w:r>
            <w:proofErr w:type="spellEnd"/>
            <w:r w:rsidRPr="0021486A">
              <w:rPr>
                <w:rFonts w:cs="Humnst777 BT"/>
                <w:b/>
                <w:bCs/>
              </w:rPr>
              <w:t xml:space="preserve"> IPv4ConnectionStatus:</w:t>
            </w:r>
          </w:p>
        </w:tc>
        <w:tc>
          <w:tcPr>
            <w:tcW w:w="4563" w:type="dxa"/>
          </w:tcPr>
          <w:p w14:paraId="249DDA69" w14:textId="695BBF07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CONNECTED</w:t>
            </w:r>
          </w:p>
        </w:tc>
      </w:tr>
      <w:tr w:rsidR="0082279B" w:rsidRPr="0021486A" w14:paraId="0F40085B" w14:textId="77777777" w:rsidTr="0082279B">
        <w:tc>
          <w:tcPr>
            <w:tcW w:w="4615" w:type="dxa"/>
          </w:tcPr>
          <w:p w14:paraId="2113B18D" w14:textId="761D5D3A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lastRenderedPageBreak/>
              <w:t xml:space="preserve">requestRegistrationState2 MCC: 425, MNC: 2, PS: Attached, </w:t>
            </w:r>
            <w:proofErr w:type="spellStart"/>
            <w:r w:rsidRPr="0021486A">
              <w:rPr>
                <w:rFonts w:cs="Humnst777 BT"/>
                <w:b/>
                <w:bCs/>
              </w:rPr>
              <w:t>DataCap</w:t>
            </w:r>
            <w:proofErr w:type="spellEnd"/>
            <w:r w:rsidRPr="0021486A">
              <w:rPr>
                <w:rFonts w:cs="Humnst777 BT"/>
                <w:b/>
                <w:bCs/>
              </w:rPr>
              <w:t>:</w:t>
            </w:r>
          </w:p>
        </w:tc>
        <w:tc>
          <w:tcPr>
            <w:tcW w:w="4563" w:type="dxa"/>
          </w:tcPr>
          <w:p w14:paraId="0B8F3063" w14:textId="40EA1D6F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LTE</w:t>
            </w:r>
          </w:p>
        </w:tc>
      </w:tr>
      <w:tr w:rsidR="00AA69D4" w:rsidRPr="0021486A" w14:paraId="76CF364E" w14:textId="77777777" w:rsidTr="0082279B">
        <w:tc>
          <w:tcPr>
            <w:tcW w:w="4615" w:type="dxa"/>
          </w:tcPr>
          <w:p w14:paraId="3564183F" w14:textId="19A4455B" w:rsidR="00AA69D4" w:rsidRPr="0021486A" w:rsidRDefault="00AA69D4" w:rsidP="0082279B">
            <w:pPr>
              <w:ind w:left="0"/>
              <w:rPr>
                <w:rFonts w:cs="Humnst777 BT"/>
                <w:b/>
                <w:bCs/>
              </w:rPr>
            </w:pPr>
            <w:proofErr w:type="spellStart"/>
            <w:r w:rsidRPr="0021486A">
              <w:rPr>
                <w:rFonts w:cs="Humnst777 BT"/>
                <w:b/>
                <w:bCs/>
              </w:rPr>
              <w:t>requestBaseBandVersion</w:t>
            </w:r>
            <w:proofErr w:type="spellEnd"/>
          </w:p>
        </w:tc>
        <w:tc>
          <w:tcPr>
            <w:tcW w:w="4563" w:type="dxa"/>
          </w:tcPr>
          <w:p w14:paraId="2A4D28CD" w14:textId="77777777" w:rsidR="00AA69D4" w:rsidRPr="0021486A" w:rsidRDefault="00AA69D4" w:rsidP="00A36BF1">
            <w:pPr>
              <w:pStyle w:val="Para"/>
              <w:ind w:left="0" w:firstLine="0"/>
            </w:pPr>
            <w:r w:rsidRPr="0021486A">
              <w:t xml:space="preserve">Version: </w:t>
            </w:r>
            <w:r w:rsidRPr="0021486A">
              <w:rPr>
                <w:b/>
                <w:bCs/>
              </w:rPr>
              <w:t>according to the table below</w:t>
            </w:r>
          </w:p>
          <w:p w14:paraId="5C02E9C6" w14:textId="2E46E11B" w:rsidR="00AA69D4" w:rsidRPr="0021486A" w:rsidRDefault="00AA69D4" w:rsidP="00A36BF1">
            <w:pPr>
              <w:keepNext/>
              <w:ind w:left="0"/>
              <w:rPr>
                <w:rFonts w:cs="ZapfHumnst BT"/>
              </w:rPr>
            </w:pPr>
            <w:r w:rsidRPr="0021486A">
              <w:rPr>
                <w:rFonts w:cs="ZapfHumnst BT"/>
              </w:rPr>
              <w:t>Check firmware version.</w:t>
            </w:r>
          </w:p>
        </w:tc>
      </w:tr>
    </w:tbl>
    <w:p w14:paraId="1E2A386A" w14:textId="7AA7740B" w:rsidR="0082279B" w:rsidRPr="0021486A" w:rsidRDefault="0082279B" w:rsidP="0082279B">
      <w:pPr>
        <w:rPr>
          <w:rFonts w:cs="Humnst777 BT"/>
          <w:b/>
          <w:bCs/>
        </w:rPr>
      </w:pPr>
    </w:p>
    <w:p w14:paraId="4CBA9E18" w14:textId="21312314" w:rsidR="003379FD" w:rsidRPr="0021486A" w:rsidRDefault="003379FD" w:rsidP="00564C58">
      <w:pPr>
        <w:pStyle w:val="Para"/>
        <w:rPr>
          <w:b/>
          <w:bCs/>
        </w:rPr>
      </w:pPr>
      <w:r w:rsidRPr="0021486A">
        <w:rPr>
          <w:b/>
          <w:bCs/>
        </w:rPr>
        <w:t>exit</w:t>
      </w:r>
    </w:p>
    <w:p w14:paraId="2C1088D7" w14:textId="77777777" w:rsidR="00564C58" w:rsidRPr="0021486A" w:rsidRDefault="00564C58" w:rsidP="00564C58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 xml:space="preserve">configure port cellular </w:t>
      </w:r>
      <w:proofErr w:type="spellStart"/>
      <w:r w:rsidRPr="0021486A">
        <w:rPr>
          <w:b/>
          <w:bCs/>
          <w:i/>
          <w:iCs/>
        </w:rPr>
        <w:t>lte</w:t>
      </w:r>
      <w:proofErr w:type="spellEnd"/>
      <w:r w:rsidRPr="0021486A">
        <w:rPr>
          <w:b/>
          <w:bCs/>
        </w:rPr>
        <w:t xml:space="preserve">   </w:t>
      </w:r>
    </w:p>
    <w:p w14:paraId="437090A3" w14:textId="77777777" w:rsidR="00564C58" w:rsidRPr="0021486A" w:rsidRDefault="00564C58" w:rsidP="0082279B">
      <w:pPr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 config&gt;port&gt;cellular(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>)#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show status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564C58" w:rsidRPr="0021486A" w14:paraId="2BCED00A" w14:textId="77777777" w:rsidTr="00564C58">
        <w:tc>
          <w:tcPr>
            <w:tcW w:w="4589" w:type="dxa"/>
          </w:tcPr>
          <w:p w14:paraId="7C06BA62" w14:textId="2FB36C20" w:rsidR="00564C58" w:rsidRPr="0021486A" w:rsidRDefault="00564C58" w:rsidP="00564C58">
            <w:pPr>
              <w:ind w:left="0"/>
              <w:rPr>
                <w:rFonts w:eastAsia="ZapfHumnst BT" w:cs="ZapfHumnst BT"/>
                <w:b/>
                <w:bCs/>
                <w:i/>
                <w:iCs/>
                <w:color w:val="333333"/>
                <w:shd w:val="clear" w:color="auto" w:fill="FFFFFF"/>
              </w:rPr>
            </w:pPr>
            <w:r w:rsidRPr="0021486A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89" w:type="dxa"/>
          </w:tcPr>
          <w:p w14:paraId="29292DCD" w14:textId="073C9A3F" w:rsidR="00564C58" w:rsidRPr="0021486A" w:rsidRDefault="00564C58" w:rsidP="00564C58">
            <w:pPr>
              <w:ind w:left="0"/>
              <w:rPr>
                <w:rFonts w:eastAsia="ZapfHumnst BT" w:cs="ZapfHumnst BT"/>
                <w:b/>
                <w:bCs/>
                <w:i/>
                <w:iCs/>
                <w:color w:val="333333"/>
                <w:shd w:val="clear" w:color="auto" w:fill="FFFFFF"/>
              </w:rPr>
            </w:pPr>
            <w:r w:rsidRPr="0021486A">
              <w:rPr>
                <w:rFonts w:cs="Humnst777 BT"/>
                <w:b/>
                <w:bCs/>
              </w:rPr>
              <w:t xml:space="preserve">-51 </w:t>
            </w:r>
            <w:r w:rsidR="00426BCA" w:rsidRPr="0021486A">
              <w:rPr>
                <w:rFonts w:cs="Humnst777 BT"/>
                <w:b/>
                <w:bCs/>
              </w:rPr>
              <w:t>:</w:t>
            </w:r>
            <w:r w:rsidR="00C54252" w:rsidRPr="0021486A">
              <w:rPr>
                <w:rFonts w:cs="Humnst777 BT"/>
                <w:b/>
                <w:bCs/>
              </w:rPr>
              <w:t xml:space="preserve"> </w:t>
            </w:r>
            <w:r w:rsidRPr="0021486A">
              <w:rPr>
                <w:rFonts w:cs="Humnst777 BT"/>
                <w:b/>
                <w:bCs/>
              </w:rPr>
              <w:t xml:space="preserve"> -75</w:t>
            </w:r>
          </w:p>
        </w:tc>
      </w:tr>
    </w:tbl>
    <w:p w14:paraId="051BCACD" w14:textId="5DDEB271" w:rsidR="00564C58" w:rsidRPr="0021486A" w:rsidRDefault="00564C58" w:rsidP="0082279B">
      <w:pPr>
        <w:rPr>
          <w:rFonts w:cs="Humnst777 BT"/>
          <w:b/>
          <w:bCs/>
        </w:rPr>
      </w:pP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 xml:space="preserve">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</w:t>
      </w:r>
    </w:p>
    <w:p w14:paraId="2228AFB6" w14:textId="77777777" w:rsidR="00955930" w:rsidRPr="0021486A" w:rsidRDefault="00955930" w:rsidP="0082279B">
      <w:pPr>
        <w:rPr>
          <w:rFonts w:cs="Humnst777 BT"/>
          <w:b/>
          <w:bCs/>
        </w:rPr>
      </w:pPr>
    </w:p>
    <w:p w14:paraId="567ED483" w14:textId="77777777" w:rsidR="00E274AC" w:rsidRPr="0021486A" w:rsidRDefault="24E4F535">
      <w:pPr>
        <w:pStyle w:val="ListParagraph"/>
        <w:numPr>
          <w:ilvl w:val="0"/>
          <w:numId w:val="29"/>
        </w:numPr>
        <w:rPr>
          <w:rFonts w:ascii="ZapfHumnst BT" w:eastAsia="ZapfHumnst BT" w:hAnsi="ZapfHumnst BT" w:cs="ZapfHumnst BT"/>
        </w:rPr>
      </w:pPr>
      <w:r w:rsidRPr="0021486A">
        <w:rPr>
          <w:rFonts w:ascii="ZapfHumnst BT" w:eastAsia="ZapfHumnst BT" w:hAnsi="ZapfHumnst BT" w:cs="ZapfHumnst BT"/>
        </w:rPr>
        <w:t>Check cellular modem firmware version (according to the option)</w:t>
      </w:r>
    </w:p>
    <w:p w14:paraId="5AAB82A6" w14:textId="77777777" w:rsidR="00E274AC" w:rsidRPr="0021486A" w:rsidRDefault="00E274AC" w:rsidP="00E274AC">
      <w:pPr>
        <w:pStyle w:val="Para"/>
        <w:ind w:left="1069"/>
      </w:pPr>
      <w:r w:rsidRPr="0021486A">
        <w:t xml:space="preserve">Version: </w:t>
      </w:r>
      <w:r w:rsidRPr="0021486A">
        <w:rPr>
          <w:i/>
          <w:iCs/>
        </w:rPr>
        <w:t>according to the table below</w:t>
      </w:r>
    </w:p>
    <w:p w14:paraId="00C00B13" w14:textId="77777777" w:rsidR="00E274AC" w:rsidRPr="0021486A" w:rsidRDefault="00E274AC" w:rsidP="00E274AC">
      <w:pPr>
        <w:keepNext/>
        <w:rPr>
          <w:rFonts w:cs="ZapfHumnst BT"/>
        </w:rPr>
      </w:pPr>
      <w:r w:rsidRPr="0021486A">
        <w:rPr>
          <w:rFonts w:cs="ZapfHumnst BT"/>
        </w:rPr>
        <w:t xml:space="preserve">    Check firmware version.</w:t>
      </w:r>
    </w:p>
    <w:p w14:paraId="6275998A" w14:textId="77777777" w:rsidR="00E274AC" w:rsidRPr="0021486A" w:rsidRDefault="00E274AC" w:rsidP="00E274AC">
      <w:pPr>
        <w:keepNext/>
        <w:rPr>
          <w:rFonts w:cs="ZapfHumnst BT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4991"/>
      </w:tblGrid>
      <w:tr w:rsidR="00E274AC" w:rsidRPr="0021486A" w14:paraId="755EBF07" w14:textId="77777777" w:rsidTr="000E0250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4902178" w14:textId="77777777" w:rsidR="00E274AC" w:rsidRPr="0021486A" w:rsidRDefault="00E274AC" w:rsidP="000E0250">
            <w:pPr>
              <w:rPr>
                <w:b/>
                <w:bCs/>
                <w:color w:val="000000"/>
              </w:rPr>
            </w:pPr>
            <w:r w:rsidRPr="0021486A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60D1D6" w14:textId="77777777" w:rsidR="00E274AC" w:rsidRPr="0021486A" w:rsidRDefault="00E274AC" w:rsidP="000E0250">
            <w:pPr>
              <w:rPr>
                <w:b/>
                <w:bCs/>
                <w:color w:val="000000"/>
              </w:rPr>
            </w:pPr>
            <w:r w:rsidRPr="0021486A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E274AC" w:rsidRPr="0021486A" w14:paraId="5466E93D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D369E6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928E39" w14:textId="77777777" w:rsidR="00E274AC" w:rsidRPr="0021486A" w:rsidRDefault="00E274AC" w:rsidP="000E0250">
            <w:pPr>
              <w:rPr>
                <w:color w:val="FF0000"/>
              </w:rPr>
            </w:pPr>
            <w:r w:rsidRPr="0021486A">
              <w:t>EC25AUFAR06A01M4G</w:t>
            </w:r>
          </w:p>
        </w:tc>
      </w:tr>
      <w:tr w:rsidR="00E274AC" w:rsidRPr="0021486A" w14:paraId="07752180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E9C69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93140D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UC20GQDR03A17E1G</w:t>
            </w:r>
          </w:p>
        </w:tc>
      </w:tr>
      <w:tr w:rsidR="00E274AC" w:rsidRPr="0021486A" w14:paraId="4075DC3D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92D8C2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2593A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EC25EFAR06A03M4G</w:t>
            </w:r>
          </w:p>
        </w:tc>
      </w:tr>
      <w:tr w:rsidR="00E274AC" w:rsidRPr="0021486A" w14:paraId="06D84938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8EE5A8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D1B2B" w14:textId="77777777" w:rsidR="00E274AC" w:rsidRPr="0021486A" w:rsidRDefault="00E274AC" w:rsidP="000E0250">
            <w:pPr>
              <w:rPr>
                <w:color w:val="1F497D"/>
              </w:rPr>
            </w:pPr>
            <w:r w:rsidRPr="0021486A">
              <w:rPr>
                <w:color w:val="000000"/>
              </w:rPr>
              <w:t>EC25AFAR05A04M4G</w:t>
            </w:r>
          </w:p>
        </w:tc>
      </w:tr>
      <w:tr w:rsidR="00E274AC" w:rsidRPr="0021486A" w14:paraId="1C9DD853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7DA1EA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EC25AFFD     (L4)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96D2B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t>EC25AFFDR07A09M4G</w:t>
            </w:r>
          </w:p>
        </w:tc>
      </w:tr>
      <w:tr w:rsidR="008B0A4E" w:rsidRPr="00DA51F4" w14:paraId="1206EF3F" w14:textId="77777777" w:rsidTr="008B0A4E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7C30F9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EC-25AFA     (L2)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6F8325" w14:textId="77777777" w:rsidR="008B0A4E" w:rsidRPr="008B0A4E" w:rsidRDefault="008B0A4E" w:rsidP="003A2A7F">
            <w:r w:rsidRPr="008B0A4E">
              <w:t>EC25AFAR05A04M4G</w:t>
            </w:r>
          </w:p>
        </w:tc>
      </w:tr>
      <w:tr w:rsidR="008B0A4E" w:rsidRPr="00767145" w14:paraId="36E1E5BA" w14:textId="77777777" w:rsidTr="008B0A4E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4FE55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EM9191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6DD06E" w14:textId="77777777" w:rsidR="008B0A4E" w:rsidRPr="008B0A4E" w:rsidRDefault="008B0A4E" w:rsidP="003A2A7F">
            <w:r w:rsidRPr="008B0A4E">
              <w:t> Revision: SWIX55C_03.09.11.00 7bf975jenkins 2022/06/10 20:36:01</w:t>
            </w:r>
          </w:p>
        </w:tc>
      </w:tr>
      <w:tr w:rsidR="008B0A4E" w:rsidRPr="00387BAA" w14:paraId="64C99066" w14:textId="77777777" w:rsidTr="008B0A4E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36DB47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6E9F1" w14:textId="77777777" w:rsidR="008B0A4E" w:rsidRPr="008B0A4E" w:rsidRDefault="008B0A4E" w:rsidP="003A2A7F">
            <w:r w:rsidRPr="008B0A4E">
              <w:t>Firmware : 0.3.4.1/ML620EUV12_RELEASE_20220709</w:t>
            </w:r>
          </w:p>
        </w:tc>
      </w:tr>
    </w:tbl>
    <w:p w14:paraId="6E80A97D" w14:textId="77777777" w:rsidR="00E274AC" w:rsidRPr="0021486A" w:rsidRDefault="00E274AC" w:rsidP="00E274AC">
      <w:pPr>
        <w:pStyle w:val="ListParagraph"/>
        <w:rPr>
          <w:rFonts w:cs="Humnst777 BT"/>
          <w:b/>
          <w:bCs/>
        </w:rPr>
      </w:pPr>
    </w:p>
    <w:p w14:paraId="330F0EBA" w14:textId="7E130BFA" w:rsidR="0082279B" w:rsidRPr="0021486A" w:rsidRDefault="0082279B" w:rsidP="00FA752D">
      <w:pPr>
        <w:ind w:left="0"/>
        <w:rPr>
          <w:rFonts w:cs="Humnst777 BT"/>
          <w:b/>
          <w:bCs/>
        </w:rPr>
      </w:pPr>
      <w:r w:rsidRPr="0021486A">
        <w:rPr>
          <w:i/>
          <w:iCs/>
        </w:rPr>
        <w:t>Example:</w:t>
      </w:r>
      <w:r w:rsidR="004674AC" w:rsidRPr="0021486A">
        <w:rPr>
          <w:i/>
          <w:iCs/>
        </w:rPr>
        <w:t xml:space="preserve"> SIM 1</w:t>
      </w:r>
      <w:r w:rsidR="00AA69D4" w:rsidRPr="0021486A">
        <w:rPr>
          <w:i/>
          <w:iCs/>
        </w:rPr>
        <w:t xml:space="preserve"> and </w:t>
      </w:r>
      <w:r w:rsidR="00AA69D4" w:rsidRPr="0021486A">
        <w:t>modem firmware version</w:t>
      </w:r>
    </w:p>
    <w:p w14:paraId="0537BC25" w14:textId="6586C3D1" w:rsidR="00AA69D4" w:rsidRPr="0021486A" w:rsidRDefault="0082279B" w:rsidP="004C1665">
      <w:pPr>
        <w:ind w:left="0"/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 xml:space="preserve">    </w:t>
      </w:r>
      <w:r w:rsidR="00AA69D4" w:rsidRPr="0021486A">
        <w:rPr>
          <w:noProof/>
        </w:rPr>
        <w:drawing>
          <wp:inline distT="0" distB="0" distL="0" distR="0" wp14:anchorId="7CE530DF" wp14:editId="1FAFC585">
            <wp:extent cx="5971540" cy="2051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CA96" w14:textId="21C3CD30" w:rsidR="00FA752D" w:rsidRPr="0021486A" w:rsidRDefault="00FA752D" w:rsidP="00FA752D">
      <w:pPr>
        <w:ind w:left="0"/>
        <w:rPr>
          <w:rFonts w:cs="Humnst777 BT"/>
          <w:b/>
          <w:bCs/>
        </w:rPr>
      </w:pPr>
    </w:p>
    <w:p w14:paraId="6FA3651B" w14:textId="248B78AE" w:rsidR="00FA752D" w:rsidRPr="0021486A" w:rsidRDefault="004674AC" w:rsidP="00FA752D">
      <w:pPr>
        <w:ind w:left="0"/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>ping 8.8.8.8 -c 5</w:t>
      </w:r>
    </w:p>
    <w:p w14:paraId="15A17159" w14:textId="56A2A701" w:rsidR="004674AC" w:rsidRPr="0021486A" w:rsidRDefault="004674AC" w:rsidP="00FA752D">
      <w:pPr>
        <w:ind w:left="0"/>
        <w:rPr>
          <w:rFonts w:cs="Humnst777 BT"/>
          <w:b/>
          <w:bCs/>
        </w:rPr>
      </w:pPr>
    </w:p>
    <w:p w14:paraId="38EDC56E" w14:textId="7E85B661" w:rsidR="004674AC" w:rsidRPr="0021486A" w:rsidRDefault="004674AC" w:rsidP="00FA752D">
      <w:pPr>
        <w:ind w:left="0"/>
        <w:rPr>
          <w:i/>
          <w:iCs/>
        </w:rPr>
      </w:pPr>
      <w:proofErr w:type="spellStart"/>
      <w:r w:rsidRPr="0021486A">
        <w:rPr>
          <w:i/>
          <w:iCs/>
        </w:rPr>
        <w:lastRenderedPageBreak/>
        <w:t>Example:PING</w:t>
      </w:r>
      <w:proofErr w:type="spellEnd"/>
    </w:p>
    <w:p w14:paraId="6AB2AFC1" w14:textId="640D7D84" w:rsidR="004674AC" w:rsidRPr="0021486A" w:rsidRDefault="004674AC" w:rsidP="00FA752D">
      <w:pPr>
        <w:ind w:left="0"/>
        <w:rPr>
          <w:i/>
          <w:iCs/>
        </w:rPr>
      </w:pPr>
    </w:p>
    <w:p w14:paraId="74951B33" w14:textId="29022BF9" w:rsidR="004674AC" w:rsidRPr="0021486A" w:rsidRDefault="004674AC" w:rsidP="00FA752D">
      <w:pPr>
        <w:ind w:left="0"/>
        <w:rPr>
          <w:rFonts w:cs="Humnst777 BT"/>
          <w:b/>
          <w:bCs/>
        </w:rPr>
      </w:pPr>
      <w:r w:rsidRPr="0021486A">
        <w:rPr>
          <w:noProof/>
        </w:rPr>
        <w:drawing>
          <wp:inline distT="0" distB="0" distL="0" distR="0" wp14:anchorId="535DBAD6" wp14:editId="4DD5733E">
            <wp:extent cx="4867275" cy="1447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F21F" w14:textId="54C65B2A" w:rsidR="004674AC" w:rsidRPr="0021486A" w:rsidRDefault="004674AC" w:rsidP="00FA752D">
      <w:pPr>
        <w:ind w:left="0"/>
        <w:rPr>
          <w:rFonts w:cs="Humnst777 BT"/>
          <w:b/>
          <w:bCs/>
        </w:rPr>
      </w:pPr>
    </w:p>
    <w:p w14:paraId="2E7254A0" w14:textId="5C20DB87" w:rsidR="004674AC" w:rsidRPr="0021486A" w:rsidRDefault="004674AC">
      <w:pPr>
        <w:pStyle w:val="Para"/>
        <w:numPr>
          <w:ilvl w:val="0"/>
          <w:numId w:val="29"/>
        </w:numPr>
      </w:pPr>
      <w:r w:rsidRPr="0021486A">
        <w:t>Check the no packet loss</w:t>
      </w:r>
    </w:p>
    <w:p w14:paraId="5CEEC67B" w14:textId="4F413E3D" w:rsidR="004674AC" w:rsidRPr="0021486A" w:rsidRDefault="004674AC" w:rsidP="004674AC">
      <w:pPr>
        <w:pStyle w:val="Para"/>
        <w:ind w:left="720" w:firstLine="0"/>
      </w:pPr>
    </w:p>
    <w:p w14:paraId="14FD9709" w14:textId="56FEC26C" w:rsidR="004674AC" w:rsidRPr="0021486A" w:rsidRDefault="004674AC" w:rsidP="004674AC">
      <w:pPr>
        <w:pStyle w:val="Para"/>
        <w:ind w:left="720" w:firstLine="0"/>
      </w:pPr>
      <w:r w:rsidRPr="0021486A">
        <w:t>Switch to sim2:</w:t>
      </w:r>
    </w:p>
    <w:p w14:paraId="06758B3F" w14:textId="666B937A" w:rsidR="004674AC" w:rsidRPr="0021486A" w:rsidRDefault="004674AC" w:rsidP="004674AC">
      <w:pPr>
        <w:pStyle w:val="Para"/>
        <w:ind w:left="720" w:firstLine="0"/>
      </w:pPr>
    </w:p>
    <w:p w14:paraId="6FDCB278" w14:textId="007F7512" w:rsidR="00D97FD6" w:rsidRPr="0021486A" w:rsidRDefault="0A9A081A" w:rsidP="00AC5448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echo "0" &gt; /sys/class/</w:t>
      </w:r>
      <w:proofErr w:type="spellStart"/>
      <w:r w:rsidRPr="0021486A">
        <w:rPr>
          <w:b/>
          <w:bCs/>
          <w:i/>
          <w:iCs/>
        </w:rPr>
        <w:t>gpio</w:t>
      </w:r>
      <w:proofErr w:type="spellEnd"/>
      <w:r w:rsidRPr="0021486A">
        <w:rPr>
          <w:b/>
          <w:bCs/>
          <w:i/>
          <w:iCs/>
        </w:rPr>
        <w:t>/gpio500/value</w:t>
      </w:r>
      <w:r w:rsidR="7C8D11ED" w:rsidRPr="0021486A">
        <w:rPr>
          <w:b/>
          <w:bCs/>
        </w:rPr>
        <w:t xml:space="preserve"> </w:t>
      </w:r>
      <w:r w:rsidR="7A988FC9" w:rsidRPr="0021486A">
        <w:rPr>
          <w:b/>
          <w:bCs/>
        </w:rPr>
        <w:t xml:space="preserve"> </w:t>
      </w:r>
      <w:r w:rsidR="7C8D11ED" w:rsidRPr="0021486A">
        <w:rPr>
          <w:b/>
          <w:bCs/>
        </w:rPr>
        <w:t xml:space="preserve"> </w:t>
      </w:r>
    </w:p>
    <w:p w14:paraId="4D35036F" w14:textId="34BAD675" w:rsidR="00D97FD6" w:rsidRPr="0021486A" w:rsidRDefault="0A9A081A" w:rsidP="00AC5448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echo "0" &gt; /sys/class/</w:t>
      </w:r>
      <w:proofErr w:type="spellStart"/>
      <w:r w:rsidRPr="0021486A">
        <w:rPr>
          <w:b/>
          <w:bCs/>
          <w:i/>
          <w:iCs/>
        </w:rPr>
        <w:t>gpio</w:t>
      </w:r>
      <w:proofErr w:type="spellEnd"/>
      <w:r w:rsidRPr="0021486A">
        <w:rPr>
          <w:b/>
          <w:bCs/>
          <w:i/>
          <w:iCs/>
        </w:rPr>
        <w:t>/gpio487/value</w:t>
      </w:r>
      <w:r w:rsidR="6FB77869" w:rsidRPr="0021486A">
        <w:rPr>
          <w:b/>
          <w:bCs/>
        </w:rPr>
        <w:t xml:space="preserve"> </w:t>
      </w:r>
      <w:r w:rsidR="7A988FC9" w:rsidRPr="0021486A">
        <w:rPr>
          <w:b/>
          <w:bCs/>
        </w:rPr>
        <w:t xml:space="preserve"> </w:t>
      </w:r>
      <w:r w:rsidR="7C8D11ED" w:rsidRPr="0021486A">
        <w:rPr>
          <w:b/>
          <w:bCs/>
        </w:rPr>
        <w:t xml:space="preserve"> </w:t>
      </w:r>
    </w:p>
    <w:p w14:paraId="1E27A68A" w14:textId="7EC212B4" w:rsidR="00D97FD6" w:rsidRPr="0021486A" w:rsidRDefault="0A9A081A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echo "1" &gt; /sys/class/</w:t>
      </w:r>
      <w:proofErr w:type="spellStart"/>
      <w:r w:rsidRPr="0021486A">
        <w:rPr>
          <w:b/>
          <w:bCs/>
          <w:i/>
          <w:iCs/>
        </w:rPr>
        <w:t>gpio</w:t>
      </w:r>
      <w:proofErr w:type="spellEnd"/>
      <w:r w:rsidRPr="0021486A">
        <w:rPr>
          <w:b/>
          <w:bCs/>
          <w:i/>
          <w:iCs/>
        </w:rPr>
        <w:t>/gpio500/value</w:t>
      </w:r>
      <w:r w:rsidR="3F4608EC" w:rsidRPr="0021486A">
        <w:rPr>
          <w:b/>
          <w:bCs/>
        </w:rPr>
        <w:t xml:space="preserve"> </w:t>
      </w:r>
      <w:r w:rsidR="7C8D11ED" w:rsidRPr="0021486A">
        <w:rPr>
          <w:b/>
          <w:bCs/>
        </w:rPr>
        <w:t xml:space="preserve">  </w:t>
      </w:r>
    </w:p>
    <w:p w14:paraId="3BC35A66" w14:textId="722CB2FA" w:rsidR="004674AC" w:rsidRPr="0021486A" w:rsidRDefault="004674AC" w:rsidP="004674AC">
      <w:pPr>
        <w:pStyle w:val="Para"/>
        <w:ind w:left="720"/>
        <w:rPr>
          <w:b/>
          <w:bCs/>
        </w:rPr>
      </w:pPr>
    </w:p>
    <w:p w14:paraId="11D92DE3" w14:textId="3C4A5446" w:rsidR="00D97FD6" w:rsidRPr="0021486A" w:rsidRDefault="7C8D11ED" w:rsidP="31E70BCA">
      <w:pPr>
        <w:pStyle w:val="Para"/>
        <w:ind w:left="720" w:firstLine="0"/>
        <w:rPr>
          <w:rFonts w:eastAsia="ZapfHumnst BT" w:cs="ZapfHumnst BT"/>
        </w:rPr>
      </w:pPr>
      <w:r w:rsidRPr="0021486A">
        <w:rPr>
          <w:b/>
          <w:bCs/>
        </w:rPr>
        <w:t xml:space="preserve"> </w:t>
      </w:r>
      <w:r w:rsidR="0A9A081A" w:rsidRPr="0021486A">
        <w:rPr>
          <w:rFonts w:eastAsia="ZapfHumnst BT" w:cs="ZapfHumnst BT"/>
        </w:rPr>
        <w:t>wait 10 seconds</w:t>
      </w:r>
    </w:p>
    <w:p w14:paraId="2493FEF3" w14:textId="5CA86A58" w:rsidR="004674AC" w:rsidRPr="0021486A" w:rsidRDefault="004674AC" w:rsidP="004674AC">
      <w:pPr>
        <w:pStyle w:val="Para"/>
        <w:ind w:left="720" w:firstLine="0"/>
      </w:pPr>
    </w:p>
    <w:p w14:paraId="771E4934" w14:textId="765484AD" w:rsidR="00D97FD6" w:rsidRPr="0021486A" w:rsidRDefault="7C8D11ED" w:rsidP="00AC5448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  <w:rtl/>
        </w:rPr>
      </w:pPr>
      <w:r w:rsidRPr="0021486A">
        <w:rPr>
          <w:rFonts w:cs="Humnst777 BT"/>
          <w:b/>
          <w:bCs/>
          <w:i/>
          <w:iCs/>
        </w:rPr>
        <w:t>/</w:t>
      </w:r>
      <w:proofErr w:type="spellStart"/>
      <w:r w:rsidRPr="0021486A">
        <w:rPr>
          <w:rFonts w:cs="Humnst777 BT"/>
          <w:b/>
          <w:bCs/>
          <w:i/>
          <w:iCs/>
        </w:rPr>
        <w:t>usr</w:t>
      </w:r>
      <w:proofErr w:type="spellEnd"/>
      <w:r w:rsidRPr="0021486A">
        <w:rPr>
          <w:rFonts w:cs="Humnst777 BT"/>
          <w:b/>
          <w:bCs/>
          <w:i/>
          <w:iCs/>
        </w:rPr>
        <w:t>/</w:t>
      </w:r>
      <w:proofErr w:type="spellStart"/>
      <w:r w:rsidRPr="0021486A">
        <w:rPr>
          <w:rFonts w:cs="Humnst777 BT"/>
          <w:b/>
          <w:bCs/>
          <w:i/>
          <w:iCs/>
        </w:rPr>
        <w:t>sbin</w:t>
      </w:r>
      <w:proofErr w:type="spellEnd"/>
      <w:r w:rsidRPr="0021486A">
        <w:rPr>
          <w:rFonts w:cs="Humnst777 BT"/>
          <w:b/>
          <w:bCs/>
          <w:i/>
          <w:iCs/>
        </w:rPr>
        <w:t>/</w:t>
      </w:r>
      <w:proofErr w:type="spellStart"/>
      <w:r w:rsidRPr="0021486A">
        <w:rPr>
          <w:rFonts w:cs="Humnst777 BT"/>
          <w:b/>
          <w:bCs/>
          <w:i/>
          <w:iCs/>
        </w:rPr>
        <w:t>quectel</w:t>
      </w:r>
      <w:proofErr w:type="spellEnd"/>
      <w:r w:rsidRPr="0021486A">
        <w:rPr>
          <w:rFonts w:cs="Humnst777 BT"/>
          <w:b/>
          <w:bCs/>
          <w:i/>
          <w:iCs/>
        </w:rPr>
        <w:t xml:space="preserve">-CM -s </w:t>
      </w:r>
      <w:proofErr w:type="spellStart"/>
      <w:r w:rsidRPr="0021486A">
        <w:rPr>
          <w:rFonts w:cs="Humnst777 BT"/>
          <w:b/>
          <w:bCs/>
          <w:i/>
          <w:iCs/>
        </w:rPr>
        <w:t>internetg</w:t>
      </w:r>
      <w:proofErr w:type="spellEnd"/>
      <w:r w:rsidRPr="0021486A">
        <w:rPr>
          <w:rFonts w:cs="Humnst777 BT"/>
          <w:b/>
          <w:bCs/>
          <w:i/>
          <w:iCs/>
        </w:rPr>
        <w:t xml:space="preserve"> &amp;</w:t>
      </w:r>
      <w:r w:rsidRPr="0021486A">
        <w:rPr>
          <w:rFonts w:cs="Humnst777 BT"/>
          <w:b/>
          <w:bCs/>
        </w:rPr>
        <w:t xml:space="preserve">  </w:t>
      </w:r>
      <w:r w:rsidR="4B68D3E3" w:rsidRPr="0021486A">
        <w:rPr>
          <w:rFonts w:cs="Humnst777 BT"/>
          <w:b/>
          <w:bCs/>
        </w:rPr>
        <w:t xml:space="preserve"> </w:t>
      </w:r>
    </w:p>
    <w:p w14:paraId="718BE20E" w14:textId="1E6C1EFC" w:rsidR="00BC3ED7" w:rsidRPr="0021486A" w:rsidRDefault="00BC3ED7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  <w:rtl/>
        </w:rPr>
      </w:pPr>
    </w:p>
    <w:p w14:paraId="34ED729A" w14:textId="7F3CF4DD" w:rsidR="00BC3ED7" w:rsidRPr="0021486A" w:rsidRDefault="43A46914">
      <w:pPr>
        <w:pStyle w:val="Para"/>
        <w:numPr>
          <w:ilvl w:val="0"/>
          <w:numId w:val="29"/>
        </w:numPr>
        <w:rPr>
          <w:rFonts w:eastAsia="ZapfHumnst BT" w:cs="ZapfHumnst BT"/>
          <w:color w:val="333333"/>
          <w:shd w:val="clear" w:color="auto" w:fill="FFFFFF"/>
        </w:rPr>
      </w:pPr>
      <w:r w:rsidRPr="0021486A">
        <w:rPr>
          <w:rFonts w:eastAsia="ZapfHumnst BT" w:cs="ZapfHumnst BT"/>
          <w:color w:val="333333"/>
          <w:shd w:val="clear" w:color="auto" w:fill="FFFFFF"/>
        </w:rPr>
        <w:t>Execute the command again</w:t>
      </w:r>
    </w:p>
    <w:p w14:paraId="4D0802F5" w14:textId="77777777" w:rsidR="00D97FD6" w:rsidRPr="0021486A" w:rsidRDefault="00D97FD6" w:rsidP="31E70BCA">
      <w:pPr>
        <w:ind w:left="0"/>
        <w:rPr>
          <w:rFonts w:eastAsia="ZapfHumnst BT" w:cs="ZapfHumnst BT"/>
          <w:b/>
          <w:bCs/>
        </w:rPr>
      </w:pPr>
    </w:p>
    <w:p w14:paraId="476660DF" w14:textId="77777777" w:rsidR="00D97FD6" w:rsidRPr="0021486A" w:rsidRDefault="7C8D11ED">
      <w:pPr>
        <w:pStyle w:val="ListParagraph"/>
        <w:numPr>
          <w:ilvl w:val="0"/>
          <w:numId w:val="29"/>
        </w:numPr>
        <w:rPr>
          <w:rFonts w:ascii="ZapfHumnst BT" w:eastAsia="ZapfHumnst BT" w:hAnsi="ZapfHumnst BT" w:cs="ZapfHumnst BT"/>
          <w:b/>
          <w:bCs/>
        </w:rPr>
      </w:pPr>
      <w:r w:rsidRPr="0021486A">
        <w:rPr>
          <w:rFonts w:ascii="ZapfHumnst BT" w:eastAsia="ZapfHumnst BT" w:hAnsi="ZapfHumnst BT" w:cs="ZapfHumnst BT"/>
        </w:rPr>
        <w:t>check the parameters SIM 1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D97FD6" w:rsidRPr="0021486A" w14:paraId="7246B577" w14:textId="77777777" w:rsidTr="000E0250">
        <w:tc>
          <w:tcPr>
            <w:tcW w:w="4615" w:type="dxa"/>
          </w:tcPr>
          <w:p w14:paraId="3F518D6F" w14:textId="2E8E5E4F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 xml:space="preserve">         </w:t>
            </w:r>
            <w:proofErr w:type="spellStart"/>
            <w:r w:rsidRPr="0021486A">
              <w:rPr>
                <w:rFonts w:cs="Humnst777 BT"/>
                <w:b/>
                <w:bCs/>
              </w:rPr>
              <w:t>requestGetSIMStatus</w:t>
            </w:r>
            <w:proofErr w:type="spellEnd"/>
            <w:r w:rsidRPr="0021486A">
              <w:rPr>
                <w:rFonts w:cs="Humnst777 BT"/>
                <w:b/>
                <w:bCs/>
              </w:rPr>
              <w:t xml:space="preserve"> </w:t>
            </w:r>
            <w:proofErr w:type="spellStart"/>
            <w:r w:rsidRPr="0021486A">
              <w:rPr>
                <w:rFonts w:cs="Humnst777 BT"/>
                <w:b/>
                <w:bCs/>
              </w:rPr>
              <w:t>SIMStatus</w:t>
            </w:r>
            <w:proofErr w:type="spellEnd"/>
            <w:r w:rsidRPr="0021486A">
              <w:rPr>
                <w:rFonts w:cs="Humnst777 BT"/>
                <w:b/>
                <w:bCs/>
              </w:rPr>
              <w:t>:</w:t>
            </w:r>
          </w:p>
        </w:tc>
        <w:tc>
          <w:tcPr>
            <w:tcW w:w="4563" w:type="dxa"/>
          </w:tcPr>
          <w:p w14:paraId="36ABA787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SIM_READY</w:t>
            </w:r>
          </w:p>
        </w:tc>
      </w:tr>
      <w:tr w:rsidR="00D97FD6" w:rsidRPr="0021486A" w14:paraId="4C50DEB3" w14:textId="77777777" w:rsidTr="000E0250">
        <w:tc>
          <w:tcPr>
            <w:tcW w:w="4615" w:type="dxa"/>
          </w:tcPr>
          <w:p w14:paraId="1DAC84C1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proofErr w:type="spellStart"/>
            <w:r w:rsidRPr="0021486A">
              <w:rPr>
                <w:rFonts w:cs="Humnst777 BT"/>
                <w:b/>
                <w:bCs/>
              </w:rPr>
              <w:t>requestQueryDataCall</w:t>
            </w:r>
            <w:proofErr w:type="spellEnd"/>
            <w:r w:rsidRPr="0021486A">
              <w:rPr>
                <w:rFonts w:cs="Humnst777 BT"/>
                <w:b/>
                <w:bCs/>
              </w:rPr>
              <w:t xml:space="preserve"> IPv4ConnectionStatus:</w:t>
            </w:r>
          </w:p>
        </w:tc>
        <w:tc>
          <w:tcPr>
            <w:tcW w:w="4563" w:type="dxa"/>
          </w:tcPr>
          <w:p w14:paraId="7E6D9097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CONNECTED</w:t>
            </w:r>
          </w:p>
        </w:tc>
      </w:tr>
      <w:tr w:rsidR="00D97FD6" w:rsidRPr="0021486A" w14:paraId="27F6BB00" w14:textId="77777777" w:rsidTr="000E0250">
        <w:tc>
          <w:tcPr>
            <w:tcW w:w="4615" w:type="dxa"/>
          </w:tcPr>
          <w:p w14:paraId="557C5DF4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 xml:space="preserve">requestRegistrationState2 MCC: 425, MNC: 2, PS: Attached, </w:t>
            </w:r>
            <w:proofErr w:type="spellStart"/>
            <w:r w:rsidRPr="0021486A">
              <w:rPr>
                <w:rFonts w:cs="Humnst777 BT"/>
                <w:b/>
                <w:bCs/>
              </w:rPr>
              <w:t>DataCap</w:t>
            </w:r>
            <w:proofErr w:type="spellEnd"/>
            <w:r w:rsidRPr="0021486A">
              <w:rPr>
                <w:rFonts w:cs="Humnst777 BT"/>
                <w:b/>
                <w:bCs/>
              </w:rPr>
              <w:t>:</w:t>
            </w:r>
          </w:p>
        </w:tc>
        <w:tc>
          <w:tcPr>
            <w:tcW w:w="4563" w:type="dxa"/>
          </w:tcPr>
          <w:p w14:paraId="1F2D4D2F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LTE</w:t>
            </w:r>
          </w:p>
        </w:tc>
      </w:tr>
    </w:tbl>
    <w:p w14:paraId="1C22D170" w14:textId="77777777" w:rsidR="00D97FD6" w:rsidRPr="0021486A" w:rsidRDefault="00D97FD6" w:rsidP="00D97FD6">
      <w:pPr>
        <w:rPr>
          <w:rFonts w:cs="Humnst777 BT"/>
          <w:b/>
          <w:bCs/>
        </w:rPr>
      </w:pPr>
    </w:p>
    <w:p w14:paraId="7EC976CC" w14:textId="07595FD3" w:rsidR="00D97FD6" w:rsidRPr="0021486A" w:rsidRDefault="00D97FD6" w:rsidP="00D97FD6">
      <w:pPr>
        <w:ind w:left="0"/>
        <w:rPr>
          <w:rFonts w:cs="Humnst777 BT"/>
          <w:b/>
          <w:bCs/>
        </w:rPr>
      </w:pPr>
      <w:r w:rsidRPr="0021486A">
        <w:rPr>
          <w:i/>
          <w:iCs/>
        </w:rPr>
        <w:t xml:space="preserve">Example: SIM </w:t>
      </w:r>
      <w:r w:rsidR="00A7002C" w:rsidRPr="0021486A">
        <w:rPr>
          <w:i/>
          <w:iCs/>
        </w:rPr>
        <w:t>2</w:t>
      </w:r>
    </w:p>
    <w:p w14:paraId="11DF6A65" w14:textId="6FBFF782" w:rsidR="00D97FD6" w:rsidRPr="0021486A" w:rsidRDefault="00D97FD6" w:rsidP="00D97FD6">
      <w:pPr>
        <w:ind w:left="0"/>
        <w:rPr>
          <w:noProof/>
        </w:rPr>
      </w:pPr>
      <w:r w:rsidRPr="0021486A">
        <w:rPr>
          <w:rFonts w:cs="Humnst777 BT"/>
          <w:b/>
          <w:bCs/>
        </w:rPr>
        <w:t xml:space="preserve">    </w:t>
      </w:r>
    </w:p>
    <w:p w14:paraId="32872DD0" w14:textId="579CB3C3" w:rsidR="00AA69D4" w:rsidRPr="0021486A" w:rsidRDefault="00AA69D4" w:rsidP="00D97FD6">
      <w:pPr>
        <w:ind w:left="0"/>
        <w:rPr>
          <w:rFonts w:cs="Humnst777 BT"/>
          <w:b/>
          <w:bCs/>
        </w:rPr>
      </w:pPr>
      <w:r w:rsidRPr="0021486A">
        <w:rPr>
          <w:noProof/>
        </w:rPr>
        <w:drawing>
          <wp:inline distT="0" distB="0" distL="0" distR="0" wp14:anchorId="31A928BE" wp14:editId="0CE4C949">
            <wp:extent cx="5971540" cy="2051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1E53" w14:textId="77777777" w:rsidR="00D97FD6" w:rsidRPr="0021486A" w:rsidRDefault="00D97FD6" w:rsidP="00D97FD6">
      <w:pPr>
        <w:ind w:left="0"/>
        <w:rPr>
          <w:rFonts w:cs="Humnst777 BT"/>
          <w:b/>
          <w:bCs/>
        </w:rPr>
      </w:pPr>
    </w:p>
    <w:p w14:paraId="0CAC2D26" w14:textId="51223B54" w:rsidR="00D97FD6" w:rsidRPr="0021486A" w:rsidRDefault="00D97FD6" w:rsidP="00D97FD6">
      <w:pPr>
        <w:ind w:left="0"/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>ping 8.8.8.8 -c 5</w:t>
      </w:r>
    </w:p>
    <w:p w14:paraId="444CB9DC" w14:textId="77777777" w:rsidR="00D97FD6" w:rsidRPr="0021486A" w:rsidRDefault="00D97FD6" w:rsidP="00D97FD6">
      <w:pPr>
        <w:ind w:left="0"/>
        <w:rPr>
          <w:rFonts w:cs="Humnst777 BT"/>
          <w:b/>
          <w:bCs/>
        </w:rPr>
      </w:pPr>
    </w:p>
    <w:p w14:paraId="140EB3DC" w14:textId="69E32D53" w:rsidR="00D97FD6" w:rsidRPr="0021486A" w:rsidRDefault="7C8D11ED" w:rsidP="00AC5448">
      <w:pPr>
        <w:ind w:left="0"/>
        <w:rPr>
          <w:i/>
          <w:iCs/>
        </w:rPr>
      </w:pPr>
      <w:r w:rsidRPr="0021486A">
        <w:rPr>
          <w:i/>
          <w:iCs/>
        </w:rPr>
        <w:t>Example:</w:t>
      </w:r>
      <w:r w:rsidR="057B21F1" w:rsidRPr="0021486A">
        <w:rPr>
          <w:i/>
          <w:iCs/>
        </w:rPr>
        <w:t xml:space="preserve"> </w:t>
      </w:r>
      <w:r w:rsidRPr="0021486A">
        <w:rPr>
          <w:i/>
          <w:iCs/>
        </w:rPr>
        <w:t>PING</w:t>
      </w:r>
    </w:p>
    <w:p w14:paraId="1316B70C" w14:textId="77777777" w:rsidR="00D97FD6" w:rsidRPr="0021486A" w:rsidRDefault="00D97FD6" w:rsidP="00D97FD6">
      <w:pPr>
        <w:ind w:left="0"/>
        <w:rPr>
          <w:rFonts w:cs="Humnst777 BT"/>
          <w:b/>
          <w:bCs/>
        </w:rPr>
      </w:pPr>
      <w:r w:rsidRPr="0021486A">
        <w:rPr>
          <w:noProof/>
        </w:rPr>
        <w:drawing>
          <wp:inline distT="0" distB="0" distL="0" distR="0" wp14:anchorId="22A64203" wp14:editId="5F3F2655">
            <wp:extent cx="4867275" cy="1447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FCB5" w14:textId="77777777" w:rsidR="00D97FD6" w:rsidRPr="0021486A" w:rsidRDefault="00D97FD6" w:rsidP="00D97FD6">
      <w:pPr>
        <w:ind w:left="0"/>
        <w:rPr>
          <w:rFonts w:cs="Humnst777 BT"/>
          <w:b/>
          <w:bCs/>
        </w:rPr>
      </w:pPr>
    </w:p>
    <w:p w14:paraId="025726DA" w14:textId="7143037D" w:rsidR="00D97FD6" w:rsidRPr="0021486A" w:rsidRDefault="00D97FD6">
      <w:pPr>
        <w:pStyle w:val="Para"/>
        <w:numPr>
          <w:ilvl w:val="0"/>
          <w:numId w:val="29"/>
        </w:numPr>
      </w:pPr>
      <w:r w:rsidRPr="0021486A">
        <w:t>Check the no packet loss</w:t>
      </w:r>
    </w:p>
    <w:p w14:paraId="32E9BDB5" w14:textId="4C1FA6CA" w:rsidR="00622AB7" w:rsidRPr="0021486A" w:rsidRDefault="00622AB7" w:rsidP="00622AB7">
      <w:pPr>
        <w:pStyle w:val="Para"/>
      </w:pPr>
    </w:p>
    <w:p w14:paraId="3CAAFA4F" w14:textId="69A710F5" w:rsidR="00622AB7" w:rsidRPr="0021486A" w:rsidRDefault="7E65EF61" w:rsidP="00622AB7">
      <w:pPr>
        <w:pStyle w:val="Para"/>
        <w:ind w:left="0" w:firstLine="0"/>
        <w:rPr>
          <w:b/>
          <w:bCs/>
        </w:rPr>
      </w:pPr>
      <w:r w:rsidRPr="0021486A">
        <w:rPr>
          <w:b/>
          <w:bCs/>
          <w:i/>
          <w:iCs/>
        </w:rPr>
        <w:t>echo "0" &gt; /sys/class/</w:t>
      </w:r>
      <w:proofErr w:type="spellStart"/>
      <w:r w:rsidRPr="0021486A">
        <w:rPr>
          <w:b/>
          <w:bCs/>
          <w:i/>
          <w:iCs/>
        </w:rPr>
        <w:t>gpio</w:t>
      </w:r>
      <w:proofErr w:type="spellEnd"/>
      <w:r w:rsidRPr="0021486A">
        <w:rPr>
          <w:b/>
          <w:bCs/>
          <w:i/>
          <w:iCs/>
        </w:rPr>
        <w:t>/gpio500/value</w:t>
      </w:r>
      <w:r w:rsidR="74EC8CC3" w:rsidRPr="0021486A">
        <w:rPr>
          <w:b/>
          <w:bCs/>
        </w:rPr>
        <w:t xml:space="preserve"> </w:t>
      </w:r>
      <w:r w:rsidRPr="0021486A">
        <w:rPr>
          <w:b/>
          <w:bCs/>
        </w:rPr>
        <w:t xml:space="preserve">    </w:t>
      </w:r>
    </w:p>
    <w:p w14:paraId="49426749" w14:textId="13814506" w:rsidR="004E1AD1" w:rsidRPr="0021486A" w:rsidRDefault="004E1AD1" w:rsidP="00622AB7">
      <w:pPr>
        <w:pStyle w:val="Para"/>
        <w:ind w:left="0" w:firstLine="0"/>
        <w:rPr>
          <w:b/>
          <w:bCs/>
        </w:rPr>
      </w:pPr>
    </w:p>
    <w:p w14:paraId="6141A110" w14:textId="2DCCD142" w:rsidR="004E1AD1" w:rsidRPr="0021486A" w:rsidRDefault="004E1AD1" w:rsidP="00622AB7">
      <w:pPr>
        <w:pStyle w:val="Para"/>
        <w:ind w:left="0" w:firstLine="0"/>
        <w:rPr>
          <w:b/>
          <w:bCs/>
        </w:rPr>
      </w:pPr>
    </w:p>
    <w:p w14:paraId="2584A0C7" w14:textId="00900ED3" w:rsidR="004E1AD1" w:rsidRPr="0021486A" w:rsidRDefault="004E1AD1">
      <w:pPr>
        <w:pStyle w:val="Para"/>
        <w:numPr>
          <w:ilvl w:val="0"/>
          <w:numId w:val="29"/>
        </w:numPr>
        <w:rPr>
          <w:b/>
          <w:bCs/>
        </w:rPr>
      </w:pPr>
      <w:r w:rsidRPr="0021486A">
        <w:rPr>
          <w:b/>
          <w:bCs/>
        </w:rPr>
        <w:t>Test for General</w:t>
      </w:r>
    </w:p>
    <w:p w14:paraId="69CD4566" w14:textId="77777777" w:rsidR="004E1AD1" w:rsidRPr="0021486A" w:rsidRDefault="004E1AD1" w:rsidP="004E1AD1">
      <w:pPr>
        <w:pStyle w:val="Para"/>
      </w:pPr>
    </w:p>
    <w:p w14:paraId="7A99A0BC" w14:textId="77777777" w:rsidR="004F4AA9" w:rsidRPr="0021486A" w:rsidRDefault="004F4AA9" w:rsidP="004F4AA9">
      <w:pPr>
        <w:pStyle w:val="Para"/>
      </w:pPr>
      <w:r w:rsidRPr="0021486A">
        <w:t>user&gt;</w:t>
      </w:r>
      <w:proofErr w:type="spellStart"/>
      <w:r w:rsidRPr="0021486A">
        <w:t>su</w:t>
      </w:r>
      <w:proofErr w:type="spellEnd"/>
    </w:p>
    <w:p w14:paraId="72B83305" w14:textId="77777777" w:rsidR="004F4AA9" w:rsidRPr="0021486A" w:rsidRDefault="004F4AA9" w:rsidP="004F4AA9">
      <w:pPr>
        <w:pStyle w:val="Para"/>
      </w:pPr>
      <w:r w:rsidRPr="0021486A">
        <w:t>Password:1234</w:t>
      </w:r>
    </w:p>
    <w:p w14:paraId="1F8A4838" w14:textId="77777777" w:rsidR="004F4AA9" w:rsidRPr="0021486A" w:rsidRDefault="004F4AA9" w:rsidP="004F4AA9">
      <w:pPr>
        <w:pStyle w:val="Para"/>
      </w:pPr>
    </w:p>
    <w:p w14:paraId="17015A7F" w14:textId="77777777" w:rsidR="004F4AA9" w:rsidRPr="0021486A" w:rsidRDefault="004F4AA9" w:rsidP="004F4AA9">
      <w:pPr>
        <w:pStyle w:val="Para"/>
      </w:pPr>
    </w:p>
    <w:p w14:paraId="29F97EEC" w14:textId="77777777" w:rsidR="004F4AA9" w:rsidRPr="0021486A" w:rsidRDefault="004F4AA9" w:rsidP="004F4AA9">
      <w:r w:rsidRPr="0021486A">
        <w:t>configure</w:t>
      </w:r>
    </w:p>
    <w:p w14:paraId="6386F3D5" w14:textId="77777777" w:rsidR="004F4AA9" w:rsidRPr="0021486A" w:rsidRDefault="004F4AA9" w:rsidP="004F4AA9">
      <w:r w:rsidRPr="0021486A">
        <w:t>        port</w:t>
      </w:r>
    </w:p>
    <w:p w14:paraId="4B4512E3" w14:textId="77777777" w:rsidR="004F4AA9" w:rsidRPr="0021486A" w:rsidRDefault="004F4AA9" w:rsidP="004F4AA9">
      <w:r w:rsidRPr="0021486A">
        <w:t xml:space="preserve">            cellular </w:t>
      </w:r>
      <w:proofErr w:type="spellStart"/>
      <w:r w:rsidRPr="0021486A">
        <w:t>lte</w:t>
      </w:r>
      <w:proofErr w:type="spellEnd"/>
    </w:p>
    <w:p w14:paraId="33F26682" w14:textId="77777777" w:rsidR="004F4AA9" w:rsidRPr="0021486A" w:rsidRDefault="004F4AA9" w:rsidP="004F4AA9">
      <w:r w:rsidRPr="0021486A">
        <w:t>sim 1</w:t>
      </w:r>
    </w:p>
    <w:p w14:paraId="75534D1C" w14:textId="77777777" w:rsidR="004F4AA9" w:rsidRPr="0021486A" w:rsidRDefault="004F4AA9" w:rsidP="004F4AA9"/>
    <w:p w14:paraId="17C21ABE" w14:textId="77777777" w:rsidR="004F4AA9" w:rsidRPr="0021486A" w:rsidRDefault="004F4AA9" w:rsidP="004F4AA9">
      <w:r w:rsidRPr="0021486A">
        <w:t xml:space="preserve">                </w:t>
      </w:r>
      <w:proofErr w:type="spellStart"/>
      <w:r w:rsidRPr="0021486A">
        <w:t>apn</w:t>
      </w:r>
      <w:proofErr w:type="spellEnd"/>
      <w:r w:rsidRPr="0021486A">
        <w:t>-name "</w:t>
      </w:r>
      <w:proofErr w:type="spellStart"/>
      <w:r w:rsidRPr="0021486A">
        <w:t>statreal</w:t>
      </w:r>
      <w:proofErr w:type="spellEnd"/>
      <w:r w:rsidRPr="0021486A">
        <w:t>"</w:t>
      </w:r>
    </w:p>
    <w:p w14:paraId="0C88B056" w14:textId="77777777" w:rsidR="004F4AA9" w:rsidRPr="0021486A" w:rsidRDefault="004F4AA9" w:rsidP="004F4AA9">
      <w:r w:rsidRPr="0021486A">
        <w:t>exit</w:t>
      </w:r>
    </w:p>
    <w:p w14:paraId="72E18764" w14:textId="77777777" w:rsidR="004F4AA9" w:rsidRPr="0021486A" w:rsidRDefault="004F4AA9" w:rsidP="004F4AA9"/>
    <w:p w14:paraId="5113F15A" w14:textId="77777777" w:rsidR="004F4AA9" w:rsidRPr="0021486A" w:rsidRDefault="004F4AA9" w:rsidP="004F4AA9">
      <w:r w:rsidRPr="0021486A">
        <w:t>mode sim 1</w:t>
      </w:r>
    </w:p>
    <w:p w14:paraId="051EE470" w14:textId="77777777" w:rsidR="004F4AA9" w:rsidRPr="0021486A" w:rsidRDefault="004F4AA9" w:rsidP="004F4AA9">
      <w:pPr>
        <w:ind w:left="0"/>
      </w:pPr>
    </w:p>
    <w:p w14:paraId="0D2E4EE5" w14:textId="77777777" w:rsidR="004F4AA9" w:rsidRPr="0021486A" w:rsidRDefault="004F4AA9" w:rsidP="004F4AA9">
      <w:r w:rsidRPr="0021486A">
        <w:t>                no shutdown</w:t>
      </w:r>
    </w:p>
    <w:p w14:paraId="44954F21" w14:textId="77777777" w:rsidR="004F4AA9" w:rsidRPr="0021486A" w:rsidRDefault="004F4AA9" w:rsidP="004F4AA9">
      <w:r w:rsidRPr="0021486A">
        <w:t xml:space="preserve">            </w:t>
      </w:r>
    </w:p>
    <w:p w14:paraId="2F0977B6" w14:textId="77777777" w:rsidR="004F4AA9" w:rsidRPr="0021486A" w:rsidRDefault="004F4AA9" w:rsidP="004F4AA9">
      <w:r w:rsidRPr="0021486A">
        <w:t>            exit</w:t>
      </w:r>
    </w:p>
    <w:p w14:paraId="194248FA" w14:textId="77777777" w:rsidR="004F4AA9" w:rsidRPr="0021486A" w:rsidRDefault="004F4AA9" w:rsidP="004F4AA9">
      <w:r w:rsidRPr="0021486A">
        <w:t>        exit</w:t>
      </w:r>
    </w:p>
    <w:p w14:paraId="1EF659B7" w14:textId="77777777" w:rsidR="004F4AA9" w:rsidRPr="0021486A" w:rsidRDefault="004F4AA9" w:rsidP="004F4AA9">
      <w:r w:rsidRPr="0021486A">
        <w:t>        router 1</w:t>
      </w:r>
    </w:p>
    <w:p w14:paraId="6BDC927A" w14:textId="77777777" w:rsidR="004F4AA9" w:rsidRPr="0021486A" w:rsidRDefault="004F4AA9" w:rsidP="004F4AA9">
      <w:r w:rsidRPr="0021486A">
        <w:t>            interface 1</w:t>
      </w:r>
    </w:p>
    <w:p w14:paraId="07EC39BA" w14:textId="77777777" w:rsidR="004F4AA9" w:rsidRPr="0021486A" w:rsidRDefault="004F4AA9" w:rsidP="004F4AA9">
      <w:r w:rsidRPr="0021486A">
        <w:t xml:space="preserve">                bind cellular </w:t>
      </w:r>
      <w:proofErr w:type="spellStart"/>
      <w:r w:rsidRPr="0021486A">
        <w:t>lte</w:t>
      </w:r>
      <w:proofErr w:type="spellEnd"/>
    </w:p>
    <w:p w14:paraId="0C6F3B29" w14:textId="77777777" w:rsidR="004F4AA9" w:rsidRPr="0021486A" w:rsidRDefault="004F4AA9" w:rsidP="004F4AA9">
      <w:r w:rsidRPr="0021486A">
        <w:t xml:space="preserve">                </w:t>
      </w:r>
      <w:proofErr w:type="spellStart"/>
      <w:r w:rsidRPr="0021486A">
        <w:t>dhcp</w:t>
      </w:r>
      <w:proofErr w:type="spellEnd"/>
    </w:p>
    <w:p w14:paraId="223D5C47" w14:textId="77777777" w:rsidR="004F4AA9" w:rsidRPr="0021486A" w:rsidRDefault="004F4AA9" w:rsidP="004F4AA9">
      <w:r w:rsidRPr="0021486A">
        <w:t xml:space="preserve">                </w:t>
      </w:r>
      <w:proofErr w:type="spellStart"/>
      <w:r w:rsidRPr="0021486A">
        <w:t>dhcp</w:t>
      </w:r>
      <w:proofErr w:type="spellEnd"/>
      <w:r w:rsidRPr="0021486A">
        <w:t>-client</w:t>
      </w:r>
    </w:p>
    <w:p w14:paraId="2709D51A" w14:textId="77777777" w:rsidR="004F4AA9" w:rsidRPr="0021486A" w:rsidRDefault="004F4AA9" w:rsidP="004F4AA9">
      <w:r w:rsidRPr="0021486A">
        <w:t>                    client-id mac</w:t>
      </w:r>
    </w:p>
    <w:p w14:paraId="3F4120F6" w14:textId="77777777" w:rsidR="004F4AA9" w:rsidRPr="0021486A" w:rsidRDefault="004F4AA9" w:rsidP="004F4AA9">
      <w:r w:rsidRPr="0021486A">
        <w:t>                exit</w:t>
      </w:r>
    </w:p>
    <w:p w14:paraId="409A4107" w14:textId="77777777" w:rsidR="004F4AA9" w:rsidRPr="0021486A" w:rsidRDefault="004F4AA9" w:rsidP="004F4AA9">
      <w:r w:rsidRPr="0021486A">
        <w:t>                no shutdown</w:t>
      </w:r>
    </w:p>
    <w:p w14:paraId="78BD8434" w14:textId="3C38127A" w:rsidR="004F4AA9" w:rsidRPr="0021486A" w:rsidRDefault="004F4AA9" w:rsidP="004F4AA9">
      <w:r w:rsidRPr="0021486A">
        <w:lastRenderedPageBreak/>
        <w:t>            exit all</w:t>
      </w:r>
    </w:p>
    <w:p w14:paraId="4E299C93" w14:textId="2D688D78" w:rsidR="004F4AA9" w:rsidRPr="0021486A" w:rsidRDefault="004F4AA9" w:rsidP="004F4AA9"/>
    <w:p w14:paraId="1F07F4CF" w14:textId="77777777" w:rsidR="004F4AA9" w:rsidRPr="0021486A" w:rsidRDefault="004F4AA9" w:rsidP="004F4AA9"/>
    <w:p w14:paraId="1985B6DA" w14:textId="77777777" w:rsidR="004F4AA9" w:rsidRPr="0021486A" w:rsidRDefault="004F4AA9" w:rsidP="004F4AA9">
      <w:r w:rsidRPr="0021486A">
        <w:t xml:space="preserve">            </w:t>
      </w:r>
    </w:p>
    <w:p w14:paraId="39C49BB1" w14:textId="77777777" w:rsidR="004F4AA9" w:rsidRPr="0021486A" w:rsidRDefault="004F4AA9" w:rsidP="004F4AA9">
      <w:pPr>
        <w:rPr>
          <w:rFonts w:ascii="Tahoma" w:hAnsi="Tahoma" w:cs="Tahoma"/>
          <w:color w:val="333333"/>
          <w:shd w:val="clear" w:color="auto" w:fill="FFFFFF"/>
        </w:rPr>
      </w:pPr>
    </w:p>
    <w:p w14:paraId="4695AE9D" w14:textId="77777777" w:rsidR="004F4AA9" w:rsidRPr="0021486A" w:rsidRDefault="004F4AA9">
      <w:pPr>
        <w:pStyle w:val="Para"/>
        <w:numPr>
          <w:ilvl w:val="0"/>
          <w:numId w:val="34"/>
        </w:numPr>
      </w:pPr>
      <w:r w:rsidRPr="0021486A">
        <w:t>check the parameters the modem  sim 1</w:t>
      </w:r>
    </w:p>
    <w:p w14:paraId="7758AAA7" w14:textId="77777777" w:rsidR="004F4AA9" w:rsidRPr="0021486A" w:rsidRDefault="004F4AA9" w:rsidP="004F4AA9">
      <w:pPr>
        <w:pStyle w:val="Para"/>
        <w:ind w:left="936" w:firstLine="0"/>
      </w:pPr>
    </w:p>
    <w:p w14:paraId="1F97BEE8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</w:t>
      </w:r>
      <w:proofErr w:type="spellStart"/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</w:p>
    <w:p w14:paraId="1B839609" w14:textId="77777777" w:rsidR="004F4AA9" w:rsidRPr="0021486A" w:rsidRDefault="004F4AA9" w:rsidP="004F4AA9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21FA340" w14:textId="0F47763B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21486A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>)#</w:t>
      </w:r>
      <w:r w:rsidRPr="0021486A">
        <w:t xml:space="preserve">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38F5E6B" w14:textId="6E26166B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F4AA9" w:rsidRPr="0021486A" w14:paraId="77AEA14E" w14:textId="77777777" w:rsidTr="008544AB">
        <w:tc>
          <w:tcPr>
            <w:tcW w:w="4615" w:type="dxa"/>
          </w:tcPr>
          <w:p w14:paraId="0DAF43B3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17C4E5BF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Connected</w:t>
            </w:r>
          </w:p>
        </w:tc>
      </w:tr>
      <w:tr w:rsidR="004F4AA9" w:rsidRPr="0021486A" w14:paraId="1EEB767A" w14:textId="77777777" w:rsidTr="008544AB">
        <w:tc>
          <w:tcPr>
            <w:tcW w:w="4615" w:type="dxa"/>
          </w:tcPr>
          <w:p w14:paraId="016F3423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22FCD80" w14:textId="77777777" w:rsidR="004F4AA9" w:rsidRPr="0021486A" w:rsidRDefault="004F4AA9" w:rsidP="008544AB">
            <w:pPr>
              <w:ind w:left="0"/>
              <w:rPr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866758044466866</w:t>
            </w:r>
            <w:r w:rsidRPr="0021486A">
              <w:rPr>
                <w:rFonts w:hint="cs"/>
                <w:b/>
                <w:bCs/>
                <w:rtl/>
              </w:rPr>
              <w:t xml:space="preserve"> </w:t>
            </w:r>
            <w:r w:rsidRPr="0021486A">
              <w:rPr>
                <w:b/>
                <w:bCs/>
              </w:rPr>
              <w:t xml:space="preserve"> (Example)</w:t>
            </w:r>
          </w:p>
        </w:tc>
      </w:tr>
      <w:tr w:rsidR="004F4AA9" w:rsidRPr="0021486A" w14:paraId="5D86CB13" w14:textId="77777777" w:rsidTr="008544AB">
        <w:tc>
          <w:tcPr>
            <w:tcW w:w="4615" w:type="dxa"/>
          </w:tcPr>
          <w:p w14:paraId="4A2CF688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9FA972F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-51 : -75</w:t>
            </w:r>
          </w:p>
        </w:tc>
      </w:tr>
      <w:tr w:rsidR="004F4AA9" w:rsidRPr="0021486A" w14:paraId="01067963" w14:textId="77777777" w:rsidTr="008544AB">
        <w:tc>
          <w:tcPr>
            <w:tcW w:w="4615" w:type="dxa"/>
          </w:tcPr>
          <w:p w14:paraId="1729926A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t>Administrative Status</w:t>
            </w:r>
          </w:p>
        </w:tc>
        <w:tc>
          <w:tcPr>
            <w:tcW w:w="4563" w:type="dxa"/>
          </w:tcPr>
          <w:p w14:paraId="30E29F4F" w14:textId="77777777" w:rsidR="004F4AA9" w:rsidRPr="0021486A" w:rsidRDefault="004F4AA9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21486A">
              <w:t xml:space="preserve">Up </w:t>
            </w:r>
          </w:p>
        </w:tc>
      </w:tr>
      <w:tr w:rsidR="004F4AA9" w:rsidRPr="0021486A" w14:paraId="198FC8BA" w14:textId="77777777" w:rsidTr="008544AB">
        <w:tc>
          <w:tcPr>
            <w:tcW w:w="4615" w:type="dxa"/>
          </w:tcPr>
          <w:p w14:paraId="706B7CB7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t>Operational Status</w:t>
            </w:r>
          </w:p>
        </w:tc>
        <w:tc>
          <w:tcPr>
            <w:tcW w:w="4563" w:type="dxa"/>
          </w:tcPr>
          <w:p w14:paraId="669C69B2" w14:textId="77777777" w:rsidR="004F4AA9" w:rsidRPr="0021486A" w:rsidRDefault="004F4AA9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21486A">
              <w:t>Up</w:t>
            </w:r>
          </w:p>
        </w:tc>
      </w:tr>
      <w:tr w:rsidR="004F4AA9" w:rsidRPr="0021486A" w14:paraId="018D8C34" w14:textId="77777777" w:rsidTr="008544AB">
        <w:tc>
          <w:tcPr>
            <w:tcW w:w="4615" w:type="dxa"/>
          </w:tcPr>
          <w:p w14:paraId="3C145319" w14:textId="77777777" w:rsidR="004F4AA9" w:rsidRPr="0021486A" w:rsidRDefault="004F4AA9" w:rsidP="008544AB">
            <w:pPr>
              <w:ind w:left="0"/>
            </w:pPr>
            <w:r w:rsidRPr="0021486A">
              <w:t>Mode</w:t>
            </w:r>
          </w:p>
        </w:tc>
        <w:tc>
          <w:tcPr>
            <w:tcW w:w="4563" w:type="dxa"/>
          </w:tcPr>
          <w:p w14:paraId="72C4C384" w14:textId="77777777" w:rsidR="004F4AA9" w:rsidRPr="0021486A" w:rsidRDefault="004F4AA9" w:rsidP="008544AB">
            <w:pPr>
              <w:keepNext/>
              <w:ind w:left="0"/>
            </w:pPr>
            <w:r w:rsidRPr="0021486A">
              <w:t>SIM 1</w:t>
            </w:r>
          </w:p>
        </w:tc>
      </w:tr>
      <w:tr w:rsidR="004F4AA9" w:rsidRPr="0021486A" w14:paraId="2A62335E" w14:textId="77777777" w:rsidTr="008544AB">
        <w:tc>
          <w:tcPr>
            <w:tcW w:w="4615" w:type="dxa"/>
          </w:tcPr>
          <w:p w14:paraId="2E485413" w14:textId="77777777" w:rsidR="004F4AA9" w:rsidRPr="0021486A" w:rsidRDefault="004F4AA9" w:rsidP="008544AB">
            <w:pPr>
              <w:ind w:left="0"/>
            </w:pPr>
            <w:r w:rsidRPr="0021486A">
              <w:t xml:space="preserve">SIM Status   </w:t>
            </w:r>
          </w:p>
        </w:tc>
        <w:tc>
          <w:tcPr>
            <w:tcW w:w="4563" w:type="dxa"/>
          </w:tcPr>
          <w:p w14:paraId="27CE24B0" w14:textId="77777777" w:rsidR="004F4AA9" w:rsidRPr="0021486A" w:rsidRDefault="004F4AA9" w:rsidP="008544AB">
            <w:pPr>
              <w:keepNext/>
              <w:ind w:left="0"/>
            </w:pPr>
            <w:r w:rsidRPr="0021486A">
              <w:t>ready</w:t>
            </w:r>
          </w:p>
        </w:tc>
      </w:tr>
      <w:tr w:rsidR="004F4AA9" w:rsidRPr="0021486A" w14:paraId="1B4CC904" w14:textId="77777777" w:rsidTr="008544AB">
        <w:tc>
          <w:tcPr>
            <w:tcW w:w="4615" w:type="dxa"/>
          </w:tcPr>
          <w:p w14:paraId="14595A8E" w14:textId="77777777" w:rsidR="004F4AA9" w:rsidRPr="0021486A" w:rsidRDefault="004F4AA9" w:rsidP="008544AB">
            <w:pPr>
              <w:ind w:left="0"/>
            </w:pPr>
            <w:r w:rsidRPr="0021486A">
              <w:t>Firmware</w:t>
            </w:r>
          </w:p>
        </w:tc>
        <w:tc>
          <w:tcPr>
            <w:tcW w:w="4563" w:type="dxa"/>
          </w:tcPr>
          <w:p w14:paraId="42F3BAA9" w14:textId="77777777" w:rsidR="004F4AA9" w:rsidRPr="0021486A" w:rsidRDefault="004F4AA9" w:rsidP="008544AB">
            <w:pPr>
              <w:keepNext/>
              <w:ind w:left="0"/>
              <w:rPr>
                <w:b/>
                <w:bCs/>
              </w:rPr>
            </w:pPr>
            <w:r w:rsidRPr="0021486A">
              <w:rPr>
                <w:rFonts w:cs="ZapfHumnst BT"/>
              </w:rPr>
              <w:t>Check firmware version</w:t>
            </w:r>
          </w:p>
        </w:tc>
      </w:tr>
    </w:tbl>
    <w:p w14:paraId="4637081F" w14:textId="3F183C9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D93D68" w14:textId="6C157C5F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865D402" w14:textId="77777777" w:rsidR="004F4AA9" w:rsidRPr="0021486A" w:rsidRDefault="004F4AA9" w:rsidP="004F4AA9">
      <w:pPr>
        <w:ind w:left="0"/>
      </w:pPr>
      <w:r w:rsidRPr="0021486A">
        <w:rPr>
          <w:b/>
          <w:bCs/>
        </w:rPr>
        <w:t>Example:</w:t>
      </w:r>
      <w:r w:rsidRPr="0021486A">
        <w:t xml:space="preserve"> </w:t>
      </w:r>
      <w:r w:rsidRPr="0021486A">
        <w:rPr>
          <w:rFonts w:cs="ZapfHumnst BT"/>
        </w:rPr>
        <w:t>firmware version</w:t>
      </w:r>
    </w:p>
    <w:p w14:paraId="35833222" w14:textId="77777777" w:rsidR="004F4AA9" w:rsidRPr="0021486A" w:rsidRDefault="004F4AA9" w:rsidP="004F4AA9">
      <w:pPr>
        <w:rPr>
          <w:b/>
          <w:bCs/>
        </w:rPr>
      </w:pPr>
    </w:p>
    <w:p w14:paraId="0527214A" w14:textId="77777777" w:rsidR="004F4AA9" w:rsidRPr="0021486A" w:rsidRDefault="004F4AA9" w:rsidP="004F4AA9">
      <w:pPr>
        <w:rPr>
          <w:b/>
          <w:bCs/>
        </w:rPr>
      </w:pPr>
    </w:p>
    <w:p w14:paraId="4934CCAE" w14:textId="77777777" w:rsidR="004F4AA9" w:rsidRPr="0021486A" w:rsidRDefault="004F4AA9" w:rsidP="004F4AA9">
      <w:pPr>
        <w:rPr>
          <w:b/>
          <w:bCs/>
        </w:rPr>
      </w:pPr>
    </w:p>
    <w:tbl>
      <w:tblPr>
        <w:tblW w:w="6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3"/>
        <w:gridCol w:w="4991"/>
      </w:tblGrid>
      <w:tr w:rsidR="004F4AA9" w:rsidRPr="0021486A" w14:paraId="0AF33ECC" w14:textId="77777777" w:rsidTr="008B0A4E">
        <w:trPr>
          <w:trHeight w:val="475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9CFCEA" w14:textId="77777777" w:rsidR="004F4AA9" w:rsidRPr="0021486A" w:rsidRDefault="004F4AA9" w:rsidP="008544AB">
            <w:pPr>
              <w:rPr>
                <w:b/>
                <w:bCs/>
                <w:color w:val="000000"/>
              </w:rPr>
            </w:pPr>
            <w:r w:rsidRPr="0021486A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9F5E58" w14:textId="77777777" w:rsidR="004F4AA9" w:rsidRPr="0021486A" w:rsidRDefault="004F4AA9" w:rsidP="008544AB">
            <w:pPr>
              <w:rPr>
                <w:b/>
                <w:bCs/>
                <w:color w:val="000000"/>
              </w:rPr>
            </w:pPr>
            <w:r w:rsidRPr="0021486A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4F4AA9" w:rsidRPr="0021486A" w14:paraId="39828B32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BCD002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EC25-AUF   (L3)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84A388" w14:textId="77777777" w:rsidR="004F4AA9" w:rsidRPr="0021486A" w:rsidRDefault="004F4AA9" w:rsidP="008544AB">
            <w:pPr>
              <w:rPr>
                <w:color w:val="FF0000"/>
              </w:rPr>
            </w:pPr>
            <w:r w:rsidRPr="0021486A">
              <w:t>EC25AUFAR06A01M4G</w:t>
            </w:r>
          </w:p>
        </w:tc>
      </w:tr>
      <w:tr w:rsidR="004F4AA9" w:rsidRPr="0021486A" w14:paraId="472C025A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2E17E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UC20G (HSP)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3180EE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UC20GQDR03A17E1G</w:t>
            </w:r>
          </w:p>
        </w:tc>
      </w:tr>
      <w:tr w:rsidR="004F4AA9" w:rsidRPr="0021486A" w14:paraId="6F1C53E8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31301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EC-25EFA    (L1)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DD052D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EC25EFAR06A03M4G</w:t>
            </w:r>
          </w:p>
        </w:tc>
      </w:tr>
      <w:tr w:rsidR="004F4AA9" w:rsidRPr="0021486A" w14:paraId="7DD58FB1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CBCCD7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EC-25AFA     (L2)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E1AC4" w14:textId="77777777" w:rsidR="004F4AA9" w:rsidRPr="0021486A" w:rsidRDefault="004F4AA9" w:rsidP="008544AB">
            <w:pPr>
              <w:rPr>
                <w:color w:val="1F497D"/>
              </w:rPr>
            </w:pPr>
            <w:r w:rsidRPr="0021486A">
              <w:rPr>
                <w:color w:val="000000"/>
              </w:rPr>
              <w:t>EC25AFAR05A04M4G</w:t>
            </w:r>
          </w:p>
        </w:tc>
      </w:tr>
      <w:tr w:rsidR="004F4AA9" w:rsidRPr="0021486A" w14:paraId="033FB0AE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F665E0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EC25AFFD     (L4)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EFD7D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t>EC25AFFDR07A09M4G</w:t>
            </w:r>
          </w:p>
        </w:tc>
      </w:tr>
      <w:tr w:rsidR="008B0A4E" w:rsidRPr="00DA51F4" w14:paraId="2584040C" w14:textId="77777777" w:rsidTr="008B0A4E">
        <w:trPr>
          <w:trHeight w:val="441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7CAD7F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EC-25AFA     (L2)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18DA86" w14:textId="77777777" w:rsidR="008B0A4E" w:rsidRPr="008B0A4E" w:rsidRDefault="008B0A4E" w:rsidP="003A2A7F">
            <w:r w:rsidRPr="008B0A4E">
              <w:t>EC25AFAR05A04M4G</w:t>
            </w:r>
          </w:p>
        </w:tc>
      </w:tr>
      <w:tr w:rsidR="008B0A4E" w:rsidRPr="00767145" w14:paraId="6F81B925" w14:textId="77777777" w:rsidTr="008B0A4E">
        <w:trPr>
          <w:trHeight w:val="441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9C1122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EM9191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4A17DA" w14:textId="77777777" w:rsidR="008B0A4E" w:rsidRPr="008B0A4E" w:rsidRDefault="008B0A4E" w:rsidP="003A2A7F">
            <w:r w:rsidRPr="008B0A4E">
              <w:t> Revision: SWIX55C_03.09.11.00 7bf975jenkins 2022/06/10 20:36:01</w:t>
            </w:r>
          </w:p>
        </w:tc>
      </w:tr>
      <w:tr w:rsidR="008B0A4E" w:rsidRPr="00387BAA" w14:paraId="61E482D6" w14:textId="77777777" w:rsidTr="008B0A4E">
        <w:trPr>
          <w:trHeight w:val="441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A8AE10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 L-450A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A82B1" w14:textId="77777777" w:rsidR="008B0A4E" w:rsidRPr="008B0A4E" w:rsidRDefault="008B0A4E" w:rsidP="003A2A7F">
            <w:r w:rsidRPr="008B0A4E">
              <w:t>Firmware : 0.3.4.1/ML620EUV12_RELEASE_20220709</w:t>
            </w:r>
          </w:p>
        </w:tc>
      </w:tr>
    </w:tbl>
    <w:p w14:paraId="0F512E31" w14:textId="37E9D2C4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04774F5" w14:textId="6376819D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b/>
          <w:bCs/>
        </w:rPr>
        <w:t>Example:</w:t>
      </w:r>
    </w:p>
    <w:p w14:paraId="7A38CC10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B3EC895" w14:textId="0E9984E5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noProof/>
        </w:rPr>
        <w:lastRenderedPageBreak/>
        <w:drawing>
          <wp:inline distT="0" distB="0" distL="0" distR="0" wp14:anchorId="328BF54C" wp14:editId="27BA7A12">
            <wp:extent cx="5971540" cy="53409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88C5" w14:textId="77777777" w:rsidR="004F4AA9" w:rsidRPr="0021486A" w:rsidRDefault="004F4AA9" w:rsidP="004F4AA9">
      <w:pPr>
        <w:pStyle w:val="Para"/>
      </w:pPr>
    </w:p>
    <w:p w14:paraId="02EC3A6B" w14:textId="77777777" w:rsidR="004E1AD1" w:rsidRPr="0021486A" w:rsidRDefault="004E1AD1" w:rsidP="004E1AD1">
      <w:pPr>
        <w:pStyle w:val="Para"/>
      </w:pPr>
    </w:p>
    <w:p w14:paraId="6BB8CE2D" w14:textId="77777777" w:rsidR="004F4AA9" w:rsidRPr="0021486A" w:rsidRDefault="004F4AA9" w:rsidP="004F4AA9">
      <w:pPr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 xml:space="preserve">Ping 8.8.8.8 </w:t>
      </w:r>
    </w:p>
    <w:p w14:paraId="2BCA802C" w14:textId="77777777" w:rsidR="004F4AA9" w:rsidRPr="0021486A" w:rsidRDefault="004F4AA9" w:rsidP="004F4AA9">
      <w:pPr>
        <w:rPr>
          <w:rFonts w:cs="Humnst777 BT"/>
          <w:b/>
          <w:bCs/>
        </w:rPr>
      </w:pPr>
    </w:p>
    <w:p w14:paraId="12A3DA26" w14:textId="2D4D9FBF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Example ping :</w:t>
      </w:r>
    </w:p>
    <w:p w14:paraId="15F62BE5" w14:textId="1FFEAAF0" w:rsidR="004F4AA9" w:rsidRPr="0021486A" w:rsidRDefault="004F4AA9" w:rsidP="004F4AA9">
      <w:pPr>
        <w:rPr>
          <w:b/>
          <w:bCs/>
        </w:rPr>
      </w:pPr>
    </w:p>
    <w:p w14:paraId="07F07C41" w14:textId="77777777" w:rsidR="004F4AA9" w:rsidRPr="0021486A" w:rsidRDefault="004F4AA9" w:rsidP="004F4AA9">
      <w:pPr>
        <w:rPr>
          <w:b/>
          <w:bCs/>
        </w:rPr>
      </w:pPr>
    </w:p>
    <w:p w14:paraId="3B89BE9D" w14:textId="0B55C4EB" w:rsidR="004E1AD1" w:rsidRPr="0021486A" w:rsidRDefault="004F4AA9" w:rsidP="004E1AD1">
      <w:pPr>
        <w:pStyle w:val="Para"/>
      </w:pPr>
      <w:r w:rsidRPr="0021486A">
        <w:rPr>
          <w:noProof/>
        </w:rPr>
        <w:drawing>
          <wp:inline distT="0" distB="0" distL="0" distR="0" wp14:anchorId="747016E7" wp14:editId="0B2B8A37">
            <wp:extent cx="5467350" cy="1152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289" w14:textId="77777777" w:rsidR="004E1AD1" w:rsidRPr="0021486A" w:rsidRDefault="004E1AD1" w:rsidP="004E1AD1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0EF0528" w14:textId="4E9FF9B4" w:rsidR="004E1AD1" w:rsidRPr="0021486A" w:rsidRDefault="004E1AD1" w:rsidP="0075638C">
      <w:pPr>
        <w:pStyle w:val="Para"/>
      </w:pPr>
    </w:p>
    <w:p w14:paraId="075FC1D0" w14:textId="77777777" w:rsidR="00950530" w:rsidRPr="0021486A" w:rsidRDefault="00950530">
      <w:pPr>
        <w:pStyle w:val="Para"/>
        <w:numPr>
          <w:ilvl w:val="0"/>
          <w:numId w:val="29"/>
        </w:numPr>
      </w:pPr>
      <w:r w:rsidRPr="0021486A">
        <w:t>Switch to sim2:</w:t>
      </w:r>
    </w:p>
    <w:p w14:paraId="7F9AFFA2" w14:textId="77777777" w:rsidR="00950530" w:rsidRPr="0021486A" w:rsidRDefault="00950530" w:rsidP="00950530">
      <w:pPr>
        <w:pStyle w:val="Para"/>
        <w:ind w:left="720" w:firstLine="0"/>
      </w:pPr>
    </w:p>
    <w:p w14:paraId="784DD718" w14:textId="77777777" w:rsidR="00950530" w:rsidRPr="0021486A" w:rsidRDefault="00950530" w:rsidP="00950530">
      <w:pPr>
        <w:pStyle w:val="Para"/>
        <w:ind w:left="720" w:firstLine="0"/>
      </w:pPr>
    </w:p>
    <w:p w14:paraId="4ECE91A1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5B5B1AA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66DC158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configure port cellular </w:t>
      </w:r>
      <w:proofErr w:type="spellStart"/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</w:p>
    <w:p w14:paraId="3B9F06BD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ED25C39" w14:textId="77777777" w:rsidR="004F4AA9" w:rsidRPr="0021486A" w:rsidRDefault="004F4AA9" w:rsidP="004F4AA9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>)#</w:t>
      </w:r>
      <w:r w:rsidRPr="0021486A">
        <w:t xml:space="preserve">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4728CF32" w14:textId="77777777" w:rsidR="004F4AA9" w:rsidRPr="0021486A" w:rsidRDefault="004F4AA9" w:rsidP="004F4AA9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3A19EDD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sim 2</w:t>
      </w:r>
    </w:p>
    <w:p w14:paraId="6A5834C3" w14:textId="77777777" w:rsidR="004F4AA9" w:rsidRPr="0021486A" w:rsidRDefault="004F4AA9" w:rsidP="004F4AA9"/>
    <w:p w14:paraId="54ED0AAF" w14:textId="77777777" w:rsidR="004F4AA9" w:rsidRPr="0021486A" w:rsidRDefault="004F4AA9" w:rsidP="004F4AA9">
      <w:r w:rsidRPr="0021486A">
        <w:t xml:space="preserve">                </w:t>
      </w:r>
      <w:proofErr w:type="spellStart"/>
      <w:r w:rsidRPr="0021486A">
        <w:t>apn</w:t>
      </w:r>
      <w:proofErr w:type="spellEnd"/>
      <w:r w:rsidRPr="0021486A">
        <w:t>-name "</w:t>
      </w:r>
      <w:proofErr w:type="spellStart"/>
      <w:r w:rsidRPr="0021486A">
        <w:t>statreal</w:t>
      </w:r>
      <w:proofErr w:type="spellEnd"/>
      <w:r w:rsidRPr="0021486A">
        <w:t>"</w:t>
      </w:r>
    </w:p>
    <w:p w14:paraId="24BFC05B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exit</w:t>
      </w:r>
    </w:p>
    <w:p w14:paraId="6B43224C" w14:textId="77777777" w:rsidR="004F4AA9" w:rsidRPr="0021486A" w:rsidRDefault="004F4AA9" w:rsidP="004F4AA9"/>
    <w:p w14:paraId="0987A324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mode sim 2</w:t>
      </w:r>
    </w:p>
    <w:p w14:paraId="338A545A" w14:textId="77777777" w:rsidR="004F4AA9" w:rsidRPr="0021486A" w:rsidRDefault="004F4AA9" w:rsidP="004F4AA9">
      <w:pPr>
        <w:ind w:left="0"/>
      </w:pPr>
    </w:p>
    <w:p w14:paraId="5CD2C3FB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                no shutdown</w:t>
      </w:r>
    </w:p>
    <w:p w14:paraId="1CB5525F" w14:textId="77777777" w:rsidR="004F4AA9" w:rsidRPr="0021486A" w:rsidRDefault="004F4AA9" w:rsidP="004F4AA9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325C659" w14:textId="77777777" w:rsidR="004F4AA9" w:rsidRPr="0021486A" w:rsidRDefault="004F4AA9" w:rsidP="004F4AA9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B373B3F" w14:textId="77777777" w:rsidR="004F4AA9" w:rsidRPr="0021486A" w:rsidRDefault="004F4AA9" w:rsidP="004F4AA9">
      <w:pPr>
        <w:pStyle w:val="Para"/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0E89D8D" w14:textId="77777777" w:rsidR="004F4AA9" w:rsidRPr="0021486A" w:rsidRDefault="004F4AA9" w:rsidP="004F4AA9">
      <w:pPr>
        <w:pStyle w:val="Para"/>
      </w:pPr>
    </w:p>
    <w:p w14:paraId="56F116DE" w14:textId="77777777" w:rsidR="004F4AA9" w:rsidRPr="0021486A" w:rsidRDefault="004F4AA9" w:rsidP="004F4AA9">
      <w:pPr>
        <w:pStyle w:val="Para"/>
        <w:rPr>
          <w:b/>
          <w:bCs/>
        </w:rPr>
      </w:pPr>
      <w:r w:rsidRPr="0021486A">
        <w:rPr>
          <w:b/>
          <w:bCs/>
        </w:rPr>
        <w:t xml:space="preserve">configure port cellular </w:t>
      </w:r>
      <w:proofErr w:type="spellStart"/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r w:rsidRPr="0021486A">
        <w:rPr>
          <w:b/>
          <w:bCs/>
        </w:rPr>
        <w:t xml:space="preserve"> </w:t>
      </w:r>
    </w:p>
    <w:p w14:paraId="7A072B05" w14:textId="77777777" w:rsidR="004F4AA9" w:rsidRPr="0021486A" w:rsidRDefault="004F4AA9" w:rsidP="004F4AA9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000A5FFF" w14:textId="77777777" w:rsidR="004F4AA9" w:rsidRPr="0021486A" w:rsidRDefault="004F4AA9" w:rsidP="004F4AA9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>)#</w:t>
      </w:r>
      <w:r w:rsidRPr="0021486A">
        <w:t xml:space="preserve"> </w:t>
      </w:r>
      <w:r w:rsidRPr="0021486A">
        <w:rPr>
          <w:b/>
          <w:bCs/>
        </w:rPr>
        <w:t>no shutdown</w:t>
      </w:r>
    </w:p>
    <w:p w14:paraId="291172CF" w14:textId="77777777" w:rsidR="004F4AA9" w:rsidRPr="0021486A" w:rsidRDefault="004F4AA9" w:rsidP="004F4AA9">
      <w:pPr>
        <w:pStyle w:val="Para"/>
        <w:rPr>
          <w:b/>
          <w:bCs/>
        </w:rPr>
      </w:pPr>
    </w:p>
    <w:p w14:paraId="1D6E3962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89C1EF9" w14:textId="77777777" w:rsidR="004F4AA9" w:rsidRPr="0021486A" w:rsidRDefault="004F4AA9" w:rsidP="004F4AA9">
      <w:pPr>
        <w:rPr>
          <w:rFonts w:ascii="Tahoma" w:hAnsi="Tahoma" w:cs="Tahoma"/>
          <w:color w:val="333333"/>
          <w:shd w:val="clear" w:color="auto" w:fill="FFFFFF"/>
        </w:rPr>
      </w:pPr>
    </w:p>
    <w:p w14:paraId="085CFD0B" w14:textId="77777777" w:rsidR="004F4AA9" w:rsidRPr="0021486A" w:rsidRDefault="004F4AA9" w:rsidP="004F4AA9">
      <w:pPr>
        <w:rPr>
          <w:rFonts w:ascii="Tahoma" w:hAnsi="Tahoma" w:cs="Tahoma"/>
          <w:color w:val="333333"/>
          <w:shd w:val="clear" w:color="auto" w:fill="FFFFFF"/>
        </w:rPr>
      </w:pPr>
    </w:p>
    <w:p w14:paraId="72644684" w14:textId="77777777" w:rsidR="004F4AA9" w:rsidRPr="0021486A" w:rsidRDefault="004F4AA9">
      <w:pPr>
        <w:pStyle w:val="Para"/>
        <w:numPr>
          <w:ilvl w:val="0"/>
          <w:numId w:val="34"/>
        </w:numPr>
      </w:pPr>
      <w:r w:rsidRPr="0021486A">
        <w:t>check the parameters the modem  sim 2</w:t>
      </w:r>
    </w:p>
    <w:p w14:paraId="0BF226A6" w14:textId="77777777" w:rsidR="004F4AA9" w:rsidRPr="0021486A" w:rsidRDefault="004F4AA9" w:rsidP="004F4AA9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3C168F9" w14:textId="42A23CE0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21486A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>)#</w:t>
      </w:r>
      <w:r w:rsidRPr="0021486A">
        <w:t xml:space="preserve">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0640A7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8D868AC" w14:textId="1134590B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F4AA9" w:rsidRPr="0021486A" w14:paraId="1DE5FF7D" w14:textId="77777777" w:rsidTr="008544AB">
        <w:tc>
          <w:tcPr>
            <w:tcW w:w="4615" w:type="dxa"/>
          </w:tcPr>
          <w:p w14:paraId="5E4CB667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3FFE67EF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Connected</w:t>
            </w:r>
          </w:p>
        </w:tc>
      </w:tr>
      <w:tr w:rsidR="004F4AA9" w:rsidRPr="0021486A" w14:paraId="2F79BBE7" w14:textId="77777777" w:rsidTr="008544AB">
        <w:tc>
          <w:tcPr>
            <w:tcW w:w="4615" w:type="dxa"/>
          </w:tcPr>
          <w:p w14:paraId="1B8712B6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27E5A1B7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-51 : -75</w:t>
            </w:r>
          </w:p>
        </w:tc>
      </w:tr>
      <w:tr w:rsidR="004F4AA9" w:rsidRPr="0021486A" w14:paraId="72391846" w14:textId="77777777" w:rsidTr="008544AB">
        <w:tc>
          <w:tcPr>
            <w:tcW w:w="4615" w:type="dxa"/>
          </w:tcPr>
          <w:p w14:paraId="6C2A5F43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t>Administrative Status</w:t>
            </w:r>
          </w:p>
        </w:tc>
        <w:tc>
          <w:tcPr>
            <w:tcW w:w="4563" w:type="dxa"/>
          </w:tcPr>
          <w:p w14:paraId="30957F15" w14:textId="77777777" w:rsidR="004F4AA9" w:rsidRPr="0021486A" w:rsidRDefault="004F4AA9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21486A">
              <w:t xml:space="preserve">Up </w:t>
            </w:r>
          </w:p>
        </w:tc>
      </w:tr>
      <w:tr w:rsidR="004F4AA9" w:rsidRPr="0021486A" w14:paraId="7C9BCC1B" w14:textId="77777777" w:rsidTr="008544AB">
        <w:tc>
          <w:tcPr>
            <w:tcW w:w="4615" w:type="dxa"/>
          </w:tcPr>
          <w:p w14:paraId="136538DB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t>Operational Status</w:t>
            </w:r>
          </w:p>
        </w:tc>
        <w:tc>
          <w:tcPr>
            <w:tcW w:w="4563" w:type="dxa"/>
          </w:tcPr>
          <w:p w14:paraId="2D42F41D" w14:textId="77777777" w:rsidR="004F4AA9" w:rsidRPr="0021486A" w:rsidRDefault="004F4AA9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21486A">
              <w:t>Up</w:t>
            </w:r>
          </w:p>
        </w:tc>
      </w:tr>
      <w:tr w:rsidR="004F4AA9" w:rsidRPr="0021486A" w14:paraId="71FF5FA4" w14:textId="77777777" w:rsidTr="008544AB">
        <w:tc>
          <w:tcPr>
            <w:tcW w:w="4615" w:type="dxa"/>
          </w:tcPr>
          <w:p w14:paraId="7FF22443" w14:textId="77777777" w:rsidR="004F4AA9" w:rsidRPr="0021486A" w:rsidRDefault="004F4AA9" w:rsidP="008544AB">
            <w:pPr>
              <w:ind w:left="0"/>
            </w:pPr>
            <w:r w:rsidRPr="0021486A">
              <w:t>Mode</w:t>
            </w:r>
          </w:p>
        </w:tc>
        <w:tc>
          <w:tcPr>
            <w:tcW w:w="4563" w:type="dxa"/>
          </w:tcPr>
          <w:p w14:paraId="0766134F" w14:textId="77777777" w:rsidR="004F4AA9" w:rsidRPr="0021486A" w:rsidRDefault="004F4AA9" w:rsidP="008544AB">
            <w:pPr>
              <w:keepNext/>
              <w:ind w:left="0"/>
            </w:pPr>
            <w:r w:rsidRPr="0021486A">
              <w:t>SIM 2</w:t>
            </w:r>
          </w:p>
        </w:tc>
      </w:tr>
      <w:tr w:rsidR="004F4AA9" w:rsidRPr="0021486A" w14:paraId="00EB4A1C" w14:textId="77777777" w:rsidTr="008544AB">
        <w:tc>
          <w:tcPr>
            <w:tcW w:w="4615" w:type="dxa"/>
          </w:tcPr>
          <w:p w14:paraId="6D04FB48" w14:textId="77777777" w:rsidR="004F4AA9" w:rsidRPr="0021486A" w:rsidRDefault="004F4AA9" w:rsidP="008544AB">
            <w:pPr>
              <w:ind w:left="0"/>
            </w:pPr>
            <w:r w:rsidRPr="0021486A">
              <w:t xml:space="preserve">SIM Status   </w:t>
            </w:r>
          </w:p>
        </w:tc>
        <w:tc>
          <w:tcPr>
            <w:tcW w:w="4563" w:type="dxa"/>
          </w:tcPr>
          <w:p w14:paraId="7328D7CA" w14:textId="77777777" w:rsidR="004F4AA9" w:rsidRPr="0021486A" w:rsidRDefault="004F4AA9" w:rsidP="008544AB">
            <w:pPr>
              <w:keepNext/>
              <w:ind w:left="0"/>
            </w:pPr>
            <w:r w:rsidRPr="0021486A">
              <w:t>ready</w:t>
            </w:r>
          </w:p>
        </w:tc>
      </w:tr>
    </w:tbl>
    <w:p w14:paraId="5D86D309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Example:</w:t>
      </w:r>
    </w:p>
    <w:p w14:paraId="2048A435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DE4FAEB" w14:textId="08288419" w:rsidR="004F4AA9" w:rsidRPr="0021486A" w:rsidRDefault="004F4AA9" w:rsidP="004F4AA9">
      <w:pPr>
        <w:pStyle w:val="Para"/>
      </w:pPr>
      <w:r w:rsidRPr="0021486A">
        <w:rPr>
          <w:noProof/>
        </w:rPr>
        <w:lastRenderedPageBreak/>
        <w:drawing>
          <wp:inline distT="0" distB="0" distL="0" distR="0" wp14:anchorId="15606523" wp14:editId="2F51F947">
            <wp:extent cx="5971540" cy="4530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636A" w14:textId="76D4E298" w:rsidR="002623ED" w:rsidRPr="0021486A" w:rsidRDefault="002623ED" w:rsidP="002623ED">
      <w:pPr>
        <w:pStyle w:val="Para"/>
      </w:pPr>
    </w:p>
    <w:p w14:paraId="0E93B904" w14:textId="77777777" w:rsidR="004F4AA9" w:rsidRPr="0021486A" w:rsidRDefault="004F4AA9" w:rsidP="004F4AA9">
      <w:pPr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 xml:space="preserve">Ping 8.8.8.8 </w:t>
      </w:r>
    </w:p>
    <w:p w14:paraId="542D8526" w14:textId="77777777" w:rsidR="004F4AA9" w:rsidRPr="0021486A" w:rsidRDefault="004F4AA9" w:rsidP="004F4AA9">
      <w:pPr>
        <w:rPr>
          <w:rFonts w:cs="Humnst777 BT"/>
          <w:b/>
          <w:bCs/>
        </w:rPr>
      </w:pPr>
    </w:p>
    <w:p w14:paraId="7159F392" w14:textId="1F37F9C4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Example ping :</w:t>
      </w:r>
    </w:p>
    <w:p w14:paraId="41759371" w14:textId="56A63B94" w:rsidR="004F4AA9" w:rsidRPr="0021486A" w:rsidRDefault="004F4AA9" w:rsidP="004F4AA9">
      <w:pPr>
        <w:rPr>
          <w:b/>
          <w:bCs/>
        </w:rPr>
      </w:pPr>
    </w:p>
    <w:p w14:paraId="42487B53" w14:textId="77777777" w:rsidR="004F4AA9" w:rsidRPr="0021486A" w:rsidRDefault="004F4AA9" w:rsidP="004F4AA9">
      <w:pPr>
        <w:rPr>
          <w:b/>
          <w:bCs/>
        </w:rPr>
      </w:pPr>
    </w:p>
    <w:p w14:paraId="6005DE33" w14:textId="7D66539F" w:rsidR="004F4AA9" w:rsidRPr="0021486A" w:rsidRDefault="004F4AA9" w:rsidP="002623ED">
      <w:pPr>
        <w:pStyle w:val="Para"/>
      </w:pPr>
      <w:r w:rsidRPr="0021486A">
        <w:rPr>
          <w:noProof/>
        </w:rPr>
        <w:drawing>
          <wp:inline distT="0" distB="0" distL="0" distR="0" wp14:anchorId="59A2E469" wp14:editId="59216E7A">
            <wp:extent cx="5467350" cy="1152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DF" w14:textId="71B001D5" w:rsidR="004E1AD1" w:rsidRPr="0021486A" w:rsidRDefault="004E1AD1" w:rsidP="0075638C">
      <w:pPr>
        <w:pStyle w:val="Para"/>
      </w:pPr>
    </w:p>
    <w:p w14:paraId="08432AB0" w14:textId="13C96168" w:rsidR="004F4AA9" w:rsidRPr="0021486A" w:rsidRDefault="004F4AA9" w:rsidP="0075638C">
      <w:pPr>
        <w:pStyle w:val="Para"/>
      </w:pPr>
    </w:p>
    <w:p w14:paraId="49FF3F18" w14:textId="77777777" w:rsidR="004F4AA9" w:rsidRPr="0021486A" w:rsidRDefault="004F4AA9">
      <w:pPr>
        <w:pStyle w:val="Bulleted"/>
        <w:numPr>
          <w:ilvl w:val="0"/>
          <w:numId w:val="34"/>
        </w:numPr>
        <w:tabs>
          <w:tab w:val="clear" w:pos="1843"/>
        </w:tabs>
      </w:pPr>
      <w:r w:rsidRPr="0021486A">
        <w:t>Check the no packet loss</w:t>
      </w:r>
    </w:p>
    <w:p w14:paraId="2FAA807D" w14:textId="40B79443" w:rsidR="008B0A4E" w:rsidRDefault="008B0A4E">
      <w:r>
        <w:br w:type="page"/>
      </w:r>
    </w:p>
    <w:p w14:paraId="18E59092" w14:textId="77777777" w:rsidR="008B0A4E" w:rsidRPr="00E30BB1" w:rsidRDefault="008B0A4E" w:rsidP="008B0A4E">
      <w:pPr>
        <w:pStyle w:val="Heading3"/>
        <w:numPr>
          <w:ilvl w:val="2"/>
          <w:numId w:val="4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bookmarkStart w:id="53" w:name="_Hlk153967307"/>
      <w:r w:rsidRPr="00E30BB1">
        <w:rPr>
          <w:rFonts w:ascii="Consolas" w:hAnsi="Consolas" w:cs="Consolas"/>
          <w:sz w:val="28"/>
          <w:szCs w:val="28"/>
        </w:rPr>
        <w:lastRenderedPageBreak/>
        <w:t>dual modem</w:t>
      </w:r>
    </w:p>
    <w:p w14:paraId="39E7FCA4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7.5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Cellular Modem test (according to option)</w:t>
      </w:r>
    </w:p>
    <w:p w14:paraId="13D403FC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1.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 cellular Antenna to LTE MAIN.</w:t>
      </w:r>
    </w:p>
    <w:p w14:paraId="47A99D4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2.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Test Cellular SIM1,SIM2, the commands:</w:t>
      </w:r>
    </w:p>
    <w:p w14:paraId="5104B37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user&gt;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su</w:t>
      </w:r>
      <w:proofErr w:type="spellEnd"/>
    </w:p>
    <w:p w14:paraId="3C65DF4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Password:1234</w:t>
      </w:r>
    </w:p>
    <w:p w14:paraId="2B339B1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5D14ADE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932297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configure</w:t>
      </w:r>
    </w:p>
    <w:p w14:paraId="146DE67E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port</w:t>
      </w:r>
    </w:p>
    <w:p w14:paraId="57303A07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cellular lte-1</w:t>
      </w:r>
    </w:p>
    <w:p w14:paraId="702EF89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sim 1</w:t>
      </w:r>
    </w:p>
    <w:p w14:paraId="550438E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E07299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apn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-name "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statreal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"</w:t>
      </w:r>
    </w:p>
    <w:p w14:paraId="13D275F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exit</w:t>
      </w:r>
    </w:p>
    <w:p w14:paraId="0C0574B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485AF8A7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no shutdown</w:t>
      </w:r>
    </w:p>
    <w:p w14:paraId="650201A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</w:p>
    <w:p w14:paraId="1906152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19651B9C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lte-2</w:t>
      </w:r>
    </w:p>
    <w:p w14:paraId="56E0DEE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sim 1</w:t>
      </w:r>
    </w:p>
    <w:p w14:paraId="0BD321DA" w14:textId="77777777" w:rsidR="008B0A4E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apn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-name "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statreal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"</w:t>
      </w:r>
    </w:p>
    <w:p w14:paraId="7E5B7FC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74216B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5D6D41A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no shutdown</w:t>
      </w:r>
    </w:p>
    <w:p w14:paraId="437D0DE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2F8ADCB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</w:t>
      </w:r>
    </w:p>
    <w:p w14:paraId="7D41254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473EF5D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router 1</w:t>
      </w:r>
    </w:p>
    <w:p w14:paraId="556B3BF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interface 1</w:t>
      </w:r>
    </w:p>
    <w:p w14:paraId="0DE81EF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bind cellular lte-1</w:t>
      </w:r>
    </w:p>
    <w:p w14:paraId="1CF7BD79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</w:p>
    <w:p w14:paraId="672C8E17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-client</w:t>
      </w:r>
    </w:p>
    <w:p w14:paraId="3353FEF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    client-id mac</w:t>
      </w:r>
    </w:p>
    <w:p w14:paraId="3869382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exit</w:t>
      </w:r>
    </w:p>
    <w:p w14:paraId="379CE62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no shutdown</w:t>
      </w:r>
    </w:p>
    <w:p w14:paraId="1936047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exit</w:t>
      </w:r>
    </w:p>
    <w:p w14:paraId="4855253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interface 2</w:t>
      </w:r>
    </w:p>
    <w:p w14:paraId="0581715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bind cellular lte-2</w:t>
      </w:r>
    </w:p>
    <w:p w14:paraId="51E6FA7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</w:p>
    <w:p w14:paraId="25228BF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-client</w:t>
      </w:r>
    </w:p>
    <w:p w14:paraId="3960E83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client-id mac</w:t>
      </w:r>
    </w:p>
    <w:p w14:paraId="55BA2DA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627609B3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no shutdown</w:t>
      </w:r>
    </w:p>
    <w:p w14:paraId="655F146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lastRenderedPageBreak/>
        <w:t xml:space="preserve">        exit</w:t>
      </w:r>
    </w:p>
    <w:p w14:paraId="0B9EC7B4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56009C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 all</w:t>
      </w:r>
    </w:p>
    <w:p w14:paraId="3063D26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</w:p>
    <w:p w14:paraId="008BEC0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2EB636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•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the parameters the modem  sim 1</w:t>
      </w:r>
    </w:p>
    <w:p w14:paraId="6B510E2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F97F7AC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configure port cellular lte-1</w:t>
      </w:r>
    </w:p>
    <w:p w14:paraId="24053E1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82C434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config&gt;port&gt;cellular(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lte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)# show status</w:t>
      </w:r>
    </w:p>
    <w:p w14:paraId="551D36A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CC7AD37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34D086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D48F139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network connection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Connected</w:t>
      </w:r>
    </w:p>
    <w:p w14:paraId="225AF76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IMEI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866758044466866  (Example)</w:t>
      </w:r>
    </w:p>
    <w:p w14:paraId="16D18F8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RSSI (dBm)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-51 : -75</w:t>
      </w:r>
    </w:p>
    <w:p w14:paraId="007BB324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Administrative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Up </w:t>
      </w:r>
    </w:p>
    <w:p w14:paraId="24942D0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Operational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Up</w:t>
      </w:r>
    </w:p>
    <w:p w14:paraId="6390C4F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Mode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SIM 1</w:t>
      </w:r>
    </w:p>
    <w:p w14:paraId="43E1A93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SIM Status   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ready</w:t>
      </w:r>
    </w:p>
    <w:p w14:paraId="43246A0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firmware version</w:t>
      </w:r>
    </w:p>
    <w:p w14:paraId="6705903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1.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Firmware</w:t>
      </w:r>
      <w:r w:rsidRPr="00767145">
        <w:rPr>
          <w:rFonts w:ascii="Consolas" w:hAnsi="Consolas" w:cs="Times New Roman"/>
          <w:sz w:val="28"/>
          <w:szCs w:val="28"/>
          <w:highlight w:val="green"/>
        </w:rPr>
        <w:t xml:space="preserve">: </w:t>
      </w:r>
      <w:r w:rsidRPr="00767145">
        <w:rPr>
          <w:rFonts w:ascii="Consolas" w:hAnsi="Consolas" w:cs="Consolas"/>
          <w:sz w:val="28"/>
          <w:szCs w:val="28"/>
          <w:highlight w:val="green"/>
        </w:rPr>
        <w:t>Check firmware version according to the table below:</w:t>
      </w:r>
    </w:p>
    <w:p w14:paraId="5B79CAB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6A61E42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8B0A4E" w:rsidRPr="00767145" w14:paraId="56C4625C" w14:textId="77777777" w:rsidTr="003A2A7F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7AB609" w14:textId="77777777" w:rsidR="008B0A4E" w:rsidRPr="00767145" w:rsidRDefault="008B0A4E" w:rsidP="003A2A7F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A65981" w14:textId="77777777" w:rsidR="008B0A4E" w:rsidRPr="00767145" w:rsidRDefault="008B0A4E" w:rsidP="003A2A7F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8B0A4E" w:rsidRPr="00767145" w14:paraId="509D03E2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E3B9D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1C7DC" w14:textId="77777777" w:rsidR="008B0A4E" w:rsidRPr="00767145" w:rsidRDefault="008B0A4E" w:rsidP="003A2A7F">
            <w:pPr>
              <w:rPr>
                <w:color w:val="FF0000"/>
                <w:highlight w:val="green"/>
              </w:rPr>
            </w:pPr>
            <w:r w:rsidRPr="00767145">
              <w:rPr>
                <w:highlight w:val="green"/>
              </w:rPr>
              <w:t>EC25AUFAR06A01M4G</w:t>
            </w:r>
          </w:p>
        </w:tc>
      </w:tr>
      <w:tr w:rsidR="008B0A4E" w:rsidRPr="00767145" w14:paraId="39782017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AE173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7C54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UC20GQDR03A17E1G</w:t>
            </w:r>
          </w:p>
        </w:tc>
      </w:tr>
      <w:tr w:rsidR="008B0A4E" w:rsidRPr="00767145" w14:paraId="68EF1402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73F064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A0499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EC25EFAR06A03M4G</w:t>
            </w:r>
          </w:p>
        </w:tc>
      </w:tr>
      <w:tr w:rsidR="008B0A4E" w:rsidRPr="00767145" w14:paraId="0C7CFA0F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DF73EF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F5E2F" w14:textId="77777777" w:rsidR="008B0A4E" w:rsidRPr="00767145" w:rsidRDefault="008B0A4E" w:rsidP="003A2A7F">
            <w:pPr>
              <w:rPr>
                <w:color w:val="1F497D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EC25AFAR05A04M4G</w:t>
            </w:r>
          </w:p>
        </w:tc>
      </w:tr>
      <w:tr w:rsidR="008B0A4E" w14:paraId="55F0C48C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91C1C7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Fonts w:ascii="Calibri" w:hAnsi="Calibri" w:cs="Calibri"/>
                <w:color w:val="000000"/>
                <w:bdr w:val="none" w:sz="0" w:space="0" w:color="auto" w:frame="1"/>
                <w:shd w:val="clear" w:color="auto" w:fill="FFFFFF"/>
              </w:rPr>
              <w:t>L-450A</w:t>
            </w:r>
          </w:p>
        </w:tc>
        <w:tc>
          <w:tcPr>
            <w:tcW w:w="366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CF34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  <w:tr w:rsidR="008B0A4E" w:rsidRPr="00767145" w14:paraId="733C5657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B113B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4E19AF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</w:tbl>
    <w:p w14:paraId="6CC94CE7" w14:textId="77777777" w:rsidR="008B0A4E" w:rsidRPr="00767145" w:rsidRDefault="008B0A4E" w:rsidP="008B0A4E">
      <w:pPr>
        <w:rPr>
          <w:rFonts w:cs="Humnst777 BT"/>
          <w:b/>
          <w:bCs/>
          <w:highlight w:val="green"/>
        </w:rPr>
      </w:pPr>
      <w:r w:rsidRPr="00767145">
        <w:rPr>
          <w:b/>
          <w:bCs/>
          <w:highlight w:val="green"/>
        </w:rPr>
        <w:lastRenderedPageBreak/>
        <w:t>Example:</w:t>
      </w:r>
      <w:r w:rsidRPr="00767145">
        <w:rPr>
          <w:noProof/>
          <w:highlight w:val="green"/>
        </w:rPr>
        <w:drawing>
          <wp:inline distT="0" distB="0" distL="0" distR="0" wp14:anchorId="414CA14B" wp14:editId="33D48759">
            <wp:extent cx="5971540" cy="5340985"/>
            <wp:effectExtent l="0" t="0" r="0" b="0"/>
            <wp:docPr id="394454063" name="Picture 39445406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54063" name="Picture 394454063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1928" w14:textId="77777777" w:rsidR="008B0A4E" w:rsidRPr="00767145" w:rsidRDefault="008B0A4E" w:rsidP="008B0A4E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green"/>
        </w:rPr>
      </w:pPr>
    </w:p>
    <w:p w14:paraId="4309C1E9" w14:textId="77777777" w:rsidR="008B0A4E" w:rsidRPr="00767145" w:rsidRDefault="008B0A4E" w:rsidP="008B0A4E">
      <w:pPr>
        <w:pStyle w:val="Para"/>
        <w:rPr>
          <w:highlight w:val="green"/>
        </w:rPr>
      </w:pPr>
    </w:p>
    <w:p w14:paraId="6860F23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A383257" w14:textId="77777777" w:rsidR="008B0A4E" w:rsidRPr="00767145" w:rsidRDefault="008B0A4E" w:rsidP="008B0A4E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Exit all</w:t>
      </w:r>
    </w:p>
    <w:p w14:paraId="08F02D1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00FDA984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configure port cellular lte-2</w:t>
      </w:r>
    </w:p>
    <w:p w14:paraId="1E5CD33E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A20C46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config&gt;port&gt;cellular(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lte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)# show status</w:t>
      </w:r>
    </w:p>
    <w:p w14:paraId="061B37F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D3FA63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DD9A7B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203CF6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network connection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Connected</w:t>
      </w:r>
    </w:p>
    <w:p w14:paraId="7737833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IMEI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866758044466866  (Example)</w:t>
      </w:r>
    </w:p>
    <w:p w14:paraId="27B0EF8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RSSI (dBm)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-51 : -75</w:t>
      </w:r>
    </w:p>
    <w:p w14:paraId="49E1EA4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Administrative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Up </w:t>
      </w:r>
    </w:p>
    <w:p w14:paraId="7AE596A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Operational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Up</w:t>
      </w:r>
    </w:p>
    <w:p w14:paraId="54D0B3D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Mode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SIM 1</w:t>
      </w:r>
    </w:p>
    <w:p w14:paraId="658F5993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lastRenderedPageBreak/>
        <w:t xml:space="preserve">SIM Status   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ready</w:t>
      </w:r>
    </w:p>
    <w:p w14:paraId="476C57E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firmware version</w:t>
      </w:r>
    </w:p>
    <w:p w14:paraId="2274602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598A27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Times New Roman"/>
          <w:sz w:val="28"/>
          <w:szCs w:val="28"/>
          <w:highlight w:val="green"/>
          <w:rtl/>
        </w:rPr>
        <w:tab/>
      </w:r>
      <w:r w:rsidRPr="00767145">
        <w:rPr>
          <w:rFonts w:ascii="Consolas" w:hAnsi="Consolas" w:cs="Consolas"/>
          <w:sz w:val="28"/>
          <w:szCs w:val="28"/>
          <w:highlight w:val="green"/>
        </w:rPr>
        <w:t>Check firmware version according to the table below:</w:t>
      </w:r>
    </w:p>
    <w:p w14:paraId="2B9D65D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8B0A4E" w:rsidRPr="00767145" w14:paraId="0711B9A8" w14:textId="77777777" w:rsidTr="003A2A7F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5945FE" w14:textId="77777777" w:rsidR="008B0A4E" w:rsidRPr="00767145" w:rsidRDefault="008B0A4E" w:rsidP="003A2A7F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DF0D66" w14:textId="77777777" w:rsidR="008B0A4E" w:rsidRPr="00767145" w:rsidRDefault="008B0A4E" w:rsidP="003A2A7F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8B0A4E" w:rsidRPr="00767145" w14:paraId="03D5426A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0C0CF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A3CA4" w14:textId="77777777" w:rsidR="008B0A4E" w:rsidRPr="00767145" w:rsidRDefault="008B0A4E" w:rsidP="003A2A7F">
            <w:pPr>
              <w:rPr>
                <w:color w:val="FF0000"/>
                <w:highlight w:val="green"/>
              </w:rPr>
            </w:pPr>
            <w:r w:rsidRPr="00767145">
              <w:rPr>
                <w:highlight w:val="green"/>
              </w:rPr>
              <w:t>EC25AUFAR06A01M4G</w:t>
            </w:r>
          </w:p>
        </w:tc>
      </w:tr>
      <w:tr w:rsidR="008B0A4E" w:rsidRPr="00767145" w14:paraId="61298B05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61800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943C3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UC20GQDR03A17E1G</w:t>
            </w:r>
          </w:p>
        </w:tc>
      </w:tr>
      <w:tr w:rsidR="008B0A4E" w:rsidRPr="00767145" w14:paraId="149DA63C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73056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960DD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EC25EFAR06A03M4G</w:t>
            </w:r>
          </w:p>
        </w:tc>
      </w:tr>
      <w:tr w:rsidR="008B0A4E" w:rsidRPr="00767145" w14:paraId="5133BF0C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EF6F4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54E076" w14:textId="77777777" w:rsidR="008B0A4E" w:rsidRPr="00767145" w:rsidRDefault="008B0A4E" w:rsidP="003A2A7F">
            <w:pPr>
              <w:rPr>
                <w:color w:val="1F497D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EC25AFAR05A04M4G</w:t>
            </w:r>
          </w:p>
        </w:tc>
      </w:tr>
      <w:tr w:rsidR="008B0A4E" w:rsidRPr="00767145" w14:paraId="196EFE66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50155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0E8C8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8B0A4E" w14:paraId="17EF7C0C" w14:textId="77777777" w:rsidTr="003A2A7F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25C4E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387BAA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C0098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</w:tbl>
    <w:p w14:paraId="59768E02" w14:textId="77777777" w:rsidR="008B0A4E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3432BEA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9C954BB" w14:textId="77777777" w:rsidR="008B0A4E" w:rsidRPr="00767145" w:rsidRDefault="008B0A4E" w:rsidP="008B0A4E">
      <w:pPr>
        <w:rPr>
          <w:rFonts w:cs="Humnst777 BT"/>
          <w:b/>
          <w:bCs/>
          <w:highlight w:val="green"/>
        </w:rPr>
      </w:pPr>
      <w:r w:rsidRPr="00767145">
        <w:rPr>
          <w:b/>
          <w:bCs/>
          <w:highlight w:val="green"/>
        </w:rPr>
        <w:t>Example:</w:t>
      </w:r>
      <w:r w:rsidRPr="00767145">
        <w:rPr>
          <w:noProof/>
          <w:highlight w:val="green"/>
        </w:rPr>
        <w:drawing>
          <wp:inline distT="0" distB="0" distL="0" distR="0" wp14:anchorId="7B5937A5" wp14:editId="28B8BEBC">
            <wp:extent cx="5971540" cy="5340985"/>
            <wp:effectExtent l="0" t="0" r="0" b="0"/>
            <wp:docPr id="1273079844" name="Picture 12730798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79844" name="Picture 1273079844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3CA9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1257F81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53D6266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598C549F" w14:textId="77777777" w:rsidR="008B0A4E" w:rsidRPr="00767145" w:rsidRDefault="008B0A4E" w:rsidP="008B0A4E">
      <w:pPr>
        <w:pStyle w:val="Para"/>
        <w:rPr>
          <w:highlight w:val="green"/>
        </w:rPr>
      </w:pPr>
    </w:p>
    <w:p w14:paraId="779746BA" w14:textId="77777777" w:rsidR="008B0A4E" w:rsidRPr="00767145" w:rsidRDefault="008B0A4E" w:rsidP="008B0A4E">
      <w:pPr>
        <w:pStyle w:val="Para"/>
        <w:rPr>
          <w:highlight w:val="green"/>
        </w:rPr>
      </w:pPr>
    </w:p>
    <w:p w14:paraId="01814E27" w14:textId="77777777" w:rsidR="008B0A4E" w:rsidRPr="00767145" w:rsidRDefault="008B0A4E" w:rsidP="008B0A4E">
      <w:pPr>
        <w:pStyle w:val="Para"/>
        <w:ind w:left="0" w:firstLine="0"/>
        <w:rPr>
          <w:highlight w:val="green"/>
        </w:rPr>
      </w:pPr>
    </w:p>
    <w:p w14:paraId="589FD5F4" w14:textId="77777777" w:rsidR="008B0A4E" w:rsidRPr="00767145" w:rsidRDefault="008B0A4E" w:rsidP="008B0A4E">
      <w:pPr>
        <w:pStyle w:val="Para"/>
        <w:ind w:left="0" w:firstLine="0"/>
        <w:rPr>
          <w:highlight w:val="green"/>
        </w:rPr>
      </w:pPr>
    </w:p>
    <w:p w14:paraId="06DFDCCB" w14:textId="77777777" w:rsidR="008B0A4E" w:rsidRPr="00767145" w:rsidRDefault="008B0A4E" w:rsidP="008B0A4E">
      <w:pPr>
        <w:pStyle w:val="Para"/>
        <w:ind w:left="720" w:firstLine="0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  <w:t>exit all</w:t>
      </w:r>
    </w:p>
    <w:p w14:paraId="55260CF2" w14:textId="77777777" w:rsidR="008B0A4E" w:rsidRPr="00767145" w:rsidRDefault="008B0A4E" w:rsidP="008B0A4E">
      <w:pPr>
        <w:pStyle w:val="Para"/>
        <w:ind w:left="0" w:firstLine="0"/>
        <w:rPr>
          <w:highlight w:val="green"/>
        </w:rPr>
      </w:pPr>
    </w:p>
    <w:p w14:paraId="2FCB7868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  <w:t>logon debug</w:t>
      </w:r>
    </w:p>
    <w:p w14:paraId="2BD6F51D" w14:textId="77777777" w:rsidR="008B0A4E" w:rsidRPr="00767145" w:rsidRDefault="008B0A4E" w:rsidP="008B0A4E">
      <w:pPr>
        <w:pStyle w:val="Para"/>
        <w:rPr>
          <w:highlight w:val="green"/>
        </w:rPr>
      </w:pPr>
    </w:p>
    <w:p w14:paraId="70863060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copy the key code to </w:t>
      </w:r>
      <w:proofErr w:type="spellStart"/>
      <w:r w:rsidRPr="00767145">
        <w:rPr>
          <w:highlight w:val="green"/>
        </w:rPr>
        <w:t>Decryptor</w:t>
      </w:r>
      <w:proofErr w:type="spellEnd"/>
    </w:p>
    <w:p w14:paraId="66FAC0B8" w14:textId="77777777" w:rsidR="008B0A4E" w:rsidRPr="00767145" w:rsidRDefault="008B0A4E" w:rsidP="008B0A4E">
      <w:pPr>
        <w:pStyle w:val="Para"/>
        <w:rPr>
          <w:highlight w:val="green"/>
        </w:rPr>
      </w:pPr>
    </w:p>
    <w:p w14:paraId="3CC037C6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press on “change pass”</w:t>
      </w:r>
    </w:p>
    <w:p w14:paraId="3528741B" w14:textId="77777777" w:rsidR="008B0A4E" w:rsidRPr="00767145" w:rsidRDefault="008B0A4E" w:rsidP="008B0A4E">
      <w:pPr>
        <w:pStyle w:val="Para"/>
        <w:rPr>
          <w:highlight w:val="green"/>
        </w:rPr>
      </w:pPr>
    </w:p>
    <w:p w14:paraId="6BFB0D18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copy the result and past them to password line in </w:t>
      </w:r>
      <w:proofErr w:type="spellStart"/>
      <w:r w:rsidRPr="00767145">
        <w:rPr>
          <w:highlight w:val="green"/>
        </w:rPr>
        <w:t>procomm</w:t>
      </w:r>
      <w:proofErr w:type="spellEnd"/>
    </w:p>
    <w:p w14:paraId="19323108" w14:textId="77777777" w:rsidR="008B0A4E" w:rsidRPr="00767145" w:rsidRDefault="008B0A4E" w:rsidP="008B0A4E">
      <w:pPr>
        <w:pStyle w:val="Para"/>
        <w:rPr>
          <w:highlight w:val="green"/>
        </w:rPr>
      </w:pPr>
    </w:p>
    <w:p w14:paraId="358FB52E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  <w:t>debug shell</w:t>
      </w:r>
    </w:p>
    <w:p w14:paraId="6526852B" w14:textId="77777777" w:rsidR="008B0A4E" w:rsidRPr="00767145" w:rsidRDefault="008B0A4E" w:rsidP="008B0A4E">
      <w:pPr>
        <w:pStyle w:val="Para"/>
        <w:rPr>
          <w:highlight w:val="green"/>
        </w:rPr>
      </w:pPr>
    </w:p>
    <w:p w14:paraId="11CFAC33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</w:r>
    </w:p>
    <w:p w14:paraId="670DD161" w14:textId="77777777" w:rsidR="008B0A4E" w:rsidRPr="00767145" w:rsidRDefault="008B0A4E" w:rsidP="008B0A4E">
      <w:pPr>
        <w:pStyle w:val="Para"/>
        <w:rPr>
          <w:highlight w:val="green"/>
        </w:rPr>
      </w:pPr>
    </w:p>
    <w:p w14:paraId="18266090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check 8.8.8.8 ping statistics for 0% packet loss</w:t>
      </w:r>
    </w:p>
    <w:p w14:paraId="1353447D" w14:textId="77777777" w:rsidR="008B0A4E" w:rsidRPr="00767145" w:rsidRDefault="008B0A4E" w:rsidP="008B0A4E">
      <w:pPr>
        <w:pStyle w:val="Para"/>
        <w:rPr>
          <w:highlight w:val="green"/>
        </w:rPr>
      </w:pPr>
    </w:p>
    <w:p w14:paraId="7C773085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Example:</w:t>
      </w:r>
    </w:p>
    <w:p w14:paraId="038D589A" w14:textId="77777777" w:rsidR="008B0A4E" w:rsidRPr="00767145" w:rsidRDefault="008B0A4E" w:rsidP="008B0A4E">
      <w:pPr>
        <w:pStyle w:val="Para"/>
        <w:rPr>
          <w:highlight w:val="green"/>
        </w:rPr>
      </w:pPr>
    </w:p>
    <w:p w14:paraId="608CD034" w14:textId="77777777" w:rsidR="008B0A4E" w:rsidRPr="00767145" w:rsidRDefault="008B0A4E" w:rsidP="008B0A4E">
      <w:pPr>
        <w:pStyle w:val="Para"/>
        <w:rPr>
          <w:highlight w:val="green"/>
        </w:rPr>
      </w:pPr>
    </w:p>
    <w:p w14:paraId="151C46F1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 [</w:t>
      </w:r>
      <w:proofErr w:type="spellStart"/>
      <w:r w:rsidRPr="00767145">
        <w:rPr>
          <w:highlight w:val="green"/>
        </w:rPr>
        <w:t>root@localhost</w:t>
      </w:r>
      <w:proofErr w:type="spellEnd"/>
      <w:r w:rsidRPr="00767145">
        <w:rPr>
          <w:highlight w:val="green"/>
        </w:rPr>
        <w:t xml:space="preserve"> /]# ping 8.8.8.8 -I wwan0 -c 5</w:t>
      </w:r>
    </w:p>
    <w:p w14:paraId="78DA3C2D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PING 8.8.8.8 (8.8.8.8) from 46.210.111.173 wwan0: 56(84) bytes of data.</w:t>
      </w:r>
    </w:p>
    <w:p w14:paraId="67438621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=1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time=153 </w:t>
      </w:r>
      <w:proofErr w:type="spellStart"/>
      <w:r w:rsidRPr="00767145">
        <w:rPr>
          <w:highlight w:val="green"/>
        </w:rPr>
        <w:t>ms</w:t>
      </w:r>
      <w:proofErr w:type="spellEnd"/>
    </w:p>
    <w:p w14:paraId="247D7C87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=2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time=37.3 </w:t>
      </w:r>
      <w:proofErr w:type="spellStart"/>
      <w:r w:rsidRPr="00767145">
        <w:rPr>
          <w:highlight w:val="green"/>
        </w:rPr>
        <w:t>ms</w:t>
      </w:r>
      <w:proofErr w:type="spellEnd"/>
    </w:p>
    <w:p w14:paraId="7D1F0707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=3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time=37.4 </w:t>
      </w:r>
      <w:proofErr w:type="spellStart"/>
      <w:r w:rsidRPr="00767145">
        <w:rPr>
          <w:highlight w:val="green"/>
        </w:rPr>
        <w:t>ms</w:t>
      </w:r>
      <w:proofErr w:type="spellEnd"/>
    </w:p>
    <w:p w14:paraId="2A5D9C64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time=44.7 </w:t>
      </w:r>
      <w:proofErr w:type="spellStart"/>
      <w:r w:rsidRPr="00767145">
        <w:rPr>
          <w:highlight w:val="green"/>
        </w:rPr>
        <w:t>ms</w:t>
      </w:r>
      <w:proofErr w:type="spellEnd"/>
    </w:p>
    <w:p w14:paraId="6445841D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time=44.7 </w:t>
      </w:r>
      <w:proofErr w:type="spellStart"/>
      <w:r w:rsidRPr="00767145">
        <w:rPr>
          <w:highlight w:val="green"/>
        </w:rPr>
        <w:t>ms</w:t>
      </w:r>
      <w:proofErr w:type="spellEnd"/>
    </w:p>
    <w:p w14:paraId="59EA39EE" w14:textId="77777777" w:rsidR="008B0A4E" w:rsidRPr="00767145" w:rsidRDefault="008B0A4E" w:rsidP="008B0A4E">
      <w:pPr>
        <w:pStyle w:val="Para"/>
        <w:rPr>
          <w:highlight w:val="green"/>
        </w:rPr>
      </w:pPr>
    </w:p>
    <w:p w14:paraId="09BD40CC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check 8.8.8.8 ping statistics for 0% packet loss</w:t>
      </w:r>
    </w:p>
    <w:p w14:paraId="3C6B83B6" w14:textId="77777777" w:rsidR="008B0A4E" w:rsidRPr="00767145" w:rsidRDefault="008B0A4E" w:rsidP="008B0A4E">
      <w:pPr>
        <w:pStyle w:val="Para"/>
        <w:rPr>
          <w:highlight w:val="green"/>
        </w:rPr>
      </w:pPr>
    </w:p>
    <w:p w14:paraId="03A8C067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--- 8.8.8.8 ping statistics ---</w:t>
      </w:r>
    </w:p>
    <w:p w14:paraId="7BE9D661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5 packets transmitted, 5 received, 0% packet loss, time 3001ms</w:t>
      </w:r>
    </w:p>
    <w:p w14:paraId="54D23276" w14:textId="77777777" w:rsidR="008B0A4E" w:rsidRPr="00767145" w:rsidRDefault="008B0A4E" w:rsidP="008B0A4E">
      <w:pPr>
        <w:pStyle w:val="Para"/>
        <w:rPr>
          <w:highlight w:val="green"/>
        </w:rPr>
      </w:pPr>
      <w:proofErr w:type="spellStart"/>
      <w:r w:rsidRPr="00767145">
        <w:rPr>
          <w:highlight w:val="green"/>
        </w:rPr>
        <w:t>rtt</w:t>
      </w:r>
      <w:proofErr w:type="spellEnd"/>
      <w:r w:rsidRPr="00767145">
        <w:rPr>
          <w:highlight w:val="green"/>
        </w:rPr>
        <w:t xml:space="preserve"> min/avg/max/</w:t>
      </w:r>
      <w:proofErr w:type="spellStart"/>
      <w:r w:rsidRPr="00767145">
        <w:rPr>
          <w:highlight w:val="green"/>
        </w:rPr>
        <w:t>mdev</w:t>
      </w:r>
      <w:proofErr w:type="spellEnd"/>
      <w:r w:rsidRPr="00767145">
        <w:rPr>
          <w:highlight w:val="green"/>
        </w:rPr>
        <w:t xml:space="preserve"> = 37.350/68.154/153.077/49.123 </w:t>
      </w:r>
      <w:proofErr w:type="spellStart"/>
      <w:r w:rsidRPr="00767145">
        <w:rPr>
          <w:highlight w:val="green"/>
        </w:rPr>
        <w:t>ms</w:t>
      </w:r>
      <w:proofErr w:type="spellEnd"/>
    </w:p>
    <w:p w14:paraId="1EE6B003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[</w:t>
      </w:r>
      <w:proofErr w:type="spellStart"/>
      <w:r w:rsidRPr="00767145">
        <w:rPr>
          <w:highlight w:val="green"/>
        </w:rPr>
        <w:t>root@localhost</w:t>
      </w:r>
      <w:proofErr w:type="spellEnd"/>
      <w:r w:rsidRPr="00767145">
        <w:rPr>
          <w:highlight w:val="green"/>
        </w:rPr>
        <w:t xml:space="preserve"> /]# ping 8.8.8.8 -I wwan1  -c 5</w:t>
      </w:r>
    </w:p>
    <w:p w14:paraId="12FB2016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PING 8.8.8.8 (8.8.8.8) from 46.210.126.145 wwan1: 56(84) bytes of data.</w:t>
      </w:r>
    </w:p>
    <w:p w14:paraId="470A99EC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=1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time=48.3 </w:t>
      </w:r>
      <w:proofErr w:type="spellStart"/>
      <w:r w:rsidRPr="00767145">
        <w:rPr>
          <w:highlight w:val="green"/>
        </w:rPr>
        <w:t>ms</w:t>
      </w:r>
      <w:proofErr w:type="spellEnd"/>
    </w:p>
    <w:p w14:paraId="7CBFD9D5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=2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time=32.3 </w:t>
      </w:r>
      <w:proofErr w:type="spellStart"/>
      <w:r w:rsidRPr="00767145">
        <w:rPr>
          <w:highlight w:val="green"/>
        </w:rPr>
        <w:t>ms</w:t>
      </w:r>
      <w:proofErr w:type="spellEnd"/>
    </w:p>
    <w:p w14:paraId="6714BE2E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lastRenderedPageBreak/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=3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time=31.5 </w:t>
      </w:r>
      <w:proofErr w:type="spellStart"/>
      <w:r w:rsidRPr="00767145">
        <w:rPr>
          <w:highlight w:val="green"/>
        </w:rPr>
        <w:t>ms</w:t>
      </w:r>
      <w:proofErr w:type="spellEnd"/>
    </w:p>
    <w:p w14:paraId="21D0EA04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time=37.8 </w:t>
      </w:r>
      <w:proofErr w:type="spellStart"/>
      <w:r w:rsidRPr="00767145">
        <w:rPr>
          <w:highlight w:val="green"/>
        </w:rPr>
        <w:t>ms</w:t>
      </w:r>
      <w:proofErr w:type="spellEnd"/>
    </w:p>
    <w:p w14:paraId="66AE663B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time=37.8 </w:t>
      </w:r>
      <w:proofErr w:type="spellStart"/>
      <w:r w:rsidRPr="00767145">
        <w:rPr>
          <w:highlight w:val="green"/>
        </w:rPr>
        <w:t>ms</w:t>
      </w:r>
      <w:proofErr w:type="spellEnd"/>
    </w:p>
    <w:p w14:paraId="4B94C9E9" w14:textId="77777777" w:rsidR="008B0A4E" w:rsidRPr="00767145" w:rsidRDefault="008B0A4E" w:rsidP="008B0A4E">
      <w:pPr>
        <w:pStyle w:val="Para"/>
        <w:rPr>
          <w:highlight w:val="green"/>
        </w:rPr>
      </w:pPr>
    </w:p>
    <w:p w14:paraId="2612DFBD" w14:textId="77777777" w:rsidR="008B0A4E" w:rsidRPr="00767145" w:rsidRDefault="008B0A4E" w:rsidP="008B0A4E">
      <w:pPr>
        <w:pStyle w:val="Para"/>
        <w:rPr>
          <w:highlight w:val="green"/>
        </w:rPr>
      </w:pPr>
    </w:p>
    <w:p w14:paraId="3D1E254F" w14:textId="77777777" w:rsidR="008B0A4E" w:rsidRPr="00E30BB1" w:rsidRDefault="008B0A4E" w:rsidP="008B0A4E">
      <w:pPr>
        <w:pStyle w:val="Para"/>
      </w:pPr>
      <w:r w:rsidRPr="00767145">
        <w:rPr>
          <w:highlight w:val="green"/>
        </w:rPr>
        <w:t>check 8.8.8.8 ping statistics for 0% packet loss</w:t>
      </w:r>
    </w:p>
    <w:p w14:paraId="488A24C3" w14:textId="77777777" w:rsidR="008B0A4E" w:rsidRDefault="008B0A4E" w:rsidP="008B0A4E">
      <w:pPr>
        <w:pStyle w:val="Para"/>
      </w:pPr>
    </w:p>
    <w:p w14:paraId="76B1173E" w14:textId="77777777" w:rsidR="008B0A4E" w:rsidRDefault="008B0A4E" w:rsidP="008B0A4E">
      <w:pPr>
        <w:pStyle w:val="Para"/>
      </w:pPr>
    </w:p>
    <w:p w14:paraId="02D58D87" w14:textId="77777777" w:rsidR="008B0A4E" w:rsidRDefault="008B0A4E" w:rsidP="008B0A4E">
      <w:pPr>
        <w:pStyle w:val="Para"/>
      </w:pPr>
    </w:p>
    <w:p w14:paraId="55A32C03" w14:textId="77777777" w:rsidR="008B0A4E" w:rsidRPr="00DA51F4" w:rsidRDefault="008B0A4E" w:rsidP="008B0A4E">
      <w:pPr>
        <w:pStyle w:val="Heading3"/>
        <w:numPr>
          <w:ilvl w:val="2"/>
          <w:numId w:val="43"/>
        </w:numPr>
        <w:tabs>
          <w:tab w:val="num" w:pos="360"/>
        </w:tabs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dual modem L4</w:t>
      </w:r>
    </w:p>
    <w:p w14:paraId="6FDC633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7.5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Cellular Modem test (according to option)</w:t>
      </w:r>
    </w:p>
    <w:p w14:paraId="74D7ADBD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1.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 cellular Antenna to LTE MAIN.</w:t>
      </w:r>
    </w:p>
    <w:p w14:paraId="11312DA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2.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Test Cellular SIM1,SIM2, the commands:</w:t>
      </w:r>
    </w:p>
    <w:p w14:paraId="26B18BE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user&gt;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su</w:t>
      </w:r>
      <w:proofErr w:type="spellEnd"/>
    </w:p>
    <w:p w14:paraId="0451F3A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Password:1234</w:t>
      </w:r>
    </w:p>
    <w:p w14:paraId="56FCADA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69F8A2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184F9B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configure</w:t>
      </w:r>
    </w:p>
    <w:p w14:paraId="056D277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port</w:t>
      </w:r>
    </w:p>
    <w:p w14:paraId="478EEFD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cellular lte-1</w:t>
      </w:r>
    </w:p>
    <w:p w14:paraId="51940A7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sim 1</w:t>
      </w:r>
    </w:p>
    <w:p w14:paraId="376308CB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D55341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apn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-name "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statreal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"</w:t>
      </w:r>
    </w:p>
    <w:p w14:paraId="78BCB9E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exit</w:t>
      </w:r>
    </w:p>
    <w:p w14:paraId="7B35123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E08711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no shutdown</w:t>
      </w:r>
    </w:p>
    <w:p w14:paraId="64E85B1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</w:p>
    <w:p w14:paraId="40FBA7B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115D3AC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lte-2</w:t>
      </w:r>
    </w:p>
    <w:p w14:paraId="40A56380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sim 1</w:t>
      </w:r>
    </w:p>
    <w:p w14:paraId="23E6F29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apn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-name "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statreal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"</w:t>
      </w:r>
    </w:p>
    <w:p w14:paraId="6DF5D443" w14:textId="77777777" w:rsidR="008B0A4E" w:rsidRPr="00DA51F4" w:rsidRDefault="008B0A4E" w:rsidP="008B0A4E">
      <w:pPr>
        <w:rPr>
          <w:highlight w:val="cyan"/>
        </w:rPr>
      </w:pPr>
      <w:r w:rsidRPr="00DA51F4">
        <w:rPr>
          <w:highlight w:val="cyan"/>
        </w:rPr>
        <w:t xml:space="preserve">                </w:t>
      </w:r>
      <w:proofErr w:type="spellStart"/>
      <w:r w:rsidRPr="00DA51F4">
        <w:rPr>
          <w:highlight w:val="cyan"/>
        </w:rPr>
        <w:t>pdp</w:t>
      </w:r>
      <w:proofErr w:type="spellEnd"/>
      <w:r w:rsidRPr="00DA51F4">
        <w:rPr>
          <w:highlight w:val="cyan"/>
        </w:rPr>
        <w:t>-type relayed-</w:t>
      </w:r>
      <w:proofErr w:type="spellStart"/>
      <w:r w:rsidRPr="00DA51F4">
        <w:rPr>
          <w:highlight w:val="cyan"/>
        </w:rPr>
        <w:t>ppp</w:t>
      </w:r>
      <w:proofErr w:type="spellEnd"/>
    </w:p>
    <w:p w14:paraId="0ADCF1C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5933EDE7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383AA0D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no shutdown</w:t>
      </w:r>
    </w:p>
    <w:p w14:paraId="3C3A385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20905DB0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</w:t>
      </w:r>
    </w:p>
    <w:p w14:paraId="5D66FAF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52B76B6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router 1</w:t>
      </w:r>
    </w:p>
    <w:p w14:paraId="61A0A17D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interface 1</w:t>
      </w:r>
    </w:p>
    <w:p w14:paraId="6A602C6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bind cellular lte-1</w:t>
      </w:r>
    </w:p>
    <w:p w14:paraId="069425C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</w:p>
    <w:p w14:paraId="7C7A7CF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-client</w:t>
      </w:r>
    </w:p>
    <w:p w14:paraId="0218ED9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    client-id mac</w:t>
      </w:r>
    </w:p>
    <w:p w14:paraId="116090C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lastRenderedPageBreak/>
        <w:t xml:space="preserve">                exit</w:t>
      </w:r>
    </w:p>
    <w:p w14:paraId="409FF07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no shutdown</w:t>
      </w:r>
    </w:p>
    <w:p w14:paraId="52D9474B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exit</w:t>
      </w:r>
    </w:p>
    <w:p w14:paraId="7490F35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interface 2</w:t>
      </w:r>
    </w:p>
    <w:p w14:paraId="77D359E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bind cellular lte-2</w:t>
      </w:r>
    </w:p>
    <w:p w14:paraId="022D710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</w:p>
    <w:p w14:paraId="2454E4B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-client</w:t>
      </w:r>
    </w:p>
    <w:p w14:paraId="67D81B6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client-id mac</w:t>
      </w:r>
    </w:p>
    <w:p w14:paraId="68A008B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5E7C686B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no shutdown</w:t>
      </w:r>
    </w:p>
    <w:p w14:paraId="65BEB353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5FF26AE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1FC853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 all</w:t>
      </w:r>
    </w:p>
    <w:p w14:paraId="7F8EC87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</w:p>
    <w:p w14:paraId="23ADA6C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57E495A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•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the parameters the modem  sim 1</w:t>
      </w:r>
    </w:p>
    <w:p w14:paraId="774F2F8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3DFC09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configure port cellular lte-1</w:t>
      </w:r>
    </w:p>
    <w:p w14:paraId="29EC134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0AC945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config&gt;port&gt;cellular(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lte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)# show status</w:t>
      </w:r>
    </w:p>
    <w:p w14:paraId="57C47A24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78EA66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69353E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D078B0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network connection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Connected</w:t>
      </w:r>
    </w:p>
    <w:p w14:paraId="256C9263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IMEI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866758044466866  (Example)</w:t>
      </w:r>
    </w:p>
    <w:p w14:paraId="51389E87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RSSI (dBm)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-51 : -75</w:t>
      </w:r>
    </w:p>
    <w:p w14:paraId="0426949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Administrative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Up </w:t>
      </w:r>
    </w:p>
    <w:p w14:paraId="571EF56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Operational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Up</w:t>
      </w:r>
    </w:p>
    <w:p w14:paraId="59B9C2D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Mode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SIM 1</w:t>
      </w:r>
    </w:p>
    <w:p w14:paraId="4673A790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SIM Status   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ready</w:t>
      </w:r>
    </w:p>
    <w:p w14:paraId="5DF01EC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firmware version</w:t>
      </w:r>
    </w:p>
    <w:p w14:paraId="5FD95524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1.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Firmware</w:t>
      </w:r>
      <w:r w:rsidRPr="00DA51F4">
        <w:rPr>
          <w:rFonts w:ascii="Consolas" w:hAnsi="Consolas" w:cs="Times New Roman"/>
          <w:sz w:val="28"/>
          <w:szCs w:val="28"/>
          <w:highlight w:val="cyan"/>
        </w:rPr>
        <w:t xml:space="preserve">: </w:t>
      </w:r>
      <w:r w:rsidRPr="00DA51F4">
        <w:rPr>
          <w:rFonts w:ascii="Consolas" w:hAnsi="Consolas" w:cs="Consolas"/>
          <w:sz w:val="28"/>
          <w:szCs w:val="28"/>
          <w:highlight w:val="cyan"/>
        </w:rPr>
        <w:t>Check firmware version according to the table below:</w:t>
      </w:r>
    </w:p>
    <w:p w14:paraId="2FA41D4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tbl>
      <w:tblPr>
        <w:tblW w:w="74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991"/>
      </w:tblGrid>
      <w:tr w:rsidR="008B0A4E" w:rsidRPr="00DA51F4" w14:paraId="5C937C17" w14:textId="77777777" w:rsidTr="003A2A7F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04B092" w14:textId="77777777" w:rsidR="008B0A4E" w:rsidRPr="00DA51F4" w:rsidRDefault="008B0A4E" w:rsidP="003A2A7F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Model 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F6A136" w14:textId="77777777" w:rsidR="008B0A4E" w:rsidRPr="00DA51F4" w:rsidRDefault="008B0A4E" w:rsidP="003A2A7F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Latest FW </w:t>
            </w:r>
          </w:p>
        </w:tc>
      </w:tr>
      <w:tr w:rsidR="008B0A4E" w:rsidRPr="00DA51F4" w14:paraId="3209D0CA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C78A4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EC25-AUF   (L3)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7CEFD6" w14:textId="77777777" w:rsidR="008B0A4E" w:rsidRPr="00DA51F4" w:rsidRDefault="008B0A4E" w:rsidP="003A2A7F">
            <w:pPr>
              <w:rPr>
                <w:color w:val="FF0000"/>
                <w:highlight w:val="cyan"/>
              </w:rPr>
            </w:pPr>
            <w:r w:rsidRPr="00DA51F4">
              <w:rPr>
                <w:highlight w:val="cyan"/>
              </w:rPr>
              <w:t>EC25AUFAR06A01M4G</w:t>
            </w:r>
          </w:p>
        </w:tc>
      </w:tr>
      <w:tr w:rsidR="008B0A4E" w:rsidRPr="00DA51F4" w14:paraId="7C0E518F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9BAC86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 (HSP)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36740A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UC20GQDR03A17E1G</w:t>
            </w:r>
          </w:p>
        </w:tc>
      </w:tr>
      <w:tr w:rsidR="008B0A4E" w:rsidRPr="00DA51F4" w14:paraId="1E87A025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5BE86A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EC-25EFA    (L1)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01F2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EC25EFAR06A03M4G</w:t>
            </w:r>
          </w:p>
        </w:tc>
      </w:tr>
      <w:tr w:rsidR="008B0A4E" w:rsidRPr="00DA51F4" w14:paraId="4A199255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176F67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EC-25AFA     (L2)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199298" w14:textId="77777777" w:rsidR="008B0A4E" w:rsidRPr="00DA51F4" w:rsidRDefault="008B0A4E" w:rsidP="003A2A7F">
            <w:pPr>
              <w:rPr>
                <w:color w:val="1F497D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EC25AFAR05A04M4G</w:t>
            </w:r>
          </w:p>
        </w:tc>
      </w:tr>
      <w:tr w:rsidR="008B0A4E" w:rsidRPr="00767145" w14:paraId="474EE7FB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F9ACC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B26EBC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8B0A4E" w14:paraId="6D5C39BD" w14:textId="77777777" w:rsidTr="003A2A7F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65F2D" w14:textId="77777777" w:rsidR="008B0A4E" w:rsidRPr="00387BAA" w:rsidRDefault="008B0A4E" w:rsidP="003A2A7F">
            <w:pPr>
              <w:rPr>
                <w:color w:val="000000"/>
                <w:highlight w:val="cyan"/>
              </w:rPr>
            </w:pPr>
            <w:r w:rsidRPr="00387BAA">
              <w:rPr>
                <w:color w:val="000000"/>
                <w:highlight w:val="cyan"/>
              </w:rPr>
              <w:t> L-450A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E16C5" w14:textId="77777777" w:rsidR="008B0A4E" w:rsidRPr="00387BAA" w:rsidRDefault="008B0A4E" w:rsidP="003A2A7F">
            <w:pPr>
              <w:rPr>
                <w:color w:val="000000"/>
                <w:highlight w:val="cyan"/>
              </w:rPr>
            </w:pPr>
            <w:r w:rsidRPr="00387BAA">
              <w:rPr>
                <w:color w:val="000000"/>
                <w:highlight w:val="cyan"/>
              </w:rPr>
              <w:t>Firmware : 0.3.4.1/ML620EUV12_RELEASE_20220709</w:t>
            </w:r>
          </w:p>
        </w:tc>
      </w:tr>
    </w:tbl>
    <w:p w14:paraId="061FEE04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11FAC7BA" w14:textId="77777777" w:rsidR="008B0A4E" w:rsidRPr="00DA51F4" w:rsidRDefault="008B0A4E" w:rsidP="008B0A4E">
      <w:pPr>
        <w:rPr>
          <w:rFonts w:cs="Humnst777 BT"/>
          <w:b/>
          <w:bCs/>
          <w:highlight w:val="cyan"/>
        </w:rPr>
      </w:pPr>
      <w:r w:rsidRPr="00DA51F4">
        <w:rPr>
          <w:b/>
          <w:bCs/>
          <w:highlight w:val="cyan"/>
        </w:rPr>
        <w:lastRenderedPageBreak/>
        <w:t>Example:</w:t>
      </w:r>
      <w:r w:rsidRPr="00DA51F4">
        <w:rPr>
          <w:noProof/>
          <w:highlight w:val="cyan"/>
        </w:rPr>
        <w:drawing>
          <wp:inline distT="0" distB="0" distL="0" distR="0" wp14:anchorId="527A0DA2" wp14:editId="2F69E9CD">
            <wp:extent cx="5971540" cy="5340985"/>
            <wp:effectExtent l="0" t="0" r="0" b="0"/>
            <wp:docPr id="1184530482" name="Picture 118453048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30482" name="Picture 1184530482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DDB" w14:textId="77777777" w:rsidR="008B0A4E" w:rsidRPr="00DA51F4" w:rsidRDefault="008B0A4E" w:rsidP="008B0A4E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cyan"/>
        </w:rPr>
      </w:pPr>
    </w:p>
    <w:p w14:paraId="3CCDC8BE" w14:textId="77777777" w:rsidR="008B0A4E" w:rsidRPr="00DA51F4" w:rsidRDefault="008B0A4E" w:rsidP="008B0A4E">
      <w:pPr>
        <w:pStyle w:val="Para"/>
        <w:rPr>
          <w:highlight w:val="cyan"/>
        </w:rPr>
      </w:pPr>
    </w:p>
    <w:p w14:paraId="3D9B073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F710C9D" w14:textId="77777777" w:rsidR="008B0A4E" w:rsidRPr="00DA51F4" w:rsidRDefault="008B0A4E" w:rsidP="008B0A4E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Exit all</w:t>
      </w:r>
    </w:p>
    <w:p w14:paraId="2EFDED5B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5E877B8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configure port cellular lte-2</w:t>
      </w:r>
    </w:p>
    <w:p w14:paraId="0E9A97C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5BBC72F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config&gt;port&gt;cellular(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lte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)# show status</w:t>
      </w:r>
    </w:p>
    <w:p w14:paraId="679291B7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CED179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EAEA3D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CD1557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network connection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Connected</w:t>
      </w:r>
    </w:p>
    <w:p w14:paraId="05C96E1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IMEI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866758044466866  (Example)</w:t>
      </w:r>
    </w:p>
    <w:p w14:paraId="1B90F52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RSSI (dBm)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-51 : -75</w:t>
      </w:r>
    </w:p>
    <w:p w14:paraId="231A4EC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Administrative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Up </w:t>
      </w:r>
    </w:p>
    <w:p w14:paraId="434D388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Operational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Up</w:t>
      </w:r>
    </w:p>
    <w:p w14:paraId="047E8623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Mode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SIM 1</w:t>
      </w:r>
    </w:p>
    <w:p w14:paraId="04ECA03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lastRenderedPageBreak/>
        <w:t xml:space="preserve">SIM Status   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ready</w:t>
      </w:r>
    </w:p>
    <w:p w14:paraId="04CA497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firmware version</w:t>
      </w:r>
    </w:p>
    <w:p w14:paraId="5F71805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055A48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Times New Roman"/>
          <w:sz w:val="28"/>
          <w:szCs w:val="28"/>
          <w:highlight w:val="cyan"/>
          <w:rtl/>
        </w:rPr>
        <w:tab/>
      </w:r>
      <w:r w:rsidRPr="00DA51F4">
        <w:rPr>
          <w:rFonts w:ascii="Consolas" w:hAnsi="Consolas" w:cs="Consolas"/>
          <w:sz w:val="28"/>
          <w:szCs w:val="28"/>
          <w:highlight w:val="cyan"/>
        </w:rPr>
        <w:t>Check firmware version according to the table below:</w:t>
      </w:r>
    </w:p>
    <w:p w14:paraId="1096CDB4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8B0A4E" w:rsidRPr="00DA51F4" w14:paraId="3848706D" w14:textId="77777777" w:rsidTr="003A2A7F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5E3E5F" w14:textId="77777777" w:rsidR="008B0A4E" w:rsidRPr="00DA51F4" w:rsidRDefault="008B0A4E" w:rsidP="003A2A7F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8B7D08" w14:textId="77777777" w:rsidR="008B0A4E" w:rsidRPr="00DA51F4" w:rsidRDefault="008B0A4E" w:rsidP="003A2A7F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Latest FW </w:t>
            </w:r>
          </w:p>
        </w:tc>
      </w:tr>
      <w:tr w:rsidR="008B0A4E" w:rsidRPr="00DA51F4" w14:paraId="21D781F0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0DDB3D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A0A49B" w14:textId="77777777" w:rsidR="008B0A4E" w:rsidRPr="00DA51F4" w:rsidRDefault="008B0A4E" w:rsidP="003A2A7F">
            <w:pPr>
              <w:rPr>
                <w:color w:val="FF0000"/>
                <w:highlight w:val="cyan"/>
              </w:rPr>
            </w:pPr>
            <w:r w:rsidRPr="00DA51F4">
              <w:rPr>
                <w:highlight w:val="cyan"/>
              </w:rPr>
              <w:t>EC25AUFAR06A01M4G</w:t>
            </w:r>
          </w:p>
        </w:tc>
      </w:tr>
      <w:tr w:rsidR="008B0A4E" w:rsidRPr="00DA51F4" w14:paraId="480B6CEE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A08D6E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5EAC79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UC20GQDR03A17E1G</w:t>
            </w:r>
          </w:p>
        </w:tc>
      </w:tr>
      <w:tr w:rsidR="008B0A4E" w:rsidRPr="00DA51F4" w14:paraId="22E8852F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ED188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93DE6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EC25EFAR06A03M4G</w:t>
            </w:r>
          </w:p>
        </w:tc>
      </w:tr>
      <w:tr w:rsidR="008B0A4E" w:rsidRPr="00DA51F4" w14:paraId="1C82A4C6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4A33BD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FC76E" w14:textId="77777777" w:rsidR="008B0A4E" w:rsidRPr="00DA51F4" w:rsidRDefault="008B0A4E" w:rsidP="003A2A7F">
            <w:pPr>
              <w:rPr>
                <w:color w:val="1F497D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EC25AFAR05A04M4G</w:t>
            </w:r>
          </w:p>
        </w:tc>
      </w:tr>
      <w:tr w:rsidR="008B0A4E" w:rsidRPr="00767145" w14:paraId="461E225A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F8034A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31308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8B0A4E" w14:paraId="674E7E57" w14:textId="77777777" w:rsidTr="003A2A7F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8A7B2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387BAA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E618B5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</w:tbl>
    <w:p w14:paraId="4951BE5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0004801" w14:textId="77777777" w:rsidR="008B0A4E" w:rsidRPr="00DA51F4" w:rsidRDefault="008B0A4E" w:rsidP="008B0A4E">
      <w:pPr>
        <w:rPr>
          <w:rFonts w:cs="Humnst777 BT"/>
          <w:b/>
          <w:bCs/>
          <w:highlight w:val="cyan"/>
        </w:rPr>
      </w:pPr>
      <w:r w:rsidRPr="00DA51F4">
        <w:rPr>
          <w:b/>
          <w:bCs/>
          <w:highlight w:val="cyan"/>
        </w:rPr>
        <w:t>Example:</w:t>
      </w:r>
      <w:r w:rsidRPr="00DA51F4">
        <w:rPr>
          <w:noProof/>
          <w:highlight w:val="cyan"/>
        </w:rPr>
        <w:drawing>
          <wp:inline distT="0" distB="0" distL="0" distR="0" wp14:anchorId="0D3B312C" wp14:editId="32DA1457">
            <wp:extent cx="5971540" cy="5340985"/>
            <wp:effectExtent l="0" t="0" r="0" b="0"/>
            <wp:docPr id="1332376058" name="Picture 13323760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6058" name="Picture 1332376058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28E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2A48036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27B73AB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3B547671" w14:textId="77777777" w:rsidR="008B0A4E" w:rsidRPr="00DA51F4" w:rsidRDefault="008B0A4E" w:rsidP="008B0A4E">
      <w:pPr>
        <w:pStyle w:val="Para"/>
        <w:rPr>
          <w:highlight w:val="cyan"/>
        </w:rPr>
      </w:pPr>
    </w:p>
    <w:p w14:paraId="32509F79" w14:textId="77777777" w:rsidR="008B0A4E" w:rsidRPr="00DA51F4" w:rsidRDefault="008B0A4E" w:rsidP="008B0A4E">
      <w:pPr>
        <w:pStyle w:val="Para"/>
        <w:rPr>
          <w:highlight w:val="cyan"/>
        </w:rPr>
      </w:pPr>
    </w:p>
    <w:p w14:paraId="5A02B74D" w14:textId="77777777" w:rsidR="008B0A4E" w:rsidRPr="00DA51F4" w:rsidRDefault="008B0A4E" w:rsidP="008B0A4E">
      <w:pPr>
        <w:pStyle w:val="Para"/>
        <w:ind w:left="0" w:firstLine="0"/>
        <w:rPr>
          <w:highlight w:val="cyan"/>
        </w:rPr>
      </w:pPr>
    </w:p>
    <w:p w14:paraId="353EF6B7" w14:textId="77777777" w:rsidR="008B0A4E" w:rsidRPr="00DA51F4" w:rsidRDefault="008B0A4E" w:rsidP="008B0A4E">
      <w:pPr>
        <w:pStyle w:val="Para"/>
        <w:ind w:left="0" w:firstLine="0"/>
        <w:rPr>
          <w:highlight w:val="cyan"/>
        </w:rPr>
      </w:pPr>
    </w:p>
    <w:p w14:paraId="4B8B99FB" w14:textId="77777777" w:rsidR="008B0A4E" w:rsidRPr="00DA51F4" w:rsidRDefault="008B0A4E" w:rsidP="008B0A4E">
      <w:pPr>
        <w:pStyle w:val="Para"/>
        <w:ind w:left="720" w:firstLine="0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exit all</w:t>
      </w:r>
    </w:p>
    <w:p w14:paraId="459F014F" w14:textId="77777777" w:rsidR="008B0A4E" w:rsidRPr="00DA51F4" w:rsidRDefault="008B0A4E" w:rsidP="008B0A4E">
      <w:pPr>
        <w:pStyle w:val="Para"/>
        <w:ind w:left="0" w:firstLine="0"/>
        <w:rPr>
          <w:highlight w:val="cyan"/>
        </w:rPr>
      </w:pPr>
    </w:p>
    <w:p w14:paraId="0002065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logon debug</w:t>
      </w:r>
    </w:p>
    <w:p w14:paraId="68BA4538" w14:textId="77777777" w:rsidR="008B0A4E" w:rsidRPr="00DA51F4" w:rsidRDefault="008B0A4E" w:rsidP="008B0A4E">
      <w:pPr>
        <w:pStyle w:val="Para"/>
        <w:rPr>
          <w:highlight w:val="cyan"/>
        </w:rPr>
      </w:pPr>
    </w:p>
    <w:p w14:paraId="4CFE5AB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copy the key code to </w:t>
      </w:r>
      <w:proofErr w:type="spellStart"/>
      <w:r w:rsidRPr="00DA51F4">
        <w:rPr>
          <w:highlight w:val="cyan"/>
        </w:rPr>
        <w:t>Decryptor</w:t>
      </w:r>
      <w:proofErr w:type="spellEnd"/>
    </w:p>
    <w:p w14:paraId="54EB49B1" w14:textId="77777777" w:rsidR="008B0A4E" w:rsidRPr="00DA51F4" w:rsidRDefault="008B0A4E" w:rsidP="008B0A4E">
      <w:pPr>
        <w:pStyle w:val="Para"/>
        <w:rPr>
          <w:highlight w:val="cyan"/>
        </w:rPr>
      </w:pPr>
    </w:p>
    <w:p w14:paraId="6176E703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press on “change pass”</w:t>
      </w:r>
    </w:p>
    <w:p w14:paraId="29894485" w14:textId="77777777" w:rsidR="008B0A4E" w:rsidRPr="00DA51F4" w:rsidRDefault="008B0A4E" w:rsidP="008B0A4E">
      <w:pPr>
        <w:pStyle w:val="Para"/>
        <w:rPr>
          <w:highlight w:val="cyan"/>
        </w:rPr>
      </w:pPr>
    </w:p>
    <w:p w14:paraId="1216616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copy the result and past them to password line in </w:t>
      </w:r>
      <w:proofErr w:type="spellStart"/>
      <w:r w:rsidRPr="00DA51F4">
        <w:rPr>
          <w:highlight w:val="cyan"/>
        </w:rPr>
        <w:t>procomm</w:t>
      </w:r>
      <w:proofErr w:type="spellEnd"/>
    </w:p>
    <w:p w14:paraId="7FA3AA5E" w14:textId="77777777" w:rsidR="008B0A4E" w:rsidRPr="00DA51F4" w:rsidRDefault="008B0A4E" w:rsidP="008B0A4E">
      <w:pPr>
        <w:pStyle w:val="Para"/>
        <w:rPr>
          <w:highlight w:val="cyan"/>
        </w:rPr>
      </w:pPr>
    </w:p>
    <w:p w14:paraId="44CBE550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debug shell</w:t>
      </w:r>
    </w:p>
    <w:p w14:paraId="5D290FFE" w14:textId="77777777" w:rsidR="008B0A4E" w:rsidRPr="00DA51F4" w:rsidRDefault="008B0A4E" w:rsidP="008B0A4E">
      <w:pPr>
        <w:pStyle w:val="Para"/>
        <w:rPr>
          <w:highlight w:val="cyan"/>
        </w:rPr>
      </w:pPr>
    </w:p>
    <w:p w14:paraId="0B576CA0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</w:r>
    </w:p>
    <w:p w14:paraId="33EEF870" w14:textId="77777777" w:rsidR="008B0A4E" w:rsidRPr="00DA51F4" w:rsidRDefault="008B0A4E" w:rsidP="008B0A4E">
      <w:pPr>
        <w:pStyle w:val="Para"/>
        <w:rPr>
          <w:highlight w:val="cyan"/>
        </w:rPr>
      </w:pPr>
    </w:p>
    <w:p w14:paraId="71BDB102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check 8.8.8.8 ping statistics for 0% packet loss</w:t>
      </w:r>
    </w:p>
    <w:p w14:paraId="153C8F24" w14:textId="77777777" w:rsidR="008B0A4E" w:rsidRPr="00DA51F4" w:rsidRDefault="008B0A4E" w:rsidP="008B0A4E">
      <w:pPr>
        <w:pStyle w:val="Para"/>
        <w:rPr>
          <w:highlight w:val="cyan"/>
        </w:rPr>
      </w:pPr>
    </w:p>
    <w:p w14:paraId="4F4C23D4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Example:</w:t>
      </w:r>
    </w:p>
    <w:p w14:paraId="37076E5B" w14:textId="77777777" w:rsidR="008B0A4E" w:rsidRPr="00DA51F4" w:rsidRDefault="008B0A4E" w:rsidP="008B0A4E">
      <w:pPr>
        <w:pStyle w:val="Para"/>
        <w:rPr>
          <w:highlight w:val="cyan"/>
        </w:rPr>
      </w:pPr>
    </w:p>
    <w:p w14:paraId="332179F1" w14:textId="77777777" w:rsidR="008B0A4E" w:rsidRPr="00DA51F4" w:rsidRDefault="008B0A4E" w:rsidP="008B0A4E">
      <w:pPr>
        <w:pStyle w:val="Para"/>
        <w:rPr>
          <w:highlight w:val="cyan"/>
        </w:rPr>
      </w:pPr>
    </w:p>
    <w:p w14:paraId="264FE712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 [</w:t>
      </w:r>
      <w:proofErr w:type="spellStart"/>
      <w:r w:rsidRPr="00DA51F4">
        <w:rPr>
          <w:highlight w:val="cyan"/>
        </w:rPr>
        <w:t>root@localhost</w:t>
      </w:r>
      <w:proofErr w:type="spellEnd"/>
      <w:r w:rsidRPr="00DA51F4">
        <w:rPr>
          <w:highlight w:val="cyan"/>
        </w:rPr>
        <w:t xml:space="preserve"> /]# ping 8.8.8.8 -I wwan0 -c 5</w:t>
      </w:r>
    </w:p>
    <w:p w14:paraId="6260732E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PING 8.8.8.8 (8.8.8.8) from 46.210.111.173 wwan0: 56(84) bytes of data.</w:t>
      </w:r>
    </w:p>
    <w:p w14:paraId="292F9D27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=1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time=153 </w:t>
      </w:r>
      <w:proofErr w:type="spellStart"/>
      <w:r w:rsidRPr="00DA51F4">
        <w:rPr>
          <w:highlight w:val="cyan"/>
        </w:rPr>
        <w:t>ms</w:t>
      </w:r>
      <w:proofErr w:type="spellEnd"/>
    </w:p>
    <w:p w14:paraId="22ACBB2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=2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time=37.3 </w:t>
      </w:r>
      <w:proofErr w:type="spellStart"/>
      <w:r w:rsidRPr="00DA51F4">
        <w:rPr>
          <w:highlight w:val="cyan"/>
        </w:rPr>
        <w:t>ms</w:t>
      </w:r>
      <w:proofErr w:type="spellEnd"/>
    </w:p>
    <w:p w14:paraId="5794CD23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=3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time=37.4 </w:t>
      </w:r>
      <w:proofErr w:type="spellStart"/>
      <w:r w:rsidRPr="00DA51F4">
        <w:rPr>
          <w:highlight w:val="cyan"/>
        </w:rPr>
        <w:t>ms</w:t>
      </w:r>
      <w:proofErr w:type="spellEnd"/>
    </w:p>
    <w:p w14:paraId="028EAF3B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time=44.7 </w:t>
      </w:r>
      <w:proofErr w:type="spellStart"/>
      <w:r w:rsidRPr="00DA51F4">
        <w:rPr>
          <w:highlight w:val="cyan"/>
        </w:rPr>
        <w:t>ms</w:t>
      </w:r>
      <w:proofErr w:type="spellEnd"/>
    </w:p>
    <w:p w14:paraId="36E5130C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time=44.7 </w:t>
      </w:r>
      <w:proofErr w:type="spellStart"/>
      <w:r w:rsidRPr="00DA51F4">
        <w:rPr>
          <w:highlight w:val="cyan"/>
        </w:rPr>
        <w:t>ms</w:t>
      </w:r>
      <w:proofErr w:type="spellEnd"/>
    </w:p>
    <w:p w14:paraId="0D187813" w14:textId="77777777" w:rsidR="008B0A4E" w:rsidRPr="00DA51F4" w:rsidRDefault="008B0A4E" w:rsidP="008B0A4E">
      <w:pPr>
        <w:pStyle w:val="Para"/>
        <w:rPr>
          <w:highlight w:val="cyan"/>
        </w:rPr>
      </w:pPr>
    </w:p>
    <w:p w14:paraId="7EC32AAB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check 8.8.8.8 ping statistics for 0% packet loss</w:t>
      </w:r>
    </w:p>
    <w:p w14:paraId="2048E40D" w14:textId="77777777" w:rsidR="008B0A4E" w:rsidRPr="00DA51F4" w:rsidRDefault="008B0A4E" w:rsidP="008B0A4E">
      <w:pPr>
        <w:pStyle w:val="Para"/>
        <w:rPr>
          <w:highlight w:val="cyan"/>
        </w:rPr>
      </w:pPr>
    </w:p>
    <w:p w14:paraId="27617900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--- 8.8.8.8 ping statistics ---</w:t>
      </w:r>
    </w:p>
    <w:p w14:paraId="616BCA44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5 packets transmitted, 5 received, 0% packet loss, time 3001ms</w:t>
      </w:r>
    </w:p>
    <w:p w14:paraId="7F3B87AA" w14:textId="77777777" w:rsidR="008B0A4E" w:rsidRPr="00DA51F4" w:rsidRDefault="008B0A4E" w:rsidP="008B0A4E">
      <w:pPr>
        <w:pStyle w:val="Para"/>
        <w:rPr>
          <w:highlight w:val="cyan"/>
        </w:rPr>
      </w:pPr>
      <w:proofErr w:type="spellStart"/>
      <w:r w:rsidRPr="00DA51F4">
        <w:rPr>
          <w:highlight w:val="cyan"/>
        </w:rPr>
        <w:t>rtt</w:t>
      </w:r>
      <w:proofErr w:type="spellEnd"/>
      <w:r w:rsidRPr="00DA51F4">
        <w:rPr>
          <w:highlight w:val="cyan"/>
        </w:rPr>
        <w:t xml:space="preserve"> min/avg/max/</w:t>
      </w:r>
      <w:proofErr w:type="spellStart"/>
      <w:r w:rsidRPr="00DA51F4">
        <w:rPr>
          <w:highlight w:val="cyan"/>
        </w:rPr>
        <w:t>mdev</w:t>
      </w:r>
      <w:proofErr w:type="spellEnd"/>
      <w:r w:rsidRPr="00DA51F4">
        <w:rPr>
          <w:highlight w:val="cyan"/>
        </w:rPr>
        <w:t xml:space="preserve"> = 37.350/68.154/153.077/49.123 </w:t>
      </w:r>
      <w:proofErr w:type="spellStart"/>
      <w:r w:rsidRPr="00DA51F4">
        <w:rPr>
          <w:highlight w:val="cyan"/>
        </w:rPr>
        <w:t>ms</w:t>
      </w:r>
      <w:proofErr w:type="spellEnd"/>
    </w:p>
    <w:p w14:paraId="29D0735B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[</w:t>
      </w:r>
      <w:proofErr w:type="spellStart"/>
      <w:r w:rsidRPr="00DA51F4">
        <w:rPr>
          <w:highlight w:val="cyan"/>
        </w:rPr>
        <w:t>root@localhost</w:t>
      </w:r>
      <w:proofErr w:type="spellEnd"/>
      <w:r w:rsidRPr="00DA51F4">
        <w:rPr>
          <w:highlight w:val="cyan"/>
        </w:rPr>
        <w:t xml:space="preserve"> /]# ping 8.8.8.8 -I wwan1  -c 5</w:t>
      </w:r>
    </w:p>
    <w:p w14:paraId="3CE6216E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PING 8.8.8.8 (8.8.8.8) from 46.210.126.145 wwan1: 56(84) bytes of data.</w:t>
      </w:r>
    </w:p>
    <w:p w14:paraId="639D5BB7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=1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time=48.3 </w:t>
      </w:r>
      <w:proofErr w:type="spellStart"/>
      <w:r w:rsidRPr="00DA51F4">
        <w:rPr>
          <w:highlight w:val="cyan"/>
        </w:rPr>
        <w:t>ms</w:t>
      </w:r>
      <w:proofErr w:type="spellEnd"/>
    </w:p>
    <w:p w14:paraId="26D464C2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=2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time=32.3 </w:t>
      </w:r>
      <w:proofErr w:type="spellStart"/>
      <w:r w:rsidRPr="00DA51F4">
        <w:rPr>
          <w:highlight w:val="cyan"/>
        </w:rPr>
        <w:t>ms</w:t>
      </w:r>
      <w:proofErr w:type="spellEnd"/>
    </w:p>
    <w:p w14:paraId="3D2A21D2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=3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time=31.5 </w:t>
      </w:r>
      <w:proofErr w:type="spellStart"/>
      <w:r w:rsidRPr="00DA51F4">
        <w:rPr>
          <w:highlight w:val="cyan"/>
        </w:rPr>
        <w:t>ms</w:t>
      </w:r>
      <w:proofErr w:type="spellEnd"/>
    </w:p>
    <w:p w14:paraId="146049BC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lastRenderedPageBreak/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time=37.8 </w:t>
      </w:r>
      <w:proofErr w:type="spellStart"/>
      <w:r w:rsidRPr="00DA51F4">
        <w:rPr>
          <w:highlight w:val="cyan"/>
        </w:rPr>
        <w:t>ms</w:t>
      </w:r>
      <w:proofErr w:type="spellEnd"/>
    </w:p>
    <w:p w14:paraId="4CF97FF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time=37.8 </w:t>
      </w:r>
      <w:proofErr w:type="spellStart"/>
      <w:r w:rsidRPr="00DA51F4">
        <w:rPr>
          <w:highlight w:val="cyan"/>
        </w:rPr>
        <w:t>ms</w:t>
      </w:r>
      <w:proofErr w:type="spellEnd"/>
    </w:p>
    <w:p w14:paraId="1AAF42A9" w14:textId="77777777" w:rsidR="008B0A4E" w:rsidRPr="00DA51F4" w:rsidRDefault="008B0A4E" w:rsidP="008B0A4E">
      <w:pPr>
        <w:pStyle w:val="Para"/>
        <w:rPr>
          <w:highlight w:val="cyan"/>
        </w:rPr>
      </w:pPr>
    </w:p>
    <w:p w14:paraId="509D00A5" w14:textId="77777777" w:rsidR="008B0A4E" w:rsidRPr="00DA51F4" w:rsidRDefault="008B0A4E" w:rsidP="008B0A4E">
      <w:pPr>
        <w:pStyle w:val="Para"/>
        <w:rPr>
          <w:highlight w:val="cyan"/>
        </w:rPr>
      </w:pPr>
    </w:p>
    <w:p w14:paraId="322E9D13" w14:textId="77777777" w:rsidR="008B0A4E" w:rsidRPr="00E30BB1" w:rsidRDefault="008B0A4E" w:rsidP="008B0A4E">
      <w:pPr>
        <w:pStyle w:val="Para"/>
      </w:pPr>
      <w:r w:rsidRPr="00DA51F4">
        <w:rPr>
          <w:highlight w:val="cyan"/>
        </w:rPr>
        <w:t>check 8.8.8.8 ping statistics for 0% packet loss</w:t>
      </w:r>
    </w:p>
    <w:bookmarkEnd w:id="53"/>
    <w:p w14:paraId="2F5E63F2" w14:textId="1FAD6740" w:rsidR="008B0A4E" w:rsidRDefault="008B0A4E">
      <w:r>
        <w:br w:type="page"/>
      </w:r>
    </w:p>
    <w:p w14:paraId="5A5ECEE6" w14:textId="77777777" w:rsidR="008B0A4E" w:rsidRDefault="008B0A4E"/>
    <w:p w14:paraId="5DBFA628" w14:textId="77777777" w:rsidR="004F4AA9" w:rsidRPr="0021486A" w:rsidRDefault="004F4AA9" w:rsidP="0075638C">
      <w:pPr>
        <w:pStyle w:val="Para"/>
      </w:pPr>
    </w:p>
    <w:p w14:paraId="7D2E65CC" w14:textId="14645E82" w:rsidR="0075638C" w:rsidRPr="0021486A" w:rsidRDefault="0B0238F6" w:rsidP="001D5CA2">
      <w:pPr>
        <w:pStyle w:val="Heading2"/>
      </w:pPr>
      <w:bookmarkStart w:id="54" w:name="_Toc36362371"/>
      <w:bookmarkStart w:id="55" w:name="_Toc94451776"/>
      <w:r w:rsidRPr="0021486A">
        <w:t>G</w:t>
      </w:r>
      <w:r w:rsidR="7A07CAD7" w:rsidRPr="0021486A">
        <w:t>PS</w:t>
      </w:r>
      <w:r w:rsidRPr="0021486A">
        <w:t xml:space="preserve"> </w:t>
      </w:r>
      <w:r w:rsidR="7A07CAD7" w:rsidRPr="0021486A">
        <w:t>T</w:t>
      </w:r>
      <w:r w:rsidRPr="0021486A">
        <w:t>est (according to option)</w:t>
      </w:r>
      <w:bookmarkEnd w:id="54"/>
      <w:bookmarkEnd w:id="55"/>
    </w:p>
    <w:p w14:paraId="27E514C0" w14:textId="77777777" w:rsidR="00A36085" w:rsidRPr="0021486A" w:rsidRDefault="005B0DD0" w:rsidP="00A36085">
      <w:pPr>
        <w:pStyle w:val="Para"/>
      </w:pPr>
      <w:r w:rsidRPr="0021486A">
        <w:rPr>
          <w:rFonts w:cstheme="majorBidi"/>
          <w:sz w:val="24"/>
          <w:szCs w:val="24"/>
        </w:rPr>
        <w:t xml:space="preserve">         </w:t>
      </w:r>
      <w:r w:rsidR="00A36085" w:rsidRPr="0021486A">
        <w:t>the commands</w:t>
      </w:r>
      <w:r w:rsidR="00A36085" w:rsidRPr="0021486A">
        <w:rPr>
          <w:rFonts w:hint="cs"/>
          <w:rtl/>
        </w:rPr>
        <w:t>:</w:t>
      </w:r>
    </w:p>
    <w:p w14:paraId="1A59C9AB" w14:textId="77777777" w:rsidR="00A36085" w:rsidRPr="0021486A" w:rsidRDefault="00A36085" w:rsidP="00A36085">
      <w:pPr>
        <w:pStyle w:val="Para"/>
      </w:pPr>
    </w:p>
    <w:p w14:paraId="019A5647" w14:textId="77777777" w:rsidR="00A36085" w:rsidRPr="0021486A" w:rsidRDefault="00A36085" w:rsidP="00A36085">
      <w:pPr>
        <w:pStyle w:val="Para"/>
        <w:rPr>
          <w:b/>
          <w:bCs/>
        </w:rPr>
      </w:pPr>
      <w:r w:rsidRPr="0021486A">
        <w:rPr>
          <w:b/>
          <w:bCs/>
        </w:rPr>
        <w:t xml:space="preserve">configure system clock </w:t>
      </w:r>
      <w:proofErr w:type="spellStart"/>
      <w:r w:rsidRPr="0021486A">
        <w:rPr>
          <w:b/>
          <w:bCs/>
        </w:rPr>
        <w:t>gnss</w:t>
      </w:r>
      <w:proofErr w:type="spellEnd"/>
      <w:r w:rsidRPr="0021486A">
        <w:rPr>
          <w:b/>
          <w:bCs/>
        </w:rPr>
        <w:t xml:space="preserve"> 1</w:t>
      </w:r>
    </w:p>
    <w:p w14:paraId="18EC9B44" w14:textId="77777777" w:rsidR="00A36085" w:rsidRPr="0021486A" w:rsidRDefault="00A36085" w:rsidP="00A36085">
      <w:pPr>
        <w:pStyle w:val="Para"/>
        <w:rPr>
          <w:b/>
          <w:bCs/>
        </w:rPr>
      </w:pPr>
    </w:p>
    <w:p w14:paraId="480D3F65" w14:textId="77777777" w:rsidR="00A36085" w:rsidRPr="0021486A" w:rsidRDefault="00A36085" w:rsidP="00A36085">
      <w:pPr>
        <w:pStyle w:val="Para"/>
        <w:rPr>
          <w:b/>
          <w:bCs/>
        </w:rPr>
      </w:pPr>
      <w:r w:rsidRPr="0021486A">
        <w:t>config&gt;system&gt;clock&gt;</w:t>
      </w:r>
      <w:proofErr w:type="spellStart"/>
      <w:r w:rsidRPr="0021486A">
        <w:t>gnss</w:t>
      </w:r>
      <w:proofErr w:type="spellEnd"/>
      <w:r w:rsidRPr="0021486A">
        <w:t>(1)#</w:t>
      </w:r>
      <w:r w:rsidRPr="0021486A">
        <w:rPr>
          <w:b/>
          <w:bCs/>
          <w:i/>
          <w:iCs/>
        </w:rPr>
        <w:t xml:space="preserve"> secondary-system </w:t>
      </w:r>
      <w:proofErr w:type="spellStart"/>
      <w:r w:rsidRPr="0021486A">
        <w:rPr>
          <w:b/>
          <w:bCs/>
          <w:i/>
          <w:iCs/>
        </w:rPr>
        <w:t>glonass</w:t>
      </w:r>
      <w:proofErr w:type="spellEnd"/>
      <w:r w:rsidRPr="0021486A">
        <w:rPr>
          <w:b/>
          <w:bCs/>
          <w:i/>
          <w:iCs/>
        </w:rPr>
        <w:t xml:space="preserve"> </w:t>
      </w:r>
      <w:proofErr w:type="spellStart"/>
      <w:r w:rsidRPr="0021486A">
        <w:rPr>
          <w:b/>
          <w:bCs/>
          <w:i/>
          <w:iCs/>
        </w:rPr>
        <w:t>galileo</w:t>
      </w:r>
      <w:proofErr w:type="spellEnd"/>
      <w:r w:rsidRPr="0021486A">
        <w:rPr>
          <w:b/>
          <w:bCs/>
          <w:i/>
          <w:iCs/>
        </w:rPr>
        <w:t xml:space="preserve"> </w:t>
      </w:r>
      <w:proofErr w:type="spellStart"/>
      <w:r w:rsidRPr="0021486A">
        <w:rPr>
          <w:b/>
          <w:bCs/>
          <w:i/>
          <w:iCs/>
        </w:rPr>
        <w:t>beidou</w:t>
      </w:r>
      <w:proofErr w:type="spellEnd"/>
    </w:p>
    <w:p w14:paraId="3F45D3CE" w14:textId="77777777" w:rsidR="00A36085" w:rsidRPr="0021486A" w:rsidRDefault="00A36085" w:rsidP="00A36085">
      <w:pPr>
        <w:pStyle w:val="Para"/>
        <w:ind w:left="0" w:firstLine="0"/>
      </w:pPr>
    </w:p>
    <w:p w14:paraId="74DB5A5A" w14:textId="1990E435" w:rsidR="00A36085" w:rsidRPr="0021486A" w:rsidRDefault="00A36085" w:rsidP="00A36085">
      <w:pPr>
        <w:pStyle w:val="Para"/>
        <w:rPr>
          <w:b/>
          <w:bCs/>
          <w:i/>
          <w:iCs/>
        </w:rPr>
      </w:pPr>
      <w:r w:rsidRPr="0021486A">
        <w:rPr>
          <w:i/>
          <w:iCs/>
        </w:rPr>
        <w:t>config&gt;system&gt;clock&gt;</w:t>
      </w:r>
      <w:proofErr w:type="spellStart"/>
      <w:r w:rsidRPr="0021486A">
        <w:rPr>
          <w:i/>
          <w:iCs/>
        </w:rPr>
        <w:t>gnss</w:t>
      </w:r>
      <w:proofErr w:type="spellEnd"/>
      <w:r w:rsidRPr="0021486A">
        <w:rPr>
          <w:i/>
          <w:iCs/>
        </w:rPr>
        <w:t>(1)#</w:t>
      </w:r>
      <w:r w:rsidRPr="0021486A">
        <w:rPr>
          <w:b/>
          <w:bCs/>
          <w:i/>
          <w:iCs/>
        </w:rPr>
        <w:t xml:space="preserve"> no shutdown</w:t>
      </w:r>
    </w:p>
    <w:p w14:paraId="668F9281" w14:textId="77777777" w:rsidR="004D037E" w:rsidRPr="0021486A" w:rsidRDefault="004D037E" w:rsidP="00A36085">
      <w:pPr>
        <w:pStyle w:val="Para"/>
        <w:rPr>
          <w:b/>
          <w:bCs/>
          <w:i/>
          <w:iCs/>
        </w:rPr>
      </w:pPr>
    </w:p>
    <w:p w14:paraId="56F55C14" w14:textId="2CF4431E" w:rsidR="004D037E" w:rsidRPr="0021486A" w:rsidRDefault="004D037E" w:rsidP="00A36085">
      <w:pPr>
        <w:pStyle w:val="Para"/>
        <w:rPr>
          <w:b/>
          <w:bCs/>
          <w:i/>
          <w:iCs/>
        </w:rPr>
      </w:pPr>
      <w:r w:rsidRPr="0021486A">
        <w:rPr>
          <w:i/>
          <w:iCs/>
        </w:rPr>
        <w:t>config&gt;system&gt;clock&gt;</w:t>
      </w:r>
      <w:proofErr w:type="spellStart"/>
      <w:r w:rsidRPr="0021486A">
        <w:rPr>
          <w:i/>
          <w:iCs/>
        </w:rPr>
        <w:t>gnss</w:t>
      </w:r>
      <w:proofErr w:type="spellEnd"/>
      <w:r w:rsidRPr="0021486A">
        <w:rPr>
          <w:i/>
          <w:iCs/>
        </w:rPr>
        <w:t>(1)#</w:t>
      </w:r>
      <w:r w:rsidRPr="0021486A">
        <w:rPr>
          <w:b/>
          <w:bCs/>
          <w:i/>
          <w:iCs/>
        </w:rPr>
        <w:t xml:space="preserve"> show status</w:t>
      </w:r>
    </w:p>
    <w:p w14:paraId="1E262AB4" w14:textId="77777777" w:rsidR="00A36085" w:rsidRPr="0021486A" w:rsidRDefault="00A36085" w:rsidP="00A36085">
      <w:pPr>
        <w:pStyle w:val="Para"/>
      </w:pPr>
    </w:p>
    <w:p w14:paraId="3941068B" w14:textId="77777777" w:rsidR="00A36085" w:rsidRPr="0021486A" w:rsidRDefault="00A36085">
      <w:pPr>
        <w:pStyle w:val="Para"/>
        <w:numPr>
          <w:ilvl w:val="0"/>
          <w:numId w:val="29"/>
        </w:numPr>
      </w:pPr>
      <w:r w:rsidRPr="0021486A">
        <w:t xml:space="preserve">check the parameters </w:t>
      </w:r>
    </w:p>
    <w:p w14:paraId="0EA4E375" w14:textId="77777777" w:rsidR="00A36085" w:rsidRPr="0021486A" w:rsidRDefault="00A36085" w:rsidP="00A36085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A36085" w:rsidRPr="0021486A" w14:paraId="47BC7C8B" w14:textId="77777777" w:rsidTr="002445E7">
        <w:tc>
          <w:tcPr>
            <w:tcW w:w="4337" w:type="dxa"/>
          </w:tcPr>
          <w:p w14:paraId="66B6B4A0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Administrative Status : Up</w:t>
            </w:r>
          </w:p>
        </w:tc>
        <w:tc>
          <w:tcPr>
            <w:tcW w:w="4337" w:type="dxa"/>
          </w:tcPr>
          <w:p w14:paraId="0A3C5604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up</w:t>
            </w:r>
          </w:p>
        </w:tc>
      </w:tr>
      <w:tr w:rsidR="00A36085" w:rsidRPr="0021486A" w14:paraId="3A53BB51" w14:textId="77777777" w:rsidTr="002445E7">
        <w:tc>
          <w:tcPr>
            <w:tcW w:w="4337" w:type="dxa"/>
          </w:tcPr>
          <w:p w14:paraId="2502B6F7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Operational Status</w:t>
            </w:r>
          </w:p>
        </w:tc>
        <w:tc>
          <w:tcPr>
            <w:tcW w:w="4337" w:type="dxa"/>
          </w:tcPr>
          <w:p w14:paraId="7431ECBB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up</w:t>
            </w:r>
          </w:p>
        </w:tc>
      </w:tr>
      <w:tr w:rsidR="00A36085" w:rsidRPr="0021486A" w14:paraId="6433DBD5" w14:textId="77777777" w:rsidTr="002445E7">
        <w:tc>
          <w:tcPr>
            <w:tcW w:w="4337" w:type="dxa"/>
          </w:tcPr>
          <w:p w14:paraId="3945F628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Tracking Status</w:t>
            </w:r>
          </w:p>
        </w:tc>
        <w:tc>
          <w:tcPr>
            <w:tcW w:w="4337" w:type="dxa"/>
          </w:tcPr>
          <w:p w14:paraId="4C012D4E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GNSS Locked</w:t>
            </w:r>
          </w:p>
        </w:tc>
      </w:tr>
    </w:tbl>
    <w:p w14:paraId="5441172B" w14:textId="07CFB748" w:rsidR="002E28E8" w:rsidRPr="0021486A" w:rsidRDefault="002E28E8" w:rsidP="00AC5448">
      <w:pPr>
        <w:pStyle w:val="Para"/>
      </w:pPr>
    </w:p>
    <w:p w14:paraId="7014C6AC" w14:textId="4DB827F0" w:rsidR="0075638C" w:rsidRPr="0021486A" w:rsidRDefault="1F79D147" w:rsidP="002D111F">
      <w:pPr>
        <w:pStyle w:val="Heading2"/>
      </w:pPr>
      <w:bookmarkStart w:id="56" w:name="_Toc36362372"/>
      <w:bookmarkStart w:id="57" w:name="_Toc94451777"/>
      <w:r w:rsidRPr="0021486A">
        <w:t>Wi-Fi Test</w:t>
      </w:r>
      <w:r w:rsidR="0B0238F6" w:rsidRPr="0021486A">
        <w:t xml:space="preserve"> (according to option)</w:t>
      </w:r>
      <w:bookmarkEnd w:id="56"/>
      <w:bookmarkEnd w:id="57"/>
    </w:p>
    <w:p w14:paraId="6816B955" w14:textId="6C7FE6D9" w:rsidR="0075638C" w:rsidRPr="0021486A" w:rsidRDefault="0075638C" w:rsidP="002D111F">
      <w:pPr>
        <w:pStyle w:val="Heading2"/>
        <w:numPr>
          <w:ilvl w:val="0"/>
          <w:numId w:val="0"/>
        </w:numPr>
        <w:ind w:left="846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:rsidRPr="0021486A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Pr="0021486A" w:rsidRDefault="0075638C" w:rsidP="00C44B78">
            <w:pPr>
              <w:pStyle w:val="Para"/>
              <w:ind w:left="0" w:firstLine="0"/>
            </w:pPr>
            <w:r w:rsidRPr="0021486A">
              <w:t xml:space="preserve">Note: </w:t>
            </w:r>
          </w:p>
          <w:p w14:paraId="476EE027" w14:textId="6191BD36" w:rsidR="0075638C" w:rsidRPr="0021486A" w:rsidRDefault="002D111F" w:rsidP="002D111F">
            <w:pPr>
              <w:pStyle w:val="Para"/>
              <w:ind w:left="0" w:firstLine="0"/>
            </w:pPr>
            <w:r w:rsidRPr="0021486A">
              <w:t>Place</w:t>
            </w:r>
            <w:r w:rsidR="0075638C" w:rsidRPr="0021486A">
              <w:t xml:space="preserve"> the computer </w:t>
            </w:r>
            <w:r w:rsidR="00335BAA" w:rsidRPr="0021486A">
              <w:t xml:space="preserve">with </w:t>
            </w:r>
            <w:proofErr w:type="spellStart"/>
            <w:r w:rsidR="00335BAA" w:rsidRPr="0021486A">
              <w:t>WiFi</w:t>
            </w:r>
            <w:proofErr w:type="spellEnd"/>
            <w:r w:rsidR="00335BAA" w:rsidRPr="0021486A">
              <w:t xml:space="preserve"> adaptor </w:t>
            </w:r>
            <w:r w:rsidRPr="0021486A">
              <w:t>in a distance from UUT</w:t>
            </w:r>
          </w:p>
        </w:tc>
      </w:tr>
    </w:tbl>
    <w:p w14:paraId="49D11B77" w14:textId="77777777" w:rsidR="0075638C" w:rsidRPr="0021486A" w:rsidRDefault="0075638C" w:rsidP="0075638C">
      <w:pPr>
        <w:pStyle w:val="Para"/>
      </w:pPr>
    </w:p>
    <w:p w14:paraId="776849B7" w14:textId="77777777" w:rsidR="00FB74E1" w:rsidRPr="0021486A" w:rsidRDefault="00FB74E1" w:rsidP="00FB74E1">
      <w:pPr>
        <w:pStyle w:val="Heading2"/>
        <w:tabs>
          <w:tab w:val="left" w:pos="720"/>
        </w:tabs>
      </w:pPr>
      <w:bookmarkStart w:id="58" w:name="_Toc94452524"/>
      <w:r w:rsidRPr="0021486A">
        <w:rPr>
          <w:b w:val="0"/>
          <w:bCs w:val="0"/>
        </w:rPr>
        <w:t>Wi-Fi test (according to option)</w:t>
      </w:r>
      <w:bookmarkEnd w:id="58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FB74E1" w:rsidRPr="0021486A" w14:paraId="5696C65E" w14:textId="77777777" w:rsidTr="00FB74E1">
        <w:trPr>
          <w:trHeight w:val="732"/>
        </w:trPr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DBA7" w14:textId="77777777" w:rsidR="00FB74E1" w:rsidRPr="0021486A" w:rsidRDefault="00FB74E1">
            <w:pPr>
              <w:pStyle w:val="Para"/>
              <w:ind w:left="0" w:firstLine="0"/>
            </w:pPr>
            <w:r w:rsidRPr="0021486A">
              <w:t xml:space="preserve">Note: </w:t>
            </w:r>
          </w:p>
          <w:p w14:paraId="2B577E58" w14:textId="77777777" w:rsidR="00FB74E1" w:rsidRPr="0021486A" w:rsidRDefault="00FB74E1">
            <w:pPr>
              <w:pStyle w:val="Para"/>
              <w:ind w:left="0" w:firstLine="0"/>
            </w:pPr>
            <w:r w:rsidRPr="0021486A">
              <w:t xml:space="preserve">Place the computer with </w:t>
            </w:r>
            <w:proofErr w:type="spellStart"/>
            <w:r w:rsidRPr="0021486A">
              <w:t>WiFi</w:t>
            </w:r>
            <w:proofErr w:type="spellEnd"/>
            <w:r w:rsidRPr="0021486A">
              <w:t xml:space="preserve"> adaptor in a distance from UUT</w:t>
            </w:r>
          </w:p>
        </w:tc>
      </w:tr>
    </w:tbl>
    <w:p w14:paraId="7144DA2A" w14:textId="77777777" w:rsidR="00FB74E1" w:rsidRPr="0021486A" w:rsidRDefault="00FB74E1" w:rsidP="00FB74E1">
      <w:pPr>
        <w:pStyle w:val="Para"/>
      </w:pPr>
    </w:p>
    <w:p w14:paraId="79726B2D" w14:textId="77777777" w:rsidR="00FB74E1" w:rsidRPr="0021486A" w:rsidRDefault="00FB74E1">
      <w:pPr>
        <w:pStyle w:val="Para"/>
        <w:numPr>
          <w:ilvl w:val="0"/>
          <w:numId w:val="37"/>
        </w:numPr>
      </w:pPr>
      <w:r w:rsidRPr="0021486A">
        <w:t>Set the bellow setup:</w:t>
      </w:r>
    </w:p>
    <w:p w14:paraId="3586892C" w14:textId="5281AC25" w:rsidR="00FB74E1" w:rsidRPr="0021486A" w:rsidRDefault="00FB74E1" w:rsidP="00FB74E1">
      <w:pPr>
        <w:pStyle w:val="Para"/>
      </w:pPr>
      <w:r w:rsidRPr="0021486A">
        <w:lastRenderedPageBreak/>
        <w:t xml:space="preserve">         </w:t>
      </w:r>
      <w:r w:rsidRPr="0021486A">
        <w:rPr>
          <w:noProof/>
        </w:rPr>
        <w:drawing>
          <wp:inline distT="0" distB="0" distL="0" distR="0" wp14:anchorId="152D5D56" wp14:editId="3DFDF3E0">
            <wp:extent cx="5886450" cy="3019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1F26" w14:textId="77777777" w:rsidR="00FB74E1" w:rsidRPr="0021486A" w:rsidRDefault="00FB74E1" w:rsidP="00FB74E1">
      <w:pPr>
        <w:pStyle w:val="Caption"/>
        <w:ind w:left="0"/>
        <w:jc w:val="center"/>
        <w:rPr>
          <w:color w:val="auto"/>
        </w:rPr>
      </w:pPr>
      <w:r w:rsidRPr="0021486A">
        <w:rPr>
          <w:color w:val="auto"/>
        </w:rPr>
        <w:t>Figure 6 : SF-1P Test WI-FI</w:t>
      </w:r>
    </w:p>
    <w:p w14:paraId="613CB731" w14:textId="77777777" w:rsidR="00FB74E1" w:rsidRPr="0021486A" w:rsidRDefault="00FB74E1" w:rsidP="00FB74E1">
      <w:pPr>
        <w:pStyle w:val="Para"/>
      </w:pPr>
    </w:p>
    <w:p w14:paraId="714CAA17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Connect antenna for testing</w:t>
      </w:r>
      <w:r w:rsidRPr="0021486A">
        <w:rPr>
          <w:rtl/>
        </w:rPr>
        <w:t xml:space="preserve"> </w:t>
      </w:r>
      <w:r w:rsidRPr="0021486A">
        <w:t xml:space="preserve">  WIFI MAIN and  WIFI AUX</w:t>
      </w:r>
    </w:p>
    <w:p w14:paraId="252625A6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 xml:space="preserve">Configure </w:t>
      </w:r>
      <w:proofErr w:type="spellStart"/>
      <w:r w:rsidRPr="0021486A">
        <w:t>WiFi</w:t>
      </w:r>
      <w:proofErr w:type="spellEnd"/>
      <w:r w:rsidRPr="0021486A">
        <w:t xml:space="preserve"> module to predefined channel (free) in 2.4G band and transmit over  WIFI MAIN and  WIFI AUX antenna with optimal power </w:t>
      </w:r>
    </w:p>
    <w:p w14:paraId="437F1D5B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Perform the bellow commands:</w:t>
      </w:r>
    </w:p>
    <w:p w14:paraId="7E9613E8" w14:textId="77777777" w:rsidR="00FB74E1" w:rsidRPr="0021486A" w:rsidRDefault="00FB74E1" w:rsidP="00FB74E1">
      <w:pPr>
        <w:pStyle w:val="Para"/>
        <w:ind w:left="0" w:firstLine="0"/>
      </w:pPr>
    </w:p>
    <w:p w14:paraId="5E86A20B" w14:textId="77777777" w:rsidR="00FB74E1" w:rsidRPr="0021486A" w:rsidRDefault="00FB74E1" w:rsidP="00FB74E1">
      <w:pPr>
        <w:pStyle w:val="Para"/>
        <w:ind w:left="0"/>
      </w:pPr>
      <w:r w:rsidRPr="0021486A">
        <w:t xml:space="preserve">                    user&gt;</w:t>
      </w:r>
      <w:proofErr w:type="spellStart"/>
      <w:r w:rsidRPr="0021486A">
        <w:t>su</w:t>
      </w:r>
      <w:proofErr w:type="spellEnd"/>
    </w:p>
    <w:p w14:paraId="6E035616" w14:textId="77777777" w:rsidR="00FB74E1" w:rsidRPr="0021486A" w:rsidRDefault="00FB74E1" w:rsidP="00FB74E1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  password&gt;1234         </w:t>
      </w:r>
    </w:p>
    <w:p w14:paraId="110A7EE2" w14:textId="77777777" w:rsidR="00FB74E1" w:rsidRPr="0021486A" w:rsidRDefault="00FB74E1" w:rsidP="00FB74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AB2655D" w14:textId="77777777" w:rsidR="00FB74E1" w:rsidRPr="0021486A" w:rsidRDefault="00FB74E1" w:rsidP="00FB74E1">
      <w:r w:rsidRPr="0021486A">
        <w:rPr>
          <w:color w:val="FF0000"/>
        </w:rPr>
        <w:t xml:space="preserve">    </w:t>
      </w:r>
      <w:r w:rsidRPr="0021486A">
        <w:t xml:space="preserve">Configure system </w:t>
      </w:r>
      <w:proofErr w:type="spellStart"/>
      <w:r w:rsidRPr="0021486A">
        <w:t>dhcp</w:t>
      </w:r>
      <w:proofErr w:type="spellEnd"/>
      <w:r w:rsidRPr="0021486A">
        <w:t>-server 1</w:t>
      </w:r>
    </w:p>
    <w:p w14:paraId="08E782A5" w14:textId="77777777" w:rsidR="00FB74E1" w:rsidRPr="0021486A" w:rsidRDefault="00FB74E1" w:rsidP="00FB74E1">
      <w:r w:rsidRPr="0021486A">
        <w:t xml:space="preserve">                         pool "1"</w:t>
      </w:r>
    </w:p>
    <w:p w14:paraId="348BAFF6" w14:textId="77777777" w:rsidR="00FB74E1" w:rsidRPr="0021486A" w:rsidRDefault="00FB74E1" w:rsidP="00FB74E1">
      <w:r w:rsidRPr="0021486A">
        <w:t xml:space="preserve">                    network 50.50.50.0/24</w:t>
      </w:r>
    </w:p>
    <w:p w14:paraId="6DEA36CC" w14:textId="77777777" w:rsidR="00FB74E1" w:rsidRPr="0021486A" w:rsidRDefault="00FB74E1" w:rsidP="00FB74E1">
      <w:r w:rsidRPr="0021486A">
        <w:t xml:space="preserve">                    address-range 50.50.50.50 50.50.50.52</w:t>
      </w:r>
    </w:p>
    <w:p w14:paraId="4D45266C" w14:textId="77777777" w:rsidR="00FB74E1" w:rsidRPr="0021486A" w:rsidRDefault="00FB74E1" w:rsidP="00FB74E1">
      <w:r w:rsidRPr="0021486A">
        <w:t xml:space="preserve">                exit</w:t>
      </w:r>
    </w:p>
    <w:p w14:paraId="70DFCFE1" w14:textId="77777777" w:rsidR="00FB74E1" w:rsidRPr="0021486A" w:rsidRDefault="00FB74E1" w:rsidP="00FB74E1">
      <w:r w:rsidRPr="0021486A">
        <w:t xml:space="preserve">                no shutdown</w:t>
      </w:r>
    </w:p>
    <w:p w14:paraId="5536D1FD" w14:textId="77777777" w:rsidR="00FB74E1" w:rsidRPr="0021486A" w:rsidRDefault="00FB74E1" w:rsidP="00FB74E1">
      <w:r w:rsidRPr="0021486A">
        <w:t xml:space="preserve">            exit</w:t>
      </w:r>
    </w:p>
    <w:p w14:paraId="3322BC70" w14:textId="77777777" w:rsidR="00FB74E1" w:rsidRPr="0021486A" w:rsidRDefault="00FB74E1" w:rsidP="00FB74E1">
      <w:r w:rsidRPr="0021486A">
        <w:t xml:space="preserve">        exit</w:t>
      </w:r>
    </w:p>
    <w:p w14:paraId="56A3F33F" w14:textId="77777777" w:rsidR="00FB74E1" w:rsidRPr="0021486A" w:rsidRDefault="00FB74E1" w:rsidP="00FB74E1">
      <w:r w:rsidRPr="0021486A">
        <w:t>port</w:t>
      </w:r>
    </w:p>
    <w:p w14:paraId="6AB79A91" w14:textId="77777777" w:rsidR="00FB74E1" w:rsidRPr="0021486A" w:rsidRDefault="00FB74E1" w:rsidP="00FB74E1">
      <w:r w:rsidRPr="0021486A">
        <w:t xml:space="preserve">            </w:t>
      </w:r>
      <w:proofErr w:type="spellStart"/>
      <w:r w:rsidRPr="0021486A">
        <w:t>wlan</w:t>
      </w:r>
      <w:proofErr w:type="spellEnd"/>
      <w:r w:rsidRPr="0021486A">
        <w:t xml:space="preserve"> 1</w:t>
      </w:r>
    </w:p>
    <w:p w14:paraId="20B18EFC" w14:textId="77777777" w:rsidR="00FB74E1" w:rsidRPr="0021486A" w:rsidRDefault="00FB74E1" w:rsidP="00FB74E1">
      <w:r w:rsidRPr="0021486A">
        <w:t xml:space="preserve">                radio-mode 802.11g</w:t>
      </w:r>
    </w:p>
    <w:p w14:paraId="56C71903" w14:textId="77777777" w:rsidR="00FB74E1" w:rsidRPr="0021486A" w:rsidRDefault="00FB74E1" w:rsidP="00FB74E1">
      <w:r w:rsidRPr="0021486A">
        <w:t xml:space="preserve">                channel 4</w:t>
      </w:r>
    </w:p>
    <w:p w14:paraId="2F175C29" w14:textId="77777777" w:rsidR="00FB74E1" w:rsidRPr="0021486A" w:rsidRDefault="00FB74E1" w:rsidP="00FB74E1">
      <w:r w:rsidRPr="0021486A">
        <w:t xml:space="preserve">                access-point 1</w:t>
      </w:r>
    </w:p>
    <w:p w14:paraId="2E376318" w14:textId="77777777" w:rsidR="00FB74E1" w:rsidRPr="0021486A" w:rsidRDefault="00FB74E1" w:rsidP="00FB74E1">
      <w:r w:rsidRPr="0021486A">
        <w:t xml:space="preserve">                    </w:t>
      </w:r>
      <w:proofErr w:type="spellStart"/>
      <w:r w:rsidRPr="0021486A">
        <w:t>ssid</w:t>
      </w:r>
      <w:proofErr w:type="spellEnd"/>
      <w:r w:rsidRPr="0021486A">
        <w:t xml:space="preserve"> "2G"</w:t>
      </w:r>
    </w:p>
    <w:p w14:paraId="1DE14D2A" w14:textId="77777777" w:rsidR="00FB74E1" w:rsidRPr="0021486A" w:rsidRDefault="00FB74E1" w:rsidP="00FB74E1">
      <w:r w:rsidRPr="0021486A">
        <w:t xml:space="preserve">                    password "1234" hash</w:t>
      </w:r>
    </w:p>
    <w:p w14:paraId="6759F5A2" w14:textId="77777777" w:rsidR="00FB74E1" w:rsidRPr="0021486A" w:rsidRDefault="00FB74E1" w:rsidP="00FB74E1">
      <w:r w:rsidRPr="0021486A">
        <w:t xml:space="preserve">                    max-clients 8</w:t>
      </w:r>
    </w:p>
    <w:p w14:paraId="01313C98" w14:textId="77777777" w:rsidR="00FB74E1" w:rsidRPr="0021486A" w:rsidRDefault="00FB74E1" w:rsidP="00FB74E1">
      <w:r w:rsidRPr="0021486A">
        <w:t xml:space="preserve">                    no shutdown</w:t>
      </w:r>
    </w:p>
    <w:p w14:paraId="58EE468B" w14:textId="77777777" w:rsidR="00FB74E1" w:rsidRPr="0021486A" w:rsidRDefault="00FB74E1" w:rsidP="00FB74E1">
      <w:r w:rsidRPr="0021486A">
        <w:lastRenderedPageBreak/>
        <w:t xml:space="preserve">                exit all </w:t>
      </w:r>
    </w:p>
    <w:p w14:paraId="48152C98" w14:textId="77777777" w:rsidR="00FB74E1" w:rsidRPr="0021486A" w:rsidRDefault="00FB74E1" w:rsidP="00FB74E1">
      <w:r w:rsidRPr="0021486A">
        <w:t xml:space="preserve">             configure      </w:t>
      </w:r>
    </w:p>
    <w:p w14:paraId="6F5CB050" w14:textId="77777777" w:rsidR="00FB74E1" w:rsidRPr="0021486A" w:rsidRDefault="00FB74E1" w:rsidP="00FB74E1">
      <w:r w:rsidRPr="0021486A">
        <w:t xml:space="preserve">        router 1</w:t>
      </w:r>
    </w:p>
    <w:p w14:paraId="51E4D8E2" w14:textId="77777777" w:rsidR="00FB74E1" w:rsidRPr="0021486A" w:rsidRDefault="00FB74E1" w:rsidP="00FB74E1">
      <w:r w:rsidRPr="0021486A">
        <w:t xml:space="preserve">            interface 1</w:t>
      </w:r>
    </w:p>
    <w:p w14:paraId="53613EA0" w14:textId="77777777" w:rsidR="00FB74E1" w:rsidRPr="0021486A" w:rsidRDefault="00FB74E1" w:rsidP="00FB74E1">
      <w:r w:rsidRPr="0021486A">
        <w:t xml:space="preserve">                address 50.50.50.1/24</w:t>
      </w:r>
    </w:p>
    <w:p w14:paraId="54AC68E0" w14:textId="77777777" w:rsidR="00FB74E1" w:rsidRPr="0021486A" w:rsidRDefault="00FB74E1" w:rsidP="00FB74E1">
      <w:r w:rsidRPr="0021486A">
        <w:t xml:space="preserve">                bind </w:t>
      </w:r>
      <w:proofErr w:type="spellStart"/>
      <w:r w:rsidRPr="0021486A">
        <w:t>wlan</w:t>
      </w:r>
      <w:proofErr w:type="spellEnd"/>
      <w:r w:rsidRPr="0021486A">
        <w:t xml:space="preserve"> 1 access-point 1</w:t>
      </w:r>
    </w:p>
    <w:p w14:paraId="754030AA" w14:textId="77777777" w:rsidR="00FB74E1" w:rsidRPr="0021486A" w:rsidRDefault="00FB74E1" w:rsidP="00FB74E1">
      <w:r w:rsidRPr="0021486A">
        <w:t xml:space="preserve">                </w:t>
      </w:r>
      <w:proofErr w:type="spellStart"/>
      <w:r w:rsidRPr="0021486A">
        <w:t>dhcp</w:t>
      </w:r>
      <w:proofErr w:type="spellEnd"/>
      <w:r w:rsidRPr="0021486A">
        <w:t>-client</w:t>
      </w:r>
    </w:p>
    <w:p w14:paraId="3A97DB0D" w14:textId="77777777" w:rsidR="00FB74E1" w:rsidRPr="0021486A" w:rsidRDefault="00FB74E1" w:rsidP="00FB74E1">
      <w:r w:rsidRPr="0021486A">
        <w:t xml:space="preserve">                    client-id mac</w:t>
      </w:r>
    </w:p>
    <w:p w14:paraId="6EBB4DC6" w14:textId="77777777" w:rsidR="00FB74E1" w:rsidRPr="0021486A" w:rsidRDefault="00FB74E1" w:rsidP="00FB74E1">
      <w:r w:rsidRPr="0021486A">
        <w:t xml:space="preserve">                exit</w:t>
      </w:r>
    </w:p>
    <w:p w14:paraId="22A38CC8" w14:textId="77777777" w:rsidR="00FB74E1" w:rsidRPr="0021486A" w:rsidRDefault="00FB74E1" w:rsidP="00FB74E1">
      <w:r w:rsidRPr="0021486A">
        <w:t xml:space="preserve">                no shutdown</w:t>
      </w:r>
    </w:p>
    <w:p w14:paraId="775CA533" w14:textId="77777777" w:rsidR="00FB74E1" w:rsidRPr="0021486A" w:rsidRDefault="00FB74E1" w:rsidP="00FB74E1">
      <w:r w:rsidRPr="0021486A">
        <w:t xml:space="preserve">            exit all</w:t>
      </w:r>
    </w:p>
    <w:p w14:paraId="383A9FD9" w14:textId="77777777" w:rsidR="00FB74E1" w:rsidRPr="0021486A" w:rsidRDefault="00FB74E1" w:rsidP="00FB74E1">
      <w:pPr>
        <w:pStyle w:val="Para"/>
        <w:ind w:left="0" w:firstLine="0"/>
      </w:pPr>
    </w:p>
    <w:p w14:paraId="3C13074C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Check the following parameters</w:t>
      </w:r>
      <w:r w:rsidRPr="0021486A">
        <w:rPr>
          <w:rtl/>
        </w:rPr>
        <w:t>:</w:t>
      </w:r>
    </w:p>
    <w:p w14:paraId="410BC2AE" w14:textId="77777777" w:rsidR="00FB74E1" w:rsidRPr="0021486A" w:rsidRDefault="00FB74E1">
      <w:pPr>
        <w:pStyle w:val="Para"/>
        <w:numPr>
          <w:ilvl w:val="0"/>
          <w:numId w:val="38"/>
        </w:numPr>
        <w:rPr>
          <w:rtl/>
        </w:rPr>
      </w:pPr>
      <w:r w:rsidRPr="0021486A">
        <w:t>Click an icon on your computer in the red bar on the image</w:t>
      </w:r>
      <w:r w:rsidRPr="0021486A">
        <w:rPr>
          <w:rtl/>
        </w:rPr>
        <w:t xml:space="preserve"> </w:t>
      </w:r>
    </w:p>
    <w:p w14:paraId="7B385F67" w14:textId="77777777" w:rsidR="00FB74E1" w:rsidRPr="0021486A" w:rsidRDefault="00FB74E1" w:rsidP="00FB74E1">
      <w:pPr>
        <w:pStyle w:val="ListParagraph"/>
        <w:ind w:left="1069"/>
      </w:pPr>
    </w:p>
    <w:p w14:paraId="3CB0FC96" w14:textId="77777777" w:rsidR="00FB74E1" w:rsidRPr="0021486A" w:rsidRDefault="00FB74E1" w:rsidP="00FB74E1">
      <w:pPr>
        <w:pStyle w:val="ListParagraph"/>
        <w:ind w:left="1069"/>
      </w:pPr>
      <w:r w:rsidRPr="0021486A">
        <w:t>Example</w:t>
      </w:r>
      <w:r w:rsidRPr="0021486A">
        <w:rPr>
          <w:rtl/>
        </w:rPr>
        <w:t>:</w:t>
      </w:r>
    </w:p>
    <w:p w14:paraId="6CD6DE3B" w14:textId="0B77871C" w:rsidR="00FB74E1" w:rsidRPr="0021486A" w:rsidRDefault="00FB74E1" w:rsidP="00FB74E1">
      <w:pPr>
        <w:pStyle w:val="Para"/>
        <w:ind w:left="1069" w:firstLine="0"/>
        <w:rPr>
          <w:rtl/>
        </w:rPr>
      </w:pPr>
      <w:r w:rsidRPr="0021486A">
        <w:rPr>
          <w:noProof/>
        </w:rPr>
        <w:drawing>
          <wp:inline distT="0" distB="0" distL="0" distR="0" wp14:anchorId="08625D06" wp14:editId="3680EFAD">
            <wp:extent cx="2209800" cy="247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722D" w14:textId="06C8015D" w:rsidR="00FB74E1" w:rsidRPr="0021486A" w:rsidRDefault="00FB74E1" w:rsidP="00FB74E1">
      <w:pPr>
        <w:pStyle w:val="Para"/>
        <w:ind w:left="1069" w:firstLine="0"/>
        <w:rPr>
          <w:rtl/>
        </w:rPr>
      </w:pPr>
      <w:r w:rsidRPr="0021486A">
        <w:rPr>
          <w:rtl/>
        </w:rPr>
        <w:t xml:space="preserve"> </w:t>
      </w:r>
      <w:r w:rsidRPr="0021486A">
        <w:rPr>
          <w:noProof/>
        </w:rPr>
        <w:drawing>
          <wp:inline distT="0" distB="0" distL="0" distR="0" wp14:anchorId="40976C2C" wp14:editId="209B7443">
            <wp:extent cx="1752600" cy="110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DBD2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Connect with the following</w:t>
      </w:r>
    </w:p>
    <w:p w14:paraId="5B5DFF53" w14:textId="77777777" w:rsidR="00FB74E1" w:rsidRPr="0021486A" w:rsidRDefault="00FB74E1" w:rsidP="00FB74E1">
      <w:pPr>
        <w:pStyle w:val="Para"/>
        <w:ind w:left="1069" w:firstLine="0"/>
      </w:pPr>
      <w:r w:rsidRPr="0021486A">
        <w:t>SSID: 2G</w:t>
      </w:r>
    </w:p>
    <w:p w14:paraId="4018EC8B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Click on</w:t>
      </w:r>
      <w:r w:rsidRPr="0021486A">
        <w:rPr>
          <w:rtl/>
        </w:rPr>
        <w:t xml:space="preserve"> </w:t>
      </w:r>
      <w:r w:rsidRPr="0021486A">
        <w:t xml:space="preserve"> properties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FB74E1" w:rsidRPr="0021486A" w14:paraId="39606B58" w14:textId="77777777" w:rsidTr="00FB74E1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75EB9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 xml:space="preserve">SSID 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9AAF6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>2G</w:t>
            </w:r>
          </w:p>
        </w:tc>
      </w:tr>
      <w:tr w:rsidR="00FB74E1" w:rsidRPr="0021486A" w14:paraId="544A0C1F" w14:textId="77777777" w:rsidTr="00FB74E1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2EFDA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 xml:space="preserve">PROTOCOL 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52B6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>802.11g (only  2.4G)</w:t>
            </w:r>
          </w:p>
        </w:tc>
      </w:tr>
      <w:tr w:rsidR="00FB74E1" w:rsidRPr="0021486A" w14:paraId="6B4411D8" w14:textId="77777777" w:rsidTr="00FB74E1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FF2B4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>IPv4 address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BD61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>50.50.50.52 Example</w:t>
            </w:r>
          </w:p>
        </w:tc>
      </w:tr>
    </w:tbl>
    <w:p w14:paraId="2D6D82FB" w14:textId="77777777" w:rsidR="00FB74E1" w:rsidRPr="0021486A" w:rsidRDefault="00FB74E1" w:rsidP="00FB74E1"/>
    <w:p w14:paraId="5D46A63B" w14:textId="77777777" w:rsidR="00FB74E1" w:rsidRPr="0021486A" w:rsidRDefault="00FB74E1" w:rsidP="00FB74E1"/>
    <w:p w14:paraId="7A641779" w14:textId="77777777" w:rsidR="00FB74E1" w:rsidRPr="0021486A" w:rsidRDefault="00FB74E1" w:rsidP="00FB74E1"/>
    <w:p w14:paraId="6CE56854" w14:textId="77777777" w:rsidR="00FB74E1" w:rsidRPr="0021486A" w:rsidRDefault="00FB74E1" w:rsidP="00FB74E1">
      <w:r w:rsidRPr="0021486A">
        <w:t>Example</w:t>
      </w:r>
      <w:r w:rsidRPr="0021486A">
        <w:rPr>
          <w:rtl/>
        </w:rPr>
        <w:t>:</w:t>
      </w:r>
    </w:p>
    <w:p w14:paraId="37E04398" w14:textId="77777777" w:rsidR="00FB74E1" w:rsidRPr="0021486A" w:rsidRDefault="00FB74E1" w:rsidP="00FB74E1">
      <w:pPr>
        <w:rPr>
          <w:sz w:val="16"/>
          <w:szCs w:val="16"/>
        </w:rPr>
      </w:pPr>
    </w:p>
    <w:p w14:paraId="318DF968" w14:textId="68605C77" w:rsidR="00FB74E1" w:rsidRPr="0021486A" w:rsidRDefault="00FB74E1" w:rsidP="00FB74E1">
      <w:pPr>
        <w:rPr>
          <w:sz w:val="16"/>
          <w:szCs w:val="16"/>
        </w:rPr>
      </w:pPr>
      <w:r w:rsidRPr="0021486A">
        <w:rPr>
          <w:noProof/>
        </w:rPr>
        <w:lastRenderedPageBreak/>
        <w:drawing>
          <wp:inline distT="0" distB="0" distL="0" distR="0" wp14:anchorId="0C1DA848" wp14:editId="54DE1F37">
            <wp:extent cx="2124075" cy="240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E6CB" w14:textId="77777777" w:rsidR="00FB74E1" w:rsidRPr="0021486A" w:rsidRDefault="00FB74E1" w:rsidP="00FB74E1">
      <w:pPr>
        <w:rPr>
          <w:sz w:val="16"/>
          <w:szCs w:val="16"/>
        </w:rPr>
      </w:pPr>
    </w:p>
    <w:p w14:paraId="2D93D5AF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Test communication from SF-1P to</w:t>
      </w:r>
      <w:r w:rsidRPr="0021486A">
        <w:rPr>
          <w:rtl/>
        </w:rPr>
        <w:t xml:space="preserve"> </w:t>
      </w:r>
      <w:r w:rsidRPr="0021486A">
        <w:t xml:space="preserve"> PC over  the established WLAN: </w:t>
      </w:r>
    </w:p>
    <w:p w14:paraId="1B796F8C" w14:textId="77777777" w:rsidR="00FB74E1" w:rsidRPr="0021486A" w:rsidRDefault="00FB74E1" w:rsidP="00FB74E1">
      <w:pPr>
        <w:pStyle w:val="Para"/>
        <w:ind w:left="709" w:firstLine="0"/>
      </w:pPr>
      <w:r w:rsidRPr="0021486A">
        <w:rPr>
          <w:rtl/>
        </w:rPr>
        <w:t xml:space="preserve">      </w:t>
      </w:r>
      <w:r w:rsidRPr="0021486A">
        <w:t>Send ping 50.50.50.52 (Example)  and verify reply with no loss</w:t>
      </w:r>
    </w:p>
    <w:p w14:paraId="1CB90097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Open RUN command screen on PC</w:t>
      </w:r>
    </w:p>
    <w:p w14:paraId="00585336" w14:textId="77777777" w:rsidR="00FB74E1" w:rsidRPr="0021486A" w:rsidRDefault="00FB74E1" w:rsidP="00FB74E1">
      <w:pPr>
        <w:pStyle w:val="Para"/>
        <w:ind w:left="709" w:firstLine="0"/>
      </w:pPr>
      <w:r w:rsidRPr="0021486A">
        <w:t xml:space="preserve">     Check the signal percentage with the bellow commands:</w:t>
      </w:r>
    </w:p>
    <w:p w14:paraId="577CF47D" w14:textId="77777777" w:rsidR="00FB74E1" w:rsidRPr="0021486A" w:rsidRDefault="00FB74E1" w:rsidP="00FB74E1">
      <w:pPr>
        <w:pStyle w:val="ListParagraph"/>
        <w:ind w:left="360"/>
      </w:pPr>
      <w:r w:rsidRPr="0021486A">
        <w:t>Example</w:t>
      </w:r>
      <w:r w:rsidRPr="0021486A">
        <w:rPr>
          <w:rtl/>
        </w:rPr>
        <w:t>:</w:t>
      </w:r>
    </w:p>
    <w:p w14:paraId="6FBC5040" w14:textId="6E4F02EE" w:rsidR="00FB74E1" w:rsidRPr="0021486A" w:rsidRDefault="00FB74E1" w:rsidP="00FB74E1">
      <w:pPr>
        <w:pStyle w:val="Para"/>
        <w:ind w:left="1069" w:firstLine="0"/>
      </w:pPr>
      <w:r w:rsidRPr="0021486A">
        <w:rPr>
          <w:noProof/>
        </w:rPr>
        <w:drawing>
          <wp:inline distT="0" distB="0" distL="0" distR="0" wp14:anchorId="68CD92E4" wp14:editId="23F7A3AE">
            <wp:extent cx="3686175" cy="2752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59A0" w14:textId="77777777" w:rsidR="00E15268" w:rsidRPr="0021486A" w:rsidRDefault="00E15268" w:rsidP="00FB74E1">
      <w:pPr>
        <w:pStyle w:val="Para"/>
        <w:ind w:left="1069" w:firstLine="0"/>
      </w:pPr>
    </w:p>
    <w:p w14:paraId="787A90CB" w14:textId="77777777" w:rsidR="00E15268" w:rsidRPr="0021486A" w:rsidRDefault="00E15268" w:rsidP="00FB74E1">
      <w:pPr>
        <w:pStyle w:val="Para"/>
        <w:ind w:left="1069" w:firstLine="0"/>
      </w:pPr>
    </w:p>
    <w:p w14:paraId="5BFDCE5B" w14:textId="77777777" w:rsidR="00E15268" w:rsidRPr="0021486A" w:rsidRDefault="00E15268" w:rsidP="00FB74E1">
      <w:pPr>
        <w:pStyle w:val="Para"/>
        <w:ind w:left="1069" w:firstLine="0"/>
      </w:pPr>
    </w:p>
    <w:p w14:paraId="1393122F" w14:textId="027DFEBE" w:rsidR="0075638C" w:rsidRPr="0021486A" w:rsidRDefault="0B0238F6" w:rsidP="0036442E">
      <w:pPr>
        <w:pStyle w:val="Heading2"/>
      </w:pPr>
      <w:bookmarkStart w:id="59" w:name="_Toc36362376"/>
      <w:bookmarkStart w:id="60" w:name="_Toc94451778"/>
      <w:r w:rsidRPr="0021486A">
        <w:lastRenderedPageBreak/>
        <w:t xml:space="preserve">Data </w:t>
      </w:r>
      <w:r w:rsidR="6E66E0AC" w:rsidRPr="0021486A">
        <w:t>T</w:t>
      </w:r>
      <w:r w:rsidRPr="0021486A">
        <w:t>est</w:t>
      </w:r>
      <w:bookmarkEnd w:id="59"/>
      <w:bookmarkEnd w:id="60"/>
    </w:p>
    <w:p w14:paraId="0C2D4F5F" w14:textId="77777777" w:rsidR="0075638C" w:rsidRPr="0021486A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7C27F540" w:rsidR="0075638C" w:rsidRPr="0021486A" w:rsidRDefault="00CA705B" w:rsidP="0075638C">
      <w:pPr>
        <w:pStyle w:val="Para"/>
        <w:rPr>
          <w:noProof/>
        </w:rPr>
      </w:pPr>
      <w:r w:rsidRPr="0021486A">
        <w:rPr>
          <w:noProof/>
        </w:rPr>
        <w:drawing>
          <wp:inline distT="0" distB="0" distL="0" distR="0" wp14:anchorId="5AB88AD8" wp14:editId="40601ACD">
            <wp:extent cx="5971540" cy="3691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86A">
        <w:rPr>
          <w:noProof/>
        </w:rPr>
        <w:t xml:space="preserve"> </w:t>
      </w:r>
    </w:p>
    <w:p w14:paraId="23F88798" w14:textId="77777777" w:rsidR="00116B37" w:rsidRPr="0021486A" w:rsidRDefault="00116B37" w:rsidP="0075638C">
      <w:pPr>
        <w:pStyle w:val="Para"/>
      </w:pPr>
    </w:p>
    <w:p w14:paraId="728DC7C0" w14:textId="6BDCC575" w:rsidR="00116B37" w:rsidRPr="0021486A" w:rsidRDefault="4C5C0237" w:rsidP="00116B37">
      <w:pPr>
        <w:pStyle w:val="Caption"/>
        <w:ind w:left="0"/>
        <w:jc w:val="center"/>
        <w:rPr>
          <w:color w:val="auto"/>
        </w:rPr>
      </w:pPr>
      <w:r w:rsidRPr="0021486A">
        <w:rPr>
          <w:color w:val="auto"/>
        </w:rPr>
        <w:t xml:space="preserve">Figure </w:t>
      </w:r>
      <w:r w:rsidR="2EDE6F04" w:rsidRPr="0021486A">
        <w:rPr>
          <w:color w:val="auto"/>
        </w:rPr>
        <w:t>6:</w:t>
      </w:r>
      <w:r w:rsidRPr="0021486A">
        <w:rPr>
          <w:color w:val="auto"/>
        </w:rPr>
        <w:t xml:space="preserve"> ETX-1P Test </w:t>
      </w:r>
      <w:r w:rsidRPr="0021486A">
        <w:rPr>
          <w:rFonts w:cs="ZapfHumnst BT"/>
          <w:color w:val="auto"/>
        </w:rPr>
        <w:t>DATA running</w:t>
      </w:r>
    </w:p>
    <w:p w14:paraId="3DBF7407" w14:textId="36703E85" w:rsidR="0075638C" w:rsidRPr="0021486A" w:rsidRDefault="0B0238F6" w:rsidP="00D10260">
      <w:pPr>
        <w:pStyle w:val="Para"/>
        <w:ind w:left="810" w:firstLine="0"/>
      </w:pPr>
      <w:r w:rsidRPr="0021486A">
        <w:rPr>
          <w:b/>
          <w:bCs/>
          <w:u w:val="single"/>
        </w:rPr>
        <w:t>Not</w:t>
      </w:r>
      <w:r w:rsidRPr="0021486A">
        <w:rPr>
          <w:b/>
          <w:bCs/>
        </w:rPr>
        <w:t>e:</w:t>
      </w:r>
      <w:r w:rsidRPr="0021486A">
        <w:t xml:space="preserve"> port </w:t>
      </w:r>
      <w:r w:rsidR="5E006727" w:rsidRPr="0021486A">
        <w:t>WAN</w:t>
      </w:r>
      <w:r w:rsidRPr="0021486A">
        <w:t xml:space="preserve"> 1</w:t>
      </w:r>
      <w:r w:rsidR="5E006727" w:rsidRPr="0021486A">
        <w:t>and WAN 2</w:t>
      </w:r>
      <w:r w:rsidRPr="0021486A">
        <w:t xml:space="preserve"> connect </w:t>
      </w:r>
      <w:r w:rsidR="2199A6D6" w:rsidRPr="0021486A">
        <w:t>with</w:t>
      </w:r>
      <w:r w:rsidRPr="0021486A">
        <w:t xml:space="preserve"> SFP</w:t>
      </w:r>
      <w:r w:rsidR="63D7BEE6" w:rsidRPr="0021486A">
        <w:t>-</w:t>
      </w:r>
      <w:r w:rsidRPr="0021486A">
        <w:t xml:space="preserve">9G </w:t>
      </w:r>
      <w:r w:rsidR="5E006727" w:rsidRPr="0021486A">
        <w:t>for according to option order</w:t>
      </w:r>
      <w:r w:rsidR="1415164A" w:rsidRPr="0021486A">
        <w:t xml:space="preserve"> only </w:t>
      </w:r>
      <w:r w:rsidR="5131A03E" w:rsidRPr="0021486A">
        <w:t>SFP</w:t>
      </w:r>
    </w:p>
    <w:p w14:paraId="74D2FC11" w14:textId="77777777" w:rsidR="0075638C" w:rsidRPr="0021486A" w:rsidRDefault="0075638C" w:rsidP="00D10260">
      <w:pPr>
        <w:pStyle w:val="Para"/>
        <w:ind w:left="810" w:firstLine="0"/>
      </w:pPr>
    </w:p>
    <w:p w14:paraId="5D1D1BF9" w14:textId="224D533D" w:rsidR="0075638C" w:rsidRPr="0021486A" w:rsidRDefault="0075638C">
      <w:pPr>
        <w:pStyle w:val="Para"/>
        <w:numPr>
          <w:ilvl w:val="0"/>
          <w:numId w:val="14"/>
        </w:numPr>
        <w:ind w:left="810"/>
        <w:rPr>
          <w:rFonts w:cs="ZapfHumnst BT"/>
        </w:rPr>
      </w:pPr>
      <w:r w:rsidRPr="0021486A">
        <w:rPr>
          <w:rFonts w:cs="ZapfHumnst BT"/>
        </w:rPr>
        <w:t>Type as follows:</w:t>
      </w:r>
    </w:p>
    <w:p w14:paraId="0B7F089B" w14:textId="2379D3B0" w:rsidR="004A337A" w:rsidRPr="0021486A" w:rsidRDefault="004A337A" w:rsidP="004A337A">
      <w:pPr>
        <w:pStyle w:val="Para"/>
        <w:rPr>
          <w:rFonts w:cs="ZapfHumnst BT"/>
        </w:rPr>
      </w:pPr>
    </w:p>
    <w:p w14:paraId="019637C1" w14:textId="77777777" w:rsidR="004A337A" w:rsidRPr="0021486A" w:rsidRDefault="004A337A">
      <w:pPr>
        <w:pStyle w:val="Para"/>
        <w:numPr>
          <w:ilvl w:val="0"/>
          <w:numId w:val="23"/>
        </w:numPr>
      </w:pPr>
      <w:r w:rsidRPr="0021486A">
        <w:t>The Cellular is tested with LINUX commands:</w:t>
      </w:r>
    </w:p>
    <w:p w14:paraId="7AE5AAD8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7D82877" w14:textId="77777777" w:rsidR="004A337A" w:rsidRPr="0021486A" w:rsidRDefault="004A337A" w:rsidP="004A337A">
      <w:pPr>
        <w:pStyle w:val="ListParagraph"/>
      </w:pPr>
      <w:r w:rsidRPr="0021486A">
        <w:t xml:space="preserve">ETX-1p# 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21486A">
        <w:t xml:space="preserve">    </w:t>
      </w:r>
    </w:p>
    <w:p w14:paraId="1A953653" w14:textId="77777777" w:rsidR="004A337A" w:rsidRPr="0021486A" w:rsidRDefault="004A337A" w:rsidP="004A337A">
      <w:pPr>
        <w:pStyle w:val="ListParagraph"/>
      </w:pPr>
      <w:r w:rsidRPr="0021486A">
        <w:t>Key code:                    8388569129   ( Example)</w:t>
      </w:r>
    </w:p>
    <w:p w14:paraId="6951C081" w14:textId="77777777" w:rsidR="004A337A" w:rsidRPr="0021486A" w:rsidRDefault="004A337A" w:rsidP="004A337A">
      <w:pPr>
        <w:pStyle w:val="Para"/>
        <w:ind w:left="0" w:firstLine="0"/>
      </w:pPr>
      <w:r w:rsidRPr="0021486A">
        <w:t xml:space="preserve">          Challenge code: (10 figure numbers) </w:t>
      </w:r>
    </w:p>
    <w:p w14:paraId="0052F11B" w14:textId="77777777" w:rsidR="004A337A" w:rsidRPr="0021486A" w:rsidRDefault="004A337A" w:rsidP="004A337A">
      <w:pPr>
        <w:pStyle w:val="Para"/>
        <w:ind w:left="0" w:firstLine="0"/>
      </w:pPr>
    </w:p>
    <w:p w14:paraId="08F83CED" w14:textId="77777777" w:rsidR="004A337A" w:rsidRPr="0021486A" w:rsidRDefault="004A337A" w:rsidP="004A337A">
      <w:pPr>
        <w:pStyle w:val="Para"/>
        <w:ind w:left="360" w:firstLine="0"/>
      </w:pPr>
      <w:r w:rsidRPr="0021486A">
        <w:t xml:space="preserve">      Open </w:t>
      </w:r>
      <w:proofErr w:type="spellStart"/>
      <w:r w:rsidRPr="0021486A">
        <w:t>Decryptor</w:t>
      </w:r>
      <w:proofErr w:type="spellEnd"/>
      <w:r w:rsidRPr="0021486A">
        <w:t xml:space="preserve"> </w:t>
      </w:r>
    </w:p>
    <w:p w14:paraId="13BAD551" w14:textId="77777777" w:rsidR="004A337A" w:rsidRPr="0021486A" w:rsidRDefault="004A337A" w:rsidP="004A337A">
      <w:pPr>
        <w:pStyle w:val="Para"/>
        <w:rPr>
          <w:rFonts w:cs="ZapfHumnst BT"/>
        </w:rPr>
      </w:pPr>
    </w:p>
    <w:p w14:paraId="301DBE6C" w14:textId="68BF2292" w:rsidR="00D10260" w:rsidRPr="0021486A" w:rsidRDefault="004A337A" w:rsidP="00D10260">
      <w:pPr>
        <w:pStyle w:val="Para"/>
        <w:ind w:left="810" w:firstLine="0"/>
      </w:pPr>
      <w:r w:rsidRPr="0021486A">
        <w:rPr>
          <w:noProof/>
        </w:rPr>
        <w:lastRenderedPageBreak/>
        <w:drawing>
          <wp:inline distT="0" distB="0" distL="0" distR="0" wp14:anchorId="6B72D1F6" wp14:editId="2EEDB990">
            <wp:extent cx="1702789" cy="2388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34F3" w14:textId="5B62160F" w:rsidR="004A337A" w:rsidRPr="0021486A" w:rsidRDefault="004A337A" w:rsidP="00D10260">
      <w:pPr>
        <w:pStyle w:val="Para"/>
        <w:ind w:left="810" w:firstLine="0"/>
      </w:pPr>
    </w:p>
    <w:p w14:paraId="10CE63D8" w14:textId="77777777" w:rsidR="004A337A" w:rsidRPr="0021486A" w:rsidRDefault="004A337A">
      <w:pPr>
        <w:pStyle w:val="Bulleted"/>
        <w:numPr>
          <w:ilvl w:val="0"/>
          <w:numId w:val="23"/>
        </w:numPr>
      </w:pPr>
      <w:r w:rsidRPr="0021486A">
        <w:t>Enter the code (Challenge code:  in the field key)</w:t>
      </w:r>
    </w:p>
    <w:p w14:paraId="58D918AE" w14:textId="77777777" w:rsidR="004A337A" w:rsidRPr="0021486A" w:rsidRDefault="004A337A">
      <w:pPr>
        <w:pStyle w:val="Bulleted"/>
        <w:numPr>
          <w:ilvl w:val="0"/>
          <w:numId w:val="23"/>
        </w:numPr>
      </w:pPr>
      <w:r w:rsidRPr="0021486A">
        <w:t>Push on Change Pass, you will get a number (Result)</w:t>
      </w:r>
    </w:p>
    <w:p w14:paraId="1B94A26E" w14:textId="77777777" w:rsidR="004A337A" w:rsidRPr="0021486A" w:rsidRDefault="004A337A">
      <w:pPr>
        <w:pStyle w:val="Bulleted"/>
        <w:numPr>
          <w:ilvl w:val="0"/>
          <w:numId w:val="23"/>
        </w:numPr>
        <w:rPr>
          <w:rtl/>
        </w:rPr>
      </w:pPr>
      <w:r w:rsidRPr="0021486A">
        <w:t>Insert the number to UUT</w:t>
      </w:r>
    </w:p>
    <w:p w14:paraId="302819EC" w14:textId="77777777" w:rsidR="004A337A" w:rsidRPr="0021486A" w:rsidRDefault="004A337A" w:rsidP="004A337A">
      <w:pPr>
        <w:pStyle w:val="Bulleted"/>
        <w:numPr>
          <w:ilvl w:val="0"/>
          <w:numId w:val="0"/>
        </w:numPr>
        <w:ind w:left="720"/>
      </w:pPr>
    </w:p>
    <w:p w14:paraId="0D7742E9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sz w:val="20"/>
          <w:szCs w:val="20"/>
        </w:rPr>
        <w:t xml:space="preserve">  password&gt;**********    </w:t>
      </w:r>
    </w:p>
    <w:p w14:paraId="334EA5C2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B39D765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21486A">
        <w:t xml:space="preserve"> </w:t>
      </w:r>
      <w:r w:rsidRPr="0021486A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25092851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B5C712F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21486A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21486A">
        <w:rPr>
          <w:rFonts w:ascii="Tahoma" w:hAnsi="Tahoma" w:cs="Tahoma"/>
          <w:color w:val="333333"/>
          <w:shd w:val="clear" w:color="auto" w:fill="FFFFFF"/>
        </w:rPr>
        <w:t xml:space="preserve"> /]# </w:t>
      </w:r>
    </w:p>
    <w:p w14:paraId="5CF517BD" w14:textId="546EF609" w:rsidR="004A337A" w:rsidRPr="0021486A" w:rsidRDefault="004A337A" w:rsidP="00D10260">
      <w:pPr>
        <w:pStyle w:val="Para"/>
        <w:ind w:left="810" w:firstLine="0"/>
      </w:pPr>
    </w:p>
    <w:p w14:paraId="28CEC3F5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addbr</w:t>
      </w:r>
      <w:proofErr w:type="spellEnd"/>
      <w:r w:rsidRPr="0021486A">
        <w:t xml:space="preserve"> br0;</w:t>
      </w:r>
    </w:p>
    <w:p w14:paraId="1F404813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addif</w:t>
      </w:r>
      <w:proofErr w:type="spellEnd"/>
      <w:r w:rsidRPr="0021486A">
        <w:t xml:space="preserve"> br0 wan1;</w:t>
      </w:r>
    </w:p>
    <w:p w14:paraId="0019D1FB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addif</w:t>
      </w:r>
      <w:proofErr w:type="spellEnd"/>
      <w:r w:rsidRPr="0021486A">
        <w:t xml:space="preserve"> br0 wan2;</w:t>
      </w:r>
    </w:p>
    <w:p w14:paraId="79992BD3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wan1 up;</w:t>
      </w:r>
    </w:p>
    <w:p w14:paraId="04332CDA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wan2 up;</w:t>
      </w:r>
    </w:p>
    <w:p w14:paraId="3A4C5760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br0 up;</w:t>
      </w:r>
    </w:p>
    <w:p w14:paraId="1DC0CFD9" w14:textId="77777777" w:rsidR="004A337A" w:rsidRPr="0021486A" w:rsidRDefault="004A337A" w:rsidP="004A337A">
      <w:pPr>
        <w:pStyle w:val="Para"/>
        <w:ind w:left="810"/>
      </w:pPr>
    </w:p>
    <w:p w14:paraId="08F286BC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addbr</w:t>
      </w:r>
      <w:proofErr w:type="spellEnd"/>
      <w:r w:rsidRPr="0021486A">
        <w:t xml:space="preserve"> br1;</w:t>
      </w:r>
    </w:p>
    <w:p w14:paraId="5B279809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addif</w:t>
      </w:r>
      <w:proofErr w:type="spellEnd"/>
      <w:r w:rsidRPr="0021486A">
        <w:t xml:space="preserve"> br1 lan0;</w:t>
      </w:r>
    </w:p>
    <w:p w14:paraId="190084E3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addif</w:t>
      </w:r>
      <w:proofErr w:type="spellEnd"/>
      <w:r w:rsidRPr="0021486A">
        <w:t xml:space="preserve"> br1 lan1;</w:t>
      </w:r>
    </w:p>
    <w:p w14:paraId="43F6B65B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lan0 up;</w:t>
      </w:r>
    </w:p>
    <w:p w14:paraId="6ABE9C3E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lan1 up;</w:t>
      </w:r>
    </w:p>
    <w:p w14:paraId="2D7CF8E6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br1 up;</w:t>
      </w:r>
    </w:p>
    <w:p w14:paraId="2E656B7E" w14:textId="77777777" w:rsidR="004A337A" w:rsidRPr="0021486A" w:rsidRDefault="004A337A" w:rsidP="004A337A">
      <w:pPr>
        <w:pStyle w:val="Para"/>
        <w:ind w:left="810"/>
      </w:pPr>
    </w:p>
    <w:p w14:paraId="03D995BF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addbr</w:t>
      </w:r>
      <w:proofErr w:type="spellEnd"/>
      <w:r w:rsidRPr="0021486A">
        <w:t xml:space="preserve"> br2;</w:t>
      </w:r>
    </w:p>
    <w:p w14:paraId="4D52731D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addif</w:t>
      </w:r>
      <w:proofErr w:type="spellEnd"/>
      <w:r w:rsidRPr="0021486A">
        <w:t xml:space="preserve"> br2 lan3;</w:t>
      </w:r>
    </w:p>
    <w:p w14:paraId="6F16F83F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brctl</w:t>
      </w:r>
      <w:proofErr w:type="spellEnd"/>
      <w:r w:rsidRPr="0021486A">
        <w:t xml:space="preserve"> </w:t>
      </w:r>
      <w:proofErr w:type="spellStart"/>
      <w:r w:rsidRPr="0021486A">
        <w:t>addif</w:t>
      </w:r>
      <w:proofErr w:type="spellEnd"/>
      <w:r w:rsidRPr="0021486A">
        <w:t xml:space="preserve"> br2 lan2;</w:t>
      </w:r>
    </w:p>
    <w:p w14:paraId="5F3E8B7C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lan2 up;</w:t>
      </w:r>
    </w:p>
    <w:p w14:paraId="7D7A04F6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lan3 up;</w:t>
      </w:r>
    </w:p>
    <w:p w14:paraId="4D1D474E" w14:textId="77777777" w:rsidR="004A337A" w:rsidRPr="0021486A" w:rsidRDefault="004A337A" w:rsidP="004A337A">
      <w:pPr>
        <w:pStyle w:val="Para"/>
        <w:ind w:left="810"/>
      </w:pPr>
      <w:proofErr w:type="spellStart"/>
      <w:r w:rsidRPr="0021486A">
        <w:t>ifconfig</w:t>
      </w:r>
      <w:proofErr w:type="spellEnd"/>
      <w:r w:rsidRPr="0021486A">
        <w:t xml:space="preserve"> br2 up;</w:t>
      </w:r>
    </w:p>
    <w:p w14:paraId="2C51F352" w14:textId="77777777" w:rsidR="004A337A" w:rsidRPr="0021486A" w:rsidRDefault="004A337A" w:rsidP="00C90A1F">
      <w:pPr>
        <w:pStyle w:val="Para"/>
        <w:ind w:left="0" w:firstLine="0"/>
      </w:pPr>
    </w:p>
    <w:p w14:paraId="12E6514A" w14:textId="658E7FD7" w:rsidR="00C200C1" w:rsidRPr="0021486A" w:rsidRDefault="1415164A" w:rsidP="00C90A1F">
      <w:pPr>
        <w:pStyle w:val="Para"/>
        <w:ind w:left="810"/>
      </w:pPr>
      <w:r w:rsidRPr="0021486A">
        <w:lastRenderedPageBreak/>
        <w:t xml:space="preserve">           </w:t>
      </w:r>
    </w:p>
    <w:p w14:paraId="04EF6EF3" w14:textId="784D1BDC" w:rsidR="00D664DE" w:rsidRPr="0021486A" w:rsidRDefault="00C200C1">
      <w:pPr>
        <w:pStyle w:val="Para"/>
        <w:numPr>
          <w:ilvl w:val="0"/>
          <w:numId w:val="14"/>
        </w:numPr>
      </w:pPr>
      <w:r w:rsidRPr="0021486A">
        <w:rPr>
          <w:rFonts w:cs="ZapfHumnst BT"/>
        </w:rPr>
        <w:t>Configure the ETX-204A Generator</w:t>
      </w:r>
      <w:r w:rsidR="00991906" w:rsidRPr="0021486A">
        <w:rPr>
          <w:rFonts w:cs="ZapfHumnst BT"/>
        </w:rPr>
        <w:t xml:space="preserve"> 1 and 2</w:t>
      </w:r>
      <w:r w:rsidR="00D664DE" w:rsidRPr="0021486A">
        <w:rPr>
          <w:rFonts w:cs="ZapfHumnst BT"/>
        </w:rPr>
        <w:t xml:space="preserve"> </w:t>
      </w:r>
      <w:r w:rsidR="007C5C90" w:rsidRPr="0021486A">
        <w:rPr>
          <w:rFonts w:cs="ZapfHumnst BT"/>
        </w:rPr>
        <w:t xml:space="preserve">according to </w:t>
      </w:r>
      <w:r w:rsidR="007C5C90" w:rsidRPr="0021486A">
        <w:rPr>
          <w:rFonts w:cs="ZapfHumnst BT"/>
        </w:rPr>
        <w:fldChar w:fldCharType="begin"/>
      </w:r>
      <w:r w:rsidR="007C5C90" w:rsidRPr="0021486A">
        <w:rPr>
          <w:rFonts w:cs="ZapfHumnst BT"/>
        </w:rPr>
        <w:instrText xml:space="preserve"> REF _Ref78377581 \r \h  \* MERGEFORMAT </w:instrText>
      </w:r>
      <w:r w:rsidR="007C5C90" w:rsidRPr="0021486A">
        <w:rPr>
          <w:rFonts w:cs="ZapfHumnst BT"/>
        </w:rPr>
      </w:r>
      <w:r w:rsidR="007C5C90" w:rsidRPr="0021486A">
        <w:rPr>
          <w:rFonts w:cs="ZapfHumnst BT"/>
        </w:rPr>
        <w:fldChar w:fldCharType="separate"/>
      </w:r>
      <w:r w:rsidR="007C5C90" w:rsidRPr="0021486A">
        <w:rPr>
          <w:rFonts w:cs="ZapfHumnst BT"/>
          <w:cs/>
        </w:rPr>
        <w:t>‎</w:t>
      </w:r>
      <w:r w:rsidR="007C5C90" w:rsidRPr="0021486A">
        <w:rPr>
          <w:rFonts w:cs="ZapfHumnst BT"/>
          <w:color w:val="0070C0"/>
          <w:u w:val="single"/>
        </w:rPr>
        <w:t>Appendix B</w:t>
      </w:r>
      <w:r w:rsidR="007C5C90" w:rsidRPr="0021486A">
        <w:rPr>
          <w:rFonts w:cs="ZapfHumnst BT"/>
        </w:rPr>
        <w:fldChar w:fldCharType="end"/>
      </w:r>
    </w:p>
    <w:p w14:paraId="6CADF3EA" w14:textId="26947540" w:rsidR="00CB5501" w:rsidRPr="0021486A" w:rsidRDefault="00A00FAF">
      <w:pPr>
        <w:pStyle w:val="Para"/>
        <w:numPr>
          <w:ilvl w:val="0"/>
          <w:numId w:val="14"/>
        </w:numPr>
        <w:spacing w:before="60"/>
        <w:rPr>
          <w:rFonts w:cs="ZapfHumnst BT"/>
        </w:rPr>
      </w:pPr>
      <w:r w:rsidRPr="0021486A">
        <w:rPr>
          <w:rFonts w:cs="ZapfHumnst BT"/>
        </w:rPr>
        <w:t>Verify DATA running without errors for 1 minutes in the ETX-204</w:t>
      </w:r>
      <w:r w:rsidR="007C5C90" w:rsidRPr="0021486A">
        <w:rPr>
          <w:rFonts w:cs="ZapfHumnst BT"/>
        </w:rPr>
        <w:t xml:space="preserve"> generator</w:t>
      </w:r>
    </w:p>
    <w:p w14:paraId="0FE1854F" w14:textId="7D0975DA" w:rsidR="00A00FAF" w:rsidRPr="0021486A" w:rsidRDefault="47459EC8">
      <w:pPr>
        <w:pStyle w:val="Para"/>
        <w:numPr>
          <w:ilvl w:val="0"/>
          <w:numId w:val="14"/>
        </w:numPr>
        <w:spacing w:before="60"/>
        <w:rPr>
          <w:rFonts w:cs="ZapfHumnst BT"/>
        </w:rPr>
      </w:pPr>
      <w:r w:rsidRPr="0021486A">
        <w:rPr>
          <w:rFonts w:cs="ZapfHumnst BT"/>
        </w:rPr>
        <w:t>C</w:t>
      </w:r>
      <w:r w:rsidR="49CE42AA" w:rsidRPr="0021486A">
        <w:rPr>
          <w:rFonts w:cs="ZapfHumnst BT"/>
        </w:rPr>
        <w:t>onfirm each generator has a Link-State is Up, “PRBS_OK” with running numbers and ERR-CNT = 0, PRBS_ERR=0, FRAME_ERR=0, SEQ_ERR=0.</w:t>
      </w:r>
      <w:r w:rsidR="00CB5501" w:rsidRPr="0021486A">
        <w:br/>
      </w:r>
      <w:r w:rsidR="682B1C18" w:rsidRPr="0021486A">
        <w:rPr>
          <w:rFonts w:cs="ZapfHumnst BT"/>
        </w:rPr>
        <w:t xml:space="preserve"> follows: </w:t>
      </w:r>
    </w:p>
    <w:p w14:paraId="7EBF032D" w14:textId="1A2137BF" w:rsidR="00AE5259" w:rsidRPr="0021486A" w:rsidRDefault="00AE5259" w:rsidP="00AE5259">
      <w:pPr>
        <w:pStyle w:val="Para"/>
        <w:spacing w:before="60"/>
        <w:ind w:left="720" w:firstLine="0"/>
      </w:pPr>
      <w:r w:rsidRPr="0021486A">
        <w:t>Example</w:t>
      </w:r>
      <w:r w:rsidRPr="0021486A">
        <w:rPr>
          <w:rFonts w:hint="cs"/>
          <w:rtl/>
        </w:rPr>
        <w:t>:</w:t>
      </w:r>
    </w:p>
    <w:p w14:paraId="1C932B58" w14:textId="77777777" w:rsidR="00AE5259" w:rsidRPr="0021486A" w:rsidRDefault="00A00FAF" w:rsidP="00AE5259">
      <w:pPr>
        <w:pStyle w:val="Para"/>
        <w:spacing w:before="60"/>
        <w:ind w:left="709" w:firstLine="0"/>
        <w:rPr>
          <w:rtl/>
        </w:rPr>
      </w:pPr>
      <w:r w:rsidRPr="0021486A">
        <w:rPr>
          <w:rFonts w:cs="ZapfHumnst BT"/>
        </w:rPr>
        <w:br/>
      </w:r>
      <w:r w:rsidR="00AE5259" w:rsidRPr="0021486A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21486A">
        <w:t xml:space="preserve"> </w:t>
      </w:r>
    </w:p>
    <w:p w14:paraId="4335C971" w14:textId="77777777" w:rsidR="0021486A" w:rsidRPr="0021486A" w:rsidRDefault="0021486A" w:rsidP="00AE5259">
      <w:pPr>
        <w:pStyle w:val="Para"/>
        <w:spacing w:before="60"/>
        <w:ind w:left="709" w:firstLine="0"/>
        <w:rPr>
          <w:rtl/>
        </w:rPr>
      </w:pPr>
    </w:p>
    <w:p w14:paraId="4D100841" w14:textId="77777777" w:rsidR="0021486A" w:rsidRPr="003549E9" w:rsidRDefault="0021486A" w:rsidP="0021486A">
      <w:pPr>
        <w:pStyle w:val="Heading2"/>
      </w:pPr>
      <w:bookmarkStart w:id="61" w:name="_Toc94452526"/>
      <w:r w:rsidRPr="003549E9">
        <w:t>Test SSH</w:t>
      </w:r>
      <w:r w:rsidRPr="003549E9">
        <w:rPr>
          <w:rFonts w:hint="cs"/>
        </w:rPr>
        <w:t xml:space="preserve"> </w:t>
      </w:r>
      <w:r w:rsidRPr="003549E9">
        <w:t>connection ETH port 4 or 6 test (according to option)</w:t>
      </w:r>
      <w:bookmarkEnd w:id="61"/>
    </w:p>
    <w:p w14:paraId="7B197842" w14:textId="77777777" w:rsidR="0021486A" w:rsidRPr="003549E9" w:rsidRDefault="0021486A" w:rsidP="0021486A">
      <w:pPr>
        <w:pStyle w:val="Heading2"/>
        <w:numPr>
          <w:ilvl w:val="0"/>
          <w:numId w:val="0"/>
        </w:numPr>
        <w:ind w:left="846"/>
      </w:pPr>
    </w:p>
    <w:p w14:paraId="1B27633B" w14:textId="77777777" w:rsidR="0021486A" w:rsidRPr="003549E9" w:rsidRDefault="0021486A" w:rsidP="0021486A">
      <w:pPr>
        <w:pStyle w:val="Para"/>
      </w:pPr>
      <w:r w:rsidRPr="003549E9">
        <w:t>At the end of all the tests we find the device with the default IP 169.254.1.1/16</w:t>
      </w:r>
    </w:p>
    <w:p w14:paraId="51168D99" w14:textId="77777777" w:rsidR="0021486A" w:rsidRPr="003549E9" w:rsidRDefault="0021486A" w:rsidP="0021486A">
      <w:pPr>
        <w:pStyle w:val="Para"/>
      </w:pPr>
    </w:p>
    <w:p w14:paraId="69430524" w14:textId="77777777" w:rsidR="0021486A" w:rsidRPr="003549E9" w:rsidRDefault="0021486A" w:rsidP="0021486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3549E9"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jumper J21 as shown in figure below:  </w:t>
      </w:r>
    </w:p>
    <w:p w14:paraId="4B2918C2" w14:textId="77777777" w:rsidR="0021486A" w:rsidRPr="003549E9" w:rsidRDefault="0021486A" w:rsidP="0021486A">
      <w:pPr>
        <w:pStyle w:val="Para"/>
      </w:pPr>
      <w:r w:rsidRPr="003549E9">
        <w:rPr>
          <w:noProof/>
        </w:rPr>
        <w:drawing>
          <wp:inline distT="0" distB="0" distL="0" distR="0" wp14:anchorId="696022EB" wp14:editId="28287926">
            <wp:extent cx="744855" cy="1451511"/>
            <wp:effectExtent l="0" t="0" r="0" b="0"/>
            <wp:docPr id="1897879453" name="Picture 1897879453" descr="A black and blu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9453" name="Picture 1897879453" descr="A black and blu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ACC9" w14:textId="77777777" w:rsidR="0021486A" w:rsidRPr="003549E9" w:rsidRDefault="0021486A" w:rsidP="0021486A">
      <w:pPr>
        <w:pStyle w:val="Para"/>
      </w:pPr>
      <w:r w:rsidRPr="003549E9">
        <w:rPr>
          <w:noProof/>
        </w:rPr>
        <w:lastRenderedPageBreak/>
        <w:drawing>
          <wp:inline distT="0" distB="0" distL="0" distR="0" wp14:anchorId="33BC703C" wp14:editId="5F2A87EF">
            <wp:extent cx="4533900" cy="3582341"/>
            <wp:effectExtent l="0" t="0" r="0" b="0"/>
            <wp:docPr id="1880828106" name="Picture 188082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5A7B" w14:textId="77777777" w:rsidR="0021486A" w:rsidRPr="003549E9" w:rsidRDefault="0021486A" w:rsidP="0021486A">
      <w:pPr>
        <w:pStyle w:val="Para"/>
      </w:pPr>
    </w:p>
    <w:p w14:paraId="0A481B1F" w14:textId="77777777" w:rsidR="0021486A" w:rsidRPr="003549E9" w:rsidRDefault="0021486A" w:rsidP="0021486A">
      <w:pPr>
        <w:pStyle w:val="Caption"/>
        <w:ind w:left="0"/>
        <w:jc w:val="center"/>
        <w:rPr>
          <w:rFonts w:cs="ZapfHumnst BT"/>
          <w:color w:val="auto"/>
        </w:rPr>
      </w:pPr>
      <w:r w:rsidRPr="003549E9">
        <w:rPr>
          <w:color w:val="auto"/>
        </w:rPr>
        <w:t xml:space="preserve">Figure 8 : SF-1P Test </w:t>
      </w:r>
      <w:r w:rsidRPr="003549E9">
        <w:rPr>
          <w:rFonts w:cs="ZapfHumnst BT"/>
          <w:color w:val="auto"/>
        </w:rPr>
        <w:t>SSH</w:t>
      </w:r>
    </w:p>
    <w:p w14:paraId="0B45372D" w14:textId="77777777" w:rsidR="0021486A" w:rsidRPr="003549E9" w:rsidRDefault="0021486A" w:rsidP="0021486A">
      <w:pPr>
        <w:pStyle w:val="ListParagraph"/>
        <w:numPr>
          <w:ilvl w:val="0"/>
          <w:numId w:val="29"/>
        </w:numPr>
        <w:rPr>
          <w:rFonts w:ascii="ZapfHumnst BT" w:eastAsia="Times New Roman" w:hAnsi="ZapfHumnst BT" w:cs="Miriam"/>
          <w:sz w:val="20"/>
          <w:szCs w:val="20"/>
        </w:rPr>
      </w:pPr>
      <w:r w:rsidRPr="003549E9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option.</w:t>
      </w:r>
    </w:p>
    <w:p w14:paraId="796274B0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51237EBF" w14:textId="77777777" w:rsidR="0021486A" w:rsidRPr="003549E9" w:rsidRDefault="0021486A" w:rsidP="0021486A">
      <w:pPr>
        <w:pStyle w:val="ListParagraph"/>
        <w:numPr>
          <w:ilvl w:val="0"/>
          <w:numId w:val="29"/>
        </w:numPr>
        <w:rPr>
          <w:rFonts w:ascii="ZapfHumnst BT" w:eastAsia="Times New Roman" w:hAnsi="ZapfHumnst BT" w:cs="Miriam"/>
        </w:rPr>
      </w:pPr>
      <w:r w:rsidRPr="003549E9">
        <w:rPr>
          <w:rFonts w:ascii="ZapfHumnst BT" w:eastAsia="Times New Roman" w:hAnsi="ZapfHumnst BT" w:cs="Miriam"/>
        </w:rPr>
        <w:t>Open Putty for ssh session and connect to SF-1P device (see below). Perform authorization into opened ssh session window:</w:t>
      </w:r>
    </w:p>
    <w:p w14:paraId="59C23423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3549E9">
        <w:rPr>
          <w:noProof/>
        </w:rPr>
        <w:drawing>
          <wp:inline distT="0" distB="0" distL="0" distR="0" wp14:anchorId="7DADC95E" wp14:editId="0F130A6C">
            <wp:extent cx="3857625" cy="3686555"/>
            <wp:effectExtent l="0" t="0" r="0" b="9525"/>
            <wp:docPr id="786602074" name="Picture 78660207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02074" name="Picture 786602074" descr="A computer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F8E3" w14:textId="77777777" w:rsidR="0021486A" w:rsidRPr="003549E9" w:rsidRDefault="0021486A" w:rsidP="0021486A">
      <w:pPr>
        <w:pStyle w:val="ListParagraph"/>
        <w:numPr>
          <w:ilvl w:val="0"/>
          <w:numId w:val="29"/>
        </w:numPr>
        <w:rPr>
          <w:rFonts w:ascii="ZapfHumnst BT" w:eastAsia="Times New Roman" w:hAnsi="ZapfHumnst BT" w:cs="Miriam"/>
          <w:sz w:val="20"/>
          <w:szCs w:val="20"/>
        </w:rPr>
      </w:pPr>
      <w:r w:rsidRPr="003549E9">
        <w:rPr>
          <w:rFonts w:ascii="ZapfHumnst BT" w:eastAsia="Times New Roman" w:hAnsi="ZapfHumnst BT" w:cs="Miriam"/>
          <w:sz w:val="20"/>
          <w:szCs w:val="20"/>
        </w:rPr>
        <w:t>Click the open button</w:t>
      </w:r>
    </w:p>
    <w:p w14:paraId="4596CB98" w14:textId="77777777" w:rsidR="0021486A" w:rsidRPr="003549E9" w:rsidRDefault="0021486A" w:rsidP="0021486A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450D69B9" w14:textId="77777777" w:rsidR="0021486A" w:rsidRPr="003549E9" w:rsidRDefault="0021486A" w:rsidP="0021486A">
      <w:pPr>
        <w:pStyle w:val="Para"/>
        <w:numPr>
          <w:ilvl w:val="0"/>
          <w:numId w:val="29"/>
        </w:numPr>
        <w:rPr>
          <w:rFonts w:cs="ZapfHumnst BT"/>
        </w:rPr>
      </w:pPr>
      <w:r w:rsidRPr="003549E9">
        <w:rPr>
          <w:rFonts w:cs="ZapfHumnst BT"/>
        </w:rPr>
        <w:lastRenderedPageBreak/>
        <w:t>Type as follows:</w:t>
      </w:r>
    </w:p>
    <w:p w14:paraId="2E9DC070" w14:textId="77777777" w:rsidR="0021486A" w:rsidRPr="003549E9" w:rsidRDefault="0021486A" w:rsidP="0021486A">
      <w:pPr>
        <w:pStyle w:val="Para"/>
        <w:ind w:left="720" w:firstLine="0"/>
      </w:pPr>
      <w:r w:rsidRPr="003549E9">
        <w:t>user&gt;</w:t>
      </w:r>
      <w:proofErr w:type="spellStart"/>
      <w:r w:rsidRPr="003549E9">
        <w:t>su</w:t>
      </w:r>
      <w:proofErr w:type="spellEnd"/>
    </w:p>
    <w:p w14:paraId="74EC678B" w14:textId="77777777" w:rsidR="0021486A" w:rsidRPr="003549E9" w:rsidRDefault="0021486A" w:rsidP="0021486A">
      <w:pPr>
        <w:pStyle w:val="Para"/>
        <w:ind w:left="720" w:firstLine="0"/>
      </w:pPr>
      <w:r w:rsidRPr="003549E9">
        <w:t>Password:1234</w:t>
      </w:r>
    </w:p>
    <w:p w14:paraId="2C4D3E0D" w14:textId="77777777" w:rsidR="0021486A" w:rsidRPr="003549E9" w:rsidRDefault="0021486A" w:rsidP="0021486A">
      <w:pPr>
        <w:pStyle w:val="Para"/>
        <w:ind w:left="720" w:firstLine="0"/>
      </w:pPr>
    </w:p>
    <w:p w14:paraId="2A524A9F" w14:textId="77777777" w:rsidR="0021486A" w:rsidRPr="003549E9" w:rsidRDefault="0021486A" w:rsidP="0021486A">
      <w:pPr>
        <w:pStyle w:val="Para"/>
        <w:ind w:left="720" w:firstLine="0"/>
      </w:pPr>
      <w:r w:rsidRPr="003549E9">
        <w:t>SF-1p#</w:t>
      </w:r>
    </w:p>
    <w:p w14:paraId="32057DB2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17B3D787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  <w:r w:rsidRPr="003549E9">
        <w:rPr>
          <w:noProof/>
        </w:rPr>
        <w:drawing>
          <wp:inline distT="0" distB="0" distL="0" distR="0" wp14:anchorId="68837AAB" wp14:editId="1705DD1F">
            <wp:extent cx="4143375" cy="2321560"/>
            <wp:effectExtent l="0" t="0" r="9525" b="2540"/>
            <wp:docPr id="1546092299" name="Picture 154609229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92299" name="Picture 1546092299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22E3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45F63561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1D09107A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3549E9">
        <w:rPr>
          <w:rFonts w:ascii="ZapfHumnst BT" w:eastAsia="Times New Roman" w:hAnsi="ZapfHumnst BT" w:cs="Miriam"/>
          <w:sz w:val="20"/>
          <w:szCs w:val="20"/>
        </w:rPr>
        <w:t>Note:</w:t>
      </w:r>
    </w:p>
    <w:p w14:paraId="4317110C" w14:textId="77C7A13A" w:rsidR="0021486A" w:rsidRPr="00FB256F" w:rsidRDefault="0021486A" w:rsidP="0021486A">
      <w:pPr>
        <w:pStyle w:val="ListParagraph"/>
        <w:numPr>
          <w:ilvl w:val="0"/>
          <w:numId w:val="41"/>
        </w:numPr>
        <w:rPr>
          <w:rFonts w:ascii="ZapfHumnst BT" w:eastAsia="Times New Roman" w:hAnsi="ZapfHumnst BT" w:cs="Miriam"/>
          <w:color w:val="FF0000"/>
          <w:sz w:val="20"/>
          <w:szCs w:val="20"/>
        </w:rPr>
      </w:pPr>
      <w:r w:rsidRPr="003549E9">
        <w:rPr>
          <w:color w:val="FF0000"/>
          <w:sz w:val="20"/>
          <w:szCs w:val="20"/>
        </w:rPr>
        <w:t xml:space="preserve"> in S</w:t>
      </w:r>
      <w:r w:rsidR="00B86322" w:rsidRPr="003549E9">
        <w:rPr>
          <w:color w:val="FF0000"/>
          <w:sz w:val="20"/>
          <w:szCs w:val="20"/>
        </w:rPr>
        <w:t>A</w:t>
      </w:r>
      <w:r w:rsidRPr="003549E9">
        <w:rPr>
          <w:color w:val="FF0000"/>
          <w:sz w:val="20"/>
          <w:szCs w:val="20"/>
        </w:rPr>
        <w:t>FARICOM option remove the J21 JUMPER after the test!</w:t>
      </w:r>
    </w:p>
    <w:p w14:paraId="45EB1FAB" w14:textId="41E5CB2E" w:rsidR="00FB256F" w:rsidRPr="003549E9" w:rsidRDefault="00FB256F" w:rsidP="00FB256F">
      <w:pPr>
        <w:pStyle w:val="ListParagraph"/>
        <w:rPr>
          <w:rFonts w:ascii="ZapfHumnst BT" w:eastAsia="Times New Roman" w:hAnsi="ZapfHumnst BT" w:cs="Miriam"/>
          <w:color w:val="FF0000"/>
          <w:sz w:val="20"/>
          <w:szCs w:val="20"/>
        </w:rPr>
      </w:pPr>
      <w:r>
        <w:rPr>
          <w:rFonts w:eastAsia="Times New Roman" w:cstheme="minorHAnsi"/>
          <w:b/>
          <w:bCs/>
          <w:color w:val="FF0000"/>
          <w:sz w:val="20"/>
          <w:szCs w:val="20"/>
        </w:rPr>
        <w:t xml:space="preserve">MKT options </w:t>
      </w:r>
      <w:r w:rsidRPr="00FB256F">
        <w:rPr>
          <w:rFonts w:eastAsia="Times New Roman" w:cstheme="minorHAnsi"/>
          <w:b/>
          <w:bCs/>
          <w:color w:val="FF0000"/>
          <w:sz w:val="20"/>
          <w:szCs w:val="20"/>
        </w:rPr>
        <w:t>ETX-1P_SFC/</w:t>
      </w:r>
      <w:r>
        <w:rPr>
          <w:rFonts w:eastAsia="Times New Roman" w:cstheme="minorHAnsi"/>
          <w:b/>
          <w:bCs/>
          <w:color w:val="FF0000"/>
          <w:sz w:val="20"/>
          <w:szCs w:val="20"/>
        </w:rPr>
        <w:t>xxx</w:t>
      </w:r>
    </w:p>
    <w:p w14:paraId="4B3A4955" w14:textId="161C1A26" w:rsidR="00667DEB" w:rsidRPr="0021486A" w:rsidRDefault="00667DEB" w:rsidP="00DC0C8D">
      <w:pPr>
        <w:pStyle w:val="Para"/>
        <w:ind w:left="360" w:firstLine="0"/>
        <w:rPr>
          <w:rFonts w:cs="ZapfHumnst BT"/>
          <w:b/>
          <w:bCs/>
        </w:rPr>
      </w:pPr>
      <w:bookmarkStart w:id="62" w:name="_Toc151974252"/>
      <w:bookmarkStart w:id="63" w:name="_Ref175460514"/>
      <w:bookmarkStart w:id="64" w:name="_Toc11147863"/>
      <w:bookmarkEnd w:id="21"/>
      <w:bookmarkEnd w:id="22"/>
      <w:bookmarkEnd w:id="40"/>
    </w:p>
    <w:p w14:paraId="2F3A701C" w14:textId="38544A4B" w:rsidR="00A739B5" w:rsidRPr="0021486A" w:rsidRDefault="53B9F3D8" w:rsidP="00242C68">
      <w:pPr>
        <w:pStyle w:val="Heading1"/>
      </w:pPr>
      <w:bookmarkStart w:id="65" w:name="_Toc94451779"/>
      <w:r w:rsidRPr="0021486A">
        <w:t>Preparations for Shipment</w:t>
      </w:r>
      <w:bookmarkEnd w:id="62"/>
      <w:bookmarkEnd w:id="63"/>
      <w:bookmarkEnd w:id="64"/>
      <w:bookmarkEnd w:id="65"/>
    </w:p>
    <w:p w14:paraId="5CAF663C" w14:textId="77777777" w:rsidR="004F6A35" w:rsidRPr="0021486A" w:rsidRDefault="004F6A35">
      <w:pPr>
        <w:pStyle w:val="para0"/>
        <w:numPr>
          <w:ilvl w:val="0"/>
          <w:numId w:val="7"/>
        </w:numPr>
      </w:pPr>
      <w:r w:rsidRPr="0021486A">
        <w:t>As specified in the GFTI.</w:t>
      </w:r>
    </w:p>
    <w:p w14:paraId="4FF1E470" w14:textId="77777777" w:rsidR="004F6A35" w:rsidRPr="0021486A" w:rsidRDefault="004F6A35">
      <w:pPr>
        <w:pStyle w:val="para0"/>
        <w:numPr>
          <w:ilvl w:val="0"/>
          <w:numId w:val="7"/>
        </w:numPr>
      </w:pPr>
      <w:r w:rsidRPr="0021486A">
        <w:t>SFP ports covers.</w:t>
      </w:r>
    </w:p>
    <w:p w14:paraId="0DD571F6" w14:textId="233F7CCD" w:rsidR="004F6A35" w:rsidRPr="0021486A" w:rsidRDefault="004F6A35">
      <w:pPr>
        <w:pStyle w:val="para0"/>
        <w:numPr>
          <w:ilvl w:val="0"/>
          <w:numId w:val="7"/>
        </w:numPr>
      </w:pPr>
      <w:r w:rsidRPr="0021486A">
        <w:t xml:space="preserve">Verify </w:t>
      </w:r>
      <w:r w:rsidR="00E31DD5" w:rsidRPr="0021486A">
        <w:t>correct voltage indications</w:t>
      </w:r>
    </w:p>
    <w:p w14:paraId="5081929A" w14:textId="77777777" w:rsidR="004F6A35" w:rsidRPr="0021486A" w:rsidRDefault="004F6A35">
      <w:pPr>
        <w:pStyle w:val="para0"/>
        <w:numPr>
          <w:ilvl w:val="0"/>
          <w:numId w:val="7"/>
        </w:numPr>
      </w:pPr>
      <w:r w:rsidRPr="0021486A">
        <w:t>Make sure the screw-nut of the coax connectors (ANT &amp; MI/DV) is closed.</w:t>
      </w:r>
    </w:p>
    <w:p w14:paraId="76571267" w14:textId="77777777" w:rsidR="004F6A35" w:rsidRPr="0021486A" w:rsidRDefault="004F6A35">
      <w:pPr>
        <w:pStyle w:val="para0"/>
        <w:numPr>
          <w:ilvl w:val="0"/>
          <w:numId w:val="7"/>
        </w:numPr>
      </w:pPr>
      <w:r w:rsidRPr="0021486A">
        <w:t>Confirm the existence of the bar code label.</w:t>
      </w:r>
    </w:p>
    <w:p w14:paraId="1A39E9C7" w14:textId="16F07961" w:rsidR="00D26AC3" w:rsidRPr="0021486A" w:rsidRDefault="53B9F3D8" w:rsidP="00831651">
      <w:pPr>
        <w:pStyle w:val="Heading1"/>
      </w:pPr>
      <w:bookmarkStart w:id="66" w:name="_Toc11147864"/>
      <w:bookmarkStart w:id="67" w:name="_Toc94451780"/>
      <w:r w:rsidRPr="0021486A">
        <w:t>Factory Setting</w:t>
      </w:r>
      <w:bookmarkEnd w:id="66"/>
      <w:bookmarkEnd w:id="67"/>
    </w:p>
    <w:p w14:paraId="393FAF5A" w14:textId="7438D5EB" w:rsidR="004F6A35" w:rsidRPr="0021486A" w:rsidRDefault="004F6A35">
      <w:pPr>
        <w:pStyle w:val="ListParagraph"/>
        <w:numPr>
          <w:ilvl w:val="0"/>
          <w:numId w:val="16"/>
        </w:numPr>
        <w:rPr>
          <w:rFonts w:ascii="ZapfHumnst BT" w:eastAsia="Times New Roman" w:hAnsi="ZapfHumnst BT" w:cs="Miriam"/>
        </w:rPr>
      </w:pPr>
      <w:bookmarkStart w:id="68" w:name="_Toc536520977"/>
      <w:bookmarkStart w:id="69" w:name="_Toc536522442"/>
      <w:bookmarkStart w:id="70" w:name="_Toc50350299"/>
      <w:bookmarkStart w:id="71" w:name="_Toc151974254"/>
      <w:bookmarkStart w:id="72" w:name="_Toc11147865"/>
      <w:r w:rsidRPr="0021486A">
        <w:rPr>
          <w:rFonts w:ascii="ZapfHumnst BT" w:eastAsia="Times New Roman" w:hAnsi="ZapfHumnst BT" w:cs="Miriam"/>
        </w:rPr>
        <w:t>As specified in the GFTI.</w:t>
      </w:r>
    </w:p>
    <w:p w14:paraId="659B31AA" w14:textId="77777777" w:rsidR="004F6A35" w:rsidRPr="0021486A" w:rsidRDefault="004F6A35">
      <w:pPr>
        <w:pStyle w:val="ListParagraph"/>
        <w:numPr>
          <w:ilvl w:val="0"/>
          <w:numId w:val="16"/>
        </w:numPr>
        <w:rPr>
          <w:rFonts w:ascii="ZapfHumnst BT" w:eastAsia="Times New Roman" w:hAnsi="ZapfHumnst BT" w:cs="Miriam"/>
        </w:rPr>
      </w:pPr>
      <w:r w:rsidRPr="0021486A">
        <w:rPr>
          <w:rFonts w:ascii="ZapfHumnst BT" w:eastAsia="Times New Roman" w:hAnsi="ZapfHumnst BT" w:cs="Miriam"/>
        </w:rPr>
        <w:t>Return to factory setting:</w:t>
      </w:r>
    </w:p>
    <w:p w14:paraId="103894FC" w14:textId="77777777" w:rsidR="00D6200F" w:rsidRPr="0021486A" w:rsidRDefault="00D6200F" w:rsidP="00D6200F">
      <w:pPr>
        <w:pStyle w:val="ListParagraph"/>
        <w:ind w:left="1069"/>
        <w:rPr>
          <w:rFonts w:ascii="ZapfHumnst BT" w:eastAsia="Times New Roman" w:hAnsi="ZapfHumnst BT" w:cs="Miriam"/>
          <w:b/>
          <w:bCs/>
          <w:i/>
          <w:iCs/>
        </w:rPr>
      </w:pPr>
      <w:r w:rsidRPr="0021486A">
        <w:rPr>
          <w:rFonts w:ascii="ZapfHumnst BT" w:eastAsia="Times New Roman" w:hAnsi="ZapfHumnst BT" w:cs="Miriam"/>
          <w:b/>
          <w:bCs/>
          <w:i/>
          <w:iCs/>
        </w:rPr>
        <w:t>admin factory-default</w:t>
      </w:r>
    </w:p>
    <w:p w14:paraId="650E99EA" w14:textId="0A563155" w:rsidR="004F6A35" w:rsidRPr="0021486A" w:rsidRDefault="00D6200F" w:rsidP="00D6200F">
      <w:pPr>
        <w:pStyle w:val="ListParagraph"/>
        <w:ind w:left="1069"/>
        <w:rPr>
          <w:rtl/>
        </w:rPr>
      </w:pPr>
      <w:r w:rsidRPr="0021486A">
        <w:rPr>
          <w:rFonts w:ascii="ZapfHumnst BT" w:eastAsia="Times New Roman" w:hAnsi="ZapfHumnst BT" w:cs="Miriam"/>
        </w:rPr>
        <w:t xml:space="preserve"> Current configuration will be erased and device will reboot with factory default configuration. Are you sure? [yes/no]_yes</w:t>
      </w:r>
    </w:p>
    <w:p w14:paraId="54F7141B" w14:textId="77777777" w:rsidR="00E31DD5" w:rsidRPr="0021486A" w:rsidRDefault="5D5F8633" w:rsidP="00E31DD5">
      <w:pPr>
        <w:pStyle w:val="Heading1"/>
      </w:pPr>
      <w:bookmarkStart w:id="73" w:name="_Toc36362386"/>
      <w:bookmarkStart w:id="74" w:name="_Toc94451781"/>
      <w:bookmarkStart w:id="75" w:name="_Ref534876802"/>
      <w:bookmarkEnd w:id="68"/>
      <w:bookmarkEnd w:id="69"/>
      <w:bookmarkEnd w:id="70"/>
      <w:bookmarkEnd w:id="71"/>
      <w:bookmarkEnd w:id="72"/>
      <w:r w:rsidRPr="0021486A">
        <w:t>Safety Test</w:t>
      </w:r>
      <w:bookmarkEnd w:id="73"/>
      <w:bookmarkEnd w:id="74"/>
    </w:p>
    <w:p w14:paraId="0F2BAC5C" w14:textId="77777777" w:rsidR="005D18DC" w:rsidRPr="0021486A" w:rsidRDefault="00E31DD5" w:rsidP="000316D0">
      <w:pPr>
        <w:pStyle w:val="ListParagraph"/>
        <w:ind w:left="1069"/>
      </w:pPr>
      <w:r w:rsidRPr="0021486A">
        <w:rPr>
          <w:rFonts w:ascii="ZapfHumnst BT" w:eastAsia="Times New Roman" w:hAnsi="ZapfHumnst BT" w:cs="Miriam"/>
        </w:rPr>
        <w:t>As specified in the GFTI.</w:t>
      </w:r>
      <w:r w:rsidR="00224E76" w:rsidRPr="0021486A">
        <w:br w:type="page"/>
      </w:r>
      <w:bookmarkStart w:id="76" w:name="_Toc11147866"/>
      <w:bookmarkStart w:id="77" w:name="_Ref18575007"/>
      <w:bookmarkStart w:id="78" w:name="_Toc36362387"/>
    </w:p>
    <w:p w14:paraId="4D285943" w14:textId="77777777" w:rsidR="00E31DD5" w:rsidRPr="0021486A" w:rsidRDefault="00E31DD5" w:rsidP="00EB7EB4">
      <w:pPr>
        <w:pStyle w:val="App1"/>
        <w:rPr>
          <w:rStyle w:val="AppendixChar"/>
        </w:rPr>
      </w:pPr>
      <w:bookmarkStart w:id="79" w:name="_Ref36130659"/>
      <w:bookmarkStart w:id="80" w:name="_Ref36130661"/>
      <w:bookmarkStart w:id="81" w:name="_Toc36362389"/>
      <w:bookmarkStart w:id="82" w:name="_Toc94451782"/>
      <w:bookmarkEnd w:id="76"/>
      <w:bookmarkEnd w:id="77"/>
      <w:bookmarkEnd w:id="78"/>
      <w:r w:rsidRPr="0021486A">
        <w:rPr>
          <w:rStyle w:val="AppendixChar"/>
        </w:rPr>
        <w:lastRenderedPageBreak/>
        <w:t>EEPROM Parameters</w:t>
      </w:r>
      <w:bookmarkEnd w:id="79"/>
      <w:bookmarkEnd w:id="80"/>
      <w:bookmarkEnd w:id="81"/>
      <w:bookmarkEnd w:id="82"/>
    </w:p>
    <w:p w14:paraId="1FF547F1" w14:textId="77777777" w:rsidR="00E31DD5" w:rsidRPr="0021486A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512F8110" w14:textId="77777777" w:rsidR="005845E6" w:rsidRPr="0021486A" w:rsidRDefault="00E31DD5" w:rsidP="005845E6">
      <w:pPr>
        <w:tabs>
          <w:tab w:val="left" w:pos="1276"/>
        </w:tabs>
        <w:ind w:left="0" w:right="48"/>
      </w:pPr>
      <w:r w:rsidRPr="0021486A">
        <w:rPr>
          <w:rFonts w:ascii="Courier New" w:eastAsiaTheme="minorHAnsi" w:hAnsi="Courier New" w:cs="Courier New"/>
          <w:sz w:val="21"/>
          <w:szCs w:val="21"/>
        </w:rPr>
        <w:tab/>
      </w:r>
      <w:r w:rsidR="005845E6" w:rsidRPr="0021486A">
        <w:t>EEPROM parameters (By order option)</w:t>
      </w:r>
    </w:p>
    <w:p w14:paraId="267731C8" w14:textId="77777777" w:rsidR="005845E6" w:rsidRPr="0021486A" w:rsidRDefault="005845E6" w:rsidP="005845E6">
      <w:pPr>
        <w:rPr>
          <w:u w:val="single"/>
        </w:rPr>
      </w:pPr>
      <w:r w:rsidRPr="0021486A">
        <w:rPr>
          <w:u w:val="single"/>
        </w:rPr>
        <w:t>Example of EEPROM identifying string</w:t>
      </w:r>
    </w:p>
    <w:p w14:paraId="45BD9FDF" w14:textId="77777777" w:rsidR="005845E6" w:rsidRPr="0021486A" w:rsidRDefault="005845E6" w:rsidP="005845E6"/>
    <w:p w14:paraId="16AAFC2A" w14:textId="77777777" w:rsidR="005845E6" w:rsidRPr="0021486A" w:rsidRDefault="005845E6" w:rsidP="005845E6">
      <w:pPr>
        <w:rPr>
          <w:rFonts w:ascii="Courier New" w:hAnsi="Courier New" w:cs="Courier New"/>
          <w:sz w:val="18"/>
          <w:szCs w:val="18"/>
        </w:rPr>
      </w:pPr>
      <w:r w:rsidRPr="0021486A">
        <w:rPr>
          <w:rFonts w:ascii="Courier New" w:hAnsi="Courier New" w:cs="Courier New"/>
          <w:sz w:val="18"/>
          <w:szCs w:val="18"/>
        </w:rPr>
        <w:t>MODEM_1_MANUFACTURER=QUECTEL,MODEM_2_MANUFACTURER=QUECTEL,MODEM_1_TYPE=EC25­E,MODEM_2_TYPE=EC25­E,MAC_ADDRESS=00:a7:b1:46:4e:a3,MAIN_CARD_HW_VERSION=0.0,SUB_CARD_1_HW_VERSION=0.1,CSL=A,PART_NUMBER=ETX­1P/ACEX/1SFP1UTP/4UTP,PCB_MAIN_ID=SF­1V/MAIN/0.1I,PCB_SUB_CARD_1_ID=SF­1V/PS/0.1I,PS=WDC­12V,SD_SLOT=YES,SERIAL_1=RS232,SERIAL_2=RS232,SERIAL_1_CTS_DTR=YES,SERIAL_2_CTS_DTR=YES,RS485_1=,RS485_2=,DRY_CONTACT=YES,NNI_PORT_4=COPPER,NNI_PORT_5=COPPER,PORT_2_3=YES,LIST_REF=0.0,END=</w:t>
      </w:r>
    </w:p>
    <w:p w14:paraId="38989C0B" w14:textId="77777777" w:rsidR="005845E6" w:rsidRPr="0021486A" w:rsidRDefault="005845E6" w:rsidP="005845E6"/>
    <w:tbl>
      <w:tblPr>
        <w:tblStyle w:val="GridTable2-Accent3"/>
        <w:tblW w:w="9823" w:type="dxa"/>
        <w:tblLook w:val="04A0" w:firstRow="1" w:lastRow="0" w:firstColumn="1" w:lastColumn="0" w:noHBand="0" w:noVBand="1"/>
      </w:tblPr>
      <w:tblGrid>
        <w:gridCol w:w="3068"/>
        <w:gridCol w:w="2163"/>
        <w:gridCol w:w="4592"/>
      </w:tblGrid>
      <w:tr w:rsidR="005845E6" w:rsidRPr="0021486A" w14:paraId="05518C6D" w14:textId="77777777" w:rsidTr="00531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A72218" w14:textId="77777777" w:rsidR="005845E6" w:rsidRPr="0021486A" w:rsidRDefault="005845E6" w:rsidP="002445E7">
            <w:pPr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0" w:type="auto"/>
          </w:tcPr>
          <w:p w14:paraId="13D3D33B" w14:textId="77777777" w:rsidR="005845E6" w:rsidRPr="0021486A" w:rsidRDefault="005845E6" w:rsidP="002445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Possible Values</w:t>
            </w:r>
          </w:p>
        </w:tc>
        <w:tc>
          <w:tcPr>
            <w:tcW w:w="0" w:type="auto"/>
          </w:tcPr>
          <w:p w14:paraId="405B301D" w14:textId="77777777" w:rsidR="005845E6" w:rsidRPr="0021486A" w:rsidRDefault="005845E6" w:rsidP="002445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Comments</w:t>
            </w:r>
          </w:p>
        </w:tc>
      </w:tr>
      <w:tr w:rsidR="005845E6" w:rsidRPr="0021486A" w14:paraId="1D63344C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484D471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MODEM_1_MANUFACTURER</w:t>
            </w:r>
          </w:p>
        </w:tc>
        <w:tc>
          <w:tcPr>
            <w:tcW w:w="0" w:type="auto"/>
          </w:tcPr>
          <w:p w14:paraId="16D6B84A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46689C11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</w:t>
            </w:r>
          </w:p>
        </w:tc>
        <w:tc>
          <w:tcPr>
            <w:tcW w:w="0" w:type="auto"/>
          </w:tcPr>
          <w:p w14:paraId="3637FFF5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modem is not present</w:t>
            </w:r>
          </w:p>
        </w:tc>
      </w:tr>
      <w:tr w:rsidR="005845E6" w:rsidRPr="0021486A" w14:paraId="49E01BE3" w14:textId="77777777" w:rsidTr="00531704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D9F65E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MODEM_2_MANUFACTURER</w:t>
            </w:r>
          </w:p>
        </w:tc>
        <w:tc>
          <w:tcPr>
            <w:tcW w:w="0" w:type="auto"/>
          </w:tcPr>
          <w:p w14:paraId="21CD34D0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86FE00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</w:t>
            </w:r>
          </w:p>
          <w:p w14:paraId="56F2AD4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AZUREWAVE</w:t>
            </w:r>
          </w:p>
          <w:p w14:paraId="36ED9DB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</w:t>
            </w:r>
          </w:p>
        </w:tc>
        <w:tc>
          <w:tcPr>
            <w:tcW w:w="0" w:type="auto"/>
          </w:tcPr>
          <w:p w14:paraId="54C815B3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modem is not present</w:t>
            </w:r>
          </w:p>
          <w:p w14:paraId="1AF551EA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054485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proofErr w:type="spellStart"/>
            <w:r w:rsidRPr="0021486A">
              <w:rPr>
                <w:rFonts w:asciiTheme="majorBidi" w:hAnsiTheme="majorBidi" w:cstheme="majorBidi"/>
              </w:rPr>
              <w:t>WiFi</w:t>
            </w:r>
            <w:proofErr w:type="spellEnd"/>
            <w:r w:rsidRPr="0021486A">
              <w:rPr>
                <w:rFonts w:asciiTheme="majorBidi" w:hAnsiTheme="majorBidi" w:cstheme="majorBidi"/>
              </w:rPr>
              <w:t>, WF ordering option</w:t>
            </w:r>
          </w:p>
          <w:p w14:paraId="4C67EC4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LoRa ordering option</w:t>
            </w:r>
          </w:p>
        </w:tc>
      </w:tr>
      <w:tr w:rsidR="005845E6" w:rsidRPr="0021486A" w14:paraId="6CF64F75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9AA0DE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MODEM_1_TYPE</w:t>
            </w:r>
          </w:p>
        </w:tc>
        <w:tc>
          <w:tcPr>
            <w:tcW w:w="0" w:type="auto"/>
          </w:tcPr>
          <w:p w14:paraId="081A307B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6FC28B43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UC20</w:t>
            </w:r>
          </w:p>
          <w:p w14:paraId="15658C78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EC25-E</w:t>
            </w:r>
          </w:p>
          <w:p w14:paraId="73CA8645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</w:t>
            </w:r>
          </w:p>
          <w:p w14:paraId="3B8E0B7D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EC25-AU</w:t>
            </w:r>
          </w:p>
          <w:p w14:paraId="535B8F2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EC25-AFFD</w:t>
            </w:r>
          </w:p>
        </w:tc>
        <w:tc>
          <w:tcPr>
            <w:tcW w:w="0" w:type="auto"/>
          </w:tcPr>
          <w:p w14:paraId="7A8FB5B6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modem is not present</w:t>
            </w:r>
          </w:p>
          <w:p w14:paraId="763B128E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QUECTEL, HSP ordering option </w:t>
            </w:r>
          </w:p>
          <w:p w14:paraId="5343D323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L1 ordering option</w:t>
            </w:r>
          </w:p>
          <w:p w14:paraId="6C07C1CD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L2 ordering option</w:t>
            </w:r>
          </w:p>
          <w:p w14:paraId="00A2B862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L3 ordering option</w:t>
            </w:r>
          </w:p>
          <w:p w14:paraId="7D883215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L4 ordering option</w:t>
            </w:r>
          </w:p>
        </w:tc>
      </w:tr>
      <w:tr w:rsidR="005845E6" w:rsidRPr="0021486A" w14:paraId="400E9BEB" w14:textId="77777777" w:rsidTr="00531704">
        <w:trPr>
          <w:trHeight w:val="3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531C3D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MODEM_2_TYPE</w:t>
            </w:r>
          </w:p>
        </w:tc>
        <w:tc>
          <w:tcPr>
            <w:tcW w:w="0" w:type="auto"/>
          </w:tcPr>
          <w:p w14:paraId="4F6F16D1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73CB34C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UC20</w:t>
            </w:r>
          </w:p>
          <w:p w14:paraId="55B4A2D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EC25-E</w:t>
            </w:r>
          </w:p>
          <w:p w14:paraId="0DD8D9C5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</w:t>
            </w:r>
          </w:p>
          <w:p w14:paraId="53271A1B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EC25-AU</w:t>
            </w:r>
          </w:p>
          <w:p w14:paraId="1E2158D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EC25-AFFD</w:t>
            </w:r>
          </w:p>
          <w:p w14:paraId="005A4AE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AW-CM276MA</w:t>
            </w:r>
          </w:p>
          <w:p w14:paraId="22F88A7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EU433</w:t>
            </w:r>
          </w:p>
          <w:p w14:paraId="33E4A51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EU868</w:t>
            </w:r>
          </w:p>
          <w:p w14:paraId="659E2B8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US915</w:t>
            </w:r>
          </w:p>
          <w:p w14:paraId="7FF8175A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US915</w:t>
            </w:r>
          </w:p>
          <w:p w14:paraId="6BA4E4EF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AS923</w:t>
            </w:r>
          </w:p>
          <w:p w14:paraId="2FEF8DC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1486A">
              <w:rPr>
                <w:rFonts w:asciiTheme="majorBidi" w:hAnsiTheme="majorBidi" w:cstheme="majorBidi"/>
              </w:rPr>
              <w:t>EU868</w:t>
            </w:r>
          </w:p>
        </w:tc>
        <w:tc>
          <w:tcPr>
            <w:tcW w:w="0" w:type="auto"/>
          </w:tcPr>
          <w:p w14:paraId="141FB76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modem is not present</w:t>
            </w:r>
          </w:p>
          <w:p w14:paraId="1FCAF023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QUECTEL, HSP ordering option </w:t>
            </w:r>
          </w:p>
          <w:p w14:paraId="476B37C5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L1 ordering option</w:t>
            </w:r>
          </w:p>
          <w:p w14:paraId="77475E3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L2 ordering option</w:t>
            </w:r>
          </w:p>
          <w:p w14:paraId="07F6B2DC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L3 ordering option</w:t>
            </w:r>
          </w:p>
          <w:p w14:paraId="1E386908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L4 ordering option</w:t>
            </w:r>
          </w:p>
          <w:p w14:paraId="752219D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AZUREWAVE, WF ordering option</w:t>
            </w:r>
          </w:p>
          <w:p w14:paraId="38464750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LR1</w:t>
            </w:r>
          </w:p>
          <w:p w14:paraId="7B2AABCA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LR2</w:t>
            </w:r>
          </w:p>
          <w:p w14:paraId="2F0D5B85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LR3</w:t>
            </w:r>
          </w:p>
          <w:p w14:paraId="2E7CCFF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LR4</w:t>
            </w:r>
          </w:p>
          <w:p w14:paraId="0542F79F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LR6</w:t>
            </w:r>
          </w:p>
          <w:p w14:paraId="75224DC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LR7</w:t>
            </w:r>
          </w:p>
        </w:tc>
      </w:tr>
      <w:tr w:rsidR="005845E6" w:rsidRPr="0021486A" w14:paraId="06B25313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804AEF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MAC_ADDRESS</w:t>
            </w:r>
          </w:p>
        </w:tc>
        <w:tc>
          <w:tcPr>
            <w:tcW w:w="0" w:type="auto"/>
          </w:tcPr>
          <w:p w14:paraId="53C76E04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AA:BB:CC:DD:EE:FF</w:t>
            </w:r>
          </w:p>
        </w:tc>
        <w:tc>
          <w:tcPr>
            <w:tcW w:w="0" w:type="auto"/>
          </w:tcPr>
          <w:p w14:paraId="24D47C53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10 consecutive addresses, starting with the specified</w:t>
            </w:r>
          </w:p>
        </w:tc>
      </w:tr>
      <w:tr w:rsidR="005845E6" w:rsidRPr="0021486A" w14:paraId="64C4FCAD" w14:textId="77777777" w:rsidTr="00531704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29A7FE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MAIN_CARD_HW_VERSION</w:t>
            </w:r>
          </w:p>
        </w:tc>
        <w:tc>
          <w:tcPr>
            <w:tcW w:w="0" w:type="auto"/>
          </w:tcPr>
          <w:p w14:paraId="131E759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129121A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Filled by </w:t>
            </w:r>
            <w:proofErr w:type="spellStart"/>
            <w:r w:rsidRPr="0021486A">
              <w:rPr>
                <w:rFonts w:asciiTheme="majorBidi" w:hAnsiTheme="majorBidi" w:cstheme="majorBidi"/>
              </w:rPr>
              <w:t>Badas</w:t>
            </w:r>
            <w:proofErr w:type="spellEnd"/>
          </w:p>
        </w:tc>
      </w:tr>
      <w:tr w:rsidR="005845E6" w:rsidRPr="0021486A" w14:paraId="00CD4D35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41E6019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SUB_CARD_1_HW_VERSION</w:t>
            </w:r>
          </w:p>
        </w:tc>
        <w:tc>
          <w:tcPr>
            <w:tcW w:w="0" w:type="auto"/>
          </w:tcPr>
          <w:p w14:paraId="4C598476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213B7391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there is no sub card</w:t>
            </w:r>
          </w:p>
        </w:tc>
      </w:tr>
      <w:tr w:rsidR="005845E6" w:rsidRPr="0021486A" w14:paraId="0A053E34" w14:textId="77777777" w:rsidTr="00531704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17A153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CSL</w:t>
            </w:r>
          </w:p>
        </w:tc>
        <w:tc>
          <w:tcPr>
            <w:tcW w:w="0" w:type="auto"/>
          </w:tcPr>
          <w:p w14:paraId="2894DA6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718B59E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Filled by </w:t>
            </w:r>
            <w:proofErr w:type="spellStart"/>
            <w:r w:rsidRPr="0021486A">
              <w:rPr>
                <w:rFonts w:asciiTheme="majorBidi" w:hAnsiTheme="majorBidi" w:cstheme="majorBidi"/>
              </w:rPr>
              <w:t>Badas</w:t>
            </w:r>
            <w:proofErr w:type="spellEnd"/>
          </w:p>
        </w:tc>
      </w:tr>
      <w:tr w:rsidR="005845E6" w:rsidRPr="0021486A" w14:paraId="1C678C05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2FFC6E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PART_NUMBER</w:t>
            </w:r>
          </w:p>
        </w:tc>
        <w:tc>
          <w:tcPr>
            <w:tcW w:w="0" w:type="auto"/>
          </w:tcPr>
          <w:p w14:paraId="79F3A98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13BB8845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Refer to [1P Ordering Options] for possible values</w:t>
            </w:r>
          </w:p>
        </w:tc>
      </w:tr>
      <w:tr w:rsidR="005845E6" w:rsidRPr="0021486A" w14:paraId="5C5CC8A3" w14:textId="77777777" w:rsidTr="00531704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736432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PCB_MAIN_ID</w:t>
            </w:r>
          </w:p>
        </w:tc>
        <w:tc>
          <w:tcPr>
            <w:tcW w:w="0" w:type="auto"/>
          </w:tcPr>
          <w:p w14:paraId="24D7BDD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039A954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Filled by </w:t>
            </w:r>
            <w:proofErr w:type="spellStart"/>
            <w:r w:rsidRPr="0021486A">
              <w:rPr>
                <w:rFonts w:asciiTheme="majorBidi" w:hAnsiTheme="majorBidi" w:cstheme="majorBidi"/>
              </w:rPr>
              <w:t>Badas</w:t>
            </w:r>
            <w:proofErr w:type="spellEnd"/>
          </w:p>
        </w:tc>
      </w:tr>
      <w:tr w:rsidR="005845E6" w:rsidRPr="0021486A" w14:paraId="167628FA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89EFE0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PCB_SUB_CARD_1_ID</w:t>
            </w:r>
          </w:p>
        </w:tc>
        <w:tc>
          <w:tcPr>
            <w:tcW w:w="0" w:type="auto"/>
          </w:tcPr>
          <w:p w14:paraId="3CC45C56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541721BD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1486A">
              <w:rPr>
                <w:rFonts w:asciiTheme="majorBidi" w:hAnsiTheme="majorBidi" w:cstheme="majorBidi"/>
              </w:rPr>
              <w:t>Null (no value) if there is no sub card</w:t>
            </w:r>
          </w:p>
        </w:tc>
      </w:tr>
      <w:tr w:rsidR="005845E6" w:rsidRPr="0021486A" w14:paraId="1103D4AB" w14:textId="77777777" w:rsidTr="00531704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0EC614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PS</w:t>
            </w:r>
          </w:p>
        </w:tc>
        <w:tc>
          <w:tcPr>
            <w:tcW w:w="0" w:type="auto"/>
          </w:tcPr>
          <w:p w14:paraId="27D1BD24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12V </w:t>
            </w:r>
          </w:p>
          <w:p w14:paraId="3451D9AF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WDC-12V</w:t>
            </w:r>
          </w:p>
        </w:tc>
        <w:tc>
          <w:tcPr>
            <w:tcW w:w="0" w:type="auto"/>
          </w:tcPr>
          <w:p w14:paraId="4318CC9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12V DC </w:t>
            </w:r>
          </w:p>
          <w:p w14:paraId="296E8C2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Wide range 10V to 30V DC</w:t>
            </w:r>
          </w:p>
        </w:tc>
      </w:tr>
      <w:tr w:rsidR="005845E6" w:rsidRPr="0021486A" w14:paraId="71FC59A1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025A71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SD_SLOT</w:t>
            </w:r>
          </w:p>
        </w:tc>
        <w:tc>
          <w:tcPr>
            <w:tcW w:w="0" w:type="auto"/>
          </w:tcPr>
          <w:p w14:paraId="04549558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3BF200D9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4E17614B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SD card slot is not present</w:t>
            </w:r>
          </w:p>
        </w:tc>
      </w:tr>
      <w:tr w:rsidR="00531704" w:rsidRPr="0021486A" w14:paraId="2088B9C5" w14:textId="77777777" w:rsidTr="00531704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9075817" w14:textId="77777777" w:rsidR="00531704" w:rsidRPr="0021486A" w:rsidRDefault="00531704" w:rsidP="0053170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SERIAL_1</w:t>
            </w:r>
          </w:p>
        </w:tc>
        <w:tc>
          <w:tcPr>
            <w:tcW w:w="0" w:type="auto"/>
          </w:tcPr>
          <w:p w14:paraId="0B618F18" w14:textId="77777777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38BB3169" w14:textId="77777777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RS232</w:t>
            </w:r>
          </w:p>
          <w:p w14:paraId="7BFD3F1B" w14:textId="00634AA3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RS485</w:t>
            </w:r>
          </w:p>
        </w:tc>
        <w:tc>
          <w:tcPr>
            <w:tcW w:w="0" w:type="auto"/>
          </w:tcPr>
          <w:p w14:paraId="7C32F93F" w14:textId="77777777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serial is not present</w:t>
            </w:r>
          </w:p>
          <w:p w14:paraId="4A90E245" w14:textId="77777777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Non isolated RS232</w:t>
            </w:r>
          </w:p>
          <w:p w14:paraId="4A7FB67D" w14:textId="33454703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Non isolated RS485</w:t>
            </w:r>
          </w:p>
        </w:tc>
      </w:tr>
      <w:tr w:rsidR="00531704" w:rsidRPr="0021486A" w14:paraId="025A01FB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4B84AC" w14:textId="77777777" w:rsidR="00531704" w:rsidRPr="0021486A" w:rsidRDefault="00531704" w:rsidP="0053170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SERIAL_2</w:t>
            </w:r>
          </w:p>
        </w:tc>
        <w:tc>
          <w:tcPr>
            <w:tcW w:w="0" w:type="auto"/>
          </w:tcPr>
          <w:p w14:paraId="5B59A174" w14:textId="77777777" w:rsidR="00531704" w:rsidRPr="0021486A" w:rsidRDefault="00531704" w:rsidP="00531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78B6970C" w14:textId="1893B8FB" w:rsidR="00531704" w:rsidRPr="0021486A" w:rsidRDefault="00531704" w:rsidP="00531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RS232</w:t>
            </w:r>
          </w:p>
        </w:tc>
        <w:tc>
          <w:tcPr>
            <w:tcW w:w="0" w:type="auto"/>
          </w:tcPr>
          <w:p w14:paraId="762C46DA" w14:textId="77777777" w:rsidR="00531704" w:rsidRPr="0021486A" w:rsidRDefault="00531704" w:rsidP="00531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serial is not present</w:t>
            </w:r>
          </w:p>
          <w:p w14:paraId="16CE45D7" w14:textId="1BA718F3" w:rsidR="00531704" w:rsidRPr="0021486A" w:rsidRDefault="00531704" w:rsidP="00531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Non isolated RS232</w:t>
            </w:r>
          </w:p>
        </w:tc>
      </w:tr>
      <w:tr w:rsidR="005845E6" w:rsidRPr="0021486A" w14:paraId="79DF6634" w14:textId="77777777" w:rsidTr="00531704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0AA87D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SERIAL_1_CTS_DTR</w:t>
            </w:r>
          </w:p>
        </w:tc>
        <w:tc>
          <w:tcPr>
            <w:tcW w:w="0" w:type="auto"/>
          </w:tcPr>
          <w:p w14:paraId="7DEEA6F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4789381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763A824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serial is not present</w:t>
            </w:r>
          </w:p>
          <w:p w14:paraId="3DA4E484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CTS and DTR are supported</w:t>
            </w:r>
          </w:p>
        </w:tc>
      </w:tr>
      <w:tr w:rsidR="005845E6" w:rsidRPr="0021486A" w14:paraId="253707AF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60D952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lastRenderedPageBreak/>
              <w:t>SERIAL_2_CTS_DTR</w:t>
            </w:r>
          </w:p>
        </w:tc>
        <w:tc>
          <w:tcPr>
            <w:tcW w:w="0" w:type="auto"/>
          </w:tcPr>
          <w:p w14:paraId="407DDF2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37E6B622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28E5FD76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serial is not present</w:t>
            </w:r>
          </w:p>
          <w:p w14:paraId="1A3959CF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CTS and DTR are supported</w:t>
            </w:r>
          </w:p>
        </w:tc>
      </w:tr>
      <w:tr w:rsidR="00531704" w:rsidRPr="0021486A" w14:paraId="5AA3C66A" w14:textId="77777777" w:rsidTr="00531704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2E81DD" w14:textId="77777777" w:rsidR="00531704" w:rsidRPr="0021486A" w:rsidRDefault="00531704" w:rsidP="0053170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RS485_1</w:t>
            </w:r>
          </w:p>
        </w:tc>
        <w:tc>
          <w:tcPr>
            <w:tcW w:w="0" w:type="auto"/>
          </w:tcPr>
          <w:p w14:paraId="5238EB74" w14:textId="7F0A85D0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2W</w:t>
            </w:r>
          </w:p>
        </w:tc>
        <w:tc>
          <w:tcPr>
            <w:tcW w:w="0" w:type="auto"/>
          </w:tcPr>
          <w:p w14:paraId="687BA2C5" w14:textId="7D423463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Null (no value) if RS485 is not supported </w:t>
            </w:r>
          </w:p>
          <w:p w14:paraId="6CAD97C1" w14:textId="3EE89D0E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Half duplex RS485</w:t>
            </w:r>
          </w:p>
        </w:tc>
      </w:tr>
      <w:tr w:rsidR="005845E6" w:rsidRPr="0021486A" w14:paraId="34459036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FFC1B9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RS485_2</w:t>
            </w:r>
          </w:p>
        </w:tc>
        <w:tc>
          <w:tcPr>
            <w:tcW w:w="0" w:type="auto"/>
          </w:tcPr>
          <w:p w14:paraId="698D0FA3" w14:textId="350544A4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393EAB7C" w14:textId="76CC0169" w:rsidR="005845E6" w:rsidRPr="0021486A" w:rsidRDefault="00531704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value); RS485 is not supported on serial-2</w:t>
            </w:r>
          </w:p>
        </w:tc>
      </w:tr>
      <w:tr w:rsidR="005845E6" w:rsidRPr="0021486A" w14:paraId="41AB5BEB" w14:textId="77777777" w:rsidTr="00531704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BA2B20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DRY_CONTACT_IN_OUT</w:t>
            </w:r>
          </w:p>
        </w:tc>
        <w:tc>
          <w:tcPr>
            <w:tcW w:w="0" w:type="auto"/>
          </w:tcPr>
          <w:p w14:paraId="60155DB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2EB90F5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2_2</w:t>
            </w:r>
          </w:p>
          <w:p w14:paraId="0C8D8E7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3_1</w:t>
            </w:r>
          </w:p>
        </w:tc>
        <w:tc>
          <w:tcPr>
            <w:tcW w:w="0" w:type="auto"/>
          </w:tcPr>
          <w:p w14:paraId="2D9F1E4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there are no dry contacts</w:t>
            </w:r>
          </w:p>
          <w:p w14:paraId="4C589834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2 in and 2 out dry contacts</w:t>
            </w:r>
          </w:p>
          <w:p w14:paraId="7DD3CEA4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3 in and 1 out dry contacts</w:t>
            </w:r>
          </w:p>
        </w:tc>
      </w:tr>
      <w:tr w:rsidR="005845E6" w:rsidRPr="0021486A" w14:paraId="4F388604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F22767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NNI_WAN_1</w:t>
            </w:r>
          </w:p>
        </w:tc>
        <w:tc>
          <w:tcPr>
            <w:tcW w:w="0" w:type="auto"/>
          </w:tcPr>
          <w:p w14:paraId="15DE7CE0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13696AC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FIBER</w:t>
            </w:r>
          </w:p>
        </w:tc>
        <w:tc>
          <w:tcPr>
            <w:tcW w:w="0" w:type="auto"/>
          </w:tcPr>
          <w:p w14:paraId="4E32201F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there is no interface</w:t>
            </w:r>
          </w:p>
          <w:p w14:paraId="74071834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NNI port 1 is SFP</w:t>
            </w:r>
          </w:p>
        </w:tc>
      </w:tr>
      <w:tr w:rsidR="005845E6" w:rsidRPr="0021486A" w14:paraId="36D59239" w14:textId="77777777" w:rsidTr="00531704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7A1C7F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NNI_WAN_2</w:t>
            </w:r>
          </w:p>
        </w:tc>
        <w:tc>
          <w:tcPr>
            <w:tcW w:w="0" w:type="auto"/>
          </w:tcPr>
          <w:p w14:paraId="55A4143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12A796C3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COPPER</w:t>
            </w:r>
          </w:p>
          <w:p w14:paraId="424F6D1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FIBER</w:t>
            </w:r>
          </w:p>
        </w:tc>
        <w:tc>
          <w:tcPr>
            <w:tcW w:w="0" w:type="auto"/>
          </w:tcPr>
          <w:p w14:paraId="7C18D24F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there is no interface</w:t>
            </w:r>
          </w:p>
          <w:p w14:paraId="5F49216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NNI port 2 is RJ-45</w:t>
            </w:r>
          </w:p>
          <w:p w14:paraId="13942ED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NNI port 2 is SFP</w:t>
            </w:r>
          </w:p>
        </w:tc>
      </w:tr>
      <w:tr w:rsidR="005845E6" w:rsidRPr="0021486A" w14:paraId="38C40035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575D50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LAN_3_4</w:t>
            </w:r>
          </w:p>
        </w:tc>
        <w:tc>
          <w:tcPr>
            <w:tcW w:w="0" w:type="auto"/>
          </w:tcPr>
          <w:p w14:paraId="44A3A04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44891F1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7F13B5B2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ports are not present</w:t>
            </w:r>
          </w:p>
          <w:p w14:paraId="322E6420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MNI ports 3-4 are available</w:t>
            </w:r>
          </w:p>
        </w:tc>
      </w:tr>
      <w:tr w:rsidR="005845E6" w:rsidRPr="0021486A" w14:paraId="389D9110" w14:textId="77777777" w:rsidTr="00531704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48D043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END</w:t>
            </w:r>
          </w:p>
        </w:tc>
        <w:tc>
          <w:tcPr>
            <w:tcW w:w="0" w:type="auto"/>
          </w:tcPr>
          <w:p w14:paraId="4E6A807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66CF452C" w14:textId="77777777" w:rsidR="005845E6" w:rsidRPr="0021486A" w:rsidRDefault="005845E6" w:rsidP="002445E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value), denoting end of string</w:t>
            </w:r>
          </w:p>
        </w:tc>
      </w:tr>
    </w:tbl>
    <w:p w14:paraId="0FD2D1C1" w14:textId="77777777" w:rsidR="005845E6" w:rsidRPr="0021486A" w:rsidRDefault="005845E6" w:rsidP="005845E6">
      <w:pPr>
        <w:tabs>
          <w:tab w:val="left" w:pos="1276"/>
        </w:tabs>
        <w:ind w:left="0" w:right="48"/>
      </w:pPr>
    </w:p>
    <w:p w14:paraId="1FD5B1E8" w14:textId="25C5A2C5" w:rsidR="00E31DD5" w:rsidRPr="0021486A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42611F54" w14:textId="5F178279" w:rsidR="004C1665" w:rsidRPr="0021486A" w:rsidRDefault="004C1665" w:rsidP="004C1665">
      <w:pPr>
        <w:pStyle w:val="App1"/>
        <w:rPr>
          <w:rStyle w:val="AppendixChar"/>
        </w:rPr>
      </w:pPr>
      <w:bookmarkStart w:id="83" w:name="_Ref78377581"/>
      <w:bookmarkStart w:id="84" w:name="_Toc94451783"/>
      <w:bookmarkEnd w:id="75"/>
      <w:r w:rsidRPr="0021486A">
        <w:rPr>
          <w:rStyle w:val="AppendixChar"/>
        </w:rPr>
        <w:lastRenderedPageBreak/>
        <w:t>ETX-204 generator configuration</w:t>
      </w:r>
      <w:bookmarkEnd w:id="83"/>
      <w:bookmarkEnd w:id="84"/>
    </w:p>
    <w:p w14:paraId="0345C353" w14:textId="40E53171" w:rsidR="004C1665" w:rsidRPr="0021486A" w:rsidRDefault="004C1665">
      <w:pPr>
        <w:pStyle w:val="Para"/>
        <w:numPr>
          <w:ilvl w:val="0"/>
          <w:numId w:val="32"/>
        </w:numPr>
      </w:pPr>
      <w:r w:rsidRPr="0021486A">
        <w:t>Configure the parameters as shown below in yellow</w:t>
      </w:r>
    </w:p>
    <w:p w14:paraId="3DA8EA80" w14:textId="77777777" w:rsidR="004C1665" w:rsidRPr="0021486A" w:rsidRDefault="004C1665" w:rsidP="004C1665">
      <w:pPr>
        <w:pStyle w:val="Para"/>
        <w:ind w:left="720"/>
      </w:pPr>
      <w:r w:rsidRPr="0021486A">
        <w:t xml:space="preserve">    </w:t>
      </w:r>
    </w:p>
    <w:p w14:paraId="143904A6" w14:textId="77777777" w:rsidR="004C1665" w:rsidRPr="0021486A" w:rsidRDefault="6DF475C8" w:rsidP="004C1665">
      <w:pPr>
        <w:pStyle w:val="Para"/>
        <w:ind w:left="720"/>
      </w:pPr>
      <w:r w:rsidRPr="0021486A">
        <w:t xml:space="preserve"> Main Menu</w:t>
      </w:r>
    </w:p>
    <w:p w14:paraId="6A6B97E3" w14:textId="77777777" w:rsidR="004C1665" w:rsidRPr="0021486A" w:rsidRDefault="004C1665" w:rsidP="004C1665">
      <w:pPr>
        <w:pStyle w:val="Para"/>
        <w:ind w:left="720"/>
      </w:pPr>
      <w:r w:rsidRPr="0021486A">
        <w:t xml:space="preserve"> 3. Generator                          &gt;</w:t>
      </w:r>
    </w:p>
    <w:p w14:paraId="3CAED0AF" w14:textId="77777777" w:rsidR="004C1665" w:rsidRPr="0021486A" w:rsidRDefault="004C1665" w:rsidP="004C1665">
      <w:pPr>
        <w:pStyle w:val="Para"/>
        <w:ind w:left="720"/>
      </w:pPr>
      <w:r w:rsidRPr="0021486A">
        <w:t xml:space="preserve"> </w:t>
      </w:r>
    </w:p>
    <w:p w14:paraId="19889D0C" w14:textId="77777777" w:rsidR="004C1665" w:rsidRPr="0021486A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&gt;3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8FD962D" w14:textId="77777777" w:rsidR="004C1665" w:rsidRPr="0021486A" w:rsidRDefault="004C1665" w:rsidP="004C1665">
      <w:pPr>
        <w:pStyle w:val="Para"/>
        <w:ind w:left="0" w:firstLine="0"/>
      </w:pPr>
    </w:p>
    <w:p w14:paraId="2376F465" w14:textId="4C57EFE5" w:rsidR="004C1665" w:rsidRPr="0021486A" w:rsidRDefault="6DF475C8" w:rsidP="31E70BCA">
      <w:pPr>
        <w:pStyle w:val="Para"/>
        <w:ind w:left="720" w:firstLine="0"/>
      </w:pPr>
      <w:r w:rsidRPr="0021486A">
        <w:t>ETX-204A-AC</w:t>
      </w:r>
    </w:p>
    <w:p w14:paraId="258A9B70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5179DBDF" w14:textId="77777777" w:rsidR="004C1665" w:rsidRPr="0021486A" w:rsidRDefault="004C1665" w:rsidP="004C1665">
      <w:pPr>
        <w:pStyle w:val="Para"/>
        <w:ind w:left="720"/>
      </w:pPr>
    </w:p>
    <w:p w14:paraId="4AF4DF17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(All)</w:t>
      </w:r>
    </w:p>
    <w:p w14:paraId="2F1F5078" w14:textId="77777777" w:rsidR="004C1665" w:rsidRPr="0021486A" w:rsidRDefault="004C1665" w:rsidP="004C1665">
      <w:pPr>
        <w:pStyle w:val="Para"/>
        <w:ind w:left="720"/>
      </w:pPr>
      <w:r w:rsidRPr="0021486A">
        <w:t xml:space="preserve"> 2. Generator mode                    (GE)</w:t>
      </w:r>
    </w:p>
    <w:p w14:paraId="5F5EE0A3" w14:textId="77777777" w:rsidR="004C1665" w:rsidRPr="0021486A" w:rsidRDefault="004C1665" w:rsidP="004C1665">
      <w:pPr>
        <w:pStyle w:val="Para"/>
        <w:ind w:left="720"/>
      </w:pPr>
      <w:r w:rsidRPr="0021486A">
        <w:t xml:space="preserve"> 3. Packet type                   &gt;   (MAC)</w:t>
      </w:r>
    </w:p>
    <w:p w14:paraId="55DCAD46" w14:textId="77777777" w:rsidR="004C1665" w:rsidRPr="0021486A" w:rsidRDefault="004C1665" w:rsidP="004C1665">
      <w:pPr>
        <w:pStyle w:val="Para"/>
        <w:ind w:left="720"/>
      </w:pPr>
      <w:r w:rsidRPr="0021486A">
        <w:t xml:space="preserve"> 8. Packet rate[1 - 1500000]      ... (115000)</w:t>
      </w:r>
    </w:p>
    <w:p w14:paraId="0DF02B07" w14:textId="77777777" w:rsidR="004C1665" w:rsidRPr="0021486A" w:rsidRDefault="004C1665" w:rsidP="004C1665">
      <w:pPr>
        <w:pStyle w:val="Para"/>
        <w:ind w:left="720"/>
      </w:pPr>
    </w:p>
    <w:p w14:paraId="51AF61CA" w14:textId="77777777" w:rsidR="004C1665" w:rsidRPr="0021486A" w:rsidRDefault="004C1665" w:rsidP="004C1665">
      <w:pPr>
        <w:pStyle w:val="Para"/>
        <w:ind w:left="720"/>
      </w:pPr>
      <w:r w:rsidRPr="0021486A">
        <w:t>14. Save</w:t>
      </w:r>
    </w:p>
    <w:p w14:paraId="50476FB4" w14:textId="77777777" w:rsidR="004C1665" w:rsidRPr="0021486A" w:rsidRDefault="004C1665" w:rsidP="004C1665">
      <w:pPr>
        <w:pStyle w:val="Para"/>
        <w:ind w:left="720"/>
      </w:pPr>
      <w:r w:rsidRPr="0021486A">
        <w:t xml:space="preserve">&gt;14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F9526C1" w14:textId="77777777" w:rsidR="004C1665" w:rsidRPr="0021486A" w:rsidRDefault="004C1665" w:rsidP="004C1665">
      <w:pPr>
        <w:pStyle w:val="Para"/>
        <w:ind w:left="720"/>
      </w:pPr>
    </w:p>
    <w:p w14:paraId="17AC442D" w14:textId="7A51C1B7" w:rsidR="004C1665" w:rsidRPr="0021486A" w:rsidRDefault="6DF475C8" w:rsidP="31E70BCA">
      <w:pPr>
        <w:pStyle w:val="Para"/>
        <w:ind w:left="720" w:firstLine="0"/>
      </w:pPr>
      <w:r w:rsidRPr="0021486A">
        <w:t>ETX-204A-AC</w:t>
      </w:r>
    </w:p>
    <w:p w14:paraId="46C02573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546981F8" w14:textId="77777777" w:rsidR="004C1665" w:rsidRPr="0021486A" w:rsidRDefault="004C1665" w:rsidP="004C1665">
      <w:pPr>
        <w:pStyle w:val="Para"/>
        <w:ind w:left="720"/>
      </w:pPr>
    </w:p>
    <w:p w14:paraId="6EABF516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(All)</w:t>
      </w:r>
    </w:p>
    <w:p w14:paraId="55E63FB5" w14:textId="77777777" w:rsidR="004C1665" w:rsidRPr="0021486A" w:rsidRDefault="004C1665" w:rsidP="004C1665">
      <w:pPr>
        <w:pStyle w:val="Para"/>
        <w:ind w:left="720"/>
      </w:pPr>
      <w:r w:rsidRPr="0021486A">
        <w:t xml:space="preserve"> </w:t>
      </w:r>
    </w:p>
    <w:p w14:paraId="7D26E030" w14:textId="77777777" w:rsidR="004C1665" w:rsidRPr="0021486A" w:rsidRDefault="004C1665" w:rsidP="004C1665">
      <w:pPr>
        <w:pStyle w:val="Para"/>
        <w:ind w:left="720"/>
      </w:pPr>
      <w:r w:rsidRPr="0021486A">
        <w:t xml:space="preserve">&gt;1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7737EAF" w14:textId="77777777" w:rsidR="004C1665" w:rsidRPr="0021486A" w:rsidRDefault="004C1665" w:rsidP="004C1665">
      <w:pPr>
        <w:pStyle w:val="Para"/>
        <w:ind w:left="720"/>
      </w:pPr>
    </w:p>
    <w:p w14:paraId="04CFD320" w14:textId="77777777" w:rsidR="004C1665" w:rsidRPr="0021486A" w:rsidRDefault="6DF475C8" w:rsidP="31E70BCA">
      <w:pPr>
        <w:pStyle w:val="Para"/>
        <w:ind w:left="720" w:firstLine="0"/>
      </w:pPr>
      <w:r w:rsidRPr="0021486A">
        <w:t>ETX-204A-AC</w:t>
      </w:r>
    </w:p>
    <w:p w14:paraId="33E3140B" w14:textId="77777777" w:rsidR="004C1665" w:rsidRPr="0021486A" w:rsidRDefault="004C1665" w:rsidP="004C1665">
      <w:pPr>
        <w:pStyle w:val="Para"/>
        <w:ind w:left="720"/>
      </w:pPr>
      <w:r w:rsidRPr="0021486A">
        <w:t>Generator&gt;Generator number (Generator 1)</w:t>
      </w:r>
    </w:p>
    <w:p w14:paraId="2984C449" w14:textId="77777777" w:rsidR="004C1665" w:rsidRPr="0021486A" w:rsidRDefault="004C1665" w:rsidP="004C1665">
      <w:pPr>
        <w:pStyle w:val="Para"/>
        <w:ind w:left="720"/>
      </w:pPr>
    </w:p>
    <w:p w14:paraId="656AF9A3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1</w:t>
      </w:r>
    </w:p>
    <w:p w14:paraId="53F7C93E" w14:textId="77777777" w:rsidR="004C1665" w:rsidRPr="0021486A" w:rsidRDefault="004C1665" w:rsidP="004C1665">
      <w:pPr>
        <w:pStyle w:val="Para"/>
        <w:ind w:left="720"/>
      </w:pPr>
      <w:r w:rsidRPr="0021486A">
        <w:t xml:space="preserve"> 2. Generator 2</w:t>
      </w:r>
    </w:p>
    <w:p w14:paraId="63F01FFF" w14:textId="77777777" w:rsidR="004C1665" w:rsidRPr="0021486A" w:rsidRDefault="004C1665" w:rsidP="004C1665">
      <w:pPr>
        <w:pStyle w:val="Para"/>
        <w:ind w:left="720"/>
      </w:pPr>
      <w:r w:rsidRPr="0021486A">
        <w:t xml:space="preserve"> 3. Generator 3</w:t>
      </w:r>
    </w:p>
    <w:p w14:paraId="0E0856A0" w14:textId="77777777" w:rsidR="004C1665" w:rsidRPr="0021486A" w:rsidRDefault="004C1665" w:rsidP="004C1665">
      <w:pPr>
        <w:pStyle w:val="Para"/>
        <w:ind w:left="720"/>
      </w:pPr>
      <w:r w:rsidRPr="0021486A">
        <w:t xml:space="preserve"> 4. Generator 4</w:t>
      </w:r>
    </w:p>
    <w:p w14:paraId="70EFFB8F" w14:textId="77777777" w:rsidR="004C1665" w:rsidRPr="0021486A" w:rsidRDefault="004C1665" w:rsidP="004C1665">
      <w:pPr>
        <w:pStyle w:val="Para"/>
        <w:ind w:left="720"/>
      </w:pPr>
      <w:r w:rsidRPr="0021486A">
        <w:t xml:space="preserve"> 5. All</w:t>
      </w:r>
    </w:p>
    <w:p w14:paraId="41928912" w14:textId="77777777" w:rsidR="004C1665" w:rsidRPr="0021486A" w:rsidRDefault="004C1665" w:rsidP="004C1665">
      <w:pPr>
        <w:pStyle w:val="Para"/>
        <w:ind w:left="720"/>
      </w:pPr>
    </w:p>
    <w:p w14:paraId="2DA15593" w14:textId="77777777" w:rsidR="004C1665" w:rsidRPr="0021486A" w:rsidRDefault="004C1665" w:rsidP="004C1665">
      <w:pPr>
        <w:pStyle w:val="Para"/>
        <w:ind w:left="720"/>
      </w:pPr>
      <w:r w:rsidRPr="0021486A">
        <w:t>&gt;1</w:t>
      </w:r>
    </w:p>
    <w:p w14:paraId="215CC0AC" w14:textId="77777777" w:rsidR="004C1665" w:rsidRPr="0021486A" w:rsidRDefault="004C1665" w:rsidP="004C1665">
      <w:pPr>
        <w:pStyle w:val="Para"/>
        <w:ind w:left="720"/>
      </w:pPr>
    </w:p>
    <w:p w14:paraId="7E5838E8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   ETX-204A-AC</w:t>
      </w:r>
    </w:p>
    <w:p w14:paraId="198C25DA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3094E28E" w14:textId="77777777" w:rsidR="004C1665" w:rsidRPr="0021486A" w:rsidRDefault="004C1665" w:rsidP="004C1665">
      <w:pPr>
        <w:pStyle w:val="Para"/>
        <w:ind w:left="720"/>
      </w:pPr>
    </w:p>
    <w:p w14:paraId="5AC42A91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(Generator 1)</w:t>
      </w:r>
    </w:p>
    <w:p w14:paraId="32A1D35E" w14:textId="77777777" w:rsidR="004C1665" w:rsidRPr="0021486A" w:rsidRDefault="004C1665" w:rsidP="004C1665">
      <w:pPr>
        <w:pStyle w:val="Para"/>
        <w:ind w:left="720"/>
      </w:pPr>
      <w:r w:rsidRPr="0021486A">
        <w:t>14. Save</w:t>
      </w:r>
    </w:p>
    <w:p w14:paraId="05369D10" w14:textId="77777777" w:rsidR="004C1665" w:rsidRPr="0021486A" w:rsidRDefault="004C1665" w:rsidP="004C1665">
      <w:pPr>
        <w:pStyle w:val="Para"/>
        <w:ind w:left="0" w:firstLine="0"/>
      </w:pPr>
    </w:p>
    <w:p w14:paraId="1B340F1C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&gt;14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73463AA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 ETX-204A-AC</w:t>
      </w:r>
    </w:p>
    <w:p w14:paraId="0D18B4A7" w14:textId="77777777" w:rsidR="004C1665" w:rsidRPr="0021486A" w:rsidRDefault="004C1665" w:rsidP="004C1665">
      <w:pPr>
        <w:pStyle w:val="Para"/>
        <w:ind w:left="720"/>
      </w:pPr>
      <w:r w:rsidRPr="0021486A">
        <w:t>Generator</w:t>
      </w:r>
    </w:p>
    <w:p w14:paraId="07D72378" w14:textId="77777777" w:rsidR="004C1665" w:rsidRPr="0021486A" w:rsidRDefault="004C1665" w:rsidP="004C1665">
      <w:pPr>
        <w:pStyle w:val="Para"/>
        <w:ind w:left="720"/>
      </w:pPr>
    </w:p>
    <w:p w14:paraId="637859EE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(Generator 1)</w:t>
      </w:r>
    </w:p>
    <w:p w14:paraId="1B1EE72A" w14:textId="77777777" w:rsidR="004C1665" w:rsidRPr="0021486A" w:rsidRDefault="004C1665" w:rsidP="004C1665">
      <w:pPr>
        <w:pStyle w:val="Para"/>
        <w:ind w:left="720"/>
      </w:pPr>
      <w:r w:rsidRPr="0021486A">
        <w:t>11. Base SA/DA                    &gt;</w:t>
      </w:r>
    </w:p>
    <w:p w14:paraId="0B96F8B9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&gt;11 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D0891B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    ETX-204A-AC</w:t>
      </w:r>
    </w:p>
    <w:p w14:paraId="004D54D4" w14:textId="77777777" w:rsidR="004C1665" w:rsidRPr="0021486A" w:rsidRDefault="004C1665" w:rsidP="004C1665">
      <w:pPr>
        <w:pStyle w:val="Para"/>
        <w:ind w:left="720"/>
      </w:pPr>
      <w:r w:rsidRPr="0021486A">
        <w:t>Generator&gt;Base SA/DA</w:t>
      </w:r>
    </w:p>
    <w:p w14:paraId="31BC06FC" w14:textId="77777777" w:rsidR="004C1665" w:rsidRPr="0021486A" w:rsidRDefault="004C1665" w:rsidP="004C1665">
      <w:pPr>
        <w:pStyle w:val="Para"/>
        <w:ind w:left="720"/>
      </w:pPr>
    </w:p>
    <w:p w14:paraId="1564AD58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  &gt;   (Generator 1-2) </w:t>
      </w:r>
    </w:p>
    <w:p w14:paraId="525AC8E2" w14:textId="77777777" w:rsidR="004C1665" w:rsidRPr="0021486A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21486A" w14:paraId="21C88CE5" w14:textId="77777777" w:rsidTr="003867BD">
        <w:tc>
          <w:tcPr>
            <w:tcW w:w="3131" w:type="dxa"/>
          </w:tcPr>
          <w:p w14:paraId="7FD95D9D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 xml:space="preserve">Base SA        </w:t>
            </w:r>
          </w:p>
        </w:tc>
      </w:tr>
      <w:tr w:rsidR="004C1665" w:rsidRPr="0021486A" w14:paraId="2E60BD78" w14:textId="77777777" w:rsidTr="003867BD">
        <w:tc>
          <w:tcPr>
            <w:tcW w:w="3131" w:type="dxa"/>
          </w:tcPr>
          <w:p w14:paraId="25D1EEE8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Generator1    (WAN1)</w:t>
            </w:r>
          </w:p>
        </w:tc>
        <w:tc>
          <w:tcPr>
            <w:tcW w:w="3131" w:type="dxa"/>
          </w:tcPr>
          <w:p w14:paraId="01C6F93A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00-00-00-00-00-01</w:t>
            </w:r>
          </w:p>
        </w:tc>
      </w:tr>
      <w:tr w:rsidR="004C1665" w:rsidRPr="0021486A" w14:paraId="1B22E613" w14:textId="77777777" w:rsidTr="003867BD">
        <w:tc>
          <w:tcPr>
            <w:tcW w:w="3131" w:type="dxa"/>
          </w:tcPr>
          <w:p w14:paraId="5051766A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Generator2    (WAN2)</w:t>
            </w:r>
          </w:p>
        </w:tc>
        <w:tc>
          <w:tcPr>
            <w:tcW w:w="3131" w:type="dxa"/>
          </w:tcPr>
          <w:p w14:paraId="6038A7D5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00-00-00-00-00-05</w:t>
            </w:r>
          </w:p>
        </w:tc>
      </w:tr>
    </w:tbl>
    <w:p w14:paraId="24E12BEA" w14:textId="77777777" w:rsidR="004C1665" w:rsidRPr="0021486A" w:rsidRDefault="004C1665" w:rsidP="004C1665">
      <w:pPr>
        <w:pStyle w:val="Para"/>
        <w:ind w:left="720"/>
      </w:pPr>
    </w:p>
    <w:p w14:paraId="6D5E6EA5" w14:textId="77777777" w:rsidR="004C1665" w:rsidRPr="0021486A" w:rsidRDefault="004C1665" w:rsidP="004C1665">
      <w:pPr>
        <w:pStyle w:val="Para"/>
        <w:ind w:left="720"/>
      </w:pPr>
      <w:r w:rsidRPr="0021486A">
        <w:t>&gt;S</w:t>
      </w:r>
    </w:p>
    <w:p w14:paraId="5AC7AA73" w14:textId="77777777" w:rsidR="004C1665" w:rsidRPr="0021486A" w:rsidRDefault="004C1665" w:rsidP="004C1665">
      <w:pPr>
        <w:pStyle w:val="Para"/>
        <w:ind w:left="720"/>
      </w:pPr>
    </w:p>
    <w:p w14:paraId="38E2D705" w14:textId="77777777" w:rsidR="004C1665" w:rsidRPr="0021486A" w:rsidRDefault="004C1665" w:rsidP="004C1665">
      <w:pPr>
        <w:pStyle w:val="Para"/>
        <w:ind w:left="720"/>
      </w:pPr>
      <w:r w:rsidRPr="0021486A">
        <w:t>Please select item &lt;1 to 13&gt;</w:t>
      </w:r>
    </w:p>
    <w:p w14:paraId="715F9B1A" w14:textId="77777777" w:rsidR="004C1665" w:rsidRPr="0021486A" w:rsidRDefault="004C1665" w:rsidP="004C1665">
      <w:pPr>
        <w:pStyle w:val="Para"/>
        <w:ind w:left="720"/>
      </w:pPr>
      <w:r w:rsidRPr="0021486A">
        <w:t>S-Save to FPGA</w:t>
      </w:r>
    </w:p>
    <w:p w14:paraId="7BCE2ECD" w14:textId="77777777" w:rsidR="004C1665" w:rsidRPr="0021486A" w:rsidRDefault="004C1665" w:rsidP="004C1665">
      <w:pPr>
        <w:pStyle w:val="Para"/>
        <w:ind w:left="720"/>
      </w:pPr>
    </w:p>
    <w:p w14:paraId="2FE66024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ETX-204A-AC</w:t>
      </w:r>
    </w:p>
    <w:p w14:paraId="34030DAF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7430CCC9" w14:textId="77777777" w:rsidR="004C1665" w:rsidRPr="0021486A" w:rsidRDefault="004C1665" w:rsidP="004C1665">
      <w:pPr>
        <w:pStyle w:val="Para"/>
        <w:ind w:left="0" w:firstLine="0"/>
      </w:pPr>
    </w:p>
    <w:p w14:paraId="0F2D2F89" w14:textId="77777777" w:rsidR="004C1665" w:rsidRPr="0021486A" w:rsidRDefault="004C1665" w:rsidP="004C1665">
      <w:pPr>
        <w:pStyle w:val="Para"/>
        <w:ind w:left="720"/>
      </w:pPr>
      <w:r w:rsidRPr="0021486A">
        <w:t xml:space="preserve"> 9. Generator statistics          []</w:t>
      </w:r>
    </w:p>
    <w:p w14:paraId="53855FA1" w14:textId="77777777" w:rsidR="004C1665" w:rsidRPr="0021486A" w:rsidRDefault="004C1665" w:rsidP="004C1665">
      <w:pPr>
        <w:pStyle w:val="Para"/>
        <w:ind w:left="0" w:firstLine="0"/>
      </w:pPr>
    </w:p>
    <w:p w14:paraId="3EB27A8E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&gt;9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601475F9" w14:textId="77777777" w:rsidR="004C1665" w:rsidRPr="0021486A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43C7B6BD" w14:textId="00D6A913" w:rsidR="004C1665" w:rsidRPr="0021486A" w:rsidRDefault="6DF475C8" w:rsidP="004C1665">
      <w:pPr>
        <w:pStyle w:val="Para"/>
        <w:ind w:left="720"/>
      </w:pPr>
      <w:r w:rsidRPr="0021486A">
        <w:t xml:space="preserve"> </w:t>
      </w:r>
      <w:r w:rsidR="004C1665" w:rsidRPr="0021486A">
        <w:tab/>
      </w:r>
      <w:r w:rsidR="004C1665" w:rsidRPr="0021486A">
        <w:tab/>
      </w:r>
      <w:r w:rsidRPr="0021486A">
        <w:t>ETX-204A-AC</w:t>
      </w:r>
    </w:p>
    <w:p w14:paraId="08F4003C" w14:textId="3253F2A1" w:rsidR="004C1665" w:rsidRPr="0021486A" w:rsidRDefault="004C1665" w:rsidP="004C1665">
      <w:pPr>
        <w:pStyle w:val="Para"/>
        <w:ind w:left="720"/>
      </w:pPr>
      <w:r w:rsidRPr="0021486A">
        <w:t>Generator&gt;Generator statistics</w:t>
      </w:r>
    </w:p>
    <w:p w14:paraId="13B9BFBD" w14:textId="77777777" w:rsidR="004C1665" w:rsidRPr="0021486A" w:rsidRDefault="004C1665" w:rsidP="004C1665">
      <w:pPr>
        <w:pStyle w:val="Para"/>
        <w:ind w:left="720"/>
      </w:pPr>
      <w:r w:rsidRPr="0021486A">
        <w:t xml:space="preserve">  </w:t>
      </w:r>
      <w:r w:rsidRPr="0021486A"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Pr="0021486A" w:rsidRDefault="004C1665" w:rsidP="004C1665">
      <w:pPr>
        <w:pStyle w:val="Para"/>
        <w:ind w:left="720"/>
      </w:pPr>
      <w:r w:rsidRPr="0021486A">
        <w:t>&gt;</w:t>
      </w:r>
    </w:p>
    <w:p w14:paraId="2C86D91A" w14:textId="77777777" w:rsidR="004C1665" w:rsidRPr="0021486A" w:rsidRDefault="004C1665" w:rsidP="004C1665">
      <w:pPr>
        <w:pStyle w:val="Para"/>
        <w:ind w:left="720"/>
      </w:pPr>
    </w:p>
    <w:p w14:paraId="4C439110" w14:textId="77777777" w:rsidR="004C1665" w:rsidRPr="0021486A" w:rsidRDefault="004C1665" w:rsidP="004C1665">
      <w:pPr>
        <w:pStyle w:val="Para"/>
        <w:ind w:left="720"/>
      </w:pPr>
      <w:r w:rsidRPr="0021486A">
        <w:t>H-Stop; C-Clear all; F-Clear one; S-Save to FPGA</w:t>
      </w:r>
    </w:p>
    <w:p w14:paraId="250115E5" w14:textId="77777777" w:rsidR="004C1665" w:rsidRPr="0021486A" w:rsidRDefault="004C1665" w:rsidP="004C1665">
      <w:pPr>
        <w:pStyle w:val="Para"/>
        <w:ind w:left="720" w:firstLine="0"/>
      </w:pPr>
    </w:p>
    <w:p w14:paraId="35B1B04F" w14:textId="77777777" w:rsidR="004C1665" w:rsidRPr="0021486A" w:rsidRDefault="004C1665">
      <w:pPr>
        <w:pStyle w:val="Para"/>
        <w:numPr>
          <w:ilvl w:val="0"/>
          <w:numId w:val="32"/>
        </w:numPr>
      </w:pPr>
      <w:r w:rsidRPr="0021486A">
        <w:rPr>
          <w:rFonts w:cs="ZapfHumnst BT"/>
        </w:rPr>
        <w:t xml:space="preserve">Configure the ETX-204A Generator </w:t>
      </w:r>
      <w:r w:rsidRPr="0021486A">
        <w:rPr>
          <w:rFonts w:cs="ZapfHumnst BT" w:hint="cs"/>
          <w:rtl/>
        </w:rPr>
        <w:t>2</w:t>
      </w:r>
      <w:r w:rsidRPr="0021486A">
        <w:rPr>
          <w:rFonts w:cs="ZapfHumnst BT"/>
        </w:rPr>
        <w:t xml:space="preserve"> as follows:</w:t>
      </w:r>
    </w:p>
    <w:p w14:paraId="7CC5906D" w14:textId="77777777" w:rsidR="004C1665" w:rsidRPr="0021486A" w:rsidRDefault="004C1665">
      <w:pPr>
        <w:pStyle w:val="Para"/>
        <w:numPr>
          <w:ilvl w:val="0"/>
          <w:numId w:val="32"/>
        </w:numPr>
      </w:pPr>
      <w:r w:rsidRPr="0021486A">
        <w:t>Configure the parameters as shown on the page that appears in yellow</w:t>
      </w:r>
    </w:p>
    <w:p w14:paraId="42429B9C" w14:textId="77777777" w:rsidR="004C1665" w:rsidRPr="0021486A" w:rsidRDefault="004C1665">
      <w:pPr>
        <w:pStyle w:val="Para"/>
        <w:numPr>
          <w:ilvl w:val="0"/>
          <w:numId w:val="32"/>
        </w:numPr>
      </w:pPr>
      <w:r w:rsidRPr="0021486A">
        <w:t>At the end of the process make sure all the parameters are correct</w:t>
      </w:r>
    </w:p>
    <w:p w14:paraId="10588CD0" w14:textId="77777777" w:rsidR="004C1665" w:rsidRPr="0021486A" w:rsidRDefault="004C1665" w:rsidP="004C1665">
      <w:pPr>
        <w:pStyle w:val="Para"/>
        <w:ind w:left="720" w:firstLine="0"/>
      </w:pPr>
    </w:p>
    <w:p w14:paraId="301EB293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        ETX-204A-AC</w:t>
      </w:r>
    </w:p>
    <w:p w14:paraId="24B56EEC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5F6D0C14" w14:textId="77777777" w:rsidR="004C1665" w:rsidRPr="0021486A" w:rsidRDefault="004C1665" w:rsidP="004C1665">
      <w:pPr>
        <w:pStyle w:val="Para"/>
        <w:ind w:left="720"/>
      </w:pPr>
    </w:p>
    <w:p w14:paraId="75754BE1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(All)</w:t>
      </w:r>
    </w:p>
    <w:p w14:paraId="2FECF72B" w14:textId="77777777" w:rsidR="004C1665" w:rsidRPr="0021486A" w:rsidRDefault="004C1665" w:rsidP="004C1665">
      <w:pPr>
        <w:pStyle w:val="Para"/>
        <w:ind w:left="720"/>
      </w:pPr>
      <w:r w:rsidRPr="0021486A">
        <w:t xml:space="preserve"> 2. Generator mode                    (GE)</w:t>
      </w:r>
    </w:p>
    <w:p w14:paraId="30D2ECFC" w14:textId="77777777" w:rsidR="004C1665" w:rsidRPr="0021486A" w:rsidRDefault="004C1665" w:rsidP="004C1665">
      <w:pPr>
        <w:pStyle w:val="Para"/>
        <w:ind w:left="720"/>
      </w:pPr>
      <w:r w:rsidRPr="0021486A">
        <w:t xml:space="preserve"> 3. Packet type                   &gt;   (MAC)</w:t>
      </w:r>
    </w:p>
    <w:p w14:paraId="26DA5A83" w14:textId="77777777" w:rsidR="004C1665" w:rsidRPr="0021486A" w:rsidRDefault="004C1665" w:rsidP="004C1665">
      <w:pPr>
        <w:pStyle w:val="Para"/>
        <w:ind w:left="720"/>
      </w:pPr>
      <w:r w:rsidRPr="0021486A">
        <w:t xml:space="preserve"> 8. Packet rate[1 - 1500000]      ... (125000)</w:t>
      </w:r>
    </w:p>
    <w:p w14:paraId="21CF1AB3" w14:textId="77777777" w:rsidR="004C1665" w:rsidRPr="0021486A" w:rsidRDefault="004C1665" w:rsidP="004C1665">
      <w:pPr>
        <w:pStyle w:val="Para"/>
        <w:ind w:left="720"/>
      </w:pPr>
      <w:r w:rsidRPr="0021486A">
        <w:t xml:space="preserve"> </w:t>
      </w:r>
    </w:p>
    <w:p w14:paraId="214006F7" w14:textId="77777777" w:rsidR="004C1665" w:rsidRPr="0021486A" w:rsidRDefault="004C1665" w:rsidP="004C1665">
      <w:pPr>
        <w:pStyle w:val="Para"/>
        <w:ind w:left="720"/>
      </w:pPr>
      <w:r w:rsidRPr="0021486A">
        <w:t>14. Save</w:t>
      </w:r>
    </w:p>
    <w:p w14:paraId="30580594" w14:textId="77777777" w:rsidR="004C1665" w:rsidRPr="0021486A" w:rsidRDefault="004C1665" w:rsidP="004C1665">
      <w:pPr>
        <w:pStyle w:val="Para"/>
        <w:ind w:left="720"/>
      </w:pPr>
      <w:r w:rsidRPr="0021486A">
        <w:t xml:space="preserve">&gt;14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BDABC0F" w14:textId="77777777" w:rsidR="004C1665" w:rsidRPr="0021486A" w:rsidRDefault="004C1665" w:rsidP="004C1665">
      <w:pPr>
        <w:pStyle w:val="Para"/>
        <w:ind w:left="720" w:firstLine="0"/>
      </w:pPr>
    </w:p>
    <w:p w14:paraId="516D5541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                 ETX-204A-AC</w:t>
      </w:r>
    </w:p>
    <w:p w14:paraId="6A6C753A" w14:textId="77777777" w:rsidR="004C1665" w:rsidRPr="0021486A" w:rsidRDefault="004C1665" w:rsidP="004C1665">
      <w:pPr>
        <w:pStyle w:val="Para"/>
        <w:ind w:left="810" w:firstLine="270"/>
      </w:pPr>
      <w:r w:rsidRPr="0021486A">
        <w:t>Generator</w:t>
      </w:r>
    </w:p>
    <w:p w14:paraId="5DDA315F" w14:textId="77777777" w:rsidR="004C1665" w:rsidRPr="0021486A" w:rsidRDefault="004C1665" w:rsidP="004C1665">
      <w:pPr>
        <w:pStyle w:val="Para"/>
        <w:ind w:left="810" w:firstLine="270"/>
      </w:pPr>
    </w:p>
    <w:p w14:paraId="16A4FAA8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1. Generator number              &gt;   (All)</w:t>
      </w:r>
    </w:p>
    <w:p w14:paraId="5230BD25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</w:t>
      </w:r>
    </w:p>
    <w:p w14:paraId="32D52489" w14:textId="77777777" w:rsidR="004C1665" w:rsidRPr="0021486A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&gt;1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5E76B6B" w14:textId="77777777" w:rsidR="004C1665" w:rsidRPr="0021486A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      ETX-204A-AC</w:t>
      </w:r>
    </w:p>
    <w:p w14:paraId="405FCF3A" w14:textId="77777777" w:rsidR="004C1665" w:rsidRPr="0021486A" w:rsidRDefault="004C1665" w:rsidP="004C1665">
      <w:pPr>
        <w:pStyle w:val="Para"/>
        <w:ind w:left="810" w:firstLine="270"/>
      </w:pPr>
      <w:r w:rsidRPr="0021486A">
        <w:t>Generator&gt;Generator number (All)</w:t>
      </w:r>
    </w:p>
    <w:p w14:paraId="369DCC12" w14:textId="77777777" w:rsidR="004C1665" w:rsidRPr="0021486A" w:rsidRDefault="004C1665" w:rsidP="004C1665">
      <w:pPr>
        <w:pStyle w:val="Para"/>
        <w:ind w:left="810" w:firstLine="270"/>
      </w:pPr>
    </w:p>
    <w:p w14:paraId="5EAAACDF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1. Generator 1</w:t>
      </w:r>
    </w:p>
    <w:p w14:paraId="54B6DB26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2. Generator 2</w:t>
      </w:r>
    </w:p>
    <w:p w14:paraId="06022F7A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3. Generator 3</w:t>
      </w:r>
    </w:p>
    <w:p w14:paraId="1CE419AA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4. Generator 4</w:t>
      </w:r>
    </w:p>
    <w:p w14:paraId="75B94707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5. All</w:t>
      </w:r>
    </w:p>
    <w:p w14:paraId="5FE6C131" w14:textId="77777777" w:rsidR="004C1665" w:rsidRPr="0021486A" w:rsidRDefault="004C1665" w:rsidP="004C1665">
      <w:pPr>
        <w:pStyle w:val="Para"/>
        <w:ind w:left="810" w:firstLine="270"/>
      </w:pPr>
    </w:p>
    <w:p w14:paraId="328E5323" w14:textId="77777777" w:rsidR="004C1665" w:rsidRPr="0021486A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&gt;1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18337E" w14:textId="77777777" w:rsidR="004C1665" w:rsidRPr="0021486A" w:rsidRDefault="004C1665" w:rsidP="004C1665">
      <w:pPr>
        <w:pStyle w:val="Para"/>
        <w:ind w:left="810" w:firstLine="270"/>
      </w:pPr>
    </w:p>
    <w:p w14:paraId="507C3114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                         ETX-204A-AC</w:t>
      </w:r>
    </w:p>
    <w:p w14:paraId="4773B0F8" w14:textId="77777777" w:rsidR="004C1665" w:rsidRPr="0021486A" w:rsidRDefault="004C1665" w:rsidP="004C1665">
      <w:pPr>
        <w:pStyle w:val="Para"/>
        <w:ind w:left="810" w:firstLine="270"/>
      </w:pPr>
      <w:r w:rsidRPr="0021486A">
        <w:t>Generator&gt;Base SA/DA</w:t>
      </w:r>
    </w:p>
    <w:p w14:paraId="3C58F8BB" w14:textId="77777777" w:rsidR="004C1665" w:rsidRPr="0021486A" w:rsidRDefault="004C1665" w:rsidP="004C1665">
      <w:pPr>
        <w:pStyle w:val="Para"/>
        <w:ind w:left="810" w:firstLine="270"/>
      </w:pPr>
    </w:p>
    <w:p w14:paraId="3C4AE138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1. Generator num  &gt;   (Generator 1-4 )</w:t>
      </w:r>
    </w:p>
    <w:p w14:paraId="178DC43F" w14:textId="33A68E9F" w:rsidR="004C1665" w:rsidRPr="0021486A" w:rsidRDefault="004C1665" w:rsidP="004C1665">
      <w:pPr>
        <w:pStyle w:val="Para"/>
        <w:ind w:left="810" w:firstLine="270"/>
      </w:pPr>
      <w:r w:rsidRPr="0021486A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21486A" w14:paraId="42EE2C17" w14:textId="77777777" w:rsidTr="003867BD">
        <w:tc>
          <w:tcPr>
            <w:tcW w:w="3131" w:type="dxa"/>
          </w:tcPr>
          <w:p w14:paraId="34AE7570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 xml:space="preserve">Base SA        </w:t>
            </w:r>
          </w:p>
        </w:tc>
      </w:tr>
      <w:tr w:rsidR="004C1665" w:rsidRPr="0021486A" w14:paraId="50C43633" w14:textId="77777777" w:rsidTr="003867BD">
        <w:tc>
          <w:tcPr>
            <w:tcW w:w="3131" w:type="dxa"/>
          </w:tcPr>
          <w:p w14:paraId="461E48CB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Generator1    (LAN1)</w:t>
            </w:r>
          </w:p>
        </w:tc>
        <w:tc>
          <w:tcPr>
            <w:tcW w:w="3131" w:type="dxa"/>
          </w:tcPr>
          <w:p w14:paraId="12DB76CE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00-00-00-00-00-11</w:t>
            </w:r>
          </w:p>
        </w:tc>
      </w:tr>
      <w:tr w:rsidR="004C1665" w:rsidRPr="0021486A" w14:paraId="6630EEE4" w14:textId="77777777" w:rsidTr="003867BD">
        <w:tc>
          <w:tcPr>
            <w:tcW w:w="3131" w:type="dxa"/>
          </w:tcPr>
          <w:p w14:paraId="12601879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lastRenderedPageBreak/>
              <w:t>Generator2    (LAN2)</w:t>
            </w:r>
          </w:p>
        </w:tc>
        <w:tc>
          <w:tcPr>
            <w:tcW w:w="3131" w:type="dxa"/>
          </w:tcPr>
          <w:p w14:paraId="0B979A8C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00-00-00-00-00-10</w:t>
            </w:r>
          </w:p>
        </w:tc>
      </w:tr>
      <w:tr w:rsidR="004C1665" w:rsidRPr="0021486A" w14:paraId="026A22DC" w14:textId="77777777" w:rsidTr="003867BD">
        <w:tc>
          <w:tcPr>
            <w:tcW w:w="3131" w:type="dxa"/>
          </w:tcPr>
          <w:p w14:paraId="7E498A40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Generator3    (LAN3)</w:t>
            </w:r>
          </w:p>
        </w:tc>
        <w:tc>
          <w:tcPr>
            <w:tcW w:w="3131" w:type="dxa"/>
          </w:tcPr>
          <w:p w14:paraId="6649A8E4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00-00-00-00-00-03</w:t>
            </w:r>
          </w:p>
        </w:tc>
      </w:tr>
      <w:tr w:rsidR="004C1665" w:rsidRPr="0021486A" w14:paraId="2C4D808D" w14:textId="77777777" w:rsidTr="003867BD">
        <w:tc>
          <w:tcPr>
            <w:tcW w:w="3131" w:type="dxa"/>
          </w:tcPr>
          <w:p w14:paraId="3CC811D6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Generator4    (LAN4)</w:t>
            </w:r>
          </w:p>
        </w:tc>
        <w:tc>
          <w:tcPr>
            <w:tcW w:w="3131" w:type="dxa"/>
          </w:tcPr>
          <w:p w14:paraId="62611642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00-00-00-00-00-07</w:t>
            </w:r>
          </w:p>
        </w:tc>
      </w:tr>
    </w:tbl>
    <w:p w14:paraId="7EA76D26" w14:textId="77777777" w:rsidR="004C1665" w:rsidRPr="0021486A" w:rsidRDefault="004C1665" w:rsidP="004C1665">
      <w:pPr>
        <w:pStyle w:val="Para"/>
        <w:ind w:left="720"/>
      </w:pPr>
    </w:p>
    <w:p w14:paraId="78134F20" w14:textId="77777777" w:rsidR="004C1665" w:rsidRPr="0021486A" w:rsidRDefault="004C1665" w:rsidP="004C1665">
      <w:pPr>
        <w:pStyle w:val="Para"/>
        <w:ind w:left="720" w:firstLine="360"/>
      </w:pPr>
      <w:r w:rsidRPr="0021486A">
        <w:t>&gt;S</w:t>
      </w:r>
    </w:p>
    <w:p w14:paraId="17CF7670" w14:textId="77777777" w:rsidR="004C1665" w:rsidRPr="0021486A" w:rsidRDefault="004C1665" w:rsidP="004C1665">
      <w:pPr>
        <w:pStyle w:val="Para"/>
        <w:ind w:left="720" w:firstLine="360"/>
      </w:pPr>
    </w:p>
    <w:p w14:paraId="0CFF6B40" w14:textId="77777777" w:rsidR="004C1665" w:rsidRPr="0021486A" w:rsidRDefault="004C1665" w:rsidP="004C1665">
      <w:pPr>
        <w:pStyle w:val="Para"/>
        <w:ind w:left="720" w:firstLine="360"/>
      </w:pPr>
      <w:r w:rsidRPr="0021486A">
        <w:t>Please select item &lt;1 to 13&gt;</w:t>
      </w:r>
    </w:p>
    <w:p w14:paraId="3DC23172" w14:textId="77777777" w:rsidR="004C1665" w:rsidRPr="0021486A" w:rsidRDefault="004C1665" w:rsidP="004C1665">
      <w:pPr>
        <w:pStyle w:val="Para"/>
        <w:ind w:left="720" w:firstLine="360"/>
      </w:pPr>
      <w:r w:rsidRPr="0021486A">
        <w:t>S-Save to FPGA</w:t>
      </w:r>
    </w:p>
    <w:p w14:paraId="5DEFA8EC" w14:textId="77777777" w:rsidR="004C1665" w:rsidRPr="0021486A" w:rsidRDefault="004C1665" w:rsidP="004C1665">
      <w:pPr>
        <w:pStyle w:val="Para"/>
        <w:ind w:left="720"/>
      </w:pPr>
    </w:p>
    <w:p w14:paraId="4E303CA7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ETX-204A-AC</w:t>
      </w:r>
    </w:p>
    <w:p w14:paraId="2B93A11F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5998DC8E" w14:textId="77777777" w:rsidR="004C1665" w:rsidRPr="0021486A" w:rsidRDefault="004C1665" w:rsidP="004C1665">
      <w:pPr>
        <w:pStyle w:val="Para"/>
        <w:ind w:left="720"/>
      </w:pPr>
    </w:p>
    <w:p w14:paraId="58521990" w14:textId="77777777" w:rsidR="004C1665" w:rsidRPr="0021486A" w:rsidRDefault="004C1665" w:rsidP="004C1665">
      <w:pPr>
        <w:pStyle w:val="Para"/>
        <w:ind w:left="720"/>
      </w:pPr>
      <w:r w:rsidRPr="0021486A">
        <w:t>9. Generator statistics          []</w:t>
      </w:r>
    </w:p>
    <w:p w14:paraId="60AB8B51" w14:textId="77777777" w:rsidR="004C1665" w:rsidRPr="0021486A" w:rsidRDefault="004C1665" w:rsidP="004C1665">
      <w:pPr>
        <w:pStyle w:val="Para"/>
        <w:ind w:left="0" w:firstLine="0"/>
      </w:pPr>
    </w:p>
    <w:p w14:paraId="300C92BF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&gt;9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6D666793" w14:textId="77777777" w:rsidR="004C1665" w:rsidRPr="0021486A" w:rsidRDefault="004C1665" w:rsidP="004C1665">
      <w:pPr>
        <w:pStyle w:val="Para"/>
        <w:ind w:left="0" w:firstLine="0"/>
      </w:pPr>
    </w:p>
    <w:p w14:paraId="0CA06978" w14:textId="77777777" w:rsidR="004C1665" w:rsidRPr="0021486A" w:rsidRDefault="004C1665" w:rsidP="004C1665">
      <w:pPr>
        <w:pStyle w:val="Para"/>
        <w:ind w:left="720"/>
      </w:pPr>
      <w:r w:rsidRPr="0021486A">
        <w:t xml:space="preserve">     ETX-204A-AC</w:t>
      </w:r>
    </w:p>
    <w:p w14:paraId="00FAC5D6" w14:textId="77777777" w:rsidR="004C1665" w:rsidRPr="0021486A" w:rsidRDefault="004C1665" w:rsidP="004C1665">
      <w:pPr>
        <w:pStyle w:val="Para"/>
        <w:ind w:left="720"/>
      </w:pPr>
      <w:r w:rsidRPr="0021486A">
        <w:t>Generator&gt;Generator statistics</w:t>
      </w:r>
    </w:p>
    <w:p w14:paraId="2F8460C9" w14:textId="77777777" w:rsidR="004C1665" w:rsidRPr="0021486A" w:rsidRDefault="004C1665" w:rsidP="004C1665">
      <w:pPr>
        <w:pStyle w:val="Para"/>
        <w:ind w:left="720"/>
      </w:pPr>
    </w:p>
    <w:p w14:paraId="0481C1C9" w14:textId="77777777" w:rsidR="004C1665" w:rsidRPr="0021486A" w:rsidRDefault="004C1665" w:rsidP="004C1665">
      <w:pPr>
        <w:pStyle w:val="Para"/>
        <w:ind w:left="720"/>
      </w:pPr>
      <w:r w:rsidRPr="0021486A">
        <w:t xml:space="preserve">  </w:t>
      </w:r>
      <w:r w:rsidRPr="0021486A"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Pr="0021486A" w:rsidRDefault="004C1665" w:rsidP="004C1665">
      <w:pPr>
        <w:pStyle w:val="Para"/>
        <w:ind w:left="720"/>
      </w:pPr>
      <w:r w:rsidRPr="0021486A">
        <w:t>&gt;</w:t>
      </w:r>
    </w:p>
    <w:p w14:paraId="12DE57AA" w14:textId="77777777" w:rsidR="004C1665" w:rsidRPr="0021486A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 w:rsidRPr="0021486A">
        <w:t>H-Stop; C-Clear all;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103ACD"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C8A42" w14:textId="77777777" w:rsidR="00103ACD" w:rsidRDefault="00103ACD">
      <w:r>
        <w:separator/>
      </w:r>
    </w:p>
  </w:endnote>
  <w:endnote w:type="continuationSeparator" w:id="0">
    <w:p w14:paraId="44487039" w14:textId="77777777" w:rsidR="00103ACD" w:rsidRDefault="00103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0D82CD8A" w:rsidR="002445E7" w:rsidRDefault="002445E7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E65AFB">
      <w:rPr>
        <w:rFonts w:cs="Times New Roman"/>
        <w:i/>
        <w:sz w:val="24"/>
        <w:szCs w:val="24"/>
      </w:rPr>
      <w:t>14</w:t>
    </w:r>
    <w:r w:rsidRPr="00B0681F">
      <w:rPr>
        <w:rFonts w:cs="Times New Roman"/>
        <w:i/>
        <w:sz w:val="24"/>
        <w:szCs w:val="24"/>
      </w:rPr>
      <w:t>/</w:t>
    </w:r>
    <w:r w:rsidR="00E65AFB">
      <w:rPr>
        <w:rFonts w:cs="Times New Roman"/>
        <w:i/>
        <w:sz w:val="24"/>
        <w:szCs w:val="24"/>
      </w:rPr>
      <w:t>0</w:t>
    </w:r>
    <w:r w:rsidR="00B90FEA">
      <w:rPr>
        <w:rFonts w:cs="Times New Roman"/>
        <w:i/>
        <w:sz w:val="24"/>
        <w:szCs w:val="24"/>
      </w:rPr>
      <w:t>1</w:t>
    </w:r>
    <w:r w:rsidRPr="00B0681F">
      <w:rPr>
        <w:rFonts w:cs="Times New Roman"/>
        <w:i/>
        <w:sz w:val="24"/>
        <w:szCs w:val="24"/>
      </w:rPr>
      <w:t>/202</w:t>
    </w:r>
    <w:r w:rsidR="00E65AFB">
      <w:rPr>
        <w:rFonts w:cs="Times New Roman"/>
        <w:i/>
        <w:sz w:val="24"/>
        <w:szCs w:val="24"/>
      </w:rPr>
      <w:t>4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0"/>
      <w:gridCol w:w="3130"/>
      <w:gridCol w:w="3130"/>
    </w:tblGrid>
    <w:tr w:rsidR="002445E7" w14:paraId="2998592D" w14:textId="77777777" w:rsidTr="533D0DBA">
      <w:tc>
        <w:tcPr>
          <w:tcW w:w="3130" w:type="dxa"/>
        </w:tcPr>
        <w:p w14:paraId="09A28598" w14:textId="21455B03" w:rsidR="002445E7" w:rsidRDefault="002445E7" w:rsidP="533D0DBA">
          <w:pPr>
            <w:pStyle w:val="Header"/>
            <w:ind w:left="-115"/>
          </w:pPr>
        </w:p>
      </w:tc>
      <w:tc>
        <w:tcPr>
          <w:tcW w:w="3130" w:type="dxa"/>
        </w:tcPr>
        <w:p w14:paraId="5FA38598" w14:textId="636B461C" w:rsidR="002445E7" w:rsidRDefault="002445E7" w:rsidP="533D0DBA">
          <w:pPr>
            <w:pStyle w:val="Header"/>
            <w:jc w:val="center"/>
          </w:pPr>
        </w:p>
      </w:tc>
      <w:tc>
        <w:tcPr>
          <w:tcW w:w="3130" w:type="dxa"/>
        </w:tcPr>
        <w:p w14:paraId="1CCA36F1" w14:textId="3B6D5741" w:rsidR="002445E7" w:rsidRDefault="002445E7" w:rsidP="533D0DBA">
          <w:pPr>
            <w:pStyle w:val="Header"/>
            <w:ind w:right="-115"/>
            <w:jc w:val="right"/>
          </w:pPr>
        </w:p>
      </w:tc>
    </w:tr>
  </w:tbl>
  <w:p w14:paraId="1DEE0458" w14:textId="53A0AD86" w:rsidR="002445E7" w:rsidRDefault="002445E7" w:rsidP="533D0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DF723" w14:textId="77777777" w:rsidR="00103ACD" w:rsidRDefault="00103ACD">
      <w:r>
        <w:separator/>
      </w:r>
    </w:p>
  </w:footnote>
  <w:footnote w:type="continuationSeparator" w:id="0">
    <w:p w14:paraId="2FAE5AD0" w14:textId="77777777" w:rsidR="00103ACD" w:rsidRDefault="00103A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045FC18" w:rsidR="002445E7" w:rsidRDefault="002445E7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ETX-1P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2445E7" w:rsidRDefault="002445E7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1010752066" name="Picture 1010752066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A802006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3017783"/>
    <w:multiLevelType w:val="hybridMultilevel"/>
    <w:tmpl w:val="3F843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3A65D4"/>
    <w:multiLevelType w:val="hybridMultilevel"/>
    <w:tmpl w:val="7B7220A6"/>
    <w:lvl w:ilvl="0" w:tplc="AA9226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EF42834"/>
    <w:multiLevelType w:val="hybridMultilevel"/>
    <w:tmpl w:val="6A8A8E9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0B58C2"/>
    <w:multiLevelType w:val="hybridMultilevel"/>
    <w:tmpl w:val="A55E81B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1" w15:restartNumberingAfterBreak="0">
    <w:nsid w:val="43734393"/>
    <w:multiLevelType w:val="hybridMultilevel"/>
    <w:tmpl w:val="8F867592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3E02379"/>
    <w:multiLevelType w:val="hybridMultilevel"/>
    <w:tmpl w:val="0DA85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2F11CA"/>
    <w:multiLevelType w:val="hybridMultilevel"/>
    <w:tmpl w:val="358E07E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0165E9"/>
    <w:multiLevelType w:val="hybridMultilevel"/>
    <w:tmpl w:val="F1E69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90585F"/>
    <w:multiLevelType w:val="hybridMultilevel"/>
    <w:tmpl w:val="A802006C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7" w15:restartNumberingAfterBreak="0">
    <w:nsid w:val="4D310EBF"/>
    <w:multiLevelType w:val="multilevel"/>
    <w:tmpl w:val="EF702A5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color w:val="0000FF"/>
        <w:u w:val="single"/>
      </w:rPr>
    </w:lvl>
    <w:lvl w:ilvl="1">
      <w:start w:val="7"/>
      <w:numFmt w:val="decimal"/>
      <w:lvlText w:val="%1.%2"/>
      <w:lvlJc w:val="left"/>
      <w:pPr>
        <w:ind w:left="940" w:hanging="720"/>
      </w:pPr>
      <w:rPr>
        <w:rFonts w:hint="default"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3340" w:hanging="1800"/>
      </w:pPr>
      <w:rPr>
        <w:rFonts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hint="default"/>
        <w:color w:val="0000FF"/>
        <w:u w:val="single"/>
      </w:rPr>
    </w:lvl>
  </w:abstractNum>
  <w:abstractNum w:abstractNumId="28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9C5389"/>
    <w:multiLevelType w:val="hybridMultilevel"/>
    <w:tmpl w:val="E6284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31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2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5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7" w15:restartNumberingAfterBreak="0">
    <w:nsid w:val="6FB30562"/>
    <w:multiLevelType w:val="hybridMultilevel"/>
    <w:tmpl w:val="50D46DA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8" w15:restartNumberingAfterBreak="0">
    <w:nsid w:val="716E4C61"/>
    <w:multiLevelType w:val="hybridMultilevel"/>
    <w:tmpl w:val="A7DE5E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2EBC6D4C">
      <w:numFmt w:val="bullet"/>
      <w:lvlText w:val="•"/>
      <w:lvlJc w:val="left"/>
      <w:pPr>
        <w:ind w:left="2866" w:hanging="360"/>
      </w:pPr>
      <w:rPr>
        <w:rFonts w:ascii="ZapfHumnst BT" w:eastAsia="Times New Roman" w:hAnsi="ZapfHumnst BT" w:cs="Miriam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9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24332506">
    <w:abstractNumId w:val="20"/>
  </w:num>
  <w:num w:numId="2" w16cid:durableId="973171372">
    <w:abstractNumId w:val="30"/>
  </w:num>
  <w:num w:numId="3" w16cid:durableId="1385061223">
    <w:abstractNumId w:val="0"/>
  </w:num>
  <w:num w:numId="4" w16cid:durableId="1345329060">
    <w:abstractNumId w:val="18"/>
  </w:num>
  <w:num w:numId="5" w16cid:durableId="1463384625">
    <w:abstractNumId w:val="2"/>
  </w:num>
  <w:num w:numId="6" w16cid:durableId="1159081044">
    <w:abstractNumId w:val="36"/>
  </w:num>
  <w:num w:numId="7" w16cid:durableId="1963345054">
    <w:abstractNumId w:val="5"/>
  </w:num>
  <w:num w:numId="8" w16cid:durableId="1583878005">
    <w:abstractNumId w:val="16"/>
  </w:num>
  <w:num w:numId="9" w16cid:durableId="383675594">
    <w:abstractNumId w:val="12"/>
  </w:num>
  <w:num w:numId="10" w16cid:durableId="1042361717">
    <w:abstractNumId w:val="14"/>
  </w:num>
  <w:num w:numId="11" w16cid:durableId="1420637521">
    <w:abstractNumId w:val="8"/>
  </w:num>
  <w:num w:numId="12" w16cid:durableId="1604529835">
    <w:abstractNumId w:val="24"/>
  </w:num>
  <w:num w:numId="13" w16cid:durableId="1090933380">
    <w:abstractNumId w:val="17"/>
  </w:num>
  <w:num w:numId="14" w16cid:durableId="231088175">
    <w:abstractNumId w:val="33"/>
  </w:num>
  <w:num w:numId="15" w16cid:durableId="1245609761">
    <w:abstractNumId w:val="9"/>
  </w:num>
  <w:num w:numId="16" w16cid:durableId="581452971">
    <w:abstractNumId w:val="21"/>
  </w:num>
  <w:num w:numId="17" w16cid:durableId="1205291052">
    <w:abstractNumId w:val="39"/>
  </w:num>
  <w:num w:numId="18" w16cid:durableId="957950965">
    <w:abstractNumId w:val="1"/>
  </w:num>
  <w:num w:numId="19" w16cid:durableId="2142383471">
    <w:abstractNumId w:val="11"/>
  </w:num>
  <w:num w:numId="20" w16cid:durableId="2042393431">
    <w:abstractNumId w:val="6"/>
  </w:num>
  <w:num w:numId="21" w16cid:durableId="211040380">
    <w:abstractNumId w:val="13"/>
  </w:num>
  <w:num w:numId="22" w16cid:durableId="96681688">
    <w:abstractNumId w:val="34"/>
  </w:num>
  <w:num w:numId="23" w16cid:durableId="1203060466">
    <w:abstractNumId w:val="25"/>
  </w:num>
  <w:num w:numId="24" w16cid:durableId="2010255449">
    <w:abstractNumId w:val="10"/>
  </w:num>
  <w:num w:numId="25" w16cid:durableId="1177965416">
    <w:abstractNumId w:val="7"/>
  </w:num>
  <w:num w:numId="26" w16cid:durableId="1117868378">
    <w:abstractNumId w:val="31"/>
  </w:num>
  <w:num w:numId="27" w16cid:durableId="1529487994">
    <w:abstractNumId w:val="3"/>
  </w:num>
  <w:num w:numId="28" w16cid:durableId="376244895">
    <w:abstractNumId w:val="38"/>
  </w:num>
  <w:num w:numId="29" w16cid:durableId="1480536461">
    <w:abstractNumId w:val="29"/>
  </w:num>
  <w:num w:numId="30" w16cid:durableId="1775898269">
    <w:abstractNumId w:val="22"/>
  </w:num>
  <w:num w:numId="31" w16cid:durableId="1168791558">
    <w:abstractNumId w:val="35"/>
  </w:num>
  <w:num w:numId="32" w16cid:durableId="1760053102">
    <w:abstractNumId w:val="28"/>
  </w:num>
  <w:num w:numId="33" w16cid:durableId="592665203">
    <w:abstractNumId w:val="19"/>
  </w:num>
  <w:num w:numId="34" w16cid:durableId="1728336261">
    <w:abstractNumId w:val="40"/>
  </w:num>
  <w:num w:numId="35" w16cid:durableId="2078699575">
    <w:abstractNumId w:val="23"/>
  </w:num>
  <w:num w:numId="36" w16cid:durableId="245267797">
    <w:abstractNumId w:val="37"/>
  </w:num>
  <w:num w:numId="37" w16cid:durableId="101203334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48015298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00093395">
    <w:abstractNumId w:val="27"/>
  </w:num>
  <w:num w:numId="40" w16cid:durableId="2072456047">
    <w:abstractNumId w:val="26"/>
  </w:num>
  <w:num w:numId="41" w16cid:durableId="396322659">
    <w:abstractNumId w:val="4"/>
  </w:num>
  <w:num w:numId="42" w16cid:durableId="2135561328">
    <w:abstractNumId w:val="12"/>
    <w:lvlOverride w:ilvl="0">
      <w:startOverride w:val="7"/>
    </w:lvlOverride>
    <w:lvlOverride w:ilvl="1">
      <w:startOverride w:val="5"/>
    </w:lvlOverride>
    <w:lvlOverride w:ilvl="2">
      <w:startOverride w:val="2"/>
    </w:lvlOverride>
  </w:num>
  <w:num w:numId="43" w16cid:durableId="91686799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bordersDoNotSurroundHeader/>
  <w:bordersDoNotSurroundFooter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8" w:dllVersion="513" w:checkStyle="1"/>
  <w:proofState w:spelling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11F6D"/>
    <w:rsid w:val="00014658"/>
    <w:rsid w:val="000147FB"/>
    <w:rsid w:val="00015181"/>
    <w:rsid w:val="0001565D"/>
    <w:rsid w:val="00016CEA"/>
    <w:rsid w:val="000252E3"/>
    <w:rsid w:val="00025D51"/>
    <w:rsid w:val="00026AD9"/>
    <w:rsid w:val="00027125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F6E"/>
    <w:rsid w:val="0003662D"/>
    <w:rsid w:val="0003775F"/>
    <w:rsid w:val="0004009D"/>
    <w:rsid w:val="00040679"/>
    <w:rsid w:val="00041632"/>
    <w:rsid w:val="00042E57"/>
    <w:rsid w:val="000435BF"/>
    <w:rsid w:val="000461DC"/>
    <w:rsid w:val="0004740D"/>
    <w:rsid w:val="00050DCC"/>
    <w:rsid w:val="00050ED8"/>
    <w:rsid w:val="00051285"/>
    <w:rsid w:val="000528CB"/>
    <w:rsid w:val="00052BC2"/>
    <w:rsid w:val="00057F9A"/>
    <w:rsid w:val="00066716"/>
    <w:rsid w:val="00066EAD"/>
    <w:rsid w:val="0006795E"/>
    <w:rsid w:val="00072EC4"/>
    <w:rsid w:val="000742C1"/>
    <w:rsid w:val="00074E73"/>
    <w:rsid w:val="0008082C"/>
    <w:rsid w:val="00080DFA"/>
    <w:rsid w:val="000815F4"/>
    <w:rsid w:val="000840C0"/>
    <w:rsid w:val="0008423C"/>
    <w:rsid w:val="000878D8"/>
    <w:rsid w:val="000914DF"/>
    <w:rsid w:val="00093A6A"/>
    <w:rsid w:val="00093B0F"/>
    <w:rsid w:val="00095708"/>
    <w:rsid w:val="00096FD7"/>
    <w:rsid w:val="000A0466"/>
    <w:rsid w:val="000A04A4"/>
    <w:rsid w:val="000A183A"/>
    <w:rsid w:val="000A35FD"/>
    <w:rsid w:val="000A4BCD"/>
    <w:rsid w:val="000B1394"/>
    <w:rsid w:val="000B25EB"/>
    <w:rsid w:val="000B2E9B"/>
    <w:rsid w:val="000B3EFC"/>
    <w:rsid w:val="000B4CC3"/>
    <w:rsid w:val="000B78AC"/>
    <w:rsid w:val="000C0D1B"/>
    <w:rsid w:val="000C2B1C"/>
    <w:rsid w:val="000C2B1E"/>
    <w:rsid w:val="000C5314"/>
    <w:rsid w:val="000C5DCC"/>
    <w:rsid w:val="000D066B"/>
    <w:rsid w:val="000D2C0A"/>
    <w:rsid w:val="000D3907"/>
    <w:rsid w:val="000D6A61"/>
    <w:rsid w:val="000E0250"/>
    <w:rsid w:val="000E0345"/>
    <w:rsid w:val="000E03D8"/>
    <w:rsid w:val="000E11E7"/>
    <w:rsid w:val="000E1F91"/>
    <w:rsid w:val="000E256F"/>
    <w:rsid w:val="000E3107"/>
    <w:rsid w:val="000E3DE5"/>
    <w:rsid w:val="000E50AB"/>
    <w:rsid w:val="000E57F0"/>
    <w:rsid w:val="000F1AD3"/>
    <w:rsid w:val="000F1CF5"/>
    <w:rsid w:val="000F64C1"/>
    <w:rsid w:val="0010017E"/>
    <w:rsid w:val="0010018A"/>
    <w:rsid w:val="00100702"/>
    <w:rsid w:val="0010178B"/>
    <w:rsid w:val="00103ACD"/>
    <w:rsid w:val="00105DDB"/>
    <w:rsid w:val="0010D379"/>
    <w:rsid w:val="0011016C"/>
    <w:rsid w:val="00111168"/>
    <w:rsid w:val="00112C9D"/>
    <w:rsid w:val="00112D26"/>
    <w:rsid w:val="001143C5"/>
    <w:rsid w:val="00116B37"/>
    <w:rsid w:val="001174B4"/>
    <w:rsid w:val="00117A5F"/>
    <w:rsid w:val="00117CA3"/>
    <w:rsid w:val="001216FB"/>
    <w:rsid w:val="0012347E"/>
    <w:rsid w:val="0012358B"/>
    <w:rsid w:val="00125162"/>
    <w:rsid w:val="001251DD"/>
    <w:rsid w:val="001257CE"/>
    <w:rsid w:val="001260DF"/>
    <w:rsid w:val="0012784E"/>
    <w:rsid w:val="00133F50"/>
    <w:rsid w:val="0013413F"/>
    <w:rsid w:val="0013717F"/>
    <w:rsid w:val="001402F8"/>
    <w:rsid w:val="00141237"/>
    <w:rsid w:val="00141C55"/>
    <w:rsid w:val="00142BDF"/>
    <w:rsid w:val="00144084"/>
    <w:rsid w:val="001444CF"/>
    <w:rsid w:val="00144909"/>
    <w:rsid w:val="0015173E"/>
    <w:rsid w:val="00151DAC"/>
    <w:rsid w:val="00152980"/>
    <w:rsid w:val="001540FB"/>
    <w:rsid w:val="00155084"/>
    <w:rsid w:val="00160B4F"/>
    <w:rsid w:val="001630E4"/>
    <w:rsid w:val="001635C7"/>
    <w:rsid w:val="0016678C"/>
    <w:rsid w:val="00167DA1"/>
    <w:rsid w:val="00171B80"/>
    <w:rsid w:val="00174443"/>
    <w:rsid w:val="0017590C"/>
    <w:rsid w:val="001761DD"/>
    <w:rsid w:val="00176756"/>
    <w:rsid w:val="00177543"/>
    <w:rsid w:val="00177E78"/>
    <w:rsid w:val="00181523"/>
    <w:rsid w:val="00182C97"/>
    <w:rsid w:val="001830ED"/>
    <w:rsid w:val="00183D9F"/>
    <w:rsid w:val="00184989"/>
    <w:rsid w:val="00184EDD"/>
    <w:rsid w:val="0019090B"/>
    <w:rsid w:val="001934C4"/>
    <w:rsid w:val="001951E9"/>
    <w:rsid w:val="00195311"/>
    <w:rsid w:val="00195D91"/>
    <w:rsid w:val="00196A27"/>
    <w:rsid w:val="00196AF0"/>
    <w:rsid w:val="00196B88"/>
    <w:rsid w:val="00197DD9"/>
    <w:rsid w:val="001A1D6F"/>
    <w:rsid w:val="001A2732"/>
    <w:rsid w:val="001A2BBE"/>
    <w:rsid w:val="001A2E37"/>
    <w:rsid w:val="001A3B5D"/>
    <w:rsid w:val="001A65D5"/>
    <w:rsid w:val="001B1A25"/>
    <w:rsid w:val="001B1D3E"/>
    <w:rsid w:val="001B2C78"/>
    <w:rsid w:val="001B6C31"/>
    <w:rsid w:val="001B734E"/>
    <w:rsid w:val="001B7D67"/>
    <w:rsid w:val="001C2603"/>
    <w:rsid w:val="001C328D"/>
    <w:rsid w:val="001C4D60"/>
    <w:rsid w:val="001C510A"/>
    <w:rsid w:val="001C6077"/>
    <w:rsid w:val="001C76A7"/>
    <w:rsid w:val="001D044A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E1104"/>
    <w:rsid w:val="001E3134"/>
    <w:rsid w:val="001E3C7E"/>
    <w:rsid w:val="001E3F0A"/>
    <w:rsid w:val="001E4971"/>
    <w:rsid w:val="001E628E"/>
    <w:rsid w:val="001F3B72"/>
    <w:rsid w:val="001F4814"/>
    <w:rsid w:val="001F4909"/>
    <w:rsid w:val="001F70F0"/>
    <w:rsid w:val="00200994"/>
    <w:rsid w:val="00201B73"/>
    <w:rsid w:val="00203C94"/>
    <w:rsid w:val="00207D0B"/>
    <w:rsid w:val="00212785"/>
    <w:rsid w:val="0021486A"/>
    <w:rsid w:val="00215849"/>
    <w:rsid w:val="00220E0A"/>
    <w:rsid w:val="0022324B"/>
    <w:rsid w:val="002236CD"/>
    <w:rsid w:val="00224E76"/>
    <w:rsid w:val="0022701D"/>
    <w:rsid w:val="002276AC"/>
    <w:rsid w:val="0022793D"/>
    <w:rsid w:val="00230FEC"/>
    <w:rsid w:val="00233935"/>
    <w:rsid w:val="00235187"/>
    <w:rsid w:val="0023589C"/>
    <w:rsid w:val="00235BE3"/>
    <w:rsid w:val="00236215"/>
    <w:rsid w:val="00242C68"/>
    <w:rsid w:val="00244437"/>
    <w:rsid w:val="002445E7"/>
    <w:rsid w:val="002463EF"/>
    <w:rsid w:val="002467F2"/>
    <w:rsid w:val="0025107C"/>
    <w:rsid w:val="00252226"/>
    <w:rsid w:val="00254140"/>
    <w:rsid w:val="00257B93"/>
    <w:rsid w:val="00260236"/>
    <w:rsid w:val="00262205"/>
    <w:rsid w:val="002623ED"/>
    <w:rsid w:val="00262B86"/>
    <w:rsid w:val="0026312F"/>
    <w:rsid w:val="00264560"/>
    <w:rsid w:val="00265589"/>
    <w:rsid w:val="00265D0C"/>
    <w:rsid w:val="0026655C"/>
    <w:rsid w:val="00267112"/>
    <w:rsid w:val="00270BBF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F78"/>
    <w:rsid w:val="00286490"/>
    <w:rsid w:val="00290656"/>
    <w:rsid w:val="0029085E"/>
    <w:rsid w:val="00294EA7"/>
    <w:rsid w:val="002962A7"/>
    <w:rsid w:val="002965D9"/>
    <w:rsid w:val="002974A2"/>
    <w:rsid w:val="002A1C23"/>
    <w:rsid w:val="002A1C88"/>
    <w:rsid w:val="002A2D53"/>
    <w:rsid w:val="002A734C"/>
    <w:rsid w:val="002A753C"/>
    <w:rsid w:val="002B023F"/>
    <w:rsid w:val="002B0522"/>
    <w:rsid w:val="002B3029"/>
    <w:rsid w:val="002B4B46"/>
    <w:rsid w:val="002C0D57"/>
    <w:rsid w:val="002C106C"/>
    <w:rsid w:val="002D0F57"/>
    <w:rsid w:val="002D111F"/>
    <w:rsid w:val="002D1761"/>
    <w:rsid w:val="002D236A"/>
    <w:rsid w:val="002D33AF"/>
    <w:rsid w:val="002D43A2"/>
    <w:rsid w:val="002D4CA1"/>
    <w:rsid w:val="002D5619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70A3"/>
    <w:rsid w:val="002E7FAB"/>
    <w:rsid w:val="002F2851"/>
    <w:rsid w:val="002F3229"/>
    <w:rsid w:val="002F75ED"/>
    <w:rsid w:val="00302622"/>
    <w:rsid w:val="0030511C"/>
    <w:rsid w:val="003071A9"/>
    <w:rsid w:val="00307650"/>
    <w:rsid w:val="00310CF4"/>
    <w:rsid w:val="003122AC"/>
    <w:rsid w:val="0031375A"/>
    <w:rsid w:val="00315BDA"/>
    <w:rsid w:val="00316D58"/>
    <w:rsid w:val="00317827"/>
    <w:rsid w:val="00320D0B"/>
    <w:rsid w:val="0032377C"/>
    <w:rsid w:val="00324A67"/>
    <w:rsid w:val="00324EBD"/>
    <w:rsid w:val="00324FB1"/>
    <w:rsid w:val="00325572"/>
    <w:rsid w:val="003261B4"/>
    <w:rsid w:val="00330AF6"/>
    <w:rsid w:val="00330CDD"/>
    <w:rsid w:val="00334EFE"/>
    <w:rsid w:val="00335AE4"/>
    <w:rsid w:val="00335BAA"/>
    <w:rsid w:val="003379FD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1B1C"/>
    <w:rsid w:val="00352138"/>
    <w:rsid w:val="00352519"/>
    <w:rsid w:val="003528ED"/>
    <w:rsid w:val="003549E9"/>
    <w:rsid w:val="00354B03"/>
    <w:rsid w:val="00357AE4"/>
    <w:rsid w:val="00357D09"/>
    <w:rsid w:val="00357D95"/>
    <w:rsid w:val="003619FD"/>
    <w:rsid w:val="00362F75"/>
    <w:rsid w:val="00363CD2"/>
    <w:rsid w:val="0036442E"/>
    <w:rsid w:val="00364DFC"/>
    <w:rsid w:val="00366A4D"/>
    <w:rsid w:val="00366B57"/>
    <w:rsid w:val="003701FB"/>
    <w:rsid w:val="003714A7"/>
    <w:rsid w:val="0037377F"/>
    <w:rsid w:val="00374C08"/>
    <w:rsid w:val="00376214"/>
    <w:rsid w:val="003765A3"/>
    <w:rsid w:val="00381016"/>
    <w:rsid w:val="00382EC9"/>
    <w:rsid w:val="003831BE"/>
    <w:rsid w:val="003842B5"/>
    <w:rsid w:val="003850EA"/>
    <w:rsid w:val="003867BD"/>
    <w:rsid w:val="00387D25"/>
    <w:rsid w:val="00390112"/>
    <w:rsid w:val="0039182A"/>
    <w:rsid w:val="00391C94"/>
    <w:rsid w:val="00393651"/>
    <w:rsid w:val="0039392A"/>
    <w:rsid w:val="00394BBA"/>
    <w:rsid w:val="00394FFA"/>
    <w:rsid w:val="003956C0"/>
    <w:rsid w:val="00396FFC"/>
    <w:rsid w:val="003A1932"/>
    <w:rsid w:val="003A2D68"/>
    <w:rsid w:val="003A43DE"/>
    <w:rsid w:val="003A75CC"/>
    <w:rsid w:val="003B2BFE"/>
    <w:rsid w:val="003B4725"/>
    <w:rsid w:val="003B69AA"/>
    <w:rsid w:val="003B78EC"/>
    <w:rsid w:val="003C15D3"/>
    <w:rsid w:val="003C2D8D"/>
    <w:rsid w:val="003C414A"/>
    <w:rsid w:val="003C7FF8"/>
    <w:rsid w:val="003D060E"/>
    <w:rsid w:val="003D0D54"/>
    <w:rsid w:val="003D0F8E"/>
    <w:rsid w:val="003D350F"/>
    <w:rsid w:val="003D3701"/>
    <w:rsid w:val="003D5896"/>
    <w:rsid w:val="003D5D51"/>
    <w:rsid w:val="003D6CE0"/>
    <w:rsid w:val="003D7589"/>
    <w:rsid w:val="003E08AB"/>
    <w:rsid w:val="003E2036"/>
    <w:rsid w:val="003E241F"/>
    <w:rsid w:val="003E2F55"/>
    <w:rsid w:val="003E49A8"/>
    <w:rsid w:val="003E6A77"/>
    <w:rsid w:val="003F17F5"/>
    <w:rsid w:val="003F1FF8"/>
    <w:rsid w:val="003F2626"/>
    <w:rsid w:val="003F29F7"/>
    <w:rsid w:val="003F4900"/>
    <w:rsid w:val="003F49B5"/>
    <w:rsid w:val="003F53EF"/>
    <w:rsid w:val="003F5AA0"/>
    <w:rsid w:val="003F6CCF"/>
    <w:rsid w:val="00400B55"/>
    <w:rsid w:val="00401436"/>
    <w:rsid w:val="00402B51"/>
    <w:rsid w:val="00402CA9"/>
    <w:rsid w:val="00403017"/>
    <w:rsid w:val="0040580E"/>
    <w:rsid w:val="00405F26"/>
    <w:rsid w:val="0041083C"/>
    <w:rsid w:val="00410AC2"/>
    <w:rsid w:val="00410CBE"/>
    <w:rsid w:val="0041109F"/>
    <w:rsid w:val="00411C9E"/>
    <w:rsid w:val="00414584"/>
    <w:rsid w:val="004175DE"/>
    <w:rsid w:val="00417645"/>
    <w:rsid w:val="00417673"/>
    <w:rsid w:val="00417E9E"/>
    <w:rsid w:val="00421418"/>
    <w:rsid w:val="004228DB"/>
    <w:rsid w:val="0042625F"/>
    <w:rsid w:val="00426BCA"/>
    <w:rsid w:val="00432294"/>
    <w:rsid w:val="004340B1"/>
    <w:rsid w:val="0043411D"/>
    <w:rsid w:val="0043447F"/>
    <w:rsid w:val="0044150F"/>
    <w:rsid w:val="0044278A"/>
    <w:rsid w:val="00443196"/>
    <w:rsid w:val="00444D85"/>
    <w:rsid w:val="004451C8"/>
    <w:rsid w:val="004457C4"/>
    <w:rsid w:val="00445A65"/>
    <w:rsid w:val="00447420"/>
    <w:rsid w:val="00450BAB"/>
    <w:rsid w:val="004524CD"/>
    <w:rsid w:val="0045250A"/>
    <w:rsid w:val="00453721"/>
    <w:rsid w:val="00461069"/>
    <w:rsid w:val="004613D3"/>
    <w:rsid w:val="00464C07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687"/>
    <w:rsid w:val="004745B4"/>
    <w:rsid w:val="00475090"/>
    <w:rsid w:val="004751E7"/>
    <w:rsid w:val="004755B1"/>
    <w:rsid w:val="00475B38"/>
    <w:rsid w:val="00476353"/>
    <w:rsid w:val="0047645B"/>
    <w:rsid w:val="00476F8F"/>
    <w:rsid w:val="00480027"/>
    <w:rsid w:val="00480CD3"/>
    <w:rsid w:val="004811A7"/>
    <w:rsid w:val="00481D60"/>
    <w:rsid w:val="00481F20"/>
    <w:rsid w:val="00485AC6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1C9"/>
    <w:rsid w:val="004A337A"/>
    <w:rsid w:val="004A34D2"/>
    <w:rsid w:val="004A51B4"/>
    <w:rsid w:val="004A737C"/>
    <w:rsid w:val="004B0726"/>
    <w:rsid w:val="004B21A4"/>
    <w:rsid w:val="004B4D00"/>
    <w:rsid w:val="004B5C85"/>
    <w:rsid w:val="004C01E1"/>
    <w:rsid w:val="004C1665"/>
    <w:rsid w:val="004C1DCC"/>
    <w:rsid w:val="004C2479"/>
    <w:rsid w:val="004C2AA7"/>
    <w:rsid w:val="004C2FDB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037E"/>
    <w:rsid w:val="004D1485"/>
    <w:rsid w:val="004D4D39"/>
    <w:rsid w:val="004D5460"/>
    <w:rsid w:val="004D6E7B"/>
    <w:rsid w:val="004E010D"/>
    <w:rsid w:val="004E0FDE"/>
    <w:rsid w:val="004E1924"/>
    <w:rsid w:val="004E1AD1"/>
    <w:rsid w:val="004E1DE0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1076"/>
    <w:rsid w:val="004F2023"/>
    <w:rsid w:val="004F2138"/>
    <w:rsid w:val="004F2B73"/>
    <w:rsid w:val="004F2C20"/>
    <w:rsid w:val="004F4AA9"/>
    <w:rsid w:val="004F4C26"/>
    <w:rsid w:val="004F6138"/>
    <w:rsid w:val="004F6A35"/>
    <w:rsid w:val="004F701C"/>
    <w:rsid w:val="005021D5"/>
    <w:rsid w:val="00503036"/>
    <w:rsid w:val="00505811"/>
    <w:rsid w:val="005072D2"/>
    <w:rsid w:val="00510F36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58DC"/>
    <w:rsid w:val="005261A9"/>
    <w:rsid w:val="005278C4"/>
    <w:rsid w:val="00527D83"/>
    <w:rsid w:val="00531704"/>
    <w:rsid w:val="00535783"/>
    <w:rsid w:val="00535BDA"/>
    <w:rsid w:val="00535E90"/>
    <w:rsid w:val="00535F8D"/>
    <w:rsid w:val="005375DC"/>
    <w:rsid w:val="005413A0"/>
    <w:rsid w:val="005414C7"/>
    <w:rsid w:val="00541874"/>
    <w:rsid w:val="00541A6E"/>
    <w:rsid w:val="005435C3"/>
    <w:rsid w:val="005454C0"/>
    <w:rsid w:val="005462A4"/>
    <w:rsid w:val="005507B7"/>
    <w:rsid w:val="00550CE4"/>
    <w:rsid w:val="0055213E"/>
    <w:rsid w:val="005541F9"/>
    <w:rsid w:val="005542D6"/>
    <w:rsid w:val="005547F7"/>
    <w:rsid w:val="00556331"/>
    <w:rsid w:val="00556466"/>
    <w:rsid w:val="00556F6F"/>
    <w:rsid w:val="00557DF8"/>
    <w:rsid w:val="00560133"/>
    <w:rsid w:val="005607AE"/>
    <w:rsid w:val="00560D08"/>
    <w:rsid w:val="005612F3"/>
    <w:rsid w:val="0056287B"/>
    <w:rsid w:val="00562D42"/>
    <w:rsid w:val="0056395A"/>
    <w:rsid w:val="00564C58"/>
    <w:rsid w:val="005651A5"/>
    <w:rsid w:val="005667DF"/>
    <w:rsid w:val="00566976"/>
    <w:rsid w:val="00570F77"/>
    <w:rsid w:val="0057128F"/>
    <w:rsid w:val="00573655"/>
    <w:rsid w:val="005741C8"/>
    <w:rsid w:val="00576D34"/>
    <w:rsid w:val="00576D80"/>
    <w:rsid w:val="00577FCB"/>
    <w:rsid w:val="00581046"/>
    <w:rsid w:val="00581F3B"/>
    <w:rsid w:val="005842A3"/>
    <w:rsid w:val="005845E6"/>
    <w:rsid w:val="00584DE9"/>
    <w:rsid w:val="00585866"/>
    <w:rsid w:val="00590042"/>
    <w:rsid w:val="0059142D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A6538"/>
    <w:rsid w:val="005B0160"/>
    <w:rsid w:val="005B0DD0"/>
    <w:rsid w:val="005B155A"/>
    <w:rsid w:val="005B175D"/>
    <w:rsid w:val="005B4A3D"/>
    <w:rsid w:val="005B5715"/>
    <w:rsid w:val="005B59A4"/>
    <w:rsid w:val="005C0C59"/>
    <w:rsid w:val="005C11D1"/>
    <w:rsid w:val="005C28F4"/>
    <w:rsid w:val="005C34F6"/>
    <w:rsid w:val="005C739E"/>
    <w:rsid w:val="005D1621"/>
    <w:rsid w:val="005D1773"/>
    <w:rsid w:val="005D18DC"/>
    <w:rsid w:val="005D1C6F"/>
    <w:rsid w:val="005D2297"/>
    <w:rsid w:val="005D3A43"/>
    <w:rsid w:val="005D66B1"/>
    <w:rsid w:val="005D6F5D"/>
    <w:rsid w:val="005D775E"/>
    <w:rsid w:val="005E00FF"/>
    <w:rsid w:val="005E1839"/>
    <w:rsid w:val="005E19D4"/>
    <w:rsid w:val="005E1E35"/>
    <w:rsid w:val="005E2396"/>
    <w:rsid w:val="005E3C4D"/>
    <w:rsid w:val="005E3E57"/>
    <w:rsid w:val="005E4FE9"/>
    <w:rsid w:val="005E67E9"/>
    <w:rsid w:val="005E798E"/>
    <w:rsid w:val="005F40F4"/>
    <w:rsid w:val="005F467F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61BD"/>
    <w:rsid w:val="00616BD3"/>
    <w:rsid w:val="00617AB8"/>
    <w:rsid w:val="00617D0D"/>
    <w:rsid w:val="00621BAA"/>
    <w:rsid w:val="00621BC6"/>
    <w:rsid w:val="00622AB7"/>
    <w:rsid w:val="0062542E"/>
    <w:rsid w:val="0062646E"/>
    <w:rsid w:val="006265C4"/>
    <w:rsid w:val="00626D06"/>
    <w:rsid w:val="00630443"/>
    <w:rsid w:val="00632AFE"/>
    <w:rsid w:val="0063349A"/>
    <w:rsid w:val="006335A4"/>
    <w:rsid w:val="0063457F"/>
    <w:rsid w:val="006346C0"/>
    <w:rsid w:val="0063649A"/>
    <w:rsid w:val="00636C16"/>
    <w:rsid w:val="006434B6"/>
    <w:rsid w:val="006435D0"/>
    <w:rsid w:val="00650736"/>
    <w:rsid w:val="00650E96"/>
    <w:rsid w:val="00657F4B"/>
    <w:rsid w:val="00660781"/>
    <w:rsid w:val="00662E59"/>
    <w:rsid w:val="006632FC"/>
    <w:rsid w:val="00664C1B"/>
    <w:rsid w:val="00664CCE"/>
    <w:rsid w:val="006654D3"/>
    <w:rsid w:val="00665B4E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2BE2"/>
    <w:rsid w:val="006830DC"/>
    <w:rsid w:val="006833F9"/>
    <w:rsid w:val="00684495"/>
    <w:rsid w:val="006855DE"/>
    <w:rsid w:val="00686258"/>
    <w:rsid w:val="0068723F"/>
    <w:rsid w:val="00691B79"/>
    <w:rsid w:val="00695B87"/>
    <w:rsid w:val="0069687C"/>
    <w:rsid w:val="006975A4"/>
    <w:rsid w:val="006A2847"/>
    <w:rsid w:val="006A2865"/>
    <w:rsid w:val="006A303E"/>
    <w:rsid w:val="006A34B1"/>
    <w:rsid w:val="006A502D"/>
    <w:rsid w:val="006A53F2"/>
    <w:rsid w:val="006A637F"/>
    <w:rsid w:val="006A6983"/>
    <w:rsid w:val="006A7A35"/>
    <w:rsid w:val="006B1A1F"/>
    <w:rsid w:val="006B2B53"/>
    <w:rsid w:val="006B2C1D"/>
    <w:rsid w:val="006B3586"/>
    <w:rsid w:val="006B3BD6"/>
    <w:rsid w:val="006B48B2"/>
    <w:rsid w:val="006B4C7A"/>
    <w:rsid w:val="006B5806"/>
    <w:rsid w:val="006C11F4"/>
    <w:rsid w:val="006C144D"/>
    <w:rsid w:val="006C22FF"/>
    <w:rsid w:val="006C3DD5"/>
    <w:rsid w:val="006C4424"/>
    <w:rsid w:val="006C47E8"/>
    <w:rsid w:val="006C5041"/>
    <w:rsid w:val="006C50CE"/>
    <w:rsid w:val="006C51C0"/>
    <w:rsid w:val="006C7788"/>
    <w:rsid w:val="006D122F"/>
    <w:rsid w:val="006D44D5"/>
    <w:rsid w:val="006D4FE4"/>
    <w:rsid w:val="006D5D1E"/>
    <w:rsid w:val="006D7BF1"/>
    <w:rsid w:val="006E3D72"/>
    <w:rsid w:val="006E48D4"/>
    <w:rsid w:val="006E5847"/>
    <w:rsid w:val="006E6954"/>
    <w:rsid w:val="006F16F8"/>
    <w:rsid w:val="006F2FF1"/>
    <w:rsid w:val="006F3625"/>
    <w:rsid w:val="006F3B80"/>
    <w:rsid w:val="006F6199"/>
    <w:rsid w:val="006F6FE5"/>
    <w:rsid w:val="00700AC9"/>
    <w:rsid w:val="00700C59"/>
    <w:rsid w:val="00700F26"/>
    <w:rsid w:val="00700F5A"/>
    <w:rsid w:val="00702152"/>
    <w:rsid w:val="007028CB"/>
    <w:rsid w:val="00702954"/>
    <w:rsid w:val="00702A1A"/>
    <w:rsid w:val="00702DFC"/>
    <w:rsid w:val="007035B6"/>
    <w:rsid w:val="007040FF"/>
    <w:rsid w:val="007046E5"/>
    <w:rsid w:val="00707455"/>
    <w:rsid w:val="00707B85"/>
    <w:rsid w:val="0071192B"/>
    <w:rsid w:val="00711CED"/>
    <w:rsid w:val="00712AAA"/>
    <w:rsid w:val="00713BBF"/>
    <w:rsid w:val="007153DF"/>
    <w:rsid w:val="0071582C"/>
    <w:rsid w:val="00715E33"/>
    <w:rsid w:val="00717C06"/>
    <w:rsid w:val="00717FE2"/>
    <w:rsid w:val="00721AE5"/>
    <w:rsid w:val="00721B4D"/>
    <w:rsid w:val="00722087"/>
    <w:rsid w:val="00723423"/>
    <w:rsid w:val="0072732B"/>
    <w:rsid w:val="00730441"/>
    <w:rsid w:val="00735473"/>
    <w:rsid w:val="00737E6C"/>
    <w:rsid w:val="007401E6"/>
    <w:rsid w:val="0074112B"/>
    <w:rsid w:val="0074141F"/>
    <w:rsid w:val="00744A77"/>
    <w:rsid w:val="00745536"/>
    <w:rsid w:val="0074622E"/>
    <w:rsid w:val="0074733D"/>
    <w:rsid w:val="00750391"/>
    <w:rsid w:val="00750CA1"/>
    <w:rsid w:val="00751A78"/>
    <w:rsid w:val="00752BC4"/>
    <w:rsid w:val="00754703"/>
    <w:rsid w:val="00755511"/>
    <w:rsid w:val="0075638C"/>
    <w:rsid w:val="00757A99"/>
    <w:rsid w:val="00761EC8"/>
    <w:rsid w:val="007637C4"/>
    <w:rsid w:val="00764380"/>
    <w:rsid w:val="0076657E"/>
    <w:rsid w:val="00767C09"/>
    <w:rsid w:val="007705D7"/>
    <w:rsid w:val="007717ED"/>
    <w:rsid w:val="007739AA"/>
    <w:rsid w:val="00775346"/>
    <w:rsid w:val="00775C7B"/>
    <w:rsid w:val="0077754B"/>
    <w:rsid w:val="007811DB"/>
    <w:rsid w:val="00782C1B"/>
    <w:rsid w:val="00783EDE"/>
    <w:rsid w:val="00786642"/>
    <w:rsid w:val="0078754D"/>
    <w:rsid w:val="00787FDA"/>
    <w:rsid w:val="00790D31"/>
    <w:rsid w:val="00792AF9"/>
    <w:rsid w:val="007946E4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5EB7"/>
    <w:rsid w:val="007C04A9"/>
    <w:rsid w:val="007C06AA"/>
    <w:rsid w:val="007C083A"/>
    <w:rsid w:val="007C0A35"/>
    <w:rsid w:val="007C373A"/>
    <w:rsid w:val="007C40E2"/>
    <w:rsid w:val="007C5682"/>
    <w:rsid w:val="007C5C90"/>
    <w:rsid w:val="007C6106"/>
    <w:rsid w:val="007C71CC"/>
    <w:rsid w:val="007C7BE2"/>
    <w:rsid w:val="007D37CE"/>
    <w:rsid w:val="007D3AF0"/>
    <w:rsid w:val="007D57E8"/>
    <w:rsid w:val="007E1238"/>
    <w:rsid w:val="007E2F2D"/>
    <w:rsid w:val="007E3864"/>
    <w:rsid w:val="007E3E40"/>
    <w:rsid w:val="007E4BF8"/>
    <w:rsid w:val="007E5536"/>
    <w:rsid w:val="007E6D68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F1"/>
    <w:rsid w:val="00802347"/>
    <w:rsid w:val="00802BD8"/>
    <w:rsid w:val="0080328B"/>
    <w:rsid w:val="008044E8"/>
    <w:rsid w:val="0080629E"/>
    <w:rsid w:val="00807DD3"/>
    <w:rsid w:val="008109A3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CA7"/>
    <w:rsid w:val="00833A60"/>
    <w:rsid w:val="0083684E"/>
    <w:rsid w:val="00837011"/>
    <w:rsid w:val="00840B3D"/>
    <w:rsid w:val="0084190F"/>
    <w:rsid w:val="00841EAD"/>
    <w:rsid w:val="00844E4E"/>
    <w:rsid w:val="008453DD"/>
    <w:rsid w:val="0085153F"/>
    <w:rsid w:val="00851739"/>
    <w:rsid w:val="00851BFE"/>
    <w:rsid w:val="008531F2"/>
    <w:rsid w:val="00853467"/>
    <w:rsid w:val="0085349F"/>
    <w:rsid w:val="00854822"/>
    <w:rsid w:val="00855695"/>
    <w:rsid w:val="008561FC"/>
    <w:rsid w:val="0085710E"/>
    <w:rsid w:val="00857DF7"/>
    <w:rsid w:val="0086111F"/>
    <w:rsid w:val="0086125A"/>
    <w:rsid w:val="00862C68"/>
    <w:rsid w:val="008641B5"/>
    <w:rsid w:val="00866469"/>
    <w:rsid w:val="008701F0"/>
    <w:rsid w:val="00870997"/>
    <w:rsid w:val="008716FD"/>
    <w:rsid w:val="0087347B"/>
    <w:rsid w:val="008736B0"/>
    <w:rsid w:val="00874108"/>
    <w:rsid w:val="00874A6A"/>
    <w:rsid w:val="00875427"/>
    <w:rsid w:val="0087542A"/>
    <w:rsid w:val="00876C8A"/>
    <w:rsid w:val="00877A0F"/>
    <w:rsid w:val="00877A67"/>
    <w:rsid w:val="00881FAA"/>
    <w:rsid w:val="00882685"/>
    <w:rsid w:val="00884A3D"/>
    <w:rsid w:val="0088500A"/>
    <w:rsid w:val="00886333"/>
    <w:rsid w:val="0089139B"/>
    <w:rsid w:val="00891426"/>
    <w:rsid w:val="008935F9"/>
    <w:rsid w:val="008937AE"/>
    <w:rsid w:val="00895264"/>
    <w:rsid w:val="0089529B"/>
    <w:rsid w:val="0089530E"/>
    <w:rsid w:val="00895503"/>
    <w:rsid w:val="00895E9B"/>
    <w:rsid w:val="00897714"/>
    <w:rsid w:val="008A0110"/>
    <w:rsid w:val="008A0FFC"/>
    <w:rsid w:val="008A52DE"/>
    <w:rsid w:val="008A5B30"/>
    <w:rsid w:val="008A6932"/>
    <w:rsid w:val="008A716C"/>
    <w:rsid w:val="008A726F"/>
    <w:rsid w:val="008A773A"/>
    <w:rsid w:val="008B0A4E"/>
    <w:rsid w:val="008B213F"/>
    <w:rsid w:val="008B2783"/>
    <w:rsid w:val="008B2DC9"/>
    <w:rsid w:val="008B5A2B"/>
    <w:rsid w:val="008B6915"/>
    <w:rsid w:val="008B728C"/>
    <w:rsid w:val="008C1DB2"/>
    <w:rsid w:val="008C287A"/>
    <w:rsid w:val="008C3449"/>
    <w:rsid w:val="008C3D5E"/>
    <w:rsid w:val="008C6A0B"/>
    <w:rsid w:val="008C6EB4"/>
    <w:rsid w:val="008C7E2A"/>
    <w:rsid w:val="008D023A"/>
    <w:rsid w:val="008D1D67"/>
    <w:rsid w:val="008D2AC5"/>
    <w:rsid w:val="008D3D38"/>
    <w:rsid w:val="008D51E8"/>
    <w:rsid w:val="008D6139"/>
    <w:rsid w:val="008D61EC"/>
    <w:rsid w:val="008D634A"/>
    <w:rsid w:val="008D706B"/>
    <w:rsid w:val="008E02D5"/>
    <w:rsid w:val="008E2E72"/>
    <w:rsid w:val="008E5A92"/>
    <w:rsid w:val="008E778C"/>
    <w:rsid w:val="008E7AD9"/>
    <w:rsid w:val="008F09EE"/>
    <w:rsid w:val="008F20BD"/>
    <w:rsid w:val="008F2B14"/>
    <w:rsid w:val="008F3821"/>
    <w:rsid w:val="008F3A0F"/>
    <w:rsid w:val="009004F6"/>
    <w:rsid w:val="00902354"/>
    <w:rsid w:val="009026FD"/>
    <w:rsid w:val="00903581"/>
    <w:rsid w:val="009067E0"/>
    <w:rsid w:val="00906B58"/>
    <w:rsid w:val="009071A1"/>
    <w:rsid w:val="009109FA"/>
    <w:rsid w:val="0091206F"/>
    <w:rsid w:val="00912D02"/>
    <w:rsid w:val="0091633C"/>
    <w:rsid w:val="009177BC"/>
    <w:rsid w:val="0092021E"/>
    <w:rsid w:val="00921CC7"/>
    <w:rsid w:val="00922D0E"/>
    <w:rsid w:val="0092322B"/>
    <w:rsid w:val="00924A21"/>
    <w:rsid w:val="009255D5"/>
    <w:rsid w:val="00927574"/>
    <w:rsid w:val="00931643"/>
    <w:rsid w:val="00934164"/>
    <w:rsid w:val="0093780D"/>
    <w:rsid w:val="00937E9C"/>
    <w:rsid w:val="00940153"/>
    <w:rsid w:val="00940C29"/>
    <w:rsid w:val="00942125"/>
    <w:rsid w:val="00945C5A"/>
    <w:rsid w:val="009466DC"/>
    <w:rsid w:val="00946AAE"/>
    <w:rsid w:val="00950530"/>
    <w:rsid w:val="009521E1"/>
    <w:rsid w:val="00952F58"/>
    <w:rsid w:val="0095428C"/>
    <w:rsid w:val="00954FF1"/>
    <w:rsid w:val="00955930"/>
    <w:rsid w:val="00955A27"/>
    <w:rsid w:val="0096010E"/>
    <w:rsid w:val="009607B3"/>
    <w:rsid w:val="00962DBC"/>
    <w:rsid w:val="0096433F"/>
    <w:rsid w:val="00965DEE"/>
    <w:rsid w:val="00966D48"/>
    <w:rsid w:val="0097082A"/>
    <w:rsid w:val="009710EC"/>
    <w:rsid w:val="009730FC"/>
    <w:rsid w:val="009747F4"/>
    <w:rsid w:val="009749B4"/>
    <w:rsid w:val="00975018"/>
    <w:rsid w:val="009755C0"/>
    <w:rsid w:val="00977903"/>
    <w:rsid w:val="009779FC"/>
    <w:rsid w:val="00980DCB"/>
    <w:rsid w:val="009826E4"/>
    <w:rsid w:val="009830B3"/>
    <w:rsid w:val="00984644"/>
    <w:rsid w:val="0098553A"/>
    <w:rsid w:val="009866EA"/>
    <w:rsid w:val="00987C94"/>
    <w:rsid w:val="00990CF1"/>
    <w:rsid w:val="009911E3"/>
    <w:rsid w:val="00991906"/>
    <w:rsid w:val="00991B53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A776D"/>
    <w:rsid w:val="009B013E"/>
    <w:rsid w:val="009B030B"/>
    <w:rsid w:val="009B0CD5"/>
    <w:rsid w:val="009B2B4E"/>
    <w:rsid w:val="009B35BD"/>
    <w:rsid w:val="009B3922"/>
    <w:rsid w:val="009B3CF2"/>
    <w:rsid w:val="009B3D99"/>
    <w:rsid w:val="009B44D1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1F45"/>
    <w:rsid w:val="009C2808"/>
    <w:rsid w:val="009C6031"/>
    <w:rsid w:val="009C65C8"/>
    <w:rsid w:val="009D202E"/>
    <w:rsid w:val="009D2F34"/>
    <w:rsid w:val="009D3115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4C4C"/>
    <w:rsid w:val="009F5746"/>
    <w:rsid w:val="009F62C3"/>
    <w:rsid w:val="009F6492"/>
    <w:rsid w:val="009F7942"/>
    <w:rsid w:val="00A00FAF"/>
    <w:rsid w:val="00A0250F"/>
    <w:rsid w:val="00A03044"/>
    <w:rsid w:val="00A04888"/>
    <w:rsid w:val="00A102C5"/>
    <w:rsid w:val="00A103B2"/>
    <w:rsid w:val="00A10517"/>
    <w:rsid w:val="00A10957"/>
    <w:rsid w:val="00A11826"/>
    <w:rsid w:val="00A11847"/>
    <w:rsid w:val="00A122CA"/>
    <w:rsid w:val="00A12B79"/>
    <w:rsid w:val="00A157B9"/>
    <w:rsid w:val="00A16C4A"/>
    <w:rsid w:val="00A215FB"/>
    <w:rsid w:val="00A2172B"/>
    <w:rsid w:val="00A219BF"/>
    <w:rsid w:val="00A21E53"/>
    <w:rsid w:val="00A22372"/>
    <w:rsid w:val="00A22C2C"/>
    <w:rsid w:val="00A235DC"/>
    <w:rsid w:val="00A23AF1"/>
    <w:rsid w:val="00A23C80"/>
    <w:rsid w:val="00A26646"/>
    <w:rsid w:val="00A31AA9"/>
    <w:rsid w:val="00A32FB3"/>
    <w:rsid w:val="00A33B35"/>
    <w:rsid w:val="00A36085"/>
    <w:rsid w:val="00A36BF1"/>
    <w:rsid w:val="00A36C23"/>
    <w:rsid w:val="00A4090F"/>
    <w:rsid w:val="00A41B65"/>
    <w:rsid w:val="00A43905"/>
    <w:rsid w:val="00A43C9B"/>
    <w:rsid w:val="00A44C5C"/>
    <w:rsid w:val="00A51895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1F0A"/>
    <w:rsid w:val="00A62F3C"/>
    <w:rsid w:val="00A63342"/>
    <w:rsid w:val="00A63A1E"/>
    <w:rsid w:val="00A6419B"/>
    <w:rsid w:val="00A7002C"/>
    <w:rsid w:val="00A71381"/>
    <w:rsid w:val="00A7265C"/>
    <w:rsid w:val="00A72ACD"/>
    <w:rsid w:val="00A739B5"/>
    <w:rsid w:val="00A74184"/>
    <w:rsid w:val="00A7489F"/>
    <w:rsid w:val="00A76CB5"/>
    <w:rsid w:val="00A8025A"/>
    <w:rsid w:val="00A81590"/>
    <w:rsid w:val="00A81FBB"/>
    <w:rsid w:val="00A82E98"/>
    <w:rsid w:val="00A8340D"/>
    <w:rsid w:val="00A83554"/>
    <w:rsid w:val="00A84E36"/>
    <w:rsid w:val="00A87924"/>
    <w:rsid w:val="00A903F1"/>
    <w:rsid w:val="00A9161A"/>
    <w:rsid w:val="00A92D17"/>
    <w:rsid w:val="00A962B2"/>
    <w:rsid w:val="00A96832"/>
    <w:rsid w:val="00A97391"/>
    <w:rsid w:val="00AA058F"/>
    <w:rsid w:val="00AA1409"/>
    <w:rsid w:val="00AA28F6"/>
    <w:rsid w:val="00AA2CF1"/>
    <w:rsid w:val="00AA3B72"/>
    <w:rsid w:val="00AA3DE7"/>
    <w:rsid w:val="00AA5913"/>
    <w:rsid w:val="00AA69D4"/>
    <w:rsid w:val="00AA7BB5"/>
    <w:rsid w:val="00AB1C63"/>
    <w:rsid w:val="00AB4292"/>
    <w:rsid w:val="00AB4BE5"/>
    <w:rsid w:val="00AC1966"/>
    <w:rsid w:val="00AC1D46"/>
    <w:rsid w:val="00AC3EB7"/>
    <w:rsid w:val="00AC505A"/>
    <w:rsid w:val="00AC5448"/>
    <w:rsid w:val="00AC7D89"/>
    <w:rsid w:val="00AC7F60"/>
    <w:rsid w:val="00AD1982"/>
    <w:rsid w:val="00AD40BB"/>
    <w:rsid w:val="00AE2E6A"/>
    <w:rsid w:val="00AE30D2"/>
    <w:rsid w:val="00AE3A2A"/>
    <w:rsid w:val="00AE4869"/>
    <w:rsid w:val="00AE5259"/>
    <w:rsid w:val="00AE67D8"/>
    <w:rsid w:val="00AE7A02"/>
    <w:rsid w:val="00AF106C"/>
    <w:rsid w:val="00AF2D5D"/>
    <w:rsid w:val="00AF3E70"/>
    <w:rsid w:val="00AF6345"/>
    <w:rsid w:val="00AF6A75"/>
    <w:rsid w:val="00AF732B"/>
    <w:rsid w:val="00AF7DDF"/>
    <w:rsid w:val="00B007ED"/>
    <w:rsid w:val="00B01822"/>
    <w:rsid w:val="00B0276F"/>
    <w:rsid w:val="00B035FB"/>
    <w:rsid w:val="00B03BE4"/>
    <w:rsid w:val="00B03FC7"/>
    <w:rsid w:val="00B03FEA"/>
    <w:rsid w:val="00B0462A"/>
    <w:rsid w:val="00B0646D"/>
    <w:rsid w:val="00B0681F"/>
    <w:rsid w:val="00B06CED"/>
    <w:rsid w:val="00B10CFF"/>
    <w:rsid w:val="00B1102F"/>
    <w:rsid w:val="00B12318"/>
    <w:rsid w:val="00B16407"/>
    <w:rsid w:val="00B21AE3"/>
    <w:rsid w:val="00B21CAD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3E8E"/>
    <w:rsid w:val="00B3525E"/>
    <w:rsid w:val="00B35278"/>
    <w:rsid w:val="00B354F0"/>
    <w:rsid w:val="00B35A94"/>
    <w:rsid w:val="00B3643F"/>
    <w:rsid w:val="00B369F8"/>
    <w:rsid w:val="00B37C01"/>
    <w:rsid w:val="00B37D71"/>
    <w:rsid w:val="00B424D0"/>
    <w:rsid w:val="00B42EB5"/>
    <w:rsid w:val="00B43E2F"/>
    <w:rsid w:val="00B4456B"/>
    <w:rsid w:val="00B44FD0"/>
    <w:rsid w:val="00B46EBE"/>
    <w:rsid w:val="00B47165"/>
    <w:rsid w:val="00B50C66"/>
    <w:rsid w:val="00B522E8"/>
    <w:rsid w:val="00B54D72"/>
    <w:rsid w:val="00B55D9D"/>
    <w:rsid w:val="00B56B68"/>
    <w:rsid w:val="00B57D3C"/>
    <w:rsid w:val="00B611CC"/>
    <w:rsid w:val="00B61446"/>
    <w:rsid w:val="00B62C34"/>
    <w:rsid w:val="00B642CC"/>
    <w:rsid w:val="00B64C0F"/>
    <w:rsid w:val="00B674D2"/>
    <w:rsid w:val="00B72C42"/>
    <w:rsid w:val="00B76350"/>
    <w:rsid w:val="00B76CCA"/>
    <w:rsid w:val="00B7FDFC"/>
    <w:rsid w:val="00B8143D"/>
    <w:rsid w:val="00B82AB6"/>
    <w:rsid w:val="00B82ED2"/>
    <w:rsid w:val="00B841F3"/>
    <w:rsid w:val="00B8432F"/>
    <w:rsid w:val="00B86322"/>
    <w:rsid w:val="00B866C6"/>
    <w:rsid w:val="00B86BFA"/>
    <w:rsid w:val="00B90FEA"/>
    <w:rsid w:val="00B91DD3"/>
    <w:rsid w:val="00B92C8E"/>
    <w:rsid w:val="00B93236"/>
    <w:rsid w:val="00B945EF"/>
    <w:rsid w:val="00B948E7"/>
    <w:rsid w:val="00B96365"/>
    <w:rsid w:val="00B968CF"/>
    <w:rsid w:val="00B9782B"/>
    <w:rsid w:val="00BA0B40"/>
    <w:rsid w:val="00BA3143"/>
    <w:rsid w:val="00BA52B7"/>
    <w:rsid w:val="00BA5678"/>
    <w:rsid w:val="00BA5DC2"/>
    <w:rsid w:val="00BA6007"/>
    <w:rsid w:val="00BA6A4E"/>
    <w:rsid w:val="00BA6C50"/>
    <w:rsid w:val="00BB202A"/>
    <w:rsid w:val="00BB2BCF"/>
    <w:rsid w:val="00BB2C36"/>
    <w:rsid w:val="00BB33C5"/>
    <w:rsid w:val="00BB3AD6"/>
    <w:rsid w:val="00BB4BAB"/>
    <w:rsid w:val="00BB509A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0A3"/>
    <w:rsid w:val="00BD3352"/>
    <w:rsid w:val="00BD3E20"/>
    <w:rsid w:val="00BD4924"/>
    <w:rsid w:val="00BE0EF2"/>
    <w:rsid w:val="00BE272E"/>
    <w:rsid w:val="00BE4904"/>
    <w:rsid w:val="00BE4F89"/>
    <w:rsid w:val="00BE6EE7"/>
    <w:rsid w:val="00BE788C"/>
    <w:rsid w:val="00BF06E4"/>
    <w:rsid w:val="00BF1943"/>
    <w:rsid w:val="00BF2B5C"/>
    <w:rsid w:val="00BF4422"/>
    <w:rsid w:val="00BF65AC"/>
    <w:rsid w:val="00BF6858"/>
    <w:rsid w:val="00BF6AB6"/>
    <w:rsid w:val="00BF6B07"/>
    <w:rsid w:val="00BFE58C"/>
    <w:rsid w:val="00C0086E"/>
    <w:rsid w:val="00C027FA"/>
    <w:rsid w:val="00C03A22"/>
    <w:rsid w:val="00C04271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333D"/>
    <w:rsid w:val="00C2429F"/>
    <w:rsid w:val="00C2543C"/>
    <w:rsid w:val="00C266B6"/>
    <w:rsid w:val="00C275EC"/>
    <w:rsid w:val="00C3062D"/>
    <w:rsid w:val="00C30817"/>
    <w:rsid w:val="00C30CD2"/>
    <w:rsid w:val="00C31900"/>
    <w:rsid w:val="00C32275"/>
    <w:rsid w:val="00C32842"/>
    <w:rsid w:val="00C32C49"/>
    <w:rsid w:val="00C3594B"/>
    <w:rsid w:val="00C35F1A"/>
    <w:rsid w:val="00C36186"/>
    <w:rsid w:val="00C40CA5"/>
    <w:rsid w:val="00C44B78"/>
    <w:rsid w:val="00C46038"/>
    <w:rsid w:val="00C51464"/>
    <w:rsid w:val="00C52AB2"/>
    <w:rsid w:val="00C533CA"/>
    <w:rsid w:val="00C54252"/>
    <w:rsid w:val="00C56855"/>
    <w:rsid w:val="00C5779A"/>
    <w:rsid w:val="00C607C1"/>
    <w:rsid w:val="00C6103F"/>
    <w:rsid w:val="00C61867"/>
    <w:rsid w:val="00C61A9E"/>
    <w:rsid w:val="00C6254B"/>
    <w:rsid w:val="00C632C9"/>
    <w:rsid w:val="00C649A8"/>
    <w:rsid w:val="00C67468"/>
    <w:rsid w:val="00C67742"/>
    <w:rsid w:val="00C702F9"/>
    <w:rsid w:val="00C73529"/>
    <w:rsid w:val="00C77AFF"/>
    <w:rsid w:val="00C77CD0"/>
    <w:rsid w:val="00C80328"/>
    <w:rsid w:val="00C825AB"/>
    <w:rsid w:val="00C82F40"/>
    <w:rsid w:val="00C84BBD"/>
    <w:rsid w:val="00C85FB7"/>
    <w:rsid w:val="00C90A1F"/>
    <w:rsid w:val="00C91533"/>
    <w:rsid w:val="00C94980"/>
    <w:rsid w:val="00C95747"/>
    <w:rsid w:val="00C958B8"/>
    <w:rsid w:val="00C96157"/>
    <w:rsid w:val="00C977E7"/>
    <w:rsid w:val="00CA0D63"/>
    <w:rsid w:val="00CA11A3"/>
    <w:rsid w:val="00CA3DC4"/>
    <w:rsid w:val="00CA469F"/>
    <w:rsid w:val="00CA50F5"/>
    <w:rsid w:val="00CA6625"/>
    <w:rsid w:val="00CA705B"/>
    <w:rsid w:val="00CA799D"/>
    <w:rsid w:val="00CB11DF"/>
    <w:rsid w:val="00CB1402"/>
    <w:rsid w:val="00CB1814"/>
    <w:rsid w:val="00CB2512"/>
    <w:rsid w:val="00CB32E8"/>
    <w:rsid w:val="00CB3B89"/>
    <w:rsid w:val="00CB475C"/>
    <w:rsid w:val="00CB54E6"/>
    <w:rsid w:val="00CB5501"/>
    <w:rsid w:val="00CB6264"/>
    <w:rsid w:val="00CB7252"/>
    <w:rsid w:val="00CC32AC"/>
    <w:rsid w:val="00CC6639"/>
    <w:rsid w:val="00CD1793"/>
    <w:rsid w:val="00CD218E"/>
    <w:rsid w:val="00CD28EE"/>
    <w:rsid w:val="00CD4564"/>
    <w:rsid w:val="00CD5B36"/>
    <w:rsid w:val="00CD5E1E"/>
    <w:rsid w:val="00CD7944"/>
    <w:rsid w:val="00CE22D1"/>
    <w:rsid w:val="00CE357B"/>
    <w:rsid w:val="00CE3F07"/>
    <w:rsid w:val="00CE554C"/>
    <w:rsid w:val="00CF0620"/>
    <w:rsid w:val="00CF1BDE"/>
    <w:rsid w:val="00CF2ACC"/>
    <w:rsid w:val="00CF2E1F"/>
    <w:rsid w:val="00CF5883"/>
    <w:rsid w:val="00CF7BAC"/>
    <w:rsid w:val="00CF7D89"/>
    <w:rsid w:val="00D0063C"/>
    <w:rsid w:val="00D01134"/>
    <w:rsid w:val="00D027BE"/>
    <w:rsid w:val="00D0311B"/>
    <w:rsid w:val="00D04BC0"/>
    <w:rsid w:val="00D04FDA"/>
    <w:rsid w:val="00D051C1"/>
    <w:rsid w:val="00D05B87"/>
    <w:rsid w:val="00D069C1"/>
    <w:rsid w:val="00D0747A"/>
    <w:rsid w:val="00D10260"/>
    <w:rsid w:val="00D13529"/>
    <w:rsid w:val="00D152FF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0D2"/>
    <w:rsid w:val="00D3312E"/>
    <w:rsid w:val="00D335C9"/>
    <w:rsid w:val="00D349CF"/>
    <w:rsid w:val="00D36965"/>
    <w:rsid w:val="00D37E68"/>
    <w:rsid w:val="00D40AA1"/>
    <w:rsid w:val="00D44047"/>
    <w:rsid w:val="00D4492E"/>
    <w:rsid w:val="00D4504A"/>
    <w:rsid w:val="00D46A28"/>
    <w:rsid w:val="00D500D4"/>
    <w:rsid w:val="00D53EDE"/>
    <w:rsid w:val="00D550ED"/>
    <w:rsid w:val="00D55D0D"/>
    <w:rsid w:val="00D55F25"/>
    <w:rsid w:val="00D5654C"/>
    <w:rsid w:val="00D56CB9"/>
    <w:rsid w:val="00D57539"/>
    <w:rsid w:val="00D578AF"/>
    <w:rsid w:val="00D57F07"/>
    <w:rsid w:val="00D60642"/>
    <w:rsid w:val="00D60D88"/>
    <w:rsid w:val="00D6200F"/>
    <w:rsid w:val="00D62BCA"/>
    <w:rsid w:val="00D6360C"/>
    <w:rsid w:val="00D6602C"/>
    <w:rsid w:val="00D664DE"/>
    <w:rsid w:val="00D77425"/>
    <w:rsid w:val="00D775B2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87F4B"/>
    <w:rsid w:val="00D92271"/>
    <w:rsid w:val="00D92ABA"/>
    <w:rsid w:val="00D93048"/>
    <w:rsid w:val="00D938C6"/>
    <w:rsid w:val="00D93B54"/>
    <w:rsid w:val="00D93E30"/>
    <w:rsid w:val="00D9634A"/>
    <w:rsid w:val="00D97FD6"/>
    <w:rsid w:val="00DA10D2"/>
    <w:rsid w:val="00DA3AD2"/>
    <w:rsid w:val="00DA5009"/>
    <w:rsid w:val="00DA5048"/>
    <w:rsid w:val="00DA75B3"/>
    <w:rsid w:val="00DA7F07"/>
    <w:rsid w:val="00DB082B"/>
    <w:rsid w:val="00DB198E"/>
    <w:rsid w:val="00DB2229"/>
    <w:rsid w:val="00DB4C69"/>
    <w:rsid w:val="00DB7F30"/>
    <w:rsid w:val="00DC0C8D"/>
    <w:rsid w:val="00DC13CE"/>
    <w:rsid w:val="00DC1A5C"/>
    <w:rsid w:val="00DC3641"/>
    <w:rsid w:val="00DC3D84"/>
    <w:rsid w:val="00DC553B"/>
    <w:rsid w:val="00DC6494"/>
    <w:rsid w:val="00DC64B0"/>
    <w:rsid w:val="00DD016B"/>
    <w:rsid w:val="00DD10C7"/>
    <w:rsid w:val="00DD36B3"/>
    <w:rsid w:val="00DD4004"/>
    <w:rsid w:val="00DD761C"/>
    <w:rsid w:val="00DE1178"/>
    <w:rsid w:val="00DE211F"/>
    <w:rsid w:val="00DE24E6"/>
    <w:rsid w:val="00DE3105"/>
    <w:rsid w:val="00DE3620"/>
    <w:rsid w:val="00DE3B33"/>
    <w:rsid w:val="00DE75CA"/>
    <w:rsid w:val="00DF294F"/>
    <w:rsid w:val="00DF301E"/>
    <w:rsid w:val="00DF3EAB"/>
    <w:rsid w:val="00DF4EE1"/>
    <w:rsid w:val="00E00A64"/>
    <w:rsid w:val="00E02E3A"/>
    <w:rsid w:val="00E03348"/>
    <w:rsid w:val="00E03B17"/>
    <w:rsid w:val="00E07628"/>
    <w:rsid w:val="00E126EF"/>
    <w:rsid w:val="00E12BDC"/>
    <w:rsid w:val="00E136B2"/>
    <w:rsid w:val="00E13818"/>
    <w:rsid w:val="00E13993"/>
    <w:rsid w:val="00E13F67"/>
    <w:rsid w:val="00E15268"/>
    <w:rsid w:val="00E171D5"/>
    <w:rsid w:val="00E17AC5"/>
    <w:rsid w:val="00E2127A"/>
    <w:rsid w:val="00E22930"/>
    <w:rsid w:val="00E23606"/>
    <w:rsid w:val="00E242A7"/>
    <w:rsid w:val="00E24C9C"/>
    <w:rsid w:val="00E25649"/>
    <w:rsid w:val="00E2605D"/>
    <w:rsid w:val="00E26FCE"/>
    <w:rsid w:val="00E274AC"/>
    <w:rsid w:val="00E27744"/>
    <w:rsid w:val="00E27B37"/>
    <w:rsid w:val="00E31DD5"/>
    <w:rsid w:val="00E323F3"/>
    <w:rsid w:val="00E33984"/>
    <w:rsid w:val="00E36E18"/>
    <w:rsid w:val="00E36E44"/>
    <w:rsid w:val="00E379E6"/>
    <w:rsid w:val="00E40E64"/>
    <w:rsid w:val="00E41492"/>
    <w:rsid w:val="00E446E5"/>
    <w:rsid w:val="00E459ED"/>
    <w:rsid w:val="00E46CB4"/>
    <w:rsid w:val="00E47630"/>
    <w:rsid w:val="00E50817"/>
    <w:rsid w:val="00E51F13"/>
    <w:rsid w:val="00E528BC"/>
    <w:rsid w:val="00E55642"/>
    <w:rsid w:val="00E567BC"/>
    <w:rsid w:val="00E60A19"/>
    <w:rsid w:val="00E62E2C"/>
    <w:rsid w:val="00E63506"/>
    <w:rsid w:val="00E65AFB"/>
    <w:rsid w:val="00E66113"/>
    <w:rsid w:val="00E665F3"/>
    <w:rsid w:val="00E669C6"/>
    <w:rsid w:val="00E67B35"/>
    <w:rsid w:val="00E67E2D"/>
    <w:rsid w:val="00E67FF5"/>
    <w:rsid w:val="00E72676"/>
    <w:rsid w:val="00E75411"/>
    <w:rsid w:val="00E7574B"/>
    <w:rsid w:val="00E77292"/>
    <w:rsid w:val="00E777F9"/>
    <w:rsid w:val="00E802B3"/>
    <w:rsid w:val="00E815EE"/>
    <w:rsid w:val="00E81DCB"/>
    <w:rsid w:val="00E82EEC"/>
    <w:rsid w:val="00E84F09"/>
    <w:rsid w:val="00E8542F"/>
    <w:rsid w:val="00E85467"/>
    <w:rsid w:val="00E8750C"/>
    <w:rsid w:val="00E90236"/>
    <w:rsid w:val="00E91B50"/>
    <w:rsid w:val="00E95E1B"/>
    <w:rsid w:val="00E968AA"/>
    <w:rsid w:val="00E974BA"/>
    <w:rsid w:val="00EA06EC"/>
    <w:rsid w:val="00EA2A81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38EA"/>
    <w:rsid w:val="00EC4867"/>
    <w:rsid w:val="00EC4E2B"/>
    <w:rsid w:val="00EC5713"/>
    <w:rsid w:val="00EC6A58"/>
    <w:rsid w:val="00EC77B1"/>
    <w:rsid w:val="00EC7864"/>
    <w:rsid w:val="00ED1AEE"/>
    <w:rsid w:val="00ED20E3"/>
    <w:rsid w:val="00ED5824"/>
    <w:rsid w:val="00ED7651"/>
    <w:rsid w:val="00EE0456"/>
    <w:rsid w:val="00EE0CEB"/>
    <w:rsid w:val="00EE2735"/>
    <w:rsid w:val="00EE3134"/>
    <w:rsid w:val="00EE3DFB"/>
    <w:rsid w:val="00EE3EBF"/>
    <w:rsid w:val="00EF15CD"/>
    <w:rsid w:val="00EF1AC0"/>
    <w:rsid w:val="00EF293B"/>
    <w:rsid w:val="00EF2DED"/>
    <w:rsid w:val="00EF2F67"/>
    <w:rsid w:val="00EF3234"/>
    <w:rsid w:val="00EF7A81"/>
    <w:rsid w:val="00F011E4"/>
    <w:rsid w:val="00F02583"/>
    <w:rsid w:val="00F03F12"/>
    <w:rsid w:val="00F04727"/>
    <w:rsid w:val="00F04E88"/>
    <w:rsid w:val="00F0542B"/>
    <w:rsid w:val="00F05CFF"/>
    <w:rsid w:val="00F072CF"/>
    <w:rsid w:val="00F1265D"/>
    <w:rsid w:val="00F14A25"/>
    <w:rsid w:val="00F15CDA"/>
    <w:rsid w:val="00F17CE5"/>
    <w:rsid w:val="00F207B2"/>
    <w:rsid w:val="00F2127E"/>
    <w:rsid w:val="00F21595"/>
    <w:rsid w:val="00F21F63"/>
    <w:rsid w:val="00F223F7"/>
    <w:rsid w:val="00F243D0"/>
    <w:rsid w:val="00F27783"/>
    <w:rsid w:val="00F33B54"/>
    <w:rsid w:val="00F34807"/>
    <w:rsid w:val="00F34A2F"/>
    <w:rsid w:val="00F35018"/>
    <w:rsid w:val="00F377C5"/>
    <w:rsid w:val="00F37E42"/>
    <w:rsid w:val="00F43F59"/>
    <w:rsid w:val="00F53496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5351"/>
    <w:rsid w:val="00F6553C"/>
    <w:rsid w:val="00F657D2"/>
    <w:rsid w:val="00F66280"/>
    <w:rsid w:val="00F67C6F"/>
    <w:rsid w:val="00F70470"/>
    <w:rsid w:val="00F71C5B"/>
    <w:rsid w:val="00F71D73"/>
    <w:rsid w:val="00F7238E"/>
    <w:rsid w:val="00F72EA6"/>
    <w:rsid w:val="00F74C96"/>
    <w:rsid w:val="00F81C0A"/>
    <w:rsid w:val="00F84099"/>
    <w:rsid w:val="00F85FCB"/>
    <w:rsid w:val="00F867A4"/>
    <w:rsid w:val="00F86CA8"/>
    <w:rsid w:val="00F9014C"/>
    <w:rsid w:val="00F90BB6"/>
    <w:rsid w:val="00F92A11"/>
    <w:rsid w:val="00F95D9A"/>
    <w:rsid w:val="00F972CC"/>
    <w:rsid w:val="00FA1723"/>
    <w:rsid w:val="00FA1963"/>
    <w:rsid w:val="00FA1B3D"/>
    <w:rsid w:val="00FA1B97"/>
    <w:rsid w:val="00FA2FDA"/>
    <w:rsid w:val="00FA3649"/>
    <w:rsid w:val="00FA3E83"/>
    <w:rsid w:val="00FA4429"/>
    <w:rsid w:val="00FA752D"/>
    <w:rsid w:val="00FB1132"/>
    <w:rsid w:val="00FB119C"/>
    <w:rsid w:val="00FB256F"/>
    <w:rsid w:val="00FB2F56"/>
    <w:rsid w:val="00FB50EF"/>
    <w:rsid w:val="00FB5C4B"/>
    <w:rsid w:val="00FB71EF"/>
    <w:rsid w:val="00FB74E1"/>
    <w:rsid w:val="00FB7DBB"/>
    <w:rsid w:val="00FC0F2B"/>
    <w:rsid w:val="00FC193A"/>
    <w:rsid w:val="00FC2055"/>
    <w:rsid w:val="00FC25B4"/>
    <w:rsid w:val="00FC701E"/>
    <w:rsid w:val="00FD22DA"/>
    <w:rsid w:val="00FD2CA0"/>
    <w:rsid w:val="00FD6225"/>
    <w:rsid w:val="00FD69B2"/>
    <w:rsid w:val="00FD78FF"/>
    <w:rsid w:val="00FE013C"/>
    <w:rsid w:val="00FE2AFE"/>
    <w:rsid w:val="00FE3115"/>
    <w:rsid w:val="00FE3A94"/>
    <w:rsid w:val="00FE43C4"/>
    <w:rsid w:val="00FE48C7"/>
    <w:rsid w:val="00FE7537"/>
    <w:rsid w:val="00FF0E43"/>
    <w:rsid w:val="00FF24CE"/>
    <w:rsid w:val="00FF2919"/>
    <w:rsid w:val="00FF3C64"/>
    <w:rsid w:val="00FF3EBA"/>
    <w:rsid w:val="00FF457E"/>
    <w:rsid w:val="00FF5445"/>
    <w:rsid w:val="00FF7D7C"/>
    <w:rsid w:val="010F4E28"/>
    <w:rsid w:val="0110695C"/>
    <w:rsid w:val="012432B0"/>
    <w:rsid w:val="01442574"/>
    <w:rsid w:val="01C4E94C"/>
    <w:rsid w:val="01D11BEC"/>
    <w:rsid w:val="01E8E7BD"/>
    <w:rsid w:val="0214026D"/>
    <w:rsid w:val="02559BD8"/>
    <w:rsid w:val="02A8FB6A"/>
    <w:rsid w:val="0320CD0E"/>
    <w:rsid w:val="0358A261"/>
    <w:rsid w:val="03AFD2CE"/>
    <w:rsid w:val="03C95E9F"/>
    <w:rsid w:val="03DB0DDB"/>
    <w:rsid w:val="03F69585"/>
    <w:rsid w:val="04BCE2B4"/>
    <w:rsid w:val="04D9AEBE"/>
    <w:rsid w:val="050DC4E5"/>
    <w:rsid w:val="051AC3BC"/>
    <w:rsid w:val="054409FE"/>
    <w:rsid w:val="057B21F1"/>
    <w:rsid w:val="059CA9F6"/>
    <w:rsid w:val="05AA41F3"/>
    <w:rsid w:val="05AF74FC"/>
    <w:rsid w:val="05D581FC"/>
    <w:rsid w:val="05D724A4"/>
    <w:rsid w:val="068276BD"/>
    <w:rsid w:val="06904323"/>
    <w:rsid w:val="06A928AD"/>
    <w:rsid w:val="06B26517"/>
    <w:rsid w:val="06D3D551"/>
    <w:rsid w:val="07113A1A"/>
    <w:rsid w:val="07CCB2A0"/>
    <w:rsid w:val="08274F0F"/>
    <w:rsid w:val="084FEB2C"/>
    <w:rsid w:val="08E1E2B5"/>
    <w:rsid w:val="08FEC094"/>
    <w:rsid w:val="09407DAD"/>
    <w:rsid w:val="0960A1F1"/>
    <w:rsid w:val="09BC6D19"/>
    <w:rsid w:val="09BD6D7E"/>
    <w:rsid w:val="0A9A081A"/>
    <w:rsid w:val="0B0238F6"/>
    <w:rsid w:val="0B12D745"/>
    <w:rsid w:val="0B2A96ED"/>
    <w:rsid w:val="0B51DD17"/>
    <w:rsid w:val="0B6143BE"/>
    <w:rsid w:val="0BAAC46B"/>
    <w:rsid w:val="0BF9D215"/>
    <w:rsid w:val="0C437636"/>
    <w:rsid w:val="0C57A0FF"/>
    <w:rsid w:val="0C8F471C"/>
    <w:rsid w:val="0C994CE3"/>
    <w:rsid w:val="0CBFCA7D"/>
    <w:rsid w:val="0CCF92E0"/>
    <w:rsid w:val="0D079BF3"/>
    <w:rsid w:val="0D3DA160"/>
    <w:rsid w:val="0D863A68"/>
    <w:rsid w:val="0E230604"/>
    <w:rsid w:val="0E9B7ECE"/>
    <w:rsid w:val="0F512439"/>
    <w:rsid w:val="0F8EBC80"/>
    <w:rsid w:val="0FEC66AD"/>
    <w:rsid w:val="101CD384"/>
    <w:rsid w:val="102E061B"/>
    <w:rsid w:val="10ECF49A"/>
    <w:rsid w:val="117394E6"/>
    <w:rsid w:val="120F2F5F"/>
    <w:rsid w:val="12649E71"/>
    <w:rsid w:val="127BFBD2"/>
    <w:rsid w:val="12AA0C9A"/>
    <w:rsid w:val="1304C0CD"/>
    <w:rsid w:val="13250E68"/>
    <w:rsid w:val="13392DCE"/>
    <w:rsid w:val="13BF603B"/>
    <w:rsid w:val="1415164A"/>
    <w:rsid w:val="1461F5D5"/>
    <w:rsid w:val="14806394"/>
    <w:rsid w:val="14A0912E"/>
    <w:rsid w:val="14BB67F3"/>
    <w:rsid w:val="14D7761E"/>
    <w:rsid w:val="150398FD"/>
    <w:rsid w:val="159A2FA5"/>
    <w:rsid w:val="15B0AFFF"/>
    <w:rsid w:val="15D42011"/>
    <w:rsid w:val="15F056D4"/>
    <w:rsid w:val="1614A82F"/>
    <w:rsid w:val="162E1337"/>
    <w:rsid w:val="16444F15"/>
    <w:rsid w:val="165A6D61"/>
    <w:rsid w:val="1721A09F"/>
    <w:rsid w:val="17302482"/>
    <w:rsid w:val="174D137C"/>
    <w:rsid w:val="1758F96D"/>
    <w:rsid w:val="176FF072"/>
    <w:rsid w:val="178918CF"/>
    <w:rsid w:val="17A0528B"/>
    <w:rsid w:val="17AACE8C"/>
    <w:rsid w:val="17B07890"/>
    <w:rsid w:val="17BFFDD4"/>
    <w:rsid w:val="17C9E398"/>
    <w:rsid w:val="17D831F0"/>
    <w:rsid w:val="19012BDF"/>
    <w:rsid w:val="19CBF917"/>
    <w:rsid w:val="19EDB8C0"/>
    <w:rsid w:val="1A3374B8"/>
    <w:rsid w:val="1A9BB9EE"/>
    <w:rsid w:val="1AB7069E"/>
    <w:rsid w:val="1ADF3D48"/>
    <w:rsid w:val="1AE11F35"/>
    <w:rsid w:val="1B461D31"/>
    <w:rsid w:val="1B68C6FF"/>
    <w:rsid w:val="1B81EF5C"/>
    <w:rsid w:val="1BEE8AC9"/>
    <w:rsid w:val="1C0107B9"/>
    <w:rsid w:val="1C83E9B3"/>
    <w:rsid w:val="1CB39099"/>
    <w:rsid w:val="1D1D7F26"/>
    <w:rsid w:val="1D1DBFBD"/>
    <w:rsid w:val="1D63F4EE"/>
    <w:rsid w:val="1E06050C"/>
    <w:rsid w:val="1E754637"/>
    <w:rsid w:val="1EA3202A"/>
    <w:rsid w:val="1F3D1F72"/>
    <w:rsid w:val="1F444C37"/>
    <w:rsid w:val="1F79D147"/>
    <w:rsid w:val="1FFBE076"/>
    <w:rsid w:val="20082055"/>
    <w:rsid w:val="2041E299"/>
    <w:rsid w:val="209651D4"/>
    <w:rsid w:val="20ADC5BB"/>
    <w:rsid w:val="20B1EC94"/>
    <w:rsid w:val="20E940D1"/>
    <w:rsid w:val="2116D2B8"/>
    <w:rsid w:val="218C4E52"/>
    <w:rsid w:val="2199A6D6"/>
    <w:rsid w:val="22AA8BCD"/>
    <w:rsid w:val="22CBCB76"/>
    <w:rsid w:val="22CCF422"/>
    <w:rsid w:val="2303BDD8"/>
    <w:rsid w:val="23B284FB"/>
    <w:rsid w:val="23C1BC5E"/>
    <w:rsid w:val="23E3AFD6"/>
    <w:rsid w:val="23FE73E7"/>
    <w:rsid w:val="24052010"/>
    <w:rsid w:val="241BE652"/>
    <w:rsid w:val="244A45F9"/>
    <w:rsid w:val="24872BB3"/>
    <w:rsid w:val="24AEB991"/>
    <w:rsid w:val="24E4F535"/>
    <w:rsid w:val="24F3F939"/>
    <w:rsid w:val="252387B9"/>
    <w:rsid w:val="252A03A6"/>
    <w:rsid w:val="257B916F"/>
    <w:rsid w:val="259F950C"/>
    <w:rsid w:val="261B1B12"/>
    <w:rsid w:val="262EC0B8"/>
    <w:rsid w:val="2657FC4C"/>
    <w:rsid w:val="267DE66B"/>
    <w:rsid w:val="26FF1C97"/>
    <w:rsid w:val="27379BE2"/>
    <w:rsid w:val="27A1386D"/>
    <w:rsid w:val="27E25F00"/>
    <w:rsid w:val="289ED9F8"/>
    <w:rsid w:val="293C52E7"/>
    <w:rsid w:val="29890B0E"/>
    <w:rsid w:val="29BCB343"/>
    <w:rsid w:val="29EB9EE1"/>
    <w:rsid w:val="29FF0416"/>
    <w:rsid w:val="2A7752B1"/>
    <w:rsid w:val="2ABDB4FE"/>
    <w:rsid w:val="2AD6DD5B"/>
    <w:rsid w:val="2ADF9D6D"/>
    <w:rsid w:val="2AECEC1A"/>
    <w:rsid w:val="2AFA48C7"/>
    <w:rsid w:val="2B496EBD"/>
    <w:rsid w:val="2C294426"/>
    <w:rsid w:val="2CEEFE3F"/>
    <w:rsid w:val="2D0B2BE6"/>
    <w:rsid w:val="2D349772"/>
    <w:rsid w:val="2D453106"/>
    <w:rsid w:val="2D7D75F4"/>
    <w:rsid w:val="2DC64F37"/>
    <w:rsid w:val="2DF78B0F"/>
    <w:rsid w:val="2EDE6F04"/>
    <w:rsid w:val="2EDF65C0"/>
    <w:rsid w:val="2F17876B"/>
    <w:rsid w:val="302C9032"/>
    <w:rsid w:val="308D91CD"/>
    <w:rsid w:val="309BE78B"/>
    <w:rsid w:val="30A56B47"/>
    <w:rsid w:val="31C04809"/>
    <w:rsid w:val="31E70BCA"/>
    <w:rsid w:val="3270041E"/>
    <w:rsid w:val="32D0B469"/>
    <w:rsid w:val="331CA63F"/>
    <w:rsid w:val="33CD9309"/>
    <w:rsid w:val="3404C8AA"/>
    <w:rsid w:val="3501BE30"/>
    <w:rsid w:val="35315DE9"/>
    <w:rsid w:val="35CF3C3E"/>
    <w:rsid w:val="3606121C"/>
    <w:rsid w:val="36C7239F"/>
    <w:rsid w:val="36F42A98"/>
    <w:rsid w:val="3707FAC8"/>
    <w:rsid w:val="3721E7A6"/>
    <w:rsid w:val="37DE3A98"/>
    <w:rsid w:val="38F30392"/>
    <w:rsid w:val="393FF5ED"/>
    <w:rsid w:val="39742D61"/>
    <w:rsid w:val="39CBFA7C"/>
    <w:rsid w:val="39CECB1E"/>
    <w:rsid w:val="39E72CEC"/>
    <w:rsid w:val="3A674FCF"/>
    <w:rsid w:val="3A82D201"/>
    <w:rsid w:val="3A94D5B8"/>
    <w:rsid w:val="3B20E9FA"/>
    <w:rsid w:val="3BEB161D"/>
    <w:rsid w:val="3C2946DC"/>
    <w:rsid w:val="3C9433AC"/>
    <w:rsid w:val="3C9659CD"/>
    <w:rsid w:val="3CEA5F0A"/>
    <w:rsid w:val="3D2BE628"/>
    <w:rsid w:val="3D636C1C"/>
    <w:rsid w:val="3D99E097"/>
    <w:rsid w:val="3DBA72C3"/>
    <w:rsid w:val="3DE43C33"/>
    <w:rsid w:val="3DE9C00B"/>
    <w:rsid w:val="3E0B798A"/>
    <w:rsid w:val="3E112401"/>
    <w:rsid w:val="3E20EB6A"/>
    <w:rsid w:val="3E7B0C12"/>
    <w:rsid w:val="3EC58ED2"/>
    <w:rsid w:val="3EEED1B5"/>
    <w:rsid w:val="3EF0F3E2"/>
    <w:rsid w:val="3F4608EC"/>
    <w:rsid w:val="3F4C8F6A"/>
    <w:rsid w:val="3F7E4CD1"/>
    <w:rsid w:val="3FA21350"/>
    <w:rsid w:val="3FA91212"/>
    <w:rsid w:val="4049B411"/>
    <w:rsid w:val="4050BCCD"/>
    <w:rsid w:val="40F2B97F"/>
    <w:rsid w:val="4225A268"/>
    <w:rsid w:val="422C9745"/>
    <w:rsid w:val="42E0D027"/>
    <w:rsid w:val="43096089"/>
    <w:rsid w:val="435913FB"/>
    <w:rsid w:val="437FD798"/>
    <w:rsid w:val="43A46914"/>
    <w:rsid w:val="43C6A7E3"/>
    <w:rsid w:val="4427D01B"/>
    <w:rsid w:val="4460A72B"/>
    <w:rsid w:val="4639BEC5"/>
    <w:rsid w:val="463F65A4"/>
    <w:rsid w:val="4663CD0F"/>
    <w:rsid w:val="46918E3B"/>
    <w:rsid w:val="46DFEB2E"/>
    <w:rsid w:val="47232091"/>
    <w:rsid w:val="47459EC8"/>
    <w:rsid w:val="475770B6"/>
    <w:rsid w:val="47615509"/>
    <w:rsid w:val="47CB842D"/>
    <w:rsid w:val="48065B56"/>
    <w:rsid w:val="48469419"/>
    <w:rsid w:val="48AA9B56"/>
    <w:rsid w:val="492E95F7"/>
    <w:rsid w:val="494F73C9"/>
    <w:rsid w:val="49CE42AA"/>
    <w:rsid w:val="49DE0E48"/>
    <w:rsid w:val="49EEE1C1"/>
    <w:rsid w:val="4A3C1B6A"/>
    <w:rsid w:val="4B68D3E3"/>
    <w:rsid w:val="4B7E34DB"/>
    <w:rsid w:val="4BC46D62"/>
    <w:rsid w:val="4C3AE471"/>
    <w:rsid w:val="4C5C0237"/>
    <w:rsid w:val="4C7A4BC2"/>
    <w:rsid w:val="4CA1A1B2"/>
    <w:rsid w:val="4E298ADA"/>
    <w:rsid w:val="4E50BE84"/>
    <w:rsid w:val="4E58404B"/>
    <w:rsid w:val="4F3292D5"/>
    <w:rsid w:val="4F529E16"/>
    <w:rsid w:val="4F7ACB14"/>
    <w:rsid w:val="4F8118A9"/>
    <w:rsid w:val="4F8D6323"/>
    <w:rsid w:val="4FE0F760"/>
    <w:rsid w:val="5131A03E"/>
    <w:rsid w:val="5175C8D9"/>
    <w:rsid w:val="51D44E02"/>
    <w:rsid w:val="51D780C3"/>
    <w:rsid w:val="51E743C6"/>
    <w:rsid w:val="52229DD5"/>
    <w:rsid w:val="5224AA81"/>
    <w:rsid w:val="52B8DBBC"/>
    <w:rsid w:val="5307C33C"/>
    <w:rsid w:val="532286CE"/>
    <w:rsid w:val="5334103C"/>
    <w:rsid w:val="533D0DBA"/>
    <w:rsid w:val="533F70DD"/>
    <w:rsid w:val="53AD4CDB"/>
    <w:rsid w:val="53B9F3D8"/>
    <w:rsid w:val="53CF7F47"/>
    <w:rsid w:val="53E9C2A2"/>
    <w:rsid w:val="5425E213"/>
    <w:rsid w:val="5452C09D"/>
    <w:rsid w:val="5482292C"/>
    <w:rsid w:val="54B54F8E"/>
    <w:rsid w:val="54FF5292"/>
    <w:rsid w:val="551A72A7"/>
    <w:rsid w:val="553E5460"/>
    <w:rsid w:val="55755829"/>
    <w:rsid w:val="56640840"/>
    <w:rsid w:val="569BB8ED"/>
    <w:rsid w:val="5756254C"/>
    <w:rsid w:val="5779BE45"/>
    <w:rsid w:val="57A237FC"/>
    <w:rsid w:val="57A836BA"/>
    <w:rsid w:val="57CA5B02"/>
    <w:rsid w:val="57D06D20"/>
    <w:rsid w:val="58109F78"/>
    <w:rsid w:val="5819FEE0"/>
    <w:rsid w:val="58521369"/>
    <w:rsid w:val="5856C013"/>
    <w:rsid w:val="5891DF59"/>
    <w:rsid w:val="5898A227"/>
    <w:rsid w:val="5970C629"/>
    <w:rsid w:val="59C62A6A"/>
    <w:rsid w:val="5A46D817"/>
    <w:rsid w:val="5A7987E3"/>
    <w:rsid w:val="5AB96227"/>
    <w:rsid w:val="5AD59362"/>
    <w:rsid w:val="5AEB27CD"/>
    <w:rsid w:val="5AF9A69D"/>
    <w:rsid w:val="5B080DE2"/>
    <w:rsid w:val="5B3F2601"/>
    <w:rsid w:val="5C0BE45C"/>
    <w:rsid w:val="5C44AA25"/>
    <w:rsid w:val="5C8C7E0D"/>
    <w:rsid w:val="5C9A6618"/>
    <w:rsid w:val="5CD89839"/>
    <w:rsid w:val="5D1700A9"/>
    <w:rsid w:val="5D5F8633"/>
    <w:rsid w:val="5E006727"/>
    <w:rsid w:val="5E2390C9"/>
    <w:rsid w:val="5F422E6D"/>
    <w:rsid w:val="5FC2CF37"/>
    <w:rsid w:val="60634393"/>
    <w:rsid w:val="6063D851"/>
    <w:rsid w:val="60A4DEC4"/>
    <w:rsid w:val="60BCEF82"/>
    <w:rsid w:val="60BD08E9"/>
    <w:rsid w:val="60C93722"/>
    <w:rsid w:val="613EDB66"/>
    <w:rsid w:val="6170C3A1"/>
    <w:rsid w:val="617DFFE1"/>
    <w:rsid w:val="61F25F52"/>
    <w:rsid w:val="6261FFDE"/>
    <w:rsid w:val="62B0526E"/>
    <w:rsid w:val="62B541D7"/>
    <w:rsid w:val="62CEB540"/>
    <w:rsid w:val="632C8492"/>
    <w:rsid w:val="63615A64"/>
    <w:rsid w:val="636BDBF7"/>
    <w:rsid w:val="63717571"/>
    <w:rsid w:val="63780ED2"/>
    <w:rsid w:val="63962EF3"/>
    <w:rsid w:val="63D7BEE6"/>
    <w:rsid w:val="646F60A6"/>
    <w:rsid w:val="64934400"/>
    <w:rsid w:val="6493BD9B"/>
    <w:rsid w:val="64C465F3"/>
    <w:rsid w:val="64D7D558"/>
    <w:rsid w:val="64E5A1AD"/>
    <w:rsid w:val="653B5D9C"/>
    <w:rsid w:val="6615D581"/>
    <w:rsid w:val="661B32C1"/>
    <w:rsid w:val="66359F3B"/>
    <w:rsid w:val="66BB2BFB"/>
    <w:rsid w:val="66D45458"/>
    <w:rsid w:val="66F3C1CD"/>
    <w:rsid w:val="672BDA82"/>
    <w:rsid w:val="680E1D2E"/>
    <w:rsid w:val="682B1C18"/>
    <w:rsid w:val="682C15E0"/>
    <w:rsid w:val="68623516"/>
    <w:rsid w:val="686BE27A"/>
    <w:rsid w:val="68C12B80"/>
    <w:rsid w:val="68CEE80A"/>
    <w:rsid w:val="6908297E"/>
    <w:rsid w:val="69921323"/>
    <w:rsid w:val="69FD7137"/>
    <w:rsid w:val="69FEA563"/>
    <w:rsid w:val="6A140D79"/>
    <w:rsid w:val="6ADDD6D5"/>
    <w:rsid w:val="6B1FEFC6"/>
    <w:rsid w:val="6B2F7F2B"/>
    <w:rsid w:val="6B8F6A5F"/>
    <w:rsid w:val="6BD017EC"/>
    <w:rsid w:val="6C43430C"/>
    <w:rsid w:val="6CA46A05"/>
    <w:rsid w:val="6D1BDC7C"/>
    <w:rsid w:val="6D81B8C6"/>
    <w:rsid w:val="6D8648A6"/>
    <w:rsid w:val="6DB1F280"/>
    <w:rsid w:val="6DF475C8"/>
    <w:rsid w:val="6E66E0AC"/>
    <w:rsid w:val="6E77283E"/>
    <w:rsid w:val="6E885F96"/>
    <w:rsid w:val="6E95952C"/>
    <w:rsid w:val="6EE53065"/>
    <w:rsid w:val="6EFC1EEF"/>
    <w:rsid w:val="6FB77869"/>
    <w:rsid w:val="7062EE47"/>
    <w:rsid w:val="706CB2BB"/>
    <w:rsid w:val="70A0383E"/>
    <w:rsid w:val="70E21428"/>
    <w:rsid w:val="7115AFDB"/>
    <w:rsid w:val="713456E3"/>
    <w:rsid w:val="72304114"/>
    <w:rsid w:val="724D99E6"/>
    <w:rsid w:val="726302EB"/>
    <w:rsid w:val="72680DC6"/>
    <w:rsid w:val="72E0A0CF"/>
    <w:rsid w:val="7319D0E1"/>
    <w:rsid w:val="732FF0B2"/>
    <w:rsid w:val="7371F5A3"/>
    <w:rsid w:val="73E2029D"/>
    <w:rsid w:val="74645797"/>
    <w:rsid w:val="74EC8CC3"/>
    <w:rsid w:val="7526EE61"/>
    <w:rsid w:val="7579E2CE"/>
    <w:rsid w:val="7586862B"/>
    <w:rsid w:val="767557FD"/>
    <w:rsid w:val="76C2BEC2"/>
    <w:rsid w:val="776377A9"/>
    <w:rsid w:val="77EE0777"/>
    <w:rsid w:val="7838FCDF"/>
    <w:rsid w:val="787BC931"/>
    <w:rsid w:val="78C3D164"/>
    <w:rsid w:val="78EB88A9"/>
    <w:rsid w:val="7900297F"/>
    <w:rsid w:val="7986D77C"/>
    <w:rsid w:val="79F0D072"/>
    <w:rsid w:val="7A07CAD7"/>
    <w:rsid w:val="7A0E0A04"/>
    <w:rsid w:val="7A390AB3"/>
    <w:rsid w:val="7A594F27"/>
    <w:rsid w:val="7A82D183"/>
    <w:rsid w:val="7A8C8476"/>
    <w:rsid w:val="7A988FC9"/>
    <w:rsid w:val="7AB9106F"/>
    <w:rsid w:val="7AEA223C"/>
    <w:rsid w:val="7AFCB37A"/>
    <w:rsid w:val="7B4AE3DC"/>
    <w:rsid w:val="7BB840C2"/>
    <w:rsid w:val="7C57BC3F"/>
    <w:rsid w:val="7C8BA4FD"/>
    <w:rsid w:val="7C8D11ED"/>
    <w:rsid w:val="7CE8A8F7"/>
    <w:rsid w:val="7CE960DC"/>
    <w:rsid w:val="7D2BE454"/>
    <w:rsid w:val="7D2ED712"/>
    <w:rsid w:val="7DFFD27A"/>
    <w:rsid w:val="7E4579D8"/>
    <w:rsid w:val="7E542F9C"/>
    <w:rsid w:val="7E65EF61"/>
    <w:rsid w:val="7EB1D313"/>
    <w:rsid w:val="7F0C998A"/>
    <w:rsid w:val="7F202ADA"/>
    <w:rsid w:val="7F28D606"/>
    <w:rsid w:val="7F4690CE"/>
    <w:rsid w:val="7F9EDE94"/>
    <w:rsid w:val="7FCE555C"/>
    <w:rsid w:val="7FEFF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9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9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9"/>
      </w:numPr>
      <w:ind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9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9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9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9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9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9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1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2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header" Target="header2.xml"/><Relationship Id="rId26" Type="http://schemas.openxmlformats.org/officeDocument/2006/relationships/image" Target="media/image12.emf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1" Type="http://schemas.openxmlformats.org/officeDocument/2006/relationships/image" Target="media/image1.emf"/><Relationship Id="rId24" Type="http://schemas.openxmlformats.org/officeDocument/2006/relationships/image" Target="media/image11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oleObject" Target="embeddings/oleObject2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footer" Target="footer1.xml"/><Relationship Id="rId25" Type="http://schemas.openxmlformats.org/officeDocument/2006/relationships/oleObject" Target="embeddings/oleObject1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emf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7683F1A90F3B4D8C23AAC48018897E" ma:contentTypeVersion="2" ma:contentTypeDescription="Create a new document." ma:contentTypeScope="" ma:versionID="9d23c73e08561f2e8f1fab14915f8b8c">
  <xsd:schema xmlns:xsd="http://www.w3.org/2001/XMLSchema" xmlns:xs="http://www.w3.org/2001/XMLSchema" xmlns:p="http://schemas.microsoft.com/office/2006/metadata/properties" xmlns:ns2="e86d9138-008e-438f-b05c-86003e97ce48" targetNamespace="http://schemas.microsoft.com/office/2006/metadata/properties" ma:root="true" ma:fieldsID="f343355ab274a51f61c8fc913d45d543" ns2:_="">
    <xsd:import namespace="e86d9138-008e-438f-b05c-86003e97ce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d9138-008e-438f-b05c-86003e97ce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A1CEF3-D3A4-4FA5-923A-75ADA70FD6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186460-8BF7-4634-AB4E-C5F6FD7E75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d9138-008e-438f-b05c-86003e97ce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21694B-286C-4278-813D-FECC41FD73C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</Template>
  <TotalTime>96</TotalTime>
  <Pages>54</Pages>
  <Words>5928</Words>
  <Characters>33792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39641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Semion Krivitsky</dc:creator>
  <cp:keywords/>
  <dc:description/>
  <cp:lastModifiedBy>Meir Kaduri</cp:lastModifiedBy>
  <cp:revision>17</cp:revision>
  <cp:lastPrinted>2019-11-18T14:39:00Z</cp:lastPrinted>
  <dcterms:created xsi:type="dcterms:W3CDTF">2023-08-28T03:37:00Z</dcterms:created>
  <dcterms:modified xsi:type="dcterms:W3CDTF">2024-01-17T07:35:00Z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  <property fmtid="{D5CDD505-2E9C-101B-9397-08002B2CF9AE}" pid="7" name="ContentTypeId">
    <vt:lpwstr>0x010100EE7683F1A90F3B4D8C23AAC48018897E</vt:lpwstr>
  </property>
  <property fmtid="{D5CDD505-2E9C-101B-9397-08002B2CF9AE}" pid="8" name="MSIP_Label_4d4ac586-bf97-4fe2-b352-319616e2445d_Enabled">
    <vt:lpwstr>true</vt:lpwstr>
  </property>
  <property fmtid="{D5CDD505-2E9C-101B-9397-08002B2CF9AE}" pid="9" name="MSIP_Label_4d4ac586-bf97-4fe2-b352-319616e2445d_SetDate">
    <vt:lpwstr>2023-07-31T13:30:39Z</vt:lpwstr>
  </property>
  <property fmtid="{D5CDD505-2E9C-101B-9397-08002B2CF9AE}" pid="10" name="MSIP_Label_4d4ac586-bf97-4fe2-b352-319616e2445d_Method">
    <vt:lpwstr>Standard</vt:lpwstr>
  </property>
  <property fmtid="{D5CDD505-2E9C-101B-9397-08002B2CF9AE}" pid="11" name="MSIP_Label_4d4ac586-bf97-4fe2-b352-319616e2445d_Name">
    <vt:lpwstr>defa4170-0d19-0005-0004-bc88714345d2</vt:lpwstr>
  </property>
  <property fmtid="{D5CDD505-2E9C-101B-9397-08002B2CF9AE}" pid="12" name="MSIP_Label_4d4ac586-bf97-4fe2-b352-319616e2445d_SiteId">
    <vt:lpwstr>f9047108-cc2c-4e48-97a3-43fad1b3bf9d</vt:lpwstr>
  </property>
  <property fmtid="{D5CDD505-2E9C-101B-9397-08002B2CF9AE}" pid="13" name="MSIP_Label_4d4ac586-bf97-4fe2-b352-319616e2445d_ActionId">
    <vt:lpwstr>8c119175-5552-4daf-8953-e28b8c839b28</vt:lpwstr>
  </property>
  <property fmtid="{D5CDD505-2E9C-101B-9397-08002B2CF9AE}" pid="14" name="MSIP_Label_4d4ac586-bf97-4fe2-b352-319616e2445d_ContentBits">
    <vt:lpwstr>0</vt:lpwstr>
  </property>
</Properties>
</file>